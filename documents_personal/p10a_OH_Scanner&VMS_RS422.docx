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77AAB" w14:textId="77777777" w:rsidR="00697027" w:rsidRPr="00697027" w:rsidRDefault="00697027">
      <w:pPr>
        <w:pStyle w:val="Front"/>
        <w:rPr>
          <w:lang w:val="en-US"/>
        </w:rPr>
      </w:pPr>
      <w:bookmarkStart w:id="0" w:name="ContentsPage"/>
      <w:bookmarkStart w:id="1" w:name="_Toc385845281"/>
      <w:bookmarkStart w:id="2" w:name="_Toc385845810"/>
      <w:bookmarkStart w:id="3" w:name="_Toc385845837"/>
      <w:bookmarkStart w:id="4" w:name="_Toc385846274"/>
      <w:r w:rsidRPr="00697027">
        <w:rPr>
          <w:lang w:val="en-US"/>
        </w:rPr>
        <w:t>|&lt;</w:t>
      </w:r>
    </w:p>
    <w:p w14:paraId="2F39F1CD" w14:textId="77777777" w:rsidR="00697027" w:rsidRPr="00697027" w:rsidRDefault="00697027"/>
    <w:p w14:paraId="5CFE0CBA" w14:textId="77777777" w:rsidR="00697027" w:rsidRPr="00697027" w:rsidRDefault="00697027"/>
    <w:p w14:paraId="193B31CF" w14:textId="77777777" w:rsidR="00697027" w:rsidRPr="00697027" w:rsidRDefault="00697027"/>
    <w:p w14:paraId="0EF29DCE" w14:textId="77777777" w:rsidR="00697027" w:rsidRPr="00697027" w:rsidRDefault="00697027"/>
    <w:p w14:paraId="0C9CA5E1" w14:textId="77777777" w:rsidR="00697027" w:rsidRPr="00697027" w:rsidRDefault="00697027"/>
    <w:p w14:paraId="70946B7F" w14:textId="77777777" w:rsidR="00697027" w:rsidRPr="00697027" w:rsidRDefault="00697027"/>
    <w:p w14:paraId="08ECE146" w14:textId="675CD172" w:rsidR="00697027" w:rsidRDefault="00697027" w:rsidP="00697027">
      <w:pPr>
        <w:pStyle w:val="HeadingFrontPage"/>
      </w:pPr>
      <w:bookmarkStart w:id="5" w:name="FPTitlePosition"/>
      <w:bookmarkEnd w:id="5"/>
      <w:r>
        <w:t>Control System</w:t>
      </w:r>
    </w:p>
    <w:p w14:paraId="6EDBF594" w14:textId="615F6714" w:rsidR="00697027" w:rsidRDefault="00697027" w:rsidP="00697027">
      <w:pPr>
        <w:pStyle w:val="HeadingFrontPage"/>
      </w:pPr>
      <w:r>
        <w:t>CMC &lt;&gt; Camera</w:t>
      </w:r>
      <w:r w:rsidR="00451835">
        <w:t xml:space="preserve"> AND VMS</w:t>
      </w:r>
      <w:r>
        <w:t xml:space="preserve"> System Interface Specification RS422</w:t>
      </w:r>
    </w:p>
    <w:p w14:paraId="34E03568" w14:textId="5EA9447E" w:rsidR="00697027" w:rsidRDefault="00697027" w:rsidP="00697027">
      <w:pPr>
        <w:pStyle w:val="HeadingFrontPage"/>
      </w:pPr>
      <w:r>
        <w:t>SorterCMC.P10</w:t>
      </w:r>
      <w:r w:rsidR="00861A08">
        <w:t>a</w:t>
      </w:r>
    </w:p>
    <w:p w14:paraId="5D6B0ECC" w14:textId="6F239DBF" w:rsidR="00697027" w:rsidRDefault="00697027" w:rsidP="00697027">
      <w:pPr>
        <w:pStyle w:val="HeadingFrontPage"/>
      </w:pPr>
    </w:p>
    <w:p w14:paraId="446788F8" w14:textId="77777777" w:rsidR="00697027" w:rsidRDefault="00697027" w:rsidP="00697027">
      <w:pPr>
        <w:pStyle w:val="HeadingFrontPage"/>
      </w:pPr>
    </w:p>
    <w:p w14:paraId="028AF0E8" w14:textId="77777777" w:rsidR="00697027" w:rsidRDefault="00697027" w:rsidP="00522776">
      <w:pPr>
        <w:pStyle w:val="HeadingFrontPage"/>
        <w:tabs>
          <w:tab w:val="clear" w:pos="1962"/>
          <w:tab w:val="clear" w:pos="3119"/>
          <w:tab w:val="clear" w:pos="5296"/>
          <w:tab w:val="clear" w:pos="5687"/>
          <w:tab w:val="left" w:pos="360"/>
          <w:tab w:val="left" w:pos="1996"/>
          <w:tab w:val="left" w:pos="2671"/>
          <w:tab w:val="left" w:pos="3238"/>
          <w:tab w:val="left" w:pos="3805"/>
        </w:tabs>
        <w:overflowPunct w:val="0"/>
        <w:autoSpaceDE w:val="0"/>
        <w:autoSpaceDN w:val="0"/>
        <w:adjustRightInd w:val="0"/>
        <w:spacing w:before="40" w:after="40"/>
        <w:ind w:left="1996" w:hanging="357"/>
        <w:jc w:val="left"/>
        <w:textAlignment w:val="baseline"/>
      </w:pPr>
    </w:p>
    <w:p w14:paraId="2748A9C8" w14:textId="77777777" w:rsidR="00697027" w:rsidRPr="00697027" w:rsidRDefault="00697027"/>
    <w:p w14:paraId="29A62BA9" w14:textId="77777777" w:rsidR="00697027" w:rsidRDefault="00697027"/>
    <w:p w14:paraId="66E5C03E" w14:textId="77777777" w:rsidR="00697027" w:rsidRDefault="00697027"/>
    <w:p w14:paraId="170D002A" w14:textId="77777777" w:rsidR="00697027" w:rsidRPr="00697027" w:rsidRDefault="00697027"/>
    <w:p w14:paraId="68CC057A" w14:textId="77777777" w:rsidR="00697027" w:rsidRPr="00697027" w:rsidRDefault="00697027"/>
    <w:p w14:paraId="75FAF854" w14:textId="77777777" w:rsidR="00697027" w:rsidRPr="00697027" w:rsidRDefault="00697027"/>
    <w:p w14:paraId="381594A5" w14:textId="77777777" w:rsidR="00697027" w:rsidRPr="00697027" w:rsidRDefault="00697027"/>
    <w:p w14:paraId="2EF44799" w14:textId="77777777" w:rsidR="00697027" w:rsidRPr="00697027" w:rsidRDefault="00697027"/>
    <w:p w14:paraId="6C6B8143" w14:textId="77777777" w:rsidR="00697027" w:rsidRPr="00697027" w:rsidRDefault="00697027"/>
    <w:p w14:paraId="734AC885" w14:textId="77777777" w:rsidR="00697027" w:rsidRPr="00697027" w:rsidRDefault="00697027"/>
    <w:p w14:paraId="16FB86C9" w14:textId="77777777" w:rsidR="00697027" w:rsidRPr="00697027" w:rsidRDefault="00697027"/>
    <w:p w14:paraId="4A6E9939" w14:textId="06B38935" w:rsidR="00697027" w:rsidRDefault="00697027" w:rsidP="00697027">
      <w:pPr>
        <w:pStyle w:val="DocDate"/>
      </w:pPr>
      <w:bookmarkStart w:id="6" w:name="FPDocDataPos"/>
      <w:bookmarkEnd w:id="6"/>
      <w:r>
        <w:t>Journal:</w:t>
      </w:r>
      <w:r>
        <w:tab/>
      </w:r>
      <w:r w:rsidR="00FC627D">
        <w:fldChar w:fldCharType="begin"/>
      </w:r>
      <w:r w:rsidR="00FC627D">
        <w:instrText xml:space="preserve"> FILENAME  \* MERGEFORMAT </w:instrText>
      </w:r>
      <w:r w:rsidR="00FC627D">
        <w:fldChar w:fldCharType="separate"/>
      </w:r>
      <w:r w:rsidR="00451835">
        <w:rPr>
          <w:noProof/>
        </w:rPr>
        <w:t>p10a_OH_Scanner&amp;VMS_RS422.docx</w:t>
      </w:r>
      <w:r w:rsidR="00FC627D">
        <w:rPr>
          <w:noProof/>
        </w:rPr>
        <w:fldChar w:fldCharType="end"/>
      </w:r>
    </w:p>
    <w:p w14:paraId="38A1EB70" w14:textId="25205967" w:rsidR="00697027" w:rsidRDefault="00697027" w:rsidP="00697027">
      <w:pPr>
        <w:pStyle w:val="DocDate"/>
      </w:pPr>
      <w:r>
        <w:t>Date:</w:t>
      </w:r>
      <w:r>
        <w:tab/>
      </w:r>
      <w:r w:rsidR="006D356D">
        <w:t>03</w:t>
      </w:r>
      <w:r>
        <w:t xml:space="preserve"> </w:t>
      </w:r>
      <w:r w:rsidR="006D356D">
        <w:t>Jan</w:t>
      </w:r>
      <w:r>
        <w:t xml:space="preserve"> 202</w:t>
      </w:r>
      <w:r w:rsidR="006D356D">
        <w:t>4</w:t>
      </w:r>
    </w:p>
    <w:p w14:paraId="59B3421C" w14:textId="1403B609" w:rsidR="00697027" w:rsidRDefault="00697027" w:rsidP="00697027">
      <w:pPr>
        <w:pStyle w:val="DocDate"/>
      </w:pPr>
      <w:r>
        <w:t>Revision:</w:t>
      </w:r>
      <w:r>
        <w:tab/>
        <w:t>1.</w:t>
      </w:r>
      <w:r w:rsidR="006D356D">
        <w:t>5</w:t>
      </w:r>
    </w:p>
    <w:p w14:paraId="5595CB5B" w14:textId="08C2B51C" w:rsidR="00697027" w:rsidRDefault="00697027" w:rsidP="00697027">
      <w:pPr>
        <w:pStyle w:val="DocDate"/>
      </w:pPr>
      <w:r>
        <w:t>Pages:</w:t>
      </w:r>
      <w:r>
        <w:tab/>
      </w:r>
      <w:r w:rsidR="00FC627D">
        <w:fldChar w:fldCharType="begin"/>
      </w:r>
      <w:r w:rsidR="00FC627D">
        <w:instrText xml:space="preserve"> NUMPAGES  \* MERGEFORMAT </w:instrText>
      </w:r>
      <w:r w:rsidR="00FC627D">
        <w:fldChar w:fldCharType="separate"/>
      </w:r>
      <w:r w:rsidR="00451835">
        <w:rPr>
          <w:noProof/>
        </w:rPr>
        <w:t>20</w:t>
      </w:r>
      <w:r w:rsidR="00FC627D">
        <w:rPr>
          <w:noProof/>
        </w:rPr>
        <w:fldChar w:fldCharType="end"/>
      </w:r>
    </w:p>
    <w:p w14:paraId="735C0B10" w14:textId="28B0594B" w:rsidR="00697027" w:rsidRDefault="00697027" w:rsidP="00697027">
      <w:pPr>
        <w:pStyle w:val="DocDate"/>
      </w:pPr>
      <w:r>
        <w:t>Initials:</w:t>
      </w:r>
      <w:r>
        <w:tab/>
      </w:r>
      <w:r w:rsidR="00451835">
        <w:t>PGP</w:t>
      </w:r>
    </w:p>
    <w:p w14:paraId="6C8E5EBC" w14:textId="77777777" w:rsidR="00697027" w:rsidRDefault="00697027" w:rsidP="00697027"/>
    <w:p w14:paraId="0FF8EF22" w14:textId="77777777" w:rsidR="00697027" w:rsidRPr="000A06DF" w:rsidRDefault="00697027"/>
    <w:tbl>
      <w:tblPr>
        <w:tblW w:w="9072" w:type="dxa"/>
        <w:tblInd w:w="108" w:type="dxa"/>
        <w:tblBorders>
          <w:left w:val="single" w:sz="12" w:space="0" w:color="auto"/>
          <w:bottom w:val="single" w:sz="12" w:space="0" w:color="auto"/>
        </w:tblBorders>
        <w:tblLayout w:type="fixed"/>
        <w:tblLook w:val="01E0" w:firstRow="1" w:lastRow="1" w:firstColumn="1" w:lastColumn="1" w:noHBand="0" w:noVBand="0"/>
      </w:tblPr>
      <w:tblGrid>
        <w:gridCol w:w="9072"/>
      </w:tblGrid>
      <w:tr w:rsidR="00697027" w:rsidRPr="00697027" w14:paraId="1CF3EF27" w14:textId="77777777">
        <w:tc>
          <w:tcPr>
            <w:tcW w:w="9072" w:type="dxa"/>
            <w:shd w:val="clear" w:color="auto" w:fill="auto"/>
          </w:tcPr>
          <w:p w14:paraId="5BFAB382" w14:textId="2CD549CF" w:rsidR="00697027" w:rsidRDefault="00697027">
            <w:pPr>
              <w:pStyle w:val="CopyrightText"/>
              <w:rPr>
                <w:b/>
              </w:rPr>
            </w:pPr>
            <w:r>
              <w:rPr>
                <w:b/>
              </w:rPr>
              <w:t xml:space="preserve">© </w:t>
            </w:r>
            <w:bookmarkStart w:id="7" w:name="CCrisplantText"/>
            <w:bookmarkEnd w:id="7"/>
            <w:r>
              <w:rPr>
                <w:b/>
              </w:rPr>
              <w:t>BEUMER Group 2021</w:t>
            </w:r>
          </w:p>
          <w:p w14:paraId="3BC558FE" w14:textId="1CD5B7EE" w:rsidR="00697027" w:rsidRDefault="00697027">
            <w:pPr>
              <w:pStyle w:val="CopyrightText"/>
              <w:rPr>
                <w:b/>
              </w:rPr>
            </w:pPr>
            <w:bookmarkStart w:id="8" w:name="FPCopyrightText"/>
            <w:bookmarkEnd w:id="8"/>
            <w:r>
              <w:rPr>
                <w:b/>
              </w:rPr>
              <w:t>This document and all data contained herein are the exclusive intellectual property rights of BEUMER Group and are supplied in strictest confidence under the express condition that any reproduction, transmission, transcription etc., or storing in any retrieval system/form, or any kind of supply to others is strictly forbidden without express prior written consent. The receiver guarantees that any disclosed material shall not be used in any way detrimental to the interest of BEUMER Group.</w:t>
            </w:r>
          </w:p>
        </w:tc>
      </w:tr>
    </w:tbl>
    <w:p w14:paraId="552A6DB4" w14:textId="77777777" w:rsidR="00697027" w:rsidRDefault="00697027">
      <w:pPr>
        <w:pStyle w:val="Paragraph1"/>
      </w:pPr>
    </w:p>
    <w:p w14:paraId="6D724BA0" w14:textId="77777777" w:rsidR="00697027" w:rsidRDefault="00697027" w:rsidP="00697027"/>
    <w:p w14:paraId="3B398B76" w14:textId="77777777" w:rsidR="007E522F" w:rsidRPr="00697027" w:rsidRDefault="007E522F">
      <w:pPr>
        <w:pStyle w:val="Front"/>
        <w:rPr>
          <w:lang w:val="en-GB"/>
        </w:rPr>
      </w:pPr>
      <w:r w:rsidRPr="00697027">
        <w:rPr>
          <w:lang w:val="en-GB"/>
        </w:rPr>
        <w:t>|&lt;</w:t>
      </w:r>
    </w:p>
    <w:p w14:paraId="5386BED1" w14:textId="38395B9C" w:rsidR="007E522F" w:rsidRPr="00697027" w:rsidRDefault="007E522F" w:rsidP="007E522F">
      <w:pPr>
        <w:pStyle w:val="TocTitle"/>
      </w:pPr>
      <w:r w:rsidRPr="00697027">
        <w:lastRenderedPageBreak/>
        <w:t>Contents</w:t>
      </w:r>
    </w:p>
    <w:p w14:paraId="56445995" w14:textId="4C646375" w:rsidR="007E522F" w:rsidRPr="00697027" w:rsidRDefault="007E522F" w:rsidP="007E522F">
      <w:pPr>
        <w:pStyle w:val="TocHead"/>
      </w:pPr>
      <w:r w:rsidRPr="00697027">
        <w:t>Page</w:t>
      </w:r>
    </w:p>
    <w:p w14:paraId="645D6416" w14:textId="37C0468C" w:rsidR="00451835" w:rsidRDefault="007E522F">
      <w:pPr>
        <w:pStyle w:val="TOC1"/>
        <w:rPr>
          <w:rFonts w:asciiTheme="minorHAnsi" w:eastAsiaTheme="minorEastAsia" w:hAnsiTheme="minorHAnsi" w:cstheme="minorBidi"/>
          <w:caps w:val="0"/>
          <w:noProof/>
          <w:sz w:val="22"/>
          <w:szCs w:val="22"/>
        </w:rPr>
      </w:pPr>
      <w:r w:rsidRPr="00697027">
        <w:fldChar w:fldCharType="begin"/>
      </w:r>
      <w:r w:rsidRPr="00697027">
        <w:instrText xml:space="preserve"> TOC \O "1-3" \T "PARMHEAD;9" \T "HEADINGPART;9" \H </w:instrText>
      </w:r>
      <w:r w:rsidRPr="00697027">
        <w:fldChar w:fldCharType="separate"/>
      </w:r>
      <w:hyperlink w:anchor="_Toc142031196" w:history="1">
        <w:r w:rsidR="00451835" w:rsidRPr="0098258F">
          <w:rPr>
            <w:rStyle w:val="Hyperlink"/>
            <w:noProof/>
          </w:rPr>
          <w:t>1.</w:t>
        </w:r>
        <w:r w:rsidR="00451835">
          <w:rPr>
            <w:rFonts w:asciiTheme="minorHAnsi" w:eastAsiaTheme="minorEastAsia" w:hAnsiTheme="minorHAnsi" w:cstheme="minorBidi"/>
            <w:caps w:val="0"/>
            <w:noProof/>
            <w:sz w:val="22"/>
            <w:szCs w:val="22"/>
          </w:rPr>
          <w:tab/>
        </w:r>
        <w:r w:rsidR="00451835" w:rsidRPr="0098258F">
          <w:rPr>
            <w:rStyle w:val="Hyperlink"/>
            <w:noProof/>
          </w:rPr>
          <w:t>revisions</w:t>
        </w:r>
        <w:r w:rsidR="00451835">
          <w:rPr>
            <w:noProof/>
          </w:rPr>
          <w:tab/>
        </w:r>
        <w:r w:rsidR="00451835">
          <w:rPr>
            <w:noProof/>
          </w:rPr>
          <w:fldChar w:fldCharType="begin"/>
        </w:r>
        <w:r w:rsidR="00451835">
          <w:rPr>
            <w:noProof/>
          </w:rPr>
          <w:instrText xml:space="preserve"> PAGEREF _Toc142031196 \h </w:instrText>
        </w:r>
        <w:r w:rsidR="00451835">
          <w:rPr>
            <w:noProof/>
          </w:rPr>
        </w:r>
        <w:r w:rsidR="00451835">
          <w:rPr>
            <w:noProof/>
          </w:rPr>
          <w:fldChar w:fldCharType="separate"/>
        </w:r>
        <w:r w:rsidR="00451835">
          <w:rPr>
            <w:noProof/>
          </w:rPr>
          <w:t>4</w:t>
        </w:r>
        <w:r w:rsidR="00451835">
          <w:rPr>
            <w:noProof/>
          </w:rPr>
          <w:fldChar w:fldCharType="end"/>
        </w:r>
      </w:hyperlink>
    </w:p>
    <w:p w14:paraId="6DD57DF3" w14:textId="2939CC61" w:rsidR="00451835" w:rsidRDefault="00FC627D">
      <w:pPr>
        <w:pStyle w:val="TOC1"/>
        <w:rPr>
          <w:rFonts w:asciiTheme="minorHAnsi" w:eastAsiaTheme="minorEastAsia" w:hAnsiTheme="minorHAnsi" w:cstheme="minorBidi"/>
          <w:caps w:val="0"/>
          <w:noProof/>
          <w:sz w:val="22"/>
          <w:szCs w:val="22"/>
        </w:rPr>
      </w:pPr>
      <w:hyperlink w:anchor="_Toc142031197" w:history="1">
        <w:r w:rsidR="00451835" w:rsidRPr="0098258F">
          <w:rPr>
            <w:rStyle w:val="Hyperlink"/>
            <w:noProof/>
          </w:rPr>
          <w:t>2.</w:t>
        </w:r>
        <w:r w:rsidR="00451835">
          <w:rPr>
            <w:rFonts w:asciiTheme="minorHAnsi" w:eastAsiaTheme="minorEastAsia" w:hAnsiTheme="minorHAnsi" w:cstheme="minorBidi"/>
            <w:caps w:val="0"/>
            <w:noProof/>
            <w:sz w:val="22"/>
            <w:szCs w:val="22"/>
          </w:rPr>
          <w:tab/>
        </w:r>
        <w:r w:rsidR="00451835" w:rsidRPr="0098258F">
          <w:rPr>
            <w:rStyle w:val="Hyperlink"/>
            <w:noProof/>
          </w:rPr>
          <w:t>Introduction</w:t>
        </w:r>
        <w:r w:rsidR="00451835">
          <w:rPr>
            <w:noProof/>
          </w:rPr>
          <w:tab/>
        </w:r>
        <w:r w:rsidR="00451835">
          <w:rPr>
            <w:noProof/>
          </w:rPr>
          <w:fldChar w:fldCharType="begin"/>
        </w:r>
        <w:r w:rsidR="00451835">
          <w:rPr>
            <w:noProof/>
          </w:rPr>
          <w:instrText xml:space="preserve"> PAGEREF _Toc142031197 \h </w:instrText>
        </w:r>
        <w:r w:rsidR="00451835">
          <w:rPr>
            <w:noProof/>
          </w:rPr>
        </w:r>
        <w:r w:rsidR="00451835">
          <w:rPr>
            <w:noProof/>
          </w:rPr>
          <w:fldChar w:fldCharType="separate"/>
        </w:r>
        <w:r w:rsidR="00451835">
          <w:rPr>
            <w:noProof/>
          </w:rPr>
          <w:t>5</w:t>
        </w:r>
        <w:r w:rsidR="00451835">
          <w:rPr>
            <w:noProof/>
          </w:rPr>
          <w:fldChar w:fldCharType="end"/>
        </w:r>
      </w:hyperlink>
    </w:p>
    <w:p w14:paraId="324DCAF0" w14:textId="7D60F8A1" w:rsidR="00451835" w:rsidRDefault="00FC627D">
      <w:pPr>
        <w:pStyle w:val="TOC2"/>
        <w:rPr>
          <w:rFonts w:asciiTheme="minorHAnsi" w:eastAsiaTheme="minorEastAsia" w:hAnsiTheme="minorHAnsi" w:cstheme="minorBidi"/>
          <w:caps w:val="0"/>
          <w:noProof/>
          <w:sz w:val="22"/>
          <w:szCs w:val="22"/>
        </w:rPr>
      </w:pPr>
      <w:hyperlink w:anchor="_Toc142031198" w:history="1">
        <w:r w:rsidR="00451835" w:rsidRPr="0098258F">
          <w:rPr>
            <w:rStyle w:val="Hyperlink"/>
            <w:noProof/>
          </w:rPr>
          <w:t>2.1</w:t>
        </w:r>
        <w:r w:rsidR="00451835">
          <w:rPr>
            <w:rFonts w:asciiTheme="minorHAnsi" w:eastAsiaTheme="minorEastAsia" w:hAnsiTheme="minorHAnsi" w:cstheme="minorBidi"/>
            <w:caps w:val="0"/>
            <w:noProof/>
            <w:sz w:val="22"/>
            <w:szCs w:val="22"/>
          </w:rPr>
          <w:tab/>
        </w:r>
        <w:r w:rsidR="00451835" w:rsidRPr="0098258F">
          <w:rPr>
            <w:rStyle w:val="Hyperlink"/>
            <w:noProof/>
          </w:rPr>
          <w:t>About this Document</w:t>
        </w:r>
        <w:r w:rsidR="00451835">
          <w:rPr>
            <w:noProof/>
          </w:rPr>
          <w:tab/>
        </w:r>
        <w:r w:rsidR="00451835">
          <w:rPr>
            <w:noProof/>
          </w:rPr>
          <w:fldChar w:fldCharType="begin"/>
        </w:r>
        <w:r w:rsidR="00451835">
          <w:rPr>
            <w:noProof/>
          </w:rPr>
          <w:instrText xml:space="preserve"> PAGEREF _Toc142031198 \h </w:instrText>
        </w:r>
        <w:r w:rsidR="00451835">
          <w:rPr>
            <w:noProof/>
          </w:rPr>
        </w:r>
        <w:r w:rsidR="00451835">
          <w:rPr>
            <w:noProof/>
          </w:rPr>
          <w:fldChar w:fldCharType="separate"/>
        </w:r>
        <w:r w:rsidR="00451835">
          <w:rPr>
            <w:noProof/>
          </w:rPr>
          <w:t>5</w:t>
        </w:r>
        <w:r w:rsidR="00451835">
          <w:rPr>
            <w:noProof/>
          </w:rPr>
          <w:fldChar w:fldCharType="end"/>
        </w:r>
      </w:hyperlink>
    </w:p>
    <w:p w14:paraId="6D6F362C" w14:textId="6F7BBDFF" w:rsidR="00451835" w:rsidRDefault="00FC627D">
      <w:pPr>
        <w:pStyle w:val="TOC3"/>
        <w:rPr>
          <w:rFonts w:asciiTheme="minorHAnsi" w:eastAsiaTheme="minorEastAsia" w:hAnsiTheme="minorHAnsi" w:cstheme="minorBidi"/>
          <w:noProof/>
          <w:sz w:val="22"/>
          <w:szCs w:val="22"/>
        </w:rPr>
      </w:pPr>
      <w:hyperlink w:anchor="_Toc142031199" w:history="1">
        <w:r w:rsidR="00451835" w:rsidRPr="0098258F">
          <w:rPr>
            <w:rStyle w:val="Hyperlink"/>
            <w:noProof/>
          </w:rPr>
          <w:t>2.1.1</w:t>
        </w:r>
        <w:r w:rsidR="00451835">
          <w:rPr>
            <w:rFonts w:asciiTheme="minorHAnsi" w:eastAsiaTheme="minorEastAsia" w:hAnsiTheme="minorHAnsi" w:cstheme="minorBidi"/>
            <w:noProof/>
            <w:sz w:val="22"/>
            <w:szCs w:val="22"/>
          </w:rPr>
          <w:tab/>
        </w:r>
        <w:r w:rsidR="00451835" w:rsidRPr="0098258F">
          <w:rPr>
            <w:rStyle w:val="Hyperlink"/>
            <w:noProof/>
          </w:rPr>
          <w:t>Target group</w:t>
        </w:r>
        <w:r w:rsidR="00451835">
          <w:rPr>
            <w:noProof/>
          </w:rPr>
          <w:tab/>
        </w:r>
        <w:r w:rsidR="00451835">
          <w:rPr>
            <w:noProof/>
          </w:rPr>
          <w:fldChar w:fldCharType="begin"/>
        </w:r>
        <w:r w:rsidR="00451835">
          <w:rPr>
            <w:noProof/>
          </w:rPr>
          <w:instrText xml:space="preserve"> PAGEREF _Toc142031199 \h </w:instrText>
        </w:r>
        <w:r w:rsidR="00451835">
          <w:rPr>
            <w:noProof/>
          </w:rPr>
        </w:r>
        <w:r w:rsidR="00451835">
          <w:rPr>
            <w:noProof/>
          </w:rPr>
          <w:fldChar w:fldCharType="separate"/>
        </w:r>
        <w:r w:rsidR="00451835">
          <w:rPr>
            <w:noProof/>
          </w:rPr>
          <w:t>5</w:t>
        </w:r>
        <w:r w:rsidR="00451835">
          <w:rPr>
            <w:noProof/>
          </w:rPr>
          <w:fldChar w:fldCharType="end"/>
        </w:r>
      </w:hyperlink>
    </w:p>
    <w:p w14:paraId="5E7E1FC8" w14:textId="4BF01752" w:rsidR="00451835" w:rsidRDefault="00FC627D">
      <w:pPr>
        <w:pStyle w:val="TOC2"/>
        <w:rPr>
          <w:rFonts w:asciiTheme="minorHAnsi" w:eastAsiaTheme="minorEastAsia" w:hAnsiTheme="minorHAnsi" w:cstheme="minorBidi"/>
          <w:caps w:val="0"/>
          <w:noProof/>
          <w:sz w:val="22"/>
          <w:szCs w:val="22"/>
        </w:rPr>
      </w:pPr>
      <w:hyperlink w:anchor="_Toc142031200" w:history="1">
        <w:r w:rsidR="00451835" w:rsidRPr="0098258F">
          <w:rPr>
            <w:rStyle w:val="Hyperlink"/>
            <w:noProof/>
          </w:rPr>
          <w:t>2.2</w:t>
        </w:r>
        <w:r w:rsidR="00451835">
          <w:rPr>
            <w:rFonts w:asciiTheme="minorHAnsi" w:eastAsiaTheme="minorEastAsia" w:hAnsiTheme="minorHAnsi" w:cstheme="minorBidi"/>
            <w:caps w:val="0"/>
            <w:noProof/>
            <w:sz w:val="22"/>
            <w:szCs w:val="22"/>
          </w:rPr>
          <w:tab/>
        </w:r>
        <w:r w:rsidR="00451835" w:rsidRPr="0098258F">
          <w:rPr>
            <w:rStyle w:val="Hyperlink"/>
            <w:rFonts w:cs="Arial"/>
            <w:noProof/>
          </w:rPr>
          <w:t>​​​​​​​</w:t>
        </w:r>
        <w:r w:rsidR="00451835" w:rsidRPr="0098258F">
          <w:rPr>
            <w:rStyle w:val="Hyperlink"/>
            <w:noProof/>
          </w:rPr>
          <w:t>Abbreviations and Acronyms</w:t>
        </w:r>
        <w:r w:rsidR="00451835">
          <w:rPr>
            <w:noProof/>
          </w:rPr>
          <w:tab/>
        </w:r>
        <w:r w:rsidR="00451835">
          <w:rPr>
            <w:noProof/>
          </w:rPr>
          <w:fldChar w:fldCharType="begin"/>
        </w:r>
        <w:r w:rsidR="00451835">
          <w:rPr>
            <w:noProof/>
          </w:rPr>
          <w:instrText xml:space="preserve"> PAGEREF _Toc142031200 \h </w:instrText>
        </w:r>
        <w:r w:rsidR="00451835">
          <w:rPr>
            <w:noProof/>
          </w:rPr>
        </w:r>
        <w:r w:rsidR="00451835">
          <w:rPr>
            <w:noProof/>
          </w:rPr>
          <w:fldChar w:fldCharType="separate"/>
        </w:r>
        <w:r w:rsidR="00451835">
          <w:rPr>
            <w:noProof/>
          </w:rPr>
          <w:t>5</w:t>
        </w:r>
        <w:r w:rsidR="00451835">
          <w:rPr>
            <w:noProof/>
          </w:rPr>
          <w:fldChar w:fldCharType="end"/>
        </w:r>
      </w:hyperlink>
    </w:p>
    <w:p w14:paraId="279627C8" w14:textId="201F4AC5" w:rsidR="00451835" w:rsidRDefault="00FC627D">
      <w:pPr>
        <w:pStyle w:val="TOC1"/>
        <w:rPr>
          <w:rFonts w:asciiTheme="minorHAnsi" w:eastAsiaTheme="minorEastAsia" w:hAnsiTheme="minorHAnsi" w:cstheme="minorBidi"/>
          <w:caps w:val="0"/>
          <w:noProof/>
          <w:sz w:val="22"/>
          <w:szCs w:val="22"/>
        </w:rPr>
      </w:pPr>
      <w:hyperlink w:anchor="_Toc142031201" w:history="1">
        <w:r w:rsidR="00451835" w:rsidRPr="0098258F">
          <w:rPr>
            <w:rStyle w:val="Hyperlink"/>
            <w:noProof/>
          </w:rPr>
          <w:t>3.</w:t>
        </w:r>
        <w:r w:rsidR="00451835">
          <w:rPr>
            <w:rFonts w:asciiTheme="minorHAnsi" w:eastAsiaTheme="minorEastAsia" w:hAnsiTheme="minorHAnsi" w:cstheme="minorBidi"/>
            <w:caps w:val="0"/>
            <w:noProof/>
            <w:sz w:val="22"/>
            <w:szCs w:val="22"/>
          </w:rPr>
          <w:tab/>
        </w:r>
        <w:r w:rsidR="00451835" w:rsidRPr="0098258F">
          <w:rPr>
            <w:rStyle w:val="Hyperlink"/>
            <w:noProof/>
          </w:rPr>
          <w:t>SURVEY OF SYSTEM</w:t>
        </w:r>
        <w:r w:rsidR="00451835">
          <w:rPr>
            <w:noProof/>
          </w:rPr>
          <w:tab/>
        </w:r>
        <w:r w:rsidR="00451835">
          <w:rPr>
            <w:noProof/>
          </w:rPr>
          <w:fldChar w:fldCharType="begin"/>
        </w:r>
        <w:r w:rsidR="00451835">
          <w:rPr>
            <w:noProof/>
          </w:rPr>
          <w:instrText xml:space="preserve"> PAGEREF _Toc142031201 \h </w:instrText>
        </w:r>
        <w:r w:rsidR="00451835">
          <w:rPr>
            <w:noProof/>
          </w:rPr>
        </w:r>
        <w:r w:rsidR="00451835">
          <w:rPr>
            <w:noProof/>
          </w:rPr>
          <w:fldChar w:fldCharType="separate"/>
        </w:r>
        <w:r w:rsidR="00451835">
          <w:rPr>
            <w:noProof/>
          </w:rPr>
          <w:t>6</w:t>
        </w:r>
        <w:r w:rsidR="00451835">
          <w:rPr>
            <w:noProof/>
          </w:rPr>
          <w:fldChar w:fldCharType="end"/>
        </w:r>
      </w:hyperlink>
    </w:p>
    <w:p w14:paraId="4680DB41" w14:textId="2D978F6B" w:rsidR="00451835" w:rsidRDefault="00FC627D">
      <w:pPr>
        <w:pStyle w:val="TOC2"/>
        <w:rPr>
          <w:rFonts w:asciiTheme="minorHAnsi" w:eastAsiaTheme="minorEastAsia" w:hAnsiTheme="minorHAnsi" w:cstheme="minorBidi"/>
          <w:caps w:val="0"/>
          <w:noProof/>
          <w:sz w:val="22"/>
          <w:szCs w:val="22"/>
        </w:rPr>
      </w:pPr>
      <w:hyperlink w:anchor="_Toc142031202" w:history="1">
        <w:r w:rsidR="00451835" w:rsidRPr="0098258F">
          <w:rPr>
            <w:rStyle w:val="Hyperlink"/>
            <w:noProof/>
          </w:rPr>
          <w:t>3.1</w:t>
        </w:r>
        <w:r w:rsidR="00451835">
          <w:rPr>
            <w:rFonts w:asciiTheme="minorHAnsi" w:eastAsiaTheme="minorEastAsia" w:hAnsiTheme="minorHAnsi" w:cstheme="minorBidi"/>
            <w:caps w:val="0"/>
            <w:noProof/>
            <w:sz w:val="22"/>
            <w:szCs w:val="22"/>
          </w:rPr>
          <w:tab/>
        </w:r>
        <w:r w:rsidR="00451835" w:rsidRPr="0098258F">
          <w:rPr>
            <w:rStyle w:val="Hyperlink"/>
            <w:noProof/>
          </w:rPr>
          <w:t>SYSTEM CONFIGURATION</w:t>
        </w:r>
        <w:r w:rsidR="00451835">
          <w:rPr>
            <w:noProof/>
          </w:rPr>
          <w:tab/>
        </w:r>
        <w:r w:rsidR="00451835">
          <w:rPr>
            <w:noProof/>
          </w:rPr>
          <w:fldChar w:fldCharType="begin"/>
        </w:r>
        <w:r w:rsidR="00451835">
          <w:rPr>
            <w:noProof/>
          </w:rPr>
          <w:instrText xml:space="preserve"> PAGEREF _Toc142031202 \h </w:instrText>
        </w:r>
        <w:r w:rsidR="00451835">
          <w:rPr>
            <w:noProof/>
          </w:rPr>
        </w:r>
        <w:r w:rsidR="00451835">
          <w:rPr>
            <w:noProof/>
          </w:rPr>
          <w:fldChar w:fldCharType="separate"/>
        </w:r>
        <w:r w:rsidR="00451835">
          <w:rPr>
            <w:noProof/>
          </w:rPr>
          <w:t>6</w:t>
        </w:r>
        <w:r w:rsidR="00451835">
          <w:rPr>
            <w:noProof/>
          </w:rPr>
          <w:fldChar w:fldCharType="end"/>
        </w:r>
      </w:hyperlink>
    </w:p>
    <w:p w14:paraId="58681DE9" w14:textId="24CC7FEC" w:rsidR="00451835" w:rsidRDefault="00FC627D">
      <w:pPr>
        <w:pStyle w:val="TOC2"/>
        <w:rPr>
          <w:rFonts w:asciiTheme="minorHAnsi" w:eastAsiaTheme="minorEastAsia" w:hAnsiTheme="minorHAnsi" w:cstheme="minorBidi"/>
          <w:caps w:val="0"/>
          <w:noProof/>
          <w:sz w:val="22"/>
          <w:szCs w:val="22"/>
        </w:rPr>
      </w:pPr>
      <w:hyperlink w:anchor="_Toc142031203" w:history="1">
        <w:r w:rsidR="00451835" w:rsidRPr="0098258F">
          <w:rPr>
            <w:rStyle w:val="Hyperlink"/>
            <w:noProof/>
          </w:rPr>
          <w:t>3.2</w:t>
        </w:r>
        <w:r w:rsidR="00451835">
          <w:rPr>
            <w:rFonts w:asciiTheme="minorHAnsi" w:eastAsiaTheme="minorEastAsia" w:hAnsiTheme="minorHAnsi" w:cstheme="minorBidi"/>
            <w:caps w:val="0"/>
            <w:noProof/>
            <w:sz w:val="22"/>
            <w:szCs w:val="22"/>
          </w:rPr>
          <w:tab/>
        </w:r>
        <w:r w:rsidR="00451835" w:rsidRPr="0098258F">
          <w:rPr>
            <w:rStyle w:val="Hyperlink"/>
            <w:noProof/>
          </w:rPr>
          <w:t>HARDWARE DESIGN</w:t>
        </w:r>
        <w:r w:rsidR="00451835">
          <w:rPr>
            <w:noProof/>
          </w:rPr>
          <w:tab/>
        </w:r>
        <w:r w:rsidR="00451835">
          <w:rPr>
            <w:noProof/>
          </w:rPr>
          <w:fldChar w:fldCharType="begin"/>
        </w:r>
        <w:r w:rsidR="00451835">
          <w:rPr>
            <w:noProof/>
          </w:rPr>
          <w:instrText xml:space="preserve"> PAGEREF _Toc142031203 \h </w:instrText>
        </w:r>
        <w:r w:rsidR="00451835">
          <w:rPr>
            <w:noProof/>
          </w:rPr>
        </w:r>
        <w:r w:rsidR="00451835">
          <w:rPr>
            <w:noProof/>
          </w:rPr>
          <w:fldChar w:fldCharType="separate"/>
        </w:r>
        <w:r w:rsidR="00451835">
          <w:rPr>
            <w:noProof/>
          </w:rPr>
          <w:t>6</w:t>
        </w:r>
        <w:r w:rsidR="00451835">
          <w:rPr>
            <w:noProof/>
          </w:rPr>
          <w:fldChar w:fldCharType="end"/>
        </w:r>
      </w:hyperlink>
    </w:p>
    <w:p w14:paraId="2D50508F" w14:textId="6E12DA21" w:rsidR="00451835" w:rsidRDefault="00FC627D">
      <w:pPr>
        <w:pStyle w:val="TOC3"/>
        <w:rPr>
          <w:rFonts w:asciiTheme="minorHAnsi" w:eastAsiaTheme="minorEastAsia" w:hAnsiTheme="minorHAnsi" w:cstheme="minorBidi"/>
          <w:noProof/>
          <w:sz w:val="22"/>
          <w:szCs w:val="22"/>
        </w:rPr>
      </w:pPr>
      <w:hyperlink w:anchor="_Toc142031204" w:history="1">
        <w:r w:rsidR="00451835" w:rsidRPr="0098258F">
          <w:rPr>
            <w:rStyle w:val="Hyperlink"/>
            <w:noProof/>
          </w:rPr>
          <w:t>3.2.1</w:t>
        </w:r>
        <w:r w:rsidR="00451835">
          <w:rPr>
            <w:rFonts w:asciiTheme="minorHAnsi" w:eastAsiaTheme="minorEastAsia" w:hAnsiTheme="minorHAnsi" w:cstheme="minorBidi"/>
            <w:noProof/>
            <w:sz w:val="22"/>
            <w:szCs w:val="22"/>
          </w:rPr>
          <w:tab/>
        </w:r>
        <w:r w:rsidR="00451835" w:rsidRPr="0098258F">
          <w:rPr>
            <w:rStyle w:val="Hyperlink"/>
            <w:noProof/>
          </w:rPr>
          <w:t>Speed signal and read signal</w:t>
        </w:r>
        <w:r w:rsidR="00451835">
          <w:rPr>
            <w:noProof/>
          </w:rPr>
          <w:tab/>
        </w:r>
        <w:r w:rsidR="00451835">
          <w:rPr>
            <w:noProof/>
          </w:rPr>
          <w:fldChar w:fldCharType="begin"/>
        </w:r>
        <w:r w:rsidR="00451835">
          <w:rPr>
            <w:noProof/>
          </w:rPr>
          <w:instrText xml:space="preserve"> PAGEREF _Toc142031204 \h </w:instrText>
        </w:r>
        <w:r w:rsidR="00451835">
          <w:rPr>
            <w:noProof/>
          </w:rPr>
        </w:r>
        <w:r w:rsidR="00451835">
          <w:rPr>
            <w:noProof/>
          </w:rPr>
          <w:fldChar w:fldCharType="separate"/>
        </w:r>
        <w:r w:rsidR="00451835">
          <w:rPr>
            <w:noProof/>
          </w:rPr>
          <w:t>6</w:t>
        </w:r>
        <w:r w:rsidR="00451835">
          <w:rPr>
            <w:noProof/>
          </w:rPr>
          <w:fldChar w:fldCharType="end"/>
        </w:r>
      </w:hyperlink>
    </w:p>
    <w:p w14:paraId="7D2F3A6A" w14:textId="49D7B26E" w:rsidR="00451835" w:rsidRDefault="00FC627D">
      <w:pPr>
        <w:pStyle w:val="TOC3"/>
        <w:rPr>
          <w:rFonts w:asciiTheme="minorHAnsi" w:eastAsiaTheme="minorEastAsia" w:hAnsiTheme="minorHAnsi" w:cstheme="minorBidi"/>
          <w:noProof/>
          <w:sz w:val="22"/>
          <w:szCs w:val="22"/>
        </w:rPr>
      </w:pPr>
      <w:hyperlink w:anchor="_Toc142031205" w:history="1">
        <w:r w:rsidR="00451835" w:rsidRPr="0098258F">
          <w:rPr>
            <w:rStyle w:val="Hyperlink"/>
            <w:noProof/>
          </w:rPr>
          <w:t>3.2.2</w:t>
        </w:r>
        <w:r w:rsidR="00451835">
          <w:rPr>
            <w:rFonts w:asciiTheme="minorHAnsi" w:eastAsiaTheme="minorEastAsia" w:hAnsiTheme="minorHAnsi" w:cstheme="minorBidi"/>
            <w:noProof/>
            <w:sz w:val="22"/>
            <w:szCs w:val="22"/>
          </w:rPr>
          <w:tab/>
        </w:r>
        <w:r w:rsidR="00451835" w:rsidRPr="0098258F">
          <w:rPr>
            <w:rStyle w:val="Hyperlink"/>
            <w:noProof/>
          </w:rPr>
          <w:t>Communication</w:t>
        </w:r>
        <w:r w:rsidR="00451835">
          <w:rPr>
            <w:noProof/>
          </w:rPr>
          <w:tab/>
        </w:r>
        <w:r w:rsidR="00451835">
          <w:rPr>
            <w:noProof/>
          </w:rPr>
          <w:fldChar w:fldCharType="begin"/>
        </w:r>
        <w:r w:rsidR="00451835">
          <w:rPr>
            <w:noProof/>
          </w:rPr>
          <w:instrText xml:space="preserve"> PAGEREF _Toc142031205 \h </w:instrText>
        </w:r>
        <w:r w:rsidR="00451835">
          <w:rPr>
            <w:noProof/>
          </w:rPr>
        </w:r>
        <w:r w:rsidR="00451835">
          <w:rPr>
            <w:noProof/>
          </w:rPr>
          <w:fldChar w:fldCharType="separate"/>
        </w:r>
        <w:r w:rsidR="00451835">
          <w:rPr>
            <w:noProof/>
          </w:rPr>
          <w:t>7</w:t>
        </w:r>
        <w:r w:rsidR="00451835">
          <w:rPr>
            <w:noProof/>
          </w:rPr>
          <w:fldChar w:fldCharType="end"/>
        </w:r>
      </w:hyperlink>
    </w:p>
    <w:p w14:paraId="17E0E4C1" w14:textId="7BFEC077" w:rsidR="00451835" w:rsidRDefault="00FC627D">
      <w:pPr>
        <w:pStyle w:val="TOC1"/>
        <w:rPr>
          <w:rFonts w:asciiTheme="minorHAnsi" w:eastAsiaTheme="minorEastAsia" w:hAnsiTheme="minorHAnsi" w:cstheme="minorBidi"/>
          <w:caps w:val="0"/>
          <w:noProof/>
          <w:sz w:val="22"/>
          <w:szCs w:val="22"/>
        </w:rPr>
      </w:pPr>
      <w:hyperlink w:anchor="_Toc142031206" w:history="1">
        <w:r w:rsidR="00451835" w:rsidRPr="0098258F">
          <w:rPr>
            <w:rStyle w:val="Hyperlink"/>
            <w:noProof/>
          </w:rPr>
          <w:t>4.</w:t>
        </w:r>
        <w:r w:rsidR="00451835">
          <w:rPr>
            <w:rFonts w:asciiTheme="minorHAnsi" w:eastAsiaTheme="minorEastAsia" w:hAnsiTheme="minorHAnsi" w:cstheme="minorBidi"/>
            <w:caps w:val="0"/>
            <w:noProof/>
            <w:sz w:val="22"/>
            <w:szCs w:val="22"/>
          </w:rPr>
          <w:tab/>
        </w:r>
        <w:r w:rsidR="00451835" w:rsidRPr="0098258F">
          <w:rPr>
            <w:rStyle w:val="Hyperlink"/>
            <w:noProof/>
          </w:rPr>
          <w:t>TIMING</w:t>
        </w:r>
        <w:r w:rsidR="00451835">
          <w:rPr>
            <w:noProof/>
          </w:rPr>
          <w:tab/>
        </w:r>
        <w:r w:rsidR="00451835">
          <w:rPr>
            <w:noProof/>
          </w:rPr>
          <w:fldChar w:fldCharType="begin"/>
        </w:r>
        <w:r w:rsidR="00451835">
          <w:rPr>
            <w:noProof/>
          </w:rPr>
          <w:instrText xml:space="preserve"> PAGEREF _Toc142031206 \h </w:instrText>
        </w:r>
        <w:r w:rsidR="00451835">
          <w:rPr>
            <w:noProof/>
          </w:rPr>
        </w:r>
        <w:r w:rsidR="00451835">
          <w:rPr>
            <w:noProof/>
          </w:rPr>
          <w:fldChar w:fldCharType="separate"/>
        </w:r>
        <w:r w:rsidR="00451835">
          <w:rPr>
            <w:noProof/>
          </w:rPr>
          <w:t>8</w:t>
        </w:r>
        <w:r w:rsidR="00451835">
          <w:rPr>
            <w:noProof/>
          </w:rPr>
          <w:fldChar w:fldCharType="end"/>
        </w:r>
      </w:hyperlink>
    </w:p>
    <w:p w14:paraId="29B4777D" w14:textId="0653994F" w:rsidR="00451835" w:rsidRDefault="00FC627D">
      <w:pPr>
        <w:pStyle w:val="TOC2"/>
        <w:rPr>
          <w:rFonts w:asciiTheme="minorHAnsi" w:eastAsiaTheme="minorEastAsia" w:hAnsiTheme="minorHAnsi" w:cstheme="minorBidi"/>
          <w:caps w:val="0"/>
          <w:noProof/>
          <w:sz w:val="22"/>
          <w:szCs w:val="22"/>
        </w:rPr>
      </w:pPr>
      <w:hyperlink w:anchor="_Toc142031207" w:history="1">
        <w:r w:rsidR="00451835" w:rsidRPr="0098258F">
          <w:rPr>
            <w:rStyle w:val="Hyperlink"/>
            <w:noProof/>
          </w:rPr>
          <w:t>4.1</w:t>
        </w:r>
        <w:r w:rsidR="00451835">
          <w:rPr>
            <w:rFonts w:asciiTheme="minorHAnsi" w:eastAsiaTheme="minorEastAsia" w:hAnsiTheme="minorHAnsi" w:cstheme="minorBidi"/>
            <w:caps w:val="0"/>
            <w:noProof/>
            <w:sz w:val="22"/>
            <w:szCs w:val="22"/>
          </w:rPr>
          <w:tab/>
        </w:r>
        <w:r w:rsidR="00451835" w:rsidRPr="0098258F">
          <w:rPr>
            <w:rStyle w:val="Hyperlink"/>
            <w:noProof/>
          </w:rPr>
          <w:t>Speed Signal</w:t>
        </w:r>
        <w:r w:rsidR="00451835">
          <w:rPr>
            <w:noProof/>
          </w:rPr>
          <w:tab/>
        </w:r>
        <w:r w:rsidR="00451835">
          <w:rPr>
            <w:noProof/>
          </w:rPr>
          <w:fldChar w:fldCharType="begin"/>
        </w:r>
        <w:r w:rsidR="00451835">
          <w:rPr>
            <w:noProof/>
          </w:rPr>
          <w:instrText xml:space="preserve"> PAGEREF _Toc142031207 \h </w:instrText>
        </w:r>
        <w:r w:rsidR="00451835">
          <w:rPr>
            <w:noProof/>
          </w:rPr>
        </w:r>
        <w:r w:rsidR="00451835">
          <w:rPr>
            <w:noProof/>
          </w:rPr>
          <w:fldChar w:fldCharType="separate"/>
        </w:r>
        <w:r w:rsidR="00451835">
          <w:rPr>
            <w:noProof/>
          </w:rPr>
          <w:t>8</w:t>
        </w:r>
        <w:r w:rsidR="00451835">
          <w:rPr>
            <w:noProof/>
          </w:rPr>
          <w:fldChar w:fldCharType="end"/>
        </w:r>
      </w:hyperlink>
    </w:p>
    <w:p w14:paraId="0B58B2CE" w14:textId="38727C08" w:rsidR="00451835" w:rsidRDefault="00FC627D">
      <w:pPr>
        <w:pStyle w:val="TOC3"/>
        <w:rPr>
          <w:rFonts w:asciiTheme="minorHAnsi" w:eastAsiaTheme="minorEastAsia" w:hAnsiTheme="minorHAnsi" w:cstheme="minorBidi"/>
          <w:noProof/>
          <w:sz w:val="22"/>
          <w:szCs w:val="22"/>
        </w:rPr>
      </w:pPr>
      <w:hyperlink w:anchor="_Toc142031208" w:history="1">
        <w:r w:rsidR="00451835" w:rsidRPr="0098258F">
          <w:rPr>
            <w:rStyle w:val="Hyperlink"/>
            <w:noProof/>
          </w:rPr>
          <w:t>4.1.1</w:t>
        </w:r>
        <w:r w:rsidR="00451835">
          <w:rPr>
            <w:rFonts w:asciiTheme="minorHAnsi" w:eastAsiaTheme="minorEastAsia" w:hAnsiTheme="minorHAnsi" w:cstheme="minorBidi"/>
            <w:noProof/>
            <w:sz w:val="22"/>
            <w:szCs w:val="22"/>
          </w:rPr>
          <w:tab/>
        </w:r>
        <w:r w:rsidR="00451835" w:rsidRPr="0098258F">
          <w:rPr>
            <w:rStyle w:val="Hyperlink"/>
            <w:noProof/>
          </w:rPr>
          <w:t>Speed signal accuracy</w:t>
        </w:r>
        <w:r w:rsidR="00451835">
          <w:rPr>
            <w:noProof/>
          </w:rPr>
          <w:tab/>
        </w:r>
        <w:r w:rsidR="00451835">
          <w:rPr>
            <w:noProof/>
          </w:rPr>
          <w:fldChar w:fldCharType="begin"/>
        </w:r>
        <w:r w:rsidR="00451835">
          <w:rPr>
            <w:noProof/>
          </w:rPr>
          <w:instrText xml:space="preserve"> PAGEREF _Toc142031208 \h </w:instrText>
        </w:r>
        <w:r w:rsidR="00451835">
          <w:rPr>
            <w:noProof/>
          </w:rPr>
        </w:r>
        <w:r w:rsidR="00451835">
          <w:rPr>
            <w:noProof/>
          </w:rPr>
          <w:fldChar w:fldCharType="separate"/>
        </w:r>
        <w:r w:rsidR="00451835">
          <w:rPr>
            <w:noProof/>
          </w:rPr>
          <w:t>8</w:t>
        </w:r>
        <w:r w:rsidR="00451835">
          <w:rPr>
            <w:noProof/>
          </w:rPr>
          <w:fldChar w:fldCharType="end"/>
        </w:r>
      </w:hyperlink>
    </w:p>
    <w:p w14:paraId="64D04BBF" w14:textId="7D8E9476" w:rsidR="00451835" w:rsidRDefault="00FC627D">
      <w:pPr>
        <w:pStyle w:val="TOC2"/>
        <w:rPr>
          <w:rFonts w:asciiTheme="minorHAnsi" w:eastAsiaTheme="minorEastAsia" w:hAnsiTheme="minorHAnsi" w:cstheme="minorBidi"/>
          <w:caps w:val="0"/>
          <w:noProof/>
          <w:sz w:val="22"/>
          <w:szCs w:val="22"/>
        </w:rPr>
      </w:pPr>
      <w:hyperlink w:anchor="_Toc142031209" w:history="1">
        <w:r w:rsidR="00451835" w:rsidRPr="0098258F">
          <w:rPr>
            <w:rStyle w:val="Hyperlink"/>
            <w:noProof/>
          </w:rPr>
          <w:t>4.2</w:t>
        </w:r>
        <w:r w:rsidR="00451835">
          <w:rPr>
            <w:rFonts w:asciiTheme="minorHAnsi" w:eastAsiaTheme="minorEastAsia" w:hAnsiTheme="minorHAnsi" w:cstheme="minorBidi"/>
            <w:caps w:val="0"/>
            <w:noProof/>
            <w:sz w:val="22"/>
            <w:szCs w:val="22"/>
          </w:rPr>
          <w:tab/>
        </w:r>
        <w:r w:rsidR="00451835" w:rsidRPr="0098258F">
          <w:rPr>
            <w:rStyle w:val="Hyperlink"/>
            <w:noProof/>
          </w:rPr>
          <w:t>Read Signal</w:t>
        </w:r>
        <w:r w:rsidR="00451835">
          <w:rPr>
            <w:noProof/>
          </w:rPr>
          <w:tab/>
        </w:r>
        <w:r w:rsidR="00451835">
          <w:rPr>
            <w:noProof/>
          </w:rPr>
          <w:fldChar w:fldCharType="begin"/>
        </w:r>
        <w:r w:rsidR="00451835">
          <w:rPr>
            <w:noProof/>
          </w:rPr>
          <w:instrText xml:space="preserve"> PAGEREF _Toc142031209 \h </w:instrText>
        </w:r>
        <w:r w:rsidR="00451835">
          <w:rPr>
            <w:noProof/>
          </w:rPr>
        </w:r>
        <w:r w:rsidR="00451835">
          <w:rPr>
            <w:noProof/>
          </w:rPr>
          <w:fldChar w:fldCharType="separate"/>
        </w:r>
        <w:r w:rsidR="00451835">
          <w:rPr>
            <w:noProof/>
          </w:rPr>
          <w:t>9</w:t>
        </w:r>
        <w:r w:rsidR="00451835">
          <w:rPr>
            <w:noProof/>
          </w:rPr>
          <w:fldChar w:fldCharType="end"/>
        </w:r>
      </w:hyperlink>
    </w:p>
    <w:p w14:paraId="25F6C018" w14:textId="5AA4A35B" w:rsidR="00451835" w:rsidRDefault="00FC627D">
      <w:pPr>
        <w:pStyle w:val="TOC2"/>
        <w:rPr>
          <w:rFonts w:asciiTheme="minorHAnsi" w:eastAsiaTheme="minorEastAsia" w:hAnsiTheme="minorHAnsi" w:cstheme="minorBidi"/>
          <w:caps w:val="0"/>
          <w:noProof/>
          <w:sz w:val="22"/>
          <w:szCs w:val="22"/>
        </w:rPr>
      </w:pPr>
      <w:hyperlink w:anchor="_Toc142031210" w:history="1">
        <w:r w:rsidR="00451835" w:rsidRPr="0098258F">
          <w:rPr>
            <w:rStyle w:val="Hyperlink"/>
            <w:noProof/>
          </w:rPr>
          <w:t>4.3</w:t>
        </w:r>
        <w:r w:rsidR="00451835">
          <w:rPr>
            <w:rFonts w:asciiTheme="minorHAnsi" w:eastAsiaTheme="minorEastAsia" w:hAnsiTheme="minorHAnsi" w:cstheme="minorBidi"/>
            <w:caps w:val="0"/>
            <w:noProof/>
            <w:sz w:val="22"/>
            <w:szCs w:val="22"/>
          </w:rPr>
          <w:tab/>
        </w:r>
        <w:r w:rsidR="00451835" w:rsidRPr="0098258F">
          <w:rPr>
            <w:rStyle w:val="Hyperlink"/>
            <w:noProof/>
          </w:rPr>
          <w:t>TELEGRAMS</w:t>
        </w:r>
        <w:r w:rsidR="00451835">
          <w:rPr>
            <w:noProof/>
          </w:rPr>
          <w:tab/>
        </w:r>
        <w:r w:rsidR="00451835">
          <w:rPr>
            <w:noProof/>
          </w:rPr>
          <w:fldChar w:fldCharType="begin"/>
        </w:r>
        <w:r w:rsidR="00451835">
          <w:rPr>
            <w:noProof/>
          </w:rPr>
          <w:instrText xml:space="preserve"> PAGEREF _Toc142031210 \h </w:instrText>
        </w:r>
        <w:r w:rsidR="00451835">
          <w:rPr>
            <w:noProof/>
          </w:rPr>
        </w:r>
        <w:r w:rsidR="00451835">
          <w:rPr>
            <w:noProof/>
          </w:rPr>
          <w:fldChar w:fldCharType="separate"/>
        </w:r>
        <w:r w:rsidR="00451835">
          <w:rPr>
            <w:noProof/>
          </w:rPr>
          <w:t>9</w:t>
        </w:r>
        <w:r w:rsidR="00451835">
          <w:rPr>
            <w:noProof/>
          </w:rPr>
          <w:fldChar w:fldCharType="end"/>
        </w:r>
      </w:hyperlink>
    </w:p>
    <w:p w14:paraId="06342D2B" w14:textId="3E8193EC" w:rsidR="00451835" w:rsidRDefault="00FC627D">
      <w:pPr>
        <w:pStyle w:val="TOC1"/>
        <w:rPr>
          <w:rFonts w:asciiTheme="minorHAnsi" w:eastAsiaTheme="minorEastAsia" w:hAnsiTheme="minorHAnsi" w:cstheme="minorBidi"/>
          <w:caps w:val="0"/>
          <w:noProof/>
          <w:sz w:val="22"/>
          <w:szCs w:val="22"/>
        </w:rPr>
      </w:pPr>
      <w:hyperlink w:anchor="_Toc142031211" w:history="1">
        <w:r w:rsidR="00451835" w:rsidRPr="0098258F">
          <w:rPr>
            <w:rStyle w:val="Hyperlink"/>
            <w:noProof/>
          </w:rPr>
          <w:t>5.</w:t>
        </w:r>
        <w:r w:rsidR="00451835">
          <w:rPr>
            <w:rFonts w:asciiTheme="minorHAnsi" w:eastAsiaTheme="minorEastAsia" w:hAnsiTheme="minorHAnsi" w:cstheme="minorBidi"/>
            <w:caps w:val="0"/>
            <w:noProof/>
            <w:sz w:val="22"/>
            <w:szCs w:val="22"/>
          </w:rPr>
          <w:tab/>
        </w:r>
        <w:r w:rsidR="00451835" w:rsidRPr="0098258F">
          <w:rPr>
            <w:rStyle w:val="Hyperlink"/>
            <w:noProof/>
          </w:rPr>
          <w:t>INTERFACE</w:t>
        </w:r>
        <w:r w:rsidR="00451835">
          <w:rPr>
            <w:noProof/>
          </w:rPr>
          <w:tab/>
        </w:r>
        <w:r w:rsidR="00451835">
          <w:rPr>
            <w:noProof/>
          </w:rPr>
          <w:fldChar w:fldCharType="begin"/>
        </w:r>
        <w:r w:rsidR="00451835">
          <w:rPr>
            <w:noProof/>
          </w:rPr>
          <w:instrText xml:space="preserve"> PAGEREF _Toc142031211 \h </w:instrText>
        </w:r>
        <w:r w:rsidR="00451835">
          <w:rPr>
            <w:noProof/>
          </w:rPr>
        </w:r>
        <w:r w:rsidR="00451835">
          <w:rPr>
            <w:noProof/>
          </w:rPr>
          <w:fldChar w:fldCharType="separate"/>
        </w:r>
        <w:r w:rsidR="00451835">
          <w:rPr>
            <w:noProof/>
          </w:rPr>
          <w:t>10</w:t>
        </w:r>
        <w:r w:rsidR="00451835">
          <w:rPr>
            <w:noProof/>
          </w:rPr>
          <w:fldChar w:fldCharType="end"/>
        </w:r>
      </w:hyperlink>
    </w:p>
    <w:p w14:paraId="1AB572EF" w14:textId="10905EA1" w:rsidR="00451835" w:rsidRDefault="00FC627D">
      <w:pPr>
        <w:pStyle w:val="TOC2"/>
        <w:rPr>
          <w:rFonts w:asciiTheme="minorHAnsi" w:eastAsiaTheme="minorEastAsia" w:hAnsiTheme="minorHAnsi" w:cstheme="minorBidi"/>
          <w:caps w:val="0"/>
          <w:noProof/>
          <w:sz w:val="22"/>
          <w:szCs w:val="22"/>
        </w:rPr>
      </w:pPr>
      <w:hyperlink w:anchor="_Toc142031212" w:history="1">
        <w:r w:rsidR="00451835" w:rsidRPr="0098258F">
          <w:rPr>
            <w:rStyle w:val="Hyperlink"/>
            <w:noProof/>
          </w:rPr>
          <w:t>5.1</w:t>
        </w:r>
        <w:r w:rsidR="00451835">
          <w:rPr>
            <w:rFonts w:asciiTheme="minorHAnsi" w:eastAsiaTheme="minorEastAsia" w:hAnsiTheme="minorHAnsi" w:cstheme="minorBidi"/>
            <w:caps w:val="0"/>
            <w:noProof/>
            <w:sz w:val="22"/>
            <w:szCs w:val="22"/>
          </w:rPr>
          <w:tab/>
        </w:r>
        <w:r w:rsidR="00451835" w:rsidRPr="0098258F">
          <w:rPr>
            <w:rStyle w:val="Hyperlink"/>
            <w:noProof/>
          </w:rPr>
          <w:t>IN GENERAL</w:t>
        </w:r>
        <w:r w:rsidR="00451835">
          <w:rPr>
            <w:noProof/>
          </w:rPr>
          <w:tab/>
        </w:r>
        <w:r w:rsidR="00451835">
          <w:rPr>
            <w:noProof/>
          </w:rPr>
          <w:fldChar w:fldCharType="begin"/>
        </w:r>
        <w:r w:rsidR="00451835">
          <w:rPr>
            <w:noProof/>
          </w:rPr>
          <w:instrText xml:space="preserve"> PAGEREF _Toc142031212 \h </w:instrText>
        </w:r>
        <w:r w:rsidR="00451835">
          <w:rPr>
            <w:noProof/>
          </w:rPr>
        </w:r>
        <w:r w:rsidR="00451835">
          <w:rPr>
            <w:noProof/>
          </w:rPr>
          <w:fldChar w:fldCharType="separate"/>
        </w:r>
        <w:r w:rsidR="00451835">
          <w:rPr>
            <w:noProof/>
          </w:rPr>
          <w:t>10</w:t>
        </w:r>
        <w:r w:rsidR="00451835">
          <w:rPr>
            <w:noProof/>
          </w:rPr>
          <w:fldChar w:fldCharType="end"/>
        </w:r>
      </w:hyperlink>
    </w:p>
    <w:p w14:paraId="3E070A06" w14:textId="3D478A42" w:rsidR="00451835" w:rsidRDefault="00FC627D">
      <w:pPr>
        <w:pStyle w:val="TOC3"/>
        <w:rPr>
          <w:rFonts w:asciiTheme="minorHAnsi" w:eastAsiaTheme="minorEastAsia" w:hAnsiTheme="minorHAnsi" w:cstheme="minorBidi"/>
          <w:noProof/>
          <w:sz w:val="22"/>
          <w:szCs w:val="22"/>
        </w:rPr>
      </w:pPr>
      <w:hyperlink w:anchor="_Toc142031213" w:history="1">
        <w:r w:rsidR="00451835" w:rsidRPr="0098258F">
          <w:rPr>
            <w:rStyle w:val="Hyperlink"/>
            <w:noProof/>
          </w:rPr>
          <w:t>5.1.1</w:t>
        </w:r>
        <w:r w:rsidR="00451835">
          <w:rPr>
            <w:rFonts w:asciiTheme="minorHAnsi" w:eastAsiaTheme="minorEastAsia" w:hAnsiTheme="minorHAnsi" w:cstheme="minorBidi"/>
            <w:noProof/>
            <w:sz w:val="22"/>
            <w:szCs w:val="22"/>
          </w:rPr>
          <w:tab/>
        </w:r>
        <w:r w:rsidR="00451835" w:rsidRPr="0098258F">
          <w:rPr>
            <w:rStyle w:val="Hyperlink"/>
            <w:noProof/>
          </w:rPr>
          <w:t>Error messages</w:t>
        </w:r>
        <w:r w:rsidR="00451835">
          <w:rPr>
            <w:noProof/>
          </w:rPr>
          <w:tab/>
        </w:r>
        <w:r w:rsidR="00451835">
          <w:rPr>
            <w:noProof/>
          </w:rPr>
          <w:fldChar w:fldCharType="begin"/>
        </w:r>
        <w:r w:rsidR="00451835">
          <w:rPr>
            <w:noProof/>
          </w:rPr>
          <w:instrText xml:space="preserve"> PAGEREF _Toc142031213 \h </w:instrText>
        </w:r>
        <w:r w:rsidR="00451835">
          <w:rPr>
            <w:noProof/>
          </w:rPr>
        </w:r>
        <w:r w:rsidR="00451835">
          <w:rPr>
            <w:noProof/>
          </w:rPr>
          <w:fldChar w:fldCharType="separate"/>
        </w:r>
        <w:r w:rsidR="00451835">
          <w:rPr>
            <w:noProof/>
          </w:rPr>
          <w:t>10</w:t>
        </w:r>
        <w:r w:rsidR="00451835">
          <w:rPr>
            <w:noProof/>
          </w:rPr>
          <w:fldChar w:fldCharType="end"/>
        </w:r>
      </w:hyperlink>
    </w:p>
    <w:p w14:paraId="2F1861CC" w14:textId="748D2EC9" w:rsidR="00451835" w:rsidRDefault="00FC627D">
      <w:pPr>
        <w:pStyle w:val="TOC3"/>
        <w:rPr>
          <w:rFonts w:asciiTheme="minorHAnsi" w:eastAsiaTheme="minorEastAsia" w:hAnsiTheme="minorHAnsi" w:cstheme="minorBidi"/>
          <w:noProof/>
          <w:sz w:val="22"/>
          <w:szCs w:val="22"/>
        </w:rPr>
      </w:pPr>
      <w:hyperlink w:anchor="_Toc142031214" w:history="1">
        <w:r w:rsidR="00451835" w:rsidRPr="0098258F">
          <w:rPr>
            <w:rStyle w:val="Hyperlink"/>
            <w:noProof/>
          </w:rPr>
          <w:t>5.1.2</w:t>
        </w:r>
        <w:r w:rsidR="00451835">
          <w:rPr>
            <w:rFonts w:asciiTheme="minorHAnsi" w:eastAsiaTheme="minorEastAsia" w:hAnsiTheme="minorHAnsi" w:cstheme="minorBidi"/>
            <w:noProof/>
            <w:sz w:val="22"/>
            <w:szCs w:val="22"/>
          </w:rPr>
          <w:tab/>
        </w:r>
        <w:r w:rsidR="00451835" w:rsidRPr="0098258F">
          <w:rPr>
            <w:rStyle w:val="Hyperlink"/>
            <w:noProof/>
          </w:rPr>
          <w:t>Telegram format</w:t>
        </w:r>
        <w:r w:rsidR="00451835">
          <w:rPr>
            <w:noProof/>
          </w:rPr>
          <w:tab/>
        </w:r>
        <w:r w:rsidR="00451835">
          <w:rPr>
            <w:noProof/>
          </w:rPr>
          <w:fldChar w:fldCharType="begin"/>
        </w:r>
        <w:r w:rsidR="00451835">
          <w:rPr>
            <w:noProof/>
          </w:rPr>
          <w:instrText xml:space="preserve"> PAGEREF _Toc142031214 \h </w:instrText>
        </w:r>
        <w:r w:rsidR="00451835">
          <w:rPr>
            <w:noProof/>
          </w:rPr>
        </w:r>
        <w:r w:rsidR="00451835">
          <w:rPr>
            <w:noProof/>
          </w:rPr>
          <w:fldChar w:fldCharType="separate"/>
        </w:r>
        <w:r w:rsidR="00451835">
          <w:rPr>
            <w:noProof/>
          </w:rPr>
          <w:t>10</w:t>
        </w:r>
        <w:r w:rsidR="00451835">
          <w:rPr>
            <w:noProof/>
          </w:rPr>
          <w:fldChar w:fldCharType="end"/>
        </w:r>
      </w:hyperlink>
    </w:p>
    <w:p w14:paraId="556C8BE0" w14:textId="25941D70" w:rsidR="00451835" w:rsidRDefault="00FC627D">
      <w:pPr>
        <w:pStyle w:val="TOC3"/>
        <w:rPr>
          <w:rFonts w:asciiTheme="minorHAnsi" w:eastAsiaTheme="minorEastAsia" w:hAnsiTheme="minorHAnsi" w:cstheme="minorBidi"/>
          <w:noProof/>
          <w:sz w:val="22"/>
          <w:szCs w:val="22"/>
        </w:rPr>
      </w:pPr>
      <w:hyperlink w:anchor="_Toc142031215" w:history="1">
        <w:r w:rsidR="00451835" w:rsidRPr="0098258F">
          <w:rPr>
            <w:rStyle w:val="Hyperlink"/>
            <w:noProof/>
          </w:rPr>
          <w:t>5.1.3</w:t>
        </w:r>
        <w:r w:rsidR="00451835">
          <w:rPr>
            <w:rFonts w:asciiTheme="minorHAnsi" w:eastAsiaTheme="minorEastAsia" w:hAnsiTheme="minorHAnsi" w:cstheme="minorBidi"/>
            <w:noProof/>
            <w:sz w:val="22"/>
            <w:szCs w:val="22"/>
          </w:rPr>
          <w:tab/>
        </w:r>
        <w:r w:rsidR="00451835" w:rsidRPr="0098258F">
          <w:rPr>
            <w:rStyle w:val="Hyperlink"/>
            <w:noProof/>
          </w:rPr>
          <w:t>Filler</w:t>
        </w:r>
        <w:r w:rsidR="00451835">
          <w:rPr>
            <w:noProof/>
          </w:rPr>
          <w:tab/>
        </w:r>
        <w:r w:rsidR="00451835">
          <w:rPr>
            <w:noProof/>
          </w:rPr>
          <w:fldChar w:fldCharType="begin"/>
        </w:r>
        <w:r w:rsidR="00451835">
          <w:rPr>
            <w:noProof/>
          </w:rPr>
          <w:instrText xml:space="preserve"> PAGEREF _Toc142031215 \h </w:instrText>
        </w:r>
        <w:r w:rsidR="00451835">
          <w:rPr>
            <w:noProof/>
          </w:rPr>
        </w:r>
        <w:r w:rsidR="00451835">
          <w:rPr>
            <w:noProof/>
          </w:rPr>
          <w:fldChar w:fldCharType="separate"/>
        </w:r>
        <w:r w:rsidR="00451835">
          <w:rPr>
            <w:noProof/>
          </w:rPr>
          <w:t>11</w:t>
        </w:r>
        <w:r w:rsidR="00451835">
          <w:rPr>
            <w:noProof/>
          </w:rPr>
          <w:fldChar w:fldCharType="end"/>
        </w:r>
      </w:hyperlink>
    </w:p>
    <w:p w14:paraId="403EF621" w14:textId="40E2E69F" w:rsidR="00451835" w:rsidRDefault="00FC627D">
      <w:pPr>
        <w:pStyle w:val="TOC3"/>
        <w:rPr>
          <w:rFonts w:asciiTheme="minorHAnsi" w:eastAsiaTheme="minorEastAsia" w:hAnsiTheme="minorHAnsi" w:cstheme="minorBidi"/>
          <w:noProof/>
          <w:sz w:val="22"/>
          <w:szCs w:val="22"/>
        </w:rPr>
      </w:pPr>
      <w:hyperlink w:anchor="_Toc142031216" w:history="1">
        <w:r w:rsidR="00451835" w:rsidRPr="0098258F">
          <w:rPr>
            <w:rStyle w:val="Hyperlink"/>
            <w:noProof/>
          </w:rPr>
          <w:t>5.1.4</w:t>
        </w:r>
        <w:r w:rsidR="00451835">
          <w:rPr>
            <w:rFonts w:asciiTheme="minorHAnsi" w:eastAsiaTheme="minorEastAsia" w:hAnsiTheme="minorHAnsi" w:cstheme="minorBidi"/>
            <w:noProof/>
            <w:sz w:val="22"/>
            <w:szCs w:val="22"/>
          </w:rPr>
          <w:tab/>
        </w:r>
        <w:r w:rsidR="00451835" w:rsidRPr="0098258F">
          <w:rPr>
            <w:rStyle w:val="Hyperlink"/>
            <w:noProof/>
          </w:rPr>
          <w:t>Separator</w:t>
        </w:r>
        <w:r w:rsidR="00451835">
          <w:rPr>
            <w:noProof/>
          </w:rPr>
          <w:tab/>
        </w:r>
        <w:r w:rsidR="00451835">
          <w:rPr>
            <w:noProof/>
          </w:rPr>
          <w:fldChar w:fldCharType="begin"/>
        </w:r>
        <w:r w:rsidR="00451835">
          <w:rPr>
            <w:noProof/>
          </w:rPr>
          <w:instrText xml:space="preserve"> PAGEREF _Toc142031216 \h </w:instrText>
        </w:r>
        <w:r w:rsidR="00451835">
          <w:rPr>
            <w:noProof/>
          </w:rPr>
        </w:r>
        <w:r w:rsidR="00451835">
          <w:rPr>
            <w:noProof/>
          </w:rPr>
          <w:fldChar w:fldCharType="separate"/>
        </w:r>
        <w:r w:rsidR="00451835">
          <w:rPr>
            <w:noProof/>
          </w:rPr>
          <w:t>11</w:t>
        </w:r>
        <w:r w:rsidR="00451835">
          <w:rPr>
            <w:noProof/>
          </w:rPr>
          <w:fldChar w:fldCharType="end"/>
        </w:r>
      </w:hyperlink>
    </w:p>
    <w:p w14:paraId="4A751D17" w14:textId="7CC64147" w:rsidR="00451835" w:rsidRDefault="00FC627D">
      <w:pPr>
        <w:pStyle w:val="TOC2"/>
        <w:rPr>
          <w:rFonts w:asciiTheme="minorHAnsi" w:eastAsiaTheme="minorEastAsia" w:hAnsiTheme="minorHAnsi" w:cstheme="minorBidi"/>
          <w:caps w:val="0"/>
          <w:noProof/>
          <w:sz w:val="22"/>
          <w:szCs w:val="22"/>
        </w:rPr>
      </w:pPr>
      <w:hyperlink w:anchor="_Toc142031217" w:history="1">
        <w:r w:rsidR="00451835" w:rsidRPr="0098258F">
          <w:rPr>
            <w:rStyle w:val="Hyperlink"/>
            <w:noProof/>
          </w:rPr>
          <w:t>5.2</w:t>
        </w:r>
        <w:r w:rsidR="00451835">
          <w:rPr>
            <w:rFonts w:asciiTheme="minorHAnsi" w:eastAsiaTheme="minorEastAsia" w:hAnsiTheme="minorHAnsi" w:cstheme="minorBidi"/>
            <w:caps w:val="0"/>
            <w:noProof/>
            <w:sz w:val="22"/>
            <w:szCs w:val="22"/>
          </w:rPr>
          <w:tab/>
        </w:r>
        <w:r w:rsidR="00451835" w:rsidRPr="0098258F">
          <w:rPr>
            <w:rStyle w:val="Hyperlink"/>
            <w:noProof/>
          </w:rPr>
          <w:t>COMMUNICATION PROTOCOL</w:t>
        </w:r>
        <w:r w:rsidR="00451835">
          <w:rPr>
            <w:noProof/>
          </w:rPr>
          <w:tab/>
        </w:r>
        <w:r w:rsidR="00451835">
          <w:rPr>
            <w:noProof/>
          </w:rPr>
          <w:fldChar w:fldCharType="begin"/>
        </w:r>
        <w:r w:rsidR="00451835">
          <w:rPr>
            <w:noProof/>
          </w:rPr>
          <w:instrText xml:space="preserve"> PAGEREF _Toc142031217 \h </w:instrText>
        </w:r>
        <w:r w:rsidR="00451835">
          <w:rPr>
            <w:noProof/>
          </w:rPr>
        </w:r>
        <w:r w:rsidR="00451835">
          <w:rPr>
            <w:noProof/>
          </w:rPr>
          <w:fldChar w:fldCharType="separate"/>
        </w:r>
        <w:r w:rsidR="00451835">
          <w:rPr>
            <w:noProof/>
          </w:rPr>
          <w:t>11</w:t>
        </w:r>
        <w:r w:rsidR="00451835">
          <w:rPr>
            <w:noProof/>
          </w:rPr>
          <w:fldChar w:fldCharType="end"/>
        </w:r>
      </w:hyperlink>
    </w:p>
    <w:p w14:paraId="09E9D1AD" w14:textId="0CD43464" w:rsidR="00451835" w:rsidRDefault="00FC627D">
      <w:pPr>
        <w:pStyle w:val="TOC3"/>
        <w:rPr>
          <w:rFonts w:asciiTheme="minorHAnsi" w:eastAsiaTheme="minorEastAsia" w:hAnsiTheme="minorHAnsi" w:cstheme="minorBidi"/>
          <w:noProof/>
          <w:sz w:val="22"/>
          <w:szCs w:val="22"/>
        </w:rPr>
      </w:pPr>
      <w:hyperlink w:anchor="_Toc142031218" w:history="1">
        <w:r w:rsidR="00451835" w:rsidRPr="0098258F">
          <w:rPr>
            <w:rStyle w:val="Hyperlink"/>
            <w:noProof/>
          </w:rPr>
          <w:t>5.2.1</w:t>
        </w:r>
        <w:r w:rsidR="00451835">
          <w:rPr>
            <w:rFonts w:asciiTheme="minorHAnsi" w:eastAsiaTheme="minorEastAsia" w:hAnsiTheme="minorHAnsi" w:cstheme="minorBidi"/>
            <w:noProof/>
            <w:sz w:val="22"/>
            <w:szCs w:val="22"/>
          </w:rPr>
          <w:tab/>
        </w:r>
        <w:r w:rsidR="00451835" w:rsidRPr="0098258F">
          <w:rPr>
            <w:rStyle w:val="Hyperlink"/>
            <w:noProof/>
          </w:rPr>
          <w:t xml:space="preserve">Initializing telegram to scanner </w:t>
        </w:r>
        <w:r w:rsidR="00451835" w:rsidRPr="0098258F">
          <w:rPr>
            <w:rStyle w:val="Hyperlink"/>
            <w:noProof/>
            <w:spacing w:val="-2"/>
          </w:rPr>
          <w:t>CMC</w:t>
        </w:r>
        <w:r w:rsidR="00451835" w:rsidRPr="0098258F">
          <w:rPr>
            <w:rStyle w:val="Hyperlink"/>
            <w:noProof/>
          </w:rPr>
          <w:sym w:font="Wingdings" w:char="00E0"/>
        </w:r>
        <w:r w:rsidR="00451835" w:rsidRPr="0098258F">
          <w:rPr>
            <w:rStyle w:val="Hyperlink"/>
            <w:noProof/>
          </w:rPr>
          <w:t xml:space="preserve"> Scanner</w:t>
        </w:r>
        <w:r w:rsidR="00451835">
          <w:rPr>
            <w:noProof/>
          </w:rPr>
          <w:tab/>
        </w:r>
        <w:r w:rsidR="00451835">
          <w:rPr>
            <w:noProof/>
          </w:rPr>
          <w:fldChar w:fldCharType="begin"/>
        </w:r>
        <w:r w:rsidR="00451835">
          <w:rPr>
            <w:noProof/>
          </w:rPr>
          <w:instrText xml:space="preserve"> PAGEREF _Toc142031218 \h </w:instrText>
        </w:r>
        <w:r w:rsidR="00451835">
          <w:rPr>
            <w:noProof/>
          </w:rPr>
        </w:r>
        <w:r w:rsidR="00451835">
          <w:rPr>
            <w:noProof/>
          </w:rPr>
          <w:fldChar w:fldCharType="separate"/>
        </w:r>
        <w:r w:rsidR="00451835">
          <w:rPr>
            <w:noProof/>
          </w:rPr>
          <w:t>11</w:t>
        </w:r>
        <w:r w:rsidR="00451835">
          <w:rPr>
            <w:noProof/>
          </w:rPr>
          <w:fldChar w:fldCharType="end"/>
        </w:r>
      </w:hyperlink>
    </w:p>
    <w:p w14:paraId="6A1D96E9" w14:textId="73469219" w:rsidR="00451835" w:rsidRDefault="00FC627D">
      <w:pPr>
        <w:pStyle w:val="TOC3"/>
        <w:rPr>
          <w:rFonts w:asciiTheme="minorHAnsi" w:eastAsiaTheme="minorEastAsia" w:hAnsiTheme="minorHAnsi" w:cstheme="minorBidi"/>
          <w:noProof/>
          <w:sz w:val="22"/>
          <w:szCs w:val="22"/>
        </w:rPr>
      </w:pPr>
      <w:hyperlink w:anchor="_Toc142031219" w:history="1">
        <w:r w:rsidR="00451835" w:rsidRPr="0098258F">
          <w:rPr>
            <w:rStyle w:val="Hyperlink"/>
            <w:noProof/>
          </w:rPr>
          <w:t>5.2.2</w:t>
        </w:r>
        <w:r w:rsidR="00451835">
          <w:rPr>
            <w:rFonts w:asciiTheme="minorHAnsi" w:eastAsiaTheme="minorEastAsia" w:hAnsiTheme="minorHAnsi" w:cstheme="minorBidi"/>
            <w:noProof/>
            <w:sz w:val="22"/>
            <w:szCs w:val="22"/>
          </w:rPr>
          <w:tab/>
        </w:r>
        <w:r w:rsidR="00451835" w:rsidRPr="0098258F">
          <w:rPr>
            <w:rStyle w:val="Hyperlink"/>
            <w:noProof/>
          </w:rPr>
          <w:t xml:space="preserve">Initializing telegram to CMC Scanner </w:t>
        </w:r>
        <w:r w:rsidR="00451835" w:rsidRPr="0098258F">
          <w:rPr>
            <w:rStyle w:val="Hyperlink"/>
            <w:noProof/>
          </w:rPr>
          <w:sym w:font="Wingdings" w:char="00E0"/>
        </w:r>
        <w:r w:rsidR="00451835" w:rsidRPr="0098258F">
          <w:rPr>
            <w:rStyle w:val="Hyperlink"/>
            <w:noProof/>
          </w:rPr>
          <w:t xml:space="preserve"> CMC</w:t>
        </w:r>
        <w:r w:rsidR="00451835">
          <w:rPr>
            <w:noProof/>
          </w:rPr>
          <w:tab/>
        </w:r>
        <w:r w:rsidR="00451835">
          <w:rPr>
            <w:noProof/>
          </w:rPr>
          <w:fldChar w:fldCharType="begin"/>
        </w:r>
        <w:r w:rsidR="00451835">
          <w:rPr>
            <w:noProof/>
          </w:rPr>
          <w:instrText xml:space="preserve"> PAGEREF _Toc142031219 \h </w:instrText>
        </w:r>
        <w:r w:rsidR="00451835">
          <w:rPr>
            <w:noProof/>
          </w:rPr>
        </w:r>
        <w:r w:rsidR="00451835">
          <w:rPr>
            <w:noProof/>
          </w:rPr>
          <w:fldChar w:fldCharType="separate"/>
        </w:r>
        <w:r w:rsidR="00451835">
          <w:rPr>
            <w:noProof/>
          </w:rPr>
          <w:t>11</w:t>
        </w:r>
        <w:r w:rsidR="00451835">
          <w:rPr>
            <w:noProof/>
          </w:rPr>
          <w:fldChar w:fldCharType="end"/>
        </w:r>
      </w:hyperlink>
    </w:p>
    <w:p w14:paraId="0C336A46" w14:textId="6EF6B501" w:rsidR="00451835" w:rsidRDefault="00FC627D">
      <w:pPr>
        <w:pStyle w:val="TOC3"/>
        <w:rPr>
          <w:rFonts w:asciiTheme="minorHAnsi" w:eastAsiaTheme="minorEastAsia" w:hAnsiTheme="minorHAnsi" w:cstheme="minorBidi"/>
          <w:noProof/>
          <w:sz w:val="22"/>
          <w:szCs w:val="22"/>
        </w:rPr>
      </w:pPr>
      <w:hyperlink w:anchor="_Toc142031220" w:history="1">
        <w:r w:rsidR="00451835" w:rsidRPr="0098258F">
          <w:rPr>
            <w:rStyle w:val="Hyperlink"/>
            <w:noProof/>
          </w:rPr>
          <w:t>5.2.3</w:t>
        </w:r>
        <w:r w:rsidR="00451835">
          <w:rPr>
            <w:rFonts w:asciiTheme="minorHAnsi" w:eastAsiaTheme="minorEastAsia" w:hAnsiTheme="minorHAnsi" w:cstheme="minorBidi"/>
            <w:noProof/>
            <w:sz w:val="22"/>
            <w:szCs w:val="22"/>
          </w:rPr>
          <w:tab/>
        </w:r>
        <w:r w:rsidR="00451835" w:rsidRPr="0098258F">
          <w:rPr>
            <w:rStyle w:val="Hyperlink"/>
            <w:noProof/>
          </w:rPr>
          <w:t xml:space="preserve">Index telegram </w:t>
        </w:r>
        <w:r w:rsidR="00451835" w:rsidRPr="0098258F">
          <w:rPr>
            <w:rStyle w:val="Hyperlink"/>
            <w:noProof/>
            <w:spacing w:val="-2"/>
          </w:rPr>
          <w:t>CMC</w:t>
        </w:r>
        <w:r w:rsidR="00451835" w:rsidRPr="0098258F">
          <w:rPr>
            <w:rStyle w:val="Hyperlink"/>
            <w:noProof/>
          </w:rPr>
          <w:sym w:font="Wingdings" w:char="00E0"/>
        </w:r>
        <w:r w:rsidR="00451835" w:rsidRPr="0098258F">
          <w:rPr>
            <w:rStyle w:val="Hyperlink"/>
            <w:noProof/>
          </w:rPr>
          <w:t xml:space="preserve"> Scanner</w:t>
        </w:r>
        <w:r w:rsidR="00451835">
          <w:rPr>
            <w:noProof/>
          </w:rPr>
          <w:tab/>
        </w:r>
        <w:r w:rsidR="00451835">
          <w:rPr>
            <w:noProof/>
          </w:rPr>
          <w:fldChar w:fldCharType="begin"/>
        </w:r>
        <w:r w:rsidR="00451835">
          <w:rPr>
            <w:noProof/>
          </w:rPr>
          <w:instrText xml:space="preserve"> PAGEREF _Toc142031220 \h </w:instrText>
        </w:r>
        <w:r w:rsidR="00451835">
          <w:rPr>
            <w:noProof/>
          </w:rPr>
        </w:r>
        <w:r w:rsidR="00451835">
          <w:rPr>
            <w:noProof/>
          </w:rPr>
          <w:fldChar w:fldCharType="separate"/>
        </w:r>
        <w:r w:rsidR="00451835">
          <w:rPr>
            <w:noProof/>
          </w:rPr>
          <w:t>12</w:t>
        </w:r>
        <w:r w:rsidR="00451835">
          <w:rPr>
            <w:noProof/>
          </w:rPr>
          <w:fldChar w:fldCharType="end"/>
        </w:r>
      </w:hyperlink>
    </w:p>
    <w:p w14:paraId="2B80BC0C" w14:textId="7F4C683D" w:rsidR="00451835" w:rsidRDefault="00FC627D">
      <w:pPr>
        <w:pStyle w:val="TOC3"/>
        <w:rPr>
          <w:rFonts w:asciiTheme="minorHAnsi" w:eastAsiaTheme="minorEastAsia" w:hAnsiTheme="minorHAnsi" w:cstheme="minorBidi"/>
          <w:noProof/>
          <w:sz w:val="22"/>
          <w:szCs w:val="22"/>
        </w:rPr>
      </w:pPr>
      <w:hyperlink w:anchor="_Toc142031221" w:history="1">
        <w:r w:rsidR="00451835" w:rsidRPr="0098258F">
          <w:rPr>
            <w:rStyle w:val="Hyperlink"/>
            <w:noProof/>
          </w:rPr>
          <w:t>5.2.4</w:t>
        </w:r>
        <w:r w:rsidR="00451835">
          <w:rPr>
            <w:rFonts w:asciiTheme="minorHAnsi" w:eastAsiaTheme="minorEastAsia" w:hAnsiTheme="minorHAnsi" w:cstheme="minorBidi"/>
            <w:noProof/>
            <w:sz w:val="22"/>
            <w:szCs w:val="22"/>
          </w:rPr>
          <w:tab/>
        </w:r>
        <w:r w:rsidR="00451835" w:rsidRPr="0098258F">
          <w:rPr>
            <w:rStyle w:val="Hyperlink"/>
            <w:noProof/>
          </w:rPr>
          <w:t xml:space="preserve">Code telegram Scanner </w:t>
        </w:r>
        <w:r w:rsidR="00451835" w:rsidRPr="0098258F">
          <w:rPr>
            <w:rStyle w:val="Hyperlink"/>
            <w:noProof/>
          </w:rPr>
          <w:sym w:font="Wingdings" w:char="00E0"/>
        </w:r>
        <w:r w:rsidR="00451835" w:rsidRPr="0098258F">
          <w:rPr>
            <w:rStyle w:val="Hyperlink"/>
            <w:noProof/>
          </w:rPr>
          <w:t xml:space="preserve"> CMC</w:t>
        </w:r>
        <w:r w:rsidR="00451835">
          <w:rPr>
            <w:noProof/>
          </w:rPr>
          <w:tab/>
        </w:r>
        <w:r w:rsidR="00451835">
          <w:rPr>
            <w:noProof/>
          </w:rPr>
          <w:fldChar w:fldCharType="begin"/>
        </w:r>
        <w:r w:rsidR="00451835">
          <w:rPr>
            <w:noProof/>
          </w:rPr>
          <w:instrText xml:space="preserve"> PAGEREF _Toc142031221 \h </w:instrText>
        </w:r>
        <w:r w:rsidR="00451835">
          <w:rPr>
            <w:noProof/>
          </w:rPr>
        </w:r>
        <w:r w:rsidR="00451835">
          <w:rPr>
            <w:noProof/>
          </w:rPr>
          <w:fldChar w:fldCharType="separate"/>
        </w:r>
        <w:r w:rsidR="00451835">
          <w:rPr>
            <w:noProof/>
          </w:rPr>
          <w:t>12</w:t>
        </w:r>
        <w:r w:rsidR="00451835">
          <w:rPr>
            <w:noProof/>
          </w:rPr>
          <w:fldChar w:fldCharType="end"/>
        </w:r>
      </w:hyperlink>
    </w:p>
    <w:p w14:paraId="04BAF02E" w14:textId="6BB3E869" w:rsidR="00451835" w:rsidRDefault="00FC627D">
      <w:pPr>
        <w:pStyle w:val="TOC3"/>
        <w:rPr>
          <w:rFonts w:asciiTheme="minorHAnsi" w:eastAsiaTheme="minorEastAsia" w:hAnsiTheme="minorHAnsi" w:cstheme="minorBidi"/>
          <w:noProof/>
          <w:sz w:val="22"/>
          <w:szCs w:val="22"/>
        </w:rPr>
      </w:pPr>
      <w:hyperlink w:anchor="_Toc142031222" w:history="1">
        <w:r w:rsidR="00451835" w:rsidRPr="0098258F">
          <w:rPr>
            <w:rStyle w:val="Hyperlink"/>
            <w:noProof/>
          </w:rPr>
          <w:t>5.2.5</w:t>
        </w:r>
        <w:r w:rsidR="00451835">
          <w:rPr>
            <w:rFonts w:asciiTheme="minorHAnsi" w:eastAsiaTheme="minorEastAsia" w:hAnsiTheme="minorHAnsi" w:cstheme="minorBidi"/>
            <w:noProof/>
            <w:sz w:val="22"/>
            <w:szCs w:val="22"/>
          </w:rPr>
          <w:tab/>
        </w:r>
        <w:r w:rsidR="00451835" w:rsidRPr="0098258F">
          <w:rPr>
            <w:rStyle w:val="Hyperlink"/>
            <w:noProof/>
          </w:rPr>
          <w:t>Error telegram</w:t>
        </w:r>
        <w:r w:rsidR="00451835">
          <w:rPr>
            <w:noProof/>
          </w:rPr>
          <w:tab/>
        </w:r>
        <w:r w:rsidR="00451835">
          <w:rPr>
            <w:noProof/>
          </w:rPr>
          <w:fldChar w:fldCharType="begin"/>
        </w:r>
        <w:r w:rsidR="00451835">
          <w:rPr>
            <w:noProof/>
          </w:rPr>
          <w:instrText xml:space="preserve"> PAGEREF _Toc142031222 \h </w:instrText>
        </w:r>
        <w:r w:rsidR="00451835">
          <w:rPr>
            <w:noProof/>
          </w:rPr>
        </w:r>
        <w:r w:rsidR="00451835">
          <w:rPr>
            <w:noProof/>
          </w:rPr>
          <w:fldChar w:fldCharType="separate"/>
        </w:r>
        <w:r w:rsidR="00451835">
          <w:rPr>
            <w:noProof/>
          </w:rPr>
          <w:t>13</w:t>
        </w:r>
        <w:r w:rsidR="00451835">
          <w:rPr>
            <w:noProof/>
          </w:rPr>
          <w:fldChar w:fldCharType="end"/>
        </w:r>
      </w:hyperlink>
    </w:p>
    <w:p w14:paraId="129CC3B2" w14:textId="2497B879" w:rsidR="00451835" w:rsidRDefault="00FC627D">
      <w:pPr>
        <w:pStyle w:val="TOC3"/>
        <w:rPr>
          <w:rFonts w:asciiTheme="minorHAnsi" w:eastAsiaTheme="minorEastAsia" w:hAnsiTheme="minorHAnsi" w:cstheme="minorBidi"/>
          <w:noProof/>
          <w:sz w:val="22"/>
          <w:szCs w:val="22"/>
        </w:rPr>
      </w:pPr>
      <w:hyperlink w:anchor="_Toc142031223" w:history="1">
        <w:r w:rsidR="00451835" w:rsidRPr="0098258F">
          <w:rPr>
            <w:rStyle w:val="Hyperlink"/>
            <w:noProof/>
          </w:rPr>
          <w:t>5.2.6</w:t>
        </w:r>
        <w:r w:rsidR="00451835">
          <w:rPr>
            <w:rFonts w:asciiTheme="minorHAnsi" w:eastAsiaTheme="minorEastAsia" w:hAnsiTheme="minorHAnsi" w:cstheme="minorBidi"/>
            <w:noProof/>
            <w:sz w:val="22"/>
            <w:szCs w:val="22"/>
          </w:rPr>
          <w:tab/>
        </w:r>
        <w:r w:rsidR="00451835" w:rsidRPr="0098258F">
          <w:rPr>
            <w:rStyle w:val="Hyperlink"/>
            <w:noProof/>
          </w:rPr>
          <w:t>Heartbeat Telegram</w:t>
        </w:r>
        <w:r w:rsidR="00451835">
          <w:rPr>
            <w:noProof/>
          </w:rPr>
          <w:tab/>
        </w:r>
        <w:r w:rsidR="00451835">
          <w:rPr>
            <w:noProof/>
          </w:rPr>
          <w:fldChar w:fldCharType="begin"/>
        </w:r>
        <w:r w:rsidR="00451835">
          <w:rPr>
            <w:noProof/>
          </w:rPr>
          <w:instrText xml:space="preserve"> PAGEREF _Toc142031223 \h </w:instrText>
        </w:r>
        <w:r w:rsidR="00451835">
          <w:rPr>
            <w:noProof/>
          </w:rPr>
        </w:r>
        <w:r w:rsidR="00451835">
          <w:rPr>
            <w:noProof/>
          </w:rPr>
          <w:fldChar w:fldCharType="separate"/>
        </w:r>
        <w:r w:rsidR="00451835">
          <w:rPr>
            <w:noProof/>
          </w:rPr>
          <w:t>14</w:t>
        </w:r>
        <w:r w:rsidR="00451835">
          <w:rPr>
            <w:noProof/>
          </w:rPr>
          <w:fldChar w:fldCharType="end"/>
        </w:r>
      </w:hyperlink>
    </w:p>
    <w:p w14:paraId="230C32DF" w14:textId="19C6E902" w:rsidR="00451835" w:rsidRDefault="00FC627D">
      <w:pPr>
        <w:pStyle w:val="TOC1"/>
        <w:rPr>
          <w:rFonts w:asciiTheme="minorHAnsi" w:eastAsiaTheme="minorEastAsia" w:hAnsiTheme="minorHAnsi" w:cstheme="minorBidi"/>
          <w:caps w:val="0"/>
          <w:noProof/>
          <w:sz w:val="22"/>
          <w:szCs w:val="22"/>
        </w:rPr>
      </w:pPr>
      <w:hyperlink w:anchor="_Toc142031224" w:history="1">
        <w:r w:rsidR="00451835" w:rsidRPr="0098258F">
          <w:rPr>
            <w:rStyle w:val="Hyperlink"/>
            <w:noProof/>
          </w:rPr>
          <w:t>6.</w:t>
        </w:r>
        <w:r w:rsidR="00451835">
          <w:rPr>
            <w:rFonts w:asciiTheme="minorHAnsi" w:eastAsiaTheme="minorEastAsia" w:hAnsiTheme="minorHAnsi" w:cstheme="minorBidi"/>
            <w:caps w:val="0"/>
            <w:noProof/>
            <w:sz w:val="22"/>
            <w:szCs w:val="22"/>
          </w:rPr>
          <w:tab/>
        </w:r>
        <w:r w:rsidR="00451835" w:rsidRPr="0098258F">
          <w:rPr>
            <w:rStyle w:val="Hyperlink"/>
            <w:noProof/>
          </w:rPr>
          <w:t>DEVIATIONS FROM NORMAL OPERATION</w:t>
        </w:r>
        <w:r w:rsidR="00451835">
          <w:rPr>
            <w:noProof/>
          </w:rPr>
          <w:tab/>
        </w:r>
        <w:r w:rsidR="00451835">
          <w:rPr>
            <w:noProof/>
          </w:rPr>
          <w:fldChar w:fldCharType="begin"/>
        </w:r>
        <w:r w:rsidR="00451835">
          <w:rPr>
            <w:noProof/>
          </w:rPr>
          <w:instrText xml:space="preserve"> PAGEREF _Toc142031224 \h </w:instrText>
        </w:r>
        <w:r w:rsidR="00451835">
          <w:rPr>
            <w:noProof/>
          </w:rPr>
        </w:r>
        <w:r w:rsidR="00451835">
          <w:rPr>
            <w:noProof/>
          </w:rPr>
          <w:fldChar w:fldCharType="separate"/>
        </w:r>
        <w:r w:rsidR="00451835">
          <w:rPr>
            <w:noProof/>
          </w:rPr>
          <w:t>15</w:t>
        </w:r>
        <w:r w:rsidR="00451835">
          <w:rPr>
            <w:noProof/>
          </w:rPr>
          <w:fldChar w:fldCharType="end"/>
        </w:r>
      </w:hyperlink>
    </w:p>
    <w:p w14:paraId="26085920" w14:textId="024D64E0" w:rsidR="00451835" w:rsidRDefault="00FC627D">
      <w:pPr>
        <w:pStyle w:val="TOC2"/>
        <w:rPr>
          <w:rFonts w:asciiTheme="minorHAnsi" w:eastAsiaTheme="minorEastAsia" w:hAnsiTheme="minorHAnsi" w:cstheme="minorBidi"/>
          <w:caps w:val="0"/>
          <w:noProof/>
          <w:sz w:val="22"/>
          <w:szCs w:val="22"/>
        </w:rPr>
      </w:pPr>
      <w:hyperlink w:anchor="_Toc142031225" w:history="1">
        <w:r w:rsidR="00451835" w:rsidRPr="0098258F">
          <w:rPr>
            <w:rStyle w:val="Hyperlink"/>
            <w:noProof/>
          </w:rPr>
          <w:t>6.1</w:t>
        </w:r>
        <w:r w:rsidR="00451835">
          <w:rPr>
            <w:rFonts w:asciiTheme="minorHAnsi" w:eastAsiaTheme="minorEastAsia" w:hAnsiTheme="minorHAnsi" w:cstheme="minorBidi"/>
            <w:caps w:val="0"/>
            <w:noProof/>
            <w:sz w:val="22"/>
            <w:szCs w:val="22"/>
          </w:rPr>
          <w:tab/>
        </w:r>
        <w:r w:rsidR="00451835" w:rsidRPr="0098258F">
          <w:rPr>
            <w:rStyle w:val="Hyperlink"/>
            <w:noProof/>
          </w:rPr>
          <w:t>Scanner Does Not Reply to Initialization</w:t>
        </w:r>
        <w:r w:rsidR="00451835">
          <w:rPr>
            <w:noProof/>
          </w:rPr>
          <w:tab/>
        </w:r>
        <w:r w:rsidR="00451835">
          <w:rPr>
            <w:noProof/>
          </w:rPr>
          <w:fldChar w:fldCharType="begin"/>
        </w:r>
        <w:r w:rsidR="00451835">
          <w:rPr>
            <w:noProof/>
          </w:rPr>
          <w:instrText xml:space="preserve"> PAGEREF _Toc142031225 \h </w:instrText>
        </w:r>
        <w:r w:rsidR="00451835">
          <w:rPr>
            <w:noProof/>
          </w:rPr>
        </w:r>
        <w:r w:rsidR="00451835">
          <w:rPr>
            <w:noProof/>
          </w:rPr>
          <w:fldChar w:fldCharType="separate"/>
        </w:r>
        <w:r w:rsidR="00451835">
          <w:rPr>
            <w:noProof/>
          </w:rPr>
          <w:t>15</w:t>
        </w:r>
        <w:r w:rsidR="00451835">
          <w:rPr>
            <w:noProof/>
          </w:rPr>
          <w:fldChar w:fldCharType="end"/>
        </w:r>
      </w:hyperlink>
    </w:p>
    <w:p w14:paraId="294FD860" w14:textId="5FDAE689" w:rsidR="00451835" w:rsidRDefault="00FC627D">
      <w:pPr>
        <w:pStyle w:val="TOC2"/>
        <w:rPr>
          <w:rFonts w:asciiTheme="minorHAnsi" w:eastAsiaTheme="minorEastAsia" w:hAnsiTheme="minorHAnsi" w:cstheme="minorBidi"/>
          <w:caps w:val="0"/>
          <w:noProof/>
          <w:sz w:val="22"/>
          <w:szCs w:val="22"/>
        </w:rPr>
      </w:pPr>
      <w:hyperlink w:anchor="_Toc142031226" w:history="1">
        <w:r w:rsidR="00451835" w:rsidRPr="0098258F">
          <w:rPr>
            <w:rStyle w:val="Hyperlink"/>
            <w:noProof/>
          </w:rPr>
          <w:t>6.2</w:t>
        </w:r>
        <w:r w:rsidR="00451835">
          <w:rPr>
            <w:rFonts w:asciiTheme="minorHAnsi" w:eastAsiaTheme="minorEastAsia" w:hAnsiTheme="minorHAnsi" w:cstheme="minorBidi"/>
            <w:caps w:val="0"/>
            <w:noProof/>
            <w:sz w:val="22"/>
            <w:szCs w:val="22"/>
          </w:rPr>
          <w:tab/>
        </w:r>
        <w:r w:rsidR="00451835" w:rsidRPr="0098258F">
          <w:rPr>
            <w:rStyle w:val="Hyperlink"/>
            <w:noProof/>
          </w:rPr>
          <w:t>Code Telegram with Index 9999</w:t>
        </w:r>
        <w:r w:rsidR="00451835">
          <w:rPr>
            <w:noProof/>
          </w:rPr>
          <w:tab/>
        </w:r>
        <w:r w:rsidR="00451835">
          <w:rPr>
            <w:noProof/>
          </w:rPr>
          <w:fldChar w:fldCharType="begin"/>
        </w:r>
        <w:r w:rsidR="00451835">
          <w:rPr>
            <w:noProof/>
          </w:rPr>
          <w:instrText xml:space="preserve"> PAGEREF _Toc142031226 \h </w:instrText>
        </w:r>
        <w:r w:rsidR="00451835">
          <w:rPr>
            <w:noProof/>
          </w:rPr>
        </w:r>
        <w:r w:rsidR="00451835">
          <w:rPr>
            <w:noProof/>
          </w:rPr>
          <w:fldChar w:fldCharType="separate"/>
        </w:r>
        <w:r w:rsidR="00451835">
          <w:rPr>
            <w:noProof/>
          </w:rPr>
          <w:t>15</w:t>
        </w:r>
        <w:r w:rsidR="00451835">
          <w:rPr>
            <w:noProof/>
          </w:rPr>
          <w:fldChar w:fldCharType="end"/>
        </w:r>
      </w:hyperlink>
    </w:p>
    <w:p w14:paraId="772C93BE" w14:textId="01D25147" w:rsidR="00451835" w:rsidRDefault="00FC627D">
      <w:pPr>
        <w:pStyle w:val="TOC2"/>
        <w:rPr>
          <w:rFonts w:asciiTheme="minorHAnsi" w:eastAsiaTheme="minorEastAsia" w:hAnsiTheme="minorHAnsi" w:cstheme="minorBidi"/>
          <w:caps w:val="0"/>
          <w:noProof/>
          <w:sz w:val="22"/>
          <w:szCs w:val="22"/>
        </w:rPr>
      </w:pPr>
      <w:hyperlink w:anchor="_Toc142031227" w:history="1">
        <w:r w:rsidR="00451835" w:rsidRPr="0098258F">
          <w:rPr>
            <w:rStyle w:val="Hyperlink"/>
            <w:noProof/>
          </w:rPr>
          <w:t>ENCLOSURE 1: ASCII CODES</w:t>
        </w:r>
        <w:r w:rsidR="00451835">
          <w:rPr>
            <w:noProof/>
          </w:rPr>
          <w:tab/>
        </w:r>
        <w:r w:rsidR="00451835">
          <w:rPr>
            <w:noProof/>
          </w:rPr>
          <w:fldChar w:fldCharType="begin"/>
        </w:r>
        <w:r w:rsidR="00451835">
          <w:rPr>
            <w:noProof/>
          </w:rPr>
          <w:instrText xml:space="preserve"> PAGEREF _Toc142031227 \h </w:instrText>
        </w:r>
        <w:r w:rsidR="00451835">
          <w:rPr>
            <w:noProof/>
          </w:rPr>
        </w:r>
        <w:r w:rsidR="00451835">
          <w:rPr>
            <w:noProof/>
          </w:rPr>
          <w:fldChar w:fldCharType="separate"/>
        </w:r>
        <w:r w:rsidR="00451835">
          <w:rPr>
            <w:noProof/>
          </w:rPr>
          <w:t>16</w:t>
        </w:r>
        <w:r w:rsidR="00451835">
          <w:rPr>
            <w:noProof/>
          </w:rPr>
          <w:fldChar w:fldCharType="end"/>
        </w:r>
      </w:hyperlink>
    </w:p>
    <w:p w14:paraId="042CDB0F" w14:textId="3A85874A" w:rsidR="00451835" w:rsidRDefault="00FC627D">
      <w:pPr>
        <w:pStyle w:val="TOC2"/>
        <w:rPr>
          <w:rFonts w:asciiTheme="minorHAnsi" w:eastAsiaTheme="minorEastAsia" w:hAnsiTheme="minorHAnsi" w:cstheme="minorBidi"/>
          <w:caps w:val="0"/>
          <w:noProof/>
          <w:sz w:val="22"/>
          <w:szCs w:val="22"/>
        </w:rPr>
      </w:pPr>
      <w:hyperlink w:anchor="_Toc142031228" w:history="1">
        <w:r w:rsidR="00451835" w:rsidRPr="0098258F">
          <w:rPr>
            <w:rStyle w:val="Hyperlink"/>
            <w:noProof/>
          </w:rPr>
          <w:t>ENCLOSURE 2: Error Types for Scanner</w:t>
        </w:r>
        <w:r w:rsidR="00451835">
          <w:rPr>
            <w:noProof/>
          </w:rPr>
          <w:tab/>
        </w:r>
        <w:r w:rsidR="00451835">
          <w:rPr>
            <w:noProof/>
          </w:rPr>
          <w:fldChar w:fldCharType="begin"/>
        </w:r>
        <w:r w:rsidR="00451835">
          <w:rPr>
            <w:noProof/>
          </w:rPr>
          <w:instrText xml:space="preserve"> PAGEREF _Toc142031228 \h </w:instrText>
        </w:r>
        <w:r w:rsidR="00451835">
          <w:rPr>
            <w:noProof/>
          </w:rPr>
        </w:r>
        <w:r w:rsidR="00451835">
          <w:rPr>
            <w:noProof/>
          </w:rPr>
          <w:fldChar w:fldCharType="separate"/>
        </w:r>
        <w:r w:rsidR="00451835">
          <w:rPr>
            <w:noProof/>
          </w:rPr>
          <w:t>18</w:t>
        </w:r>
        <w:r w:rsidR="00451835">
          <w:rPr>
            <w:noProof/>
          </w:rPr>
          <w:fldChar w:fldCharType="end"/>
        </w:r>
      </w:hyperlink>
    </w:p>
    <w:p w14:paraId="42486110" w14:textId="47DC8BD1" w:rsidR="007E522F" w:rsidRPr="00697027" w:rsidRDefault="007E522F" w:rsidP="007E522F">
      <w:r w:rsidRPr="00697027">
        <w:lastRenderedPageBreak/>
        <w:fldChar w:fldCharType="end"/>
      </w:r>
    </w:p>
    <w:bookmarkEnd w:id="0"/>
    <w:p w14:paraId="7E5BC6DC" w14:textId="77777777" w:rsidR="007E522F" w:rsidRPr="00697027" w:rsidRDefault="007E522F" w:rsidP="007E522F"/>
    <w:p w14:paraId="4921EBF1" w14:textId="77777777" w:rsidR="007E522F" w:rsidRPr="00697027" w:rsidRDefault="007E522F" w:rsidP="009D0478">
      <w:pPr>
        <w:pStyle w:val="Heading1"/>
      </w:pPr>
      <w:bookmarkStart w:id="9" w:name="_Toc55895591"/>
      <w:bookmarkStart w:id="10" w:name="_Toc142031196"/>
      <w:r w:rsidRPr="00697027">
        <w:lastRenderedPageBreak/>
        <w:t>revisions</w:t>
      </w:r>
      <w:bookmarkEnd w:id="1"/>
      <w:bookmarkEnd w:id="2"/>
      <w:bookmarkEnd w:id="3"/>
      <w:bookmarkEnd w:id="4"/>
      <w:bookmarkEnd w:id="9"/>
      <w:bookmarkEnd w:id="10"/>
    </w:p>
    <w:p w14:paraId="35656261" w14:textId="77777777" w:rsidR="007E522F" w:rsidRPr="00697027" w:rsidRDefault="007E522F"/>
    <w:tbl>
      <w:tblPr>
        <w:tblW w:w="7899" w:type="dxa"/>
        <w:tblInd w:w="1281" w:type="dxa"/>
        <w:tblLayout w:type="fixed"/>
        <w:tblLook w:val="0000" w:firstRow="0" w:lastRow="0" w:firstColumn="0" w:lastColumn="0" w:noHBand="0" w:noVBand="0"/>
      </w:tblPr>
      <w:tblGrid>
        <w:gridCol w:w="789"/>
        <w:gridCol w:w="1497"/>
        <w:gridCol w:w="876"/>
        <w:gridCol w:w="4737"/>
      </w:tblGrid>
      <w:tr w:rsidR="007E522F" w:rsidRPr="00697027" w14:paraId="1380309E" w14:textId="77777777" w:rsidTr="00451835">
        <w:trPr>
          <w:tblHeader/>
        </w:trPr>
        <w:tc>
          <w:tcPr>
            <w:tcW w:w="789" w:type="dxa"/>
            <w:tcBorders>
              <w:bottom w:val="single" w:sz="12" w:space="0" w:color="auto"/>
            </w:tcBorders>
          </w:tcPr>
          <w:p w14:paraId="0D7BF750" w14:textId="77777777" w:rsidR="007E522F" w:rsidRPr="00697027" w:rsidRDefault="007E522F">
            <w:pPr>
              <w:pStyle w:val="TableHeader"/>
            </w:pPr>
            <w:r w:rsidRPr="00697027">
              <w:t>Rev.</w:t>
            </w:r>
          </w:p>
        </w:tc>
        <w:tc>
          <w:tcPr>
            <w:tcW w:w="1497" w:type="dxa"/>
            <w:tcBorders>
              <w:bottom w:val="single" w:sz="12" w:space="0" w:color="auto"/>
            </w:tcBorders>
          </w:tcPr>
          <w:p w14:paraId="67CB63E5" w14:textId="77777777" w:rsidR="007E522F" w:rsidRPr="00697027" w:rsidRDefault="007E522F">
            <w:pPr>
              <w:pStyle w:val="TableHeader"/>
            </w:pPr>
            <w:r w:rsidRPr="00697027">
              <w:t>Date</w:t>
            </w:r>
          </w:p>
        </w:tc>
        <w:tc>
          <w:tcPr>
            <w:tcW w:w="876" w:type="dxa"/>
            <w:tcBorders>
              <w:bottom w:val="single" w:sz="12" w:space="0" w:color="auto"/>
            </w:tcBorders>
          </w:tcPr>
          <w:p w14:paraId="00C42C00" w14:textId="77777777" w:rsidR="007E522F" w:rsidRPr="00697027" w:rsidRDefault="007E522F">
            <w:pPr>
              <w:pStyle w:val="TableHeader"/>
            </w:pPr>
            <w:r w:rsidRPr="00697027">
              <w:t>Init.</w:t>
            </w:r>
          </w:p>
        </w:tc>
        <w:tc>
          <w:tcPr>
            <w:tcW w:w="4737" w:type="dxa"/>
            <w:tcBorders>
              <w:bottom w:val="single" w:sz="12" w:space="0" w:color="auto"/>
            </w:tcBorders>
          </w:tcPr>
          <w:p w14:paraId="00D8AD62" w14:textId="77777777" w:rsidR="007E522F" w:rsidRPr="00697027" w:rsidRDefault="007E522F">
            <w:pPr>
              <w:pStyle w:val="TableHeader"/>
            </w:pPr>
            <w:r w:rsidRPr="00697027">
              <w:t>Description</w:t>
            </w:r>
          </w:p>
        </w:tc>
      </w:tr>
      <w:tr w:rsidR="007E522F" w:rsidRPr="00697027" w14:paraId="77BC70BE" w14:textId="77777777" w:rsidTr="00451835">
        <w:tc>
          <w:tcPr>
            <w:tcW w:w="789" w:type="dxa"/>
          </w:tcPr>
          <w:p w14:paraId="37D5DC39" w14:textId="4B0144BA" w:rsidR="007E522F" w:rsidRPr="00697027" w:rsidRDefault="007E522F" w:rsidP="007E522F">
            <w:pPr>
              <w:pStyle w:val="TableText"/>
            </w:pPr>
            <w:r w:rsidRPr="00697027">
              <w:t>1.0</w:t>
            </w:r>
          </w:p>
        </w:tc>
        <w:tc>
          <w:tcPr>
            <w:tcW w:w="1497" w:type="dxa"/>
          </w:tcPr>
          <w:p w14:paraId="226E5874" w14:textId="0AB6737B" w:rsidR="007E522F" w:rsidRPr="00697027" w:rsidRDefault="007E522F" w:rsidP="007E522F">
            <w:pPr>
              <w:pStyle w:val="TableText"/>
            </w:pPr>
            <w:r w:rsidRPr="00697027">
              <w:t>31 Jan 2018</w:t>
            </w:r>
          </w:p>
        </w:tc>
        <w:tc>
          <w:tcPr>
            <w:tcW w:w="876" w:type="dxa"/>
          </w:tcPr>
          <w:p w14:paraId="7E441EEC" w14:textId="1478FC58" w:rsidR="007E522F" w:rsidRPr="00697027" w:rsidRDefault="007E522F" w:rsidP="007E522F">
            <w:pPr>
              <w:pStyle w:val="TableText"/>
            </w:pPr>
            <w:r w:rsidRPr="00697027">
              <w:t>CHD</w:t>
            </w:r>
          </w:p>
        </w:tc>
        <w:tc>
          <w:tcPr>
            <w:tcW w:w="4737" w:type="dxa"/>
          </w:tcPr>
          <w:p w14:paraId="00757A77" w14:textId="77777777" w:rsidR="007E522F" w:rsidRPr="00697027" w:rsidRDefault="007E522F" w:rsidP="007E522F">
            <w:pPr>
              <w:pStyle w:val="TableText"/>
            </w:pPr>
            <w:r w:rsidRPr="00697027">
              <w:t>Document created from 12324 Nacex Rev. 1.0</w:t>
            </w:r>
          </w:p>
          <w:p w14:paraId="16633A33" w14:textId="35E7C713" w:rsidR="007E522F" w:rsidRPr="00697027" w:rsidRDefault="007E522F" w:rsidP="007E522F">
            <w:pPr>
              <w:pStyle w:val="TableText"/>
            </w:pPr>
            <w:r w:rsidRPr="00697027">
              <w:t>Removed project specific comments</w:t>
            </w:r>
          </w:p>
        </w:tc>
      </w:tr>
      <w:tr w:rsidR="007E522F" w:rsidRPr="00697027" w14:paraId="0E21ABBC" w14:textId="77777777" w:rsidTr="00451835">
        <w:tc>
          <w:tcPr>
            <w:tcW w:w="789" w:type="dxa"/>
          </w:tcPr>
          <w:p w14:paraId="0597D01C" w14:textId="3CC60D89" w:rsidR="007E522F" w:rsidRPr="00697027" w:rsidRDefault="007E522F" w:rsidP="007E522F">
            <w:pPr>
              <w:pStyle w:val="TableText"/>
            </w:pPr>
            <w:r w:rsidRPr="00697027">
              <w:t>1.1</w:t>
            </w:r>
          </w:p>
        </w:tc>
        <w:tc>
          <w:tcPr>
            <w:tcW w:w="1497" w:type="dxa"/>
          </w:tcPr>
          <w:p w14:paraId="2C1782E9" w14:textId="15020A21" w:rsidR="007E522F" w:rsidRPr="00697027" w:rsidRDefault="007E522F" w:rsidP="007E522F">
            <w:pPr>
              <w:pStyle w:val="TableText"/>
            </w:pPr>
            <w:r w:rsidRPr="00697027">
              <w:t>06 Jun 2018</w:t>
            </w:r>
          </w:p>
        </w:tc>
        <w:tc>
          <w:tcPr>
            <w:tcW w:w="876" w:type="dxa"/>
          </w:tcPr>
          <w:p w14:paraId="1D05FC17" w14:textId="0A4B40CD" w:rsidR="007E522F" w:rsidRPr="00697027" w:rsidRDefault="007E522F" w:rsidP="007E522F">
            <w:pPr>
              <w:pStyle w:val="TableText"/>
            </w:pPr>
            <w:r w:rsidRPr="00697027">
              <w:t>ADJ</w:t>
            </w:r>
          </w:p>
        </w:tc>
        <w:tc>
          <w:tcPr>
            <w:tcW w:w="4737" w:type="dxa"/>
          </w:tcPr>
          <w:p w14:paraId="04019D6B" w14:textId="2F07B6E1" w:rsidR="007E522F" w:rsidRPr="00697027" w:rsidRDefault="007E522F" w:rsidP="007E522F">
            <w:pPr>
              <w:pStyle w:val="TableText"/>
            </w:pPr>
            <w:r w:rsidRPr="00697027">
              <w:t>Updated header/ footer.</w:t>
            </w:r>
          </w:p>
          <w:p w14:paraId="09A4B0DC" w14:textId="55FFA802" w:rsidR="007E522F" w:rsidRPr="00697027" w:rsidRDefault="007E522F" w:rsidP="007E522F">
            <w:pPr>
              <w:pStyle w:val="NormalNum"/>
            </w:pPr>
            <w:r w:rsidRPr="00697027">
              <w:t>Updated 5.2.5, 5.2.6 reference enclosures</w:t>
            </w:r>
          </w:p>
        </w:tc>
      </w:tr>
      <w:tr w:rsidR="00697027" w:rsidRPr="00B93534" w14:paraId="7CE160BB" w14:textId="77777777" w:rsidTr="00451835">
        <w:tc>
          <w:tcPr>
            <w:tcW w:w="789" w:type="dxa"/>
          </w:tcPr>
          <w:p w14:paraId="32BA25C1" w14:textId="77777777" w:rsidR="00697027" w:rsidRDefault="00697027" w:rsidP="00697027">
            <w:pPr>
              <w:pStyle w:val="TableText"/>
            </w:pPr>
            <w:r w:rsidRPr="00697027">
              <w:t>1.2</w:t>
            </w:r>
          </w:p>
          <w:p w14:paraId="4CFD5078" w14:textId="2BF7DB15" w:rsidR="00451835" w:rsidRPr="00697027" w:rsidRDefault="00451835" w:rsidP="00697027">
            <w:pPr>
              <w:pStyle w:val="TableText"/>
            </w:pPr>
            <w:r>
              <w:t>1.3</w:t>
            </w:r>
          </w:p>
        </w:tc>
        <w:tc>
          <w:tcPr>
            <w:tcW w:w="1497" w:type="dxa"/>
          </w:tcPr>
          <w:p w14:paraId="356BD647" w14:textId="77777777" w:rsidR="00697027" w:rsidRDefault="00697027" w:rsidP="00697027">
            <w:pPr>
              <w:pStyle w:val="TableText"/>
            </w:pPr>
            <w:r w:rsidRPr="00697027">
              <w:t>05 Oct 2021</w:t>
            </w:r>
          </w:p>
          <w:p w14:paraId="2D04F937" w14:textId="2629FC55" w:rsidR="00451835" w:rsidRPr="00697027" w:rsidRDefault="00451835" w:rsidP="00697027">
            <w:pPr>
              <w:pStyle w:val="TableText"/>
            </w:pPr>
            <w:r>
              <w:t>04 Aug 2023</w:t>
            </w:r>
          </w:p>
        </w:tc>
        <w:tc>
          <w:tcPr>
            <w:tcW w:w="876" w:type="dxa"/>
          </w:tcPr>
          <w:p w14:paraId="32D922A8" w14:textId="77777777" w:rsidR="00697027" w:rsidRDefault="00697027" w:rsidP="00697027">
            <w:pPr>
              <w:pStyle w:val="TableText"/>
            </w:pPr>
            <w:r w:rsidRPr="00697027">
              <w:t>PGP</w:t>
            </w:r>
          </w:p>
          <w:p w14:paraId="32D982DB" w14:textId="3348A3E0" w:rsidR="00451835" w:rsidRPr="00697027" w:rsidRDefault="00451835" w:rsidP="00697027">
            <w:pPr>
              <w:pStyle w:val="TableText"/>
            </w:pPr>
            <w:r>
              <w:t>DTP</w:t>
            </w:r>
          </w:p>
        </w:tc>
        <w:tc>
          <w:tcPr>
            <w:tcW w:w="4737" w:type="dxa"/>
          </w:tcPr>
          <w:p w14:paraId="2C06CCF8" w14:textId="04C38BD0" w:rsidR="00697027" w:rsidRDefault="00697027" w:rsidP="00697027">
            <w:pPr>
              <w:pStyle w:val="TableText"/>
            </w:pPr>
            <w:r w:rsidRPr="00697027">
              <w:t>Enclosure 2 updated with 31-37 Hex Alarms</w:t>
            </w:r>
          </w:p>
          <w:p w14:paraId="5CD77052" w14:textId="4F42D2E7" w:rsidR="00451835" w:rsidRPr="00050A86" w:rsidRDefault="00451835" w:rsidP="00697027">
            <w:pPr>
              <w:pStyle w:val="TableText"/>
            </w:pPr>
            <w:r w:rsidRPr="00050A86">
              <w:t>Includes VMS for DH</w:t>
            </w:r>
            <w:r w:rsidR="00B93534" w:rsidRPr="00050A86">
              <w:t>L</w:t>
            </w:r>
            <w:r w:rsidRPr="00050A86">
              <w:t xml:space="preserve"> E-Com projects</w:t>
            </w:r>
          </w:p>
          <w:p w14:paraId="3FB4244C" w14:textId="7877EE88" w:rsidR="00451835" w:rsidRPr="00050A86" w:rsidRDefault="00451835" w:rsidP="00697027">
            <w:pPr>
              <w:pStyle w:val="TableText"/>
            </w:pPr>
          </w:p>
        </w:tc>
      </w:tr>
      <w:tr w:rsidR="00B93534" w:rsidRPr="00451835" w14:paraId="23231ECC" w14:textId="77777777" w:rsidTr="00451835">
        <w:tc>
          <w:tcPr>
            <w:tcW w:w="789" w:type="dxa"/>
          </w:tcPr>
          <w:p w14:paraId="1C765105" w14:textId="4C57B6BA" w:rsidR="00B93534" w:rsidRPr="00697027" w:rsidRDefault="00B93534" w:rsidP="00697027">
            <w:pPr>
              <w:pStyle w:val="TableText"/>
            </w:pPr>
            <w:r>
              <w:t>1.4</w:t>
            </w:r>
          </w:p>
        </w:tc>
        <w:tc>
          <w:tcPr>
            <w:tcW w:w="1497" w:type="dxa"/>
          </w:tcPr>
          <w:p w14:paraId="020EFEDE" w14:textId="3DE631A8" w:rsidR="00B93534" w:rsidRPr="00697027" w:rsidRDefault="00B93534" w:rsidP="00697027">
            <w:pPr>
              <w:pStyle w:val="TableText"/>
            </w:pPr>
            <w:r>
              <w:t>25 Aug 2023</w:t>
            </w:r>
          </w:p>
        </w:tc>
        <w:tc>
          <w:tcPr>
            <w:tcW w:w="876" w:type="dxa"/>
          </w:tcPr>
          <w:p w14:paraId="14543A28" w14:textId="10C68439" w:rsidR="00B93534" w:rsidRPr="00697027" w:rsidRDefault="00B93534" w:rsidP="00697027">
            <w:pPr>
              <w:pStyle w:val="TableText"/>
            </w:pPr>
            <w:r>
              <w:t>DTP</w:t>
            </w:r>
          </w:p>
        </w:tc>
        <w:tc>
          <w:tcPr>
            <w:tcW w:w="4737" w:type="dxa"/>
          </w:tcPr>
          <w:p w14:paraId="7E47CA26" w14:textId="6DB0CC9F" w:rsidR="00B93534" w:rsidRPr="00697027" w:rsidRDefault="00B93534" w:rsidP="00697027">
            <w:pPr>
              <w:pStyle w:val="TableText"/>
            </w:pPr>
            <w:r>
              <w:t>Update Error types with item overweight</w:t>
            </w:r>
          </w:p>
        </w:tc>
      </w:tr>
      <w:tr w:rsidR="006D356D" w:rsidRPr="00451835" w14:paraId="5724F5AE" w14:textId="77777777" w:rsidTr="00451835">
        <w:tc>
          <w:tcPr>
            <w:tcW w:w="789" w:type="dxa"/>
          </w:tcPr>
          <w:p w14:paraId="39F47A53" w14:textId="1DAF518E" w:rsidR="006D356D" w:rsidRDefault="006D356D" w:rsidP="00697027">
            <w:pPr>
              <w:pStyle w:val="TableText"/>
            </w:pPr>
            <w:r>
              <w:t>1.5</w:t>
            </w:r>
          </w:p>
        </w:tc>
        <w:tc>
          <w:tcPr>
            <w:tcW w:w="1497" w:type="dxa"/>
          </w:tcPr>
          <w:p w14:paraId="73059B64" w14:textId="66CFDDD7" w:rsidR="006D356D" w:rsidRDefault="006D356D" w:rsidP="00697027">
            <w:pPr>
              <w:pStyle w:val="TableText"/>
            </w:pPr>
            <w:r>
              <w:t>03 Jan 2024</w:t>
            </w:r>
          </w:p>
        </w:tc>
        <w:tc>
          <w:tcPr>
            <w:tcW w:w="876" w:type="dxa"/>
          </w:tcPr>
          <w:p w14:paraId="392731FB" w14:textId="2EDAA375" w:rsidR="006D356D" w:rsidRDefault="006D356D" w:rsidP="00697027">
            <w:pPr>
              <w:pStyle w:val="TableText"/>
            </w:pPr>
            <w:r>
              <w:t>DTP</w:t>
            </w:r>
          </w:p>
        </w:tc>
        <w:tc>
          <w:tcPr>
            <w:tcW w:w="4737" w:type="dxa"/>
          </w:tcPr>
          <w:p w14:paraId="2FB53E54" w14:textId="2598141F" w:rsidR="006D356D" w:rsidRDefault="006D356D" w:rsidP="00697027">
            <w:pPr>
              <w:pStyle w:val="TableText"/>
            </w:pPr>
            <w:r>
              <w:t>Update Error types with extra errors from Sick</w:t>
            </w:r>
            <w:r w:rsidR="00FC627D">
              <w:t>, removed overweight item error (38) -signal is sent through hardwire from scale to induction</w:t>
            </w:r>
          </w:p>
        </w:tc>
      </w:tr>
    </w:tbl>
    <w:p w14:paraId="133E2E66" w14:textId="7E69196F" w:rsidR="007E522F" w:rsidRPr="003D2D66" w:rsidRDefault="007E522F"/>
    <w:p w14:paraId="16E2E5E8" w14:textId="77777777" w:rsidR="007E522F" w:rsidRPr="00697027" w:rsidRDefault="007E522F" w:rsidP="007E522F">
      <w:pPr>
        <w:pStyle w:val="Heading1"/>
      </w:pPr>
      <w:bookmarkStart w:id="11" w:name="_Toc516230894"/>
      <w:bookmarkStart w:id="12" w:name="_Toc142031197"/>
      <w:r w:rsidRPr="00697027">
        <w:lastRenderedPageBreak/>
        <w:t>Introduction</w:t>
      </w:r>
      <w:bookmarkEnd w:id="11"/>
      <w:bookmarkEnd w:id="12"/>
      <w:r w:rsidRPr="00697027">
        <w:tab/>
      </w:r>
    </w:p>
    <w:p w14:paraId="199AC05D" w14:textId="2AE46E7B" w:rsidR="007E522F" w:rsidRPr="00697027" w:rsidRDefault="007E522F" w:rsidP="007E522F">
      <w:r w:rsidRPr="00697027">
        <w:t xml:space="preserve">The purpose of this description is to document the communication process and the telegram formats between the Crisplant Machine Controller (CMC) and the camera </w:t>
      </w:r>
      <w:r w:rsidR="00451835">
        <w:t xml:space="preserve">and volume measurement </w:t>
      </w:r>
      <w:r w:rsidRPr="00697027">
        <w:t>system.</w:t>
      </w:r>
      <w:r w:rsidR="00451835">
        <w:t xml:space="preserve"> </w:t>
      </w:r>
    </w:p>
    <w:p w14:paraId="60D26369" w14:textId="21531AC7" w:rsidR="007E522F" w:rsidRPr="00697027" w:rsidRDefault="007E522F" w:rsidP="007E522F">
      <w:r w:rsidRPr="00697027">
        <w:t xml:space="preserve">The </w:t>
      </w:r>
      <w:r w:rsidR="00451835" w:rsidRPr="00697027">
        <w:t xml:space="preserve">camera </w:t>
      </w:r>
      <w:r w:rsidR="00451835">
        <w:t>and volume measurement</w:t>
      </w:r>
      <w:r w:rsidRPr="00697027">
        <w:t xml:space="preserve"> system is connected to both the CMC via serial communication line (RS422) and the CSC via Ethernet. </w:t>
      </w:r>
    </w:p>
    <w:p w14:paraId="023C92C2" w14:textId="219C83E5" w:rsidR="007E522F" w:rsidRPr="00697027" w:rsidRDefault="007E522F" w:rsidP="007E522F">
      <w:pPr>
        <w:rPr>
          <w:i/>
        </w:rPr>
      </w:pPr>
      <w:r w:rsidRPr="00697027">
        <w:t>The CMC sends an index telegram when an item is to be scanned</w:t>
      </w:r>
      <w:r w:rsidR="00451835">
        <w:t xml:space="preserve"> and measured</w:t>
      </w:r>
      <w:r w:rsidRPr="00697027">
        <w:t xml:space="preserve">. The </w:t>
      </w:r>
      <w:r w:rsidR="00451835" w:rsidRPr="00697027">
        <w:t xml:space="preserve">camera </w:t>
      </w:r>
      <w:r w:rsidR="00451835">
        <w:t>and volume measurement</w:t>
      </w:r>
      <w:r w:rsidRPr="00697027">
        <w:t xml:space="preserve"> system answers the CMC with a code telegram, which does not contain any barcode</w:t>
      </w:r>
      <w:r w:rsidR="00451835">
        <w:t xml:space="preserve"> and dimension</w:t>
      </w:r>
      <w:r w:rsidRPr="00697027">
        <w:t xml:space="preserve"> information. </w:t>
      </w:r>
      <w:r w:rsidR="00112830">
        <w:t xml:space="preserve">The read signal is propagated to the camera and dimensioning unit internally by camera controller unit. </w:t>
      </w:r>
      <w:r w:rsidRPr="00697027">
        <w:t xml:space="preserve">The </w:t>
      </w:r>
      <w:r w:rsidR="00451835" w:rsidRPr="00697027">
        <w:t xml:space="preserve">camera </w:t>
      </w:r>
      <w:r w:rsidR="00451835">
        <w:t>and volume measurement</w:t>
      </w:r>
      <w:r w:rsidRPr="00697027">
        <w:t xml:space="preserve"> system communicates directly with the CSC with regards to the barcode </w:t>
      </w:r>
      <w:r w:rsidR="00451835">
        <w:t xml:space="preserve">and item dimension </w:t>
      </w:r>
      <w:r w:rsidRPr="00697027">
        <w:t>information.</w:t>
      </w:r>
    </w:p>
    <w:p w14:paraId="68D6C742" w14:textId="3C5B1E92" w:rsidR="007E522F" w:rsidRPr="00697027" w:rsidRDefault="007E522F" w:rsidP="007E522F">
      <w:r w:rsidRPr="00697027">
        <w:t xml:space="preserve">Please note: </w:t>
      </w:r>
      <w:r w:rsidRPr="003D2D66">
        <w:rPr>
          <w:b/>
          <w:bCs/>
        </w:rPr>
        <w:t>In the following sections</w:t>
      </w:r>
      <w:r w:rsidR="00B14FC4" w:rsidRPr="003D2D66">
        <w:rPr>
          <w:b/>
          <w:bCs/>
        </w:rPr>
        <w:t xml:space="preserve">, </w:t>
      </w:r>
      <w:r w:rsidR="00451835" w:rsidRPr="003D2D66">
        <w:rPr>
          <w:b/>
          <w:bCs/>
        </w:rPr>
        <w:t xml:space="preserve">camera and volume measurement </w:t>
      </w:r>
      <w:r w:rsidRPr="003D2D66">
        <w:rPr>
          <w:b/>
          <w:bCs/>
        </w:rPr>
        <w:t>system is referred to as scanner</w:t>
      </w:r>
      <w:r w:rsidRPr="00697027">
        <w:t xml:space="preserve">. </w:t>
      </w:r>
      <w:r w:rsidR="003D2D66" w:rsidRPr="003D2D66">
        <w:rPr>
          <w:b/>
          <w:bCs/>
        </w:rPr>
        <w:t xml:space="preserve">The CMC and the scanner – camera and volume measurement system have only one interface. </w:t>
      </w:r>
      <w:r w:rsidR="003D2D66">
        <w:rPr>
          <w:b/>
          <w:bCs/>
        </w:rPr>
        <w:t>The scanner</w:t>
      </w:r>
      <w:r w:rsidR="003D2D66" w:rsidRPr="003D2D66">
        <w:rPr>
          <w:b/>
          <w:bCs/>
        </w:rPr>
        <w:t xml:space="preserve"> controller will distribute and gather all information  to</w:t>
      </w:r>
      <w:r w:rsidR="003D2D66">
        <w:rPr>
          <w:b/>
          <w:bCs/>
        </w:rPr>
        <w:t xml:space="preserve"> </w:t>
      </w:r>
      <w:r w:rsidR="003D2D66" w:rsidRPr="003D2D66">
        <w:rPr>
          <w:b/>
          <w:bCs/>
        </w:rPr>
        <w:t>/</w:t>
      </w:r>
      <w:r w:rsidR="003D2D66">
        <w:rPr>
          <w:b/>
          <w:bCs/>
        </w:rPr>
        <w:t xml:space="preserve"> </w:t>
      </w:r>
      <w:r w:rsidR="003D2D66" w:rsidRPr="003D2D66">
        <w:rPr>
          <w:b/>
          <w:bCs/>
        </w:rPr>
        <w:t>from camera and VMS internally</w:t>
      </w:r>
      <w:r w:rsidR="003D2D66">
        <w:t xml:space="preserve">. </w:t>
      </w:r>
      <w:r w:rsidRPr="00697027">
        <w:t xml:space="preserve">Interface descriptions and examples in sections below </w:t>
      </w:r>
      <w:r w:rsidR="00B14FC4" w:rsidRPr="00697027">
        <w:t>are</w:t>
      </w:r>
      <w:r w:rsidRPr="00697027">
        <w:t xml:space="preserve"> between CMC &lt;&gt; scanner.</w:t>
      </w:r>
    </w:p>
    <w:p w14:paraId="12A72452"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13" w:name="_Toc209594035"/>
      <w:bookmarkStart w:id="14" w:name="_Toc516230895"/>
      <w:bookmarkStart w:id="15" w:name="_Toc142031198"/>
      <w:r w:rsidRPr="00697027">
        <w:t>About this Document</w:t>
      </w:r>
      <w:bookmarkEnd w:id="13"/>
      <w:bookmarkEnd w:id="14"/>
      <w:bookmarkEnd w:id="15"/>
    </w:p>
    <w:p w14:paraId="31291324" w14:textId="77777777" w:rsidR="007E522F" w:rsidRPr="00697027" w:rsidRDefault="007E522F" w:rsidP="007E522F"/>
    <w:p w14:paraId="0FD00C25" w14:textId="5061EBA1"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6" w:name="_Toc209594036"/>
      <w:bookmarkStart w:id="17" w:name="_Toc516230896"/>
      <w:bookmarkStart w:id="18" w:name="_Toc142031199"/>
      <w:r w:rsidRPr="00697027">
        <w:t xml:space="preserve">Target </w:t>
      </w:r>
      <w:r w:rsidR="00474B41" w:rsidRPr="00697027">
        <w:t>g</w:t>
      </w:r>
      <w:r w:rsidRPr="00697027">
        <w:t>roup</w:t>
      </w:r>
      <w:bookmarkEnd w:id="16"/>
      <w:bookmarkEnd w:id="17"/>
      <w:bookmarkEnd w:id="18"/>
    </w:p>
    <w:p w14:paraId="3B6EA688" w14:textId="1AC3C0BE" w:rsidR="007E522F" w:rsidRPr="00697027" w:rsidRDefault="007E522F" w:rsidP="007E522F">
      <w:r w:rsidRPr="00697027">
        <w:t xml:space="preserve">CMC and </w:t>
      </w:r>
      <w:r w:rsidR="00B14FC4" w:rsidRPr="00697027">
        <w:t>c</w:t>
      </w:r>
      <w:r w:rsidRPr="00697027">
        <w:t>ommissioning engineers</w:t>
      </w:r>
      <w:r w:rsidR="00B14FC4" w:rsidRPr="00697027">
        <w:t xml:space="preserve"> and</w:t>
      </w:r>
      <w:r w:rsidRPr="00697027">
        <w:t xml:space="preserve"> scanner suppliers</w:t>
      </w:r>
    </w:p>
    <w:p w14:paraId="1902CB71"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19" w:name="_Toc209594038"/>
      <w:bookmarkStart w:id="20" w:name="_Toc516230898"/>
      <w:bookmarkStart w:id="21" w:name="_Toc142031200"/>
      <w:r w:rsidRPr="00697027">
        <w:rPr>
          <w:rFonts w:cs="Arial"/>
        </w:rPr>
        <w:t>​​​​​​​</w:t>
      </w:r>
      <w:bookmarkStart w:id="22" w:name="_Toc42401703"/>
      <w:bookmarkStart w:id="23" w:name="_Toc52010581"/>
      <w:bookmarkStart w:id="24" w:name="_Toc59340174"/>
      <w:bookmarkStart w:id="25" w:name="_Toc64864986"/>
      <w:bookmarkStart w:id="26" w:name="_Toc68506117"/>
      <w:bookmarkStart w:id="27" w:name="_Toc168367322"/>
      <w:r w:rsidRPr="00697027">
        <w:t>Abbreviations and Acronyms</w:t>
      </w:r>
      <w:bookmarkEnd w:id="19"/>
      <w:bookmarkEnd w:id="20"/>
      <w:bookmarkEnd w:id="21"/>
      <w:bookmarkEnd w:id="22"/>
      <w:bookmarkEnd w:id="23"/>
      <w:bookmarkEnd w:id="24"/>
      <w:bookmarkEnd w:id="25"/>
      <w:bookmarkEnd w:id="26"/>
      <w:bookmarkEnd w:id="27"/>
    </w:p>
    <w:p w14:paraId="1B43699F" w14:textId="77777777" w:rsidR="007E522F" w:rsidRPr="00697027" w:rsidRDefault="007E522F" w:rsidP="007E522F">
      <w:r w:rsidRPr="00697027">
        <w:t>CMC</w:t>
      </w:r>
      <w:r w:rsidRPr="00697027">
        <w:tab/>
      </w:r>
      <w:r w:rsidRPr="00697027">
        <w:rPr>
          <w:b/>
          <w:bCs/>
        </w:rPr>
        <w:t>C</w:t>
      </w:r>
      <w:r w:rsidRPr="00697027">
        <w:rPr>
          <w:bCs/>
        </w:rPr>
        <w:t>risplant</w:t>
      </w:r>
      <w:r w:rsidRPr="00697027">
        <w:t xml:space="preserve"> </w:t>
      </w:r>
      <w:r w:rsidRPr="00697027">
        <w:rPr>
          <w:b/>
          <w:bCs/>
        </w:rPr>
        <w:t>M</w:t>
      </w:r>
      <w:r w:rsidRPr="00697027">
        <w:t xml:space="preserve">achine </w:t>
      </w:r>
      <w:r w:rsidRPr="00697027">
        <w:rPr>
          <w:b/>
          <w:bCs/>
        </w:rPr>
        <w:t>C</w:t>
      </w:r>
      <w:r w:rsidRPr="00697027">
        <w:t>ontroller</w:t>
      </w:r>
    </w:p>
    <w:p w14:paraId="0437BBC0" w14:textId="77777777" w:rsidR="007E522F" w:rsidRPr="00697027" w:rsidRDefault="007E522F" w:rsidP="007E522F">
      <w:r w:rsidRPr="00697027">
        <w:t>CSC</w:t>
      </w:r>
      <w:r w:rsidRPr="00697027">
        <w:tab/>
      </w:r>
      <w:r w:rsidRPr="00697027">
        <w:rPr>
          <w:b/>
          <w:bCs/>
        </w:rPr>
        <w:t>C</w:t>
      </w:r>
      <w:r w:rsidRPr="00697027">
        <w:rPr>
          <w:bCs/>
        </w:rPr>
        <w:t>risplant</w:t>
      </w:r>
      <w:r w:rsidRPr="00697027">
        <w:t xml:space="preserve"> </w:t>
      </w:r>
      <w:r w:rsidRPr="00697027">
        <w:rPr>
          <w:b/>
          <w:bCs/>
        </w:rPr>
        <w:t>S</w:t>
      </w:r>
      <w:r w:rsidRPr="00697027">
        <w:t xml:space="preserve">ystem </w:t>
      </w:r>
      <w:r w:rsidRPr="00697027">
        <w:rPr>
          <w:b/>
          <w:bCs/>
        </w:rPr>
        <w:t>C</w:t>
      </w:r>
      <w:r w:rsidRPr="00697027">
        <w:t>ontroller</w:t>
      </w:r>
    </w:p>
    <w:p w14:paraId="692A770F" w14:textId="77777777" w:rsidR="007E522F" w:rsidRPr="00697027" w:rsidRDefault="007E522F" w:rsidP="007E522F">
      <w:r w:rsidRPr="00697027">
        <w:t>MAI</w:t>
      </w:r>
      <w:r w:rsidRPr="00697027">
        <w:tab/>
      </w:r>
      <w:r w:rsidRPr="00697027">
        <w:rPr>
          <w:b/>
          <w:bCs/>
        </w:rPr>
        <w:t>Ma</w:t>
      </w:r>
      <w:r w:rsidRPr="00697027">
        <w:t xml:space="preserve">nual </w:t>
      </w:r>
      <w:r w:rsidRPr="00697027">
        <w:rPr>
          <w:b/>
          <w:bCs/>
        </w:rPr>
        <w:t>I</w:t>
      </w:r>
      <w:r w:rsidRPr="00697027">
        <w:t>nduction Unit</w:t>
      </w:r>
    </w:p>
    <w:p w14:paraId="1D267123" w14:textId="77777777" w:rsidR="007E522F" w:rsidRPr="00697027" w:rsidRDefault="007E522F" w:rsidP="007E522F">
      <w:r w:rsidRPr="00697027">
        <w:t>PEC</w:t>
      </w:r>
      <w:r w:rsidRPr="00697027">
        <w:tab/>
      </w:r>
      <w:r w:rsidRPr="00697027">
        <w:rPr>
          <w:b/>
          <w:bCs/>
        </w:rPr>
        <w:t>P</w:t>
      </w:r>
      <w:r w:rsidRPr="00697027">
        <w:t xml:space="preserve">hoto </w:t>
      </w:r>
      <w:r w:rsidRPr="00697027">
        <w:rPr>
          <w:b/>
          <w:bCs/>
        </w:rPr>
        <w:t>E</w:t>
      </w:r>
      <w:r w:rsidRPr="00697027">
        <w:t xml:space="preserve">lectric </w:t>
      </w:r>
      <w:r w:rsidRPr="00697027">
        <w:rPr>
          <w:b/>
          <w:bCs/>
        </w:rPr>
        <w:t>C</w:t>
      </w:r>
      <w:r w:rsidRPr="00697027">
        <w:t>ell</w:t>
      </w:r>
    </w:p>
    <w:p w14:paraId="66CF1AC3" w14:textId="77777777" w:rsidR="007E522F" w:rsidRPr="00697027" w:rsidRDefault="007E522F" w:rsidP="007E522F">
      <w:r w:rsidRPr="00697027">
        <w:t>RNI</w:t>
      </w:r>
      <w:r w:rsidRPr="00697027">
        <w:tab/>
      </w:r>
      <w:r w:rsidRPr="00697027">
        <w:rPr>
          <w:b/>
          <w:bCs/>
        </w:rPr>
        <w:t>R</w:t>
      </w:r>
      <w:r w:rsidRPr="00697027">
        <w:t xml:space="preserve">eady </w:t>
      </w:r>
      <w:r w:rsidRPr="00697027">
        <w:rPr>
          <w:b/>
          <w:bCs/>
        </w:rPr>
        <w:t>N</w:t>
      </w:r>
      <w:r w:rsidRPr="00697027">
        <w:t xml:space="preserve">ext </w:t>
      </w:r>
      <w:r w:rsidRPr="00697027">
        <w:rPr>
          <w:b/>
          <w:bCs/>
        </w:rPr>
        <w:t>I</w:t>
      </w:r>
      <w:r w:rsidRPr="00697027">
        <w:t>tem</w:t>
      </w:r>
    </w:p>
    <w:p w14:paraId="32429CE2" w14:textId="7968455B" w:rsidR="007E522F" w:rsidRDefault="007E522F" w:rsidP="007E522F">
      <w:r w:rsidRPr="00697027">
        <w:t>SPS</w:t>
      </w:r>
      <w:r w:rsidRPr="00697027">
        <w:tab/>
      </w:r>
      <w:r w:rsidRPr="00697027">
        <w:rPr>
          <w:b/>
          <w:bCs/>
        </w:rPr>
        <w:t>S</w:t>
      </w:r>
      <w:r w:rsidRPr="00697027">
        <w:t xml:space="preserve">tray </w:t>
      </w:r>
      <w:r w:rsidRPr="00697027">
        <w:rPr>
          <w:b/>
          <w:bCs/>
        </w:rPr>
        <w:t>P</w:t>
      </w:r>
      <w:r w:rsidRPr="00697027">
        <w:t xml:space="preserve">arcel </w:t>
      </w:r>
      <w:r w:rsidRPr="00697027">
        <w:rPr>
          <w:b/>
          <w:bCs/>
        </w:rPr>
        <w:t>S</w:t>
      </w:r>
      <w:r w:rsidRPr="00697027">
        <w:t>upervision</w:t>
      </w:r>
    </w:p>
    <w:p w14:paraId="3039B23D" w14:textId="12256D7F" w:rsidR="00451835" w:rsidRPr="00697027" w:rsidRDefault="00451835" w:rsidP="007E522F">
      <w:r>
        <w:t>VMS</w:t>
      </w:r>
      <w:r>
        <w:tab/>
      </w:r>
      <w:r w:rsidRPr="00451835">
        <w:rPr>
          <w:b/>
          <w:bCs/>
        </w:rPr>
        <w:t>V</w:t>
      </w:r>
      <w:r>
        <w:t xml:space="preserve">olume </w:t>
      </w:r>
      <w:r w:rsidRPr="00451835">
        <w:rPr>
          <w:b/>
          <w:bCs/>
        </w:rPr>
        <w:t>M</w:t>
      </w:r>
      <w:r>
        <w:t xml:space="preserve">easurement </w:t>
      </w:r>
      <w:r w:rsidRPr="00451835">
        <w:rPr>
          <w:b/>
          <w:bCs/>
        </w:rPr>
        <w:t>S</w:t>
      </w:r>
      <w:r>
        <w:t>ystem</w:t>
      </w:r>
    </w:p>
    <w:p w14:paraId="40894F1C" w14:textId="77777777" w:rsidR="007E522F" w:rsidRPr="00697027" w:rsidRDefault="007E522F" w:rsidP="007E522F">
      <w:pPr>
        <w:pStyle w:val="Heading1"/>
        <w:tabs>
          <w:tab w:val="clear" w:pos="1281"/>
          <w:tab w:val="clear" w:pos="1962"/>
          <w:tab w:val="left" w:pos="1260"/>
        </w:tabs>
        <w:overflowPunct w:val="0"/>
        <w:autoSpaceDE w:val="0"/>
        <w:autoSpaceDN w:val="0"/>
        <w:adjustRightInd w:val="0"/>
        <w:jc w:val="both"/>
        <w:textAlignment w:val="baseline"/>
      </w:pPr>
      <w:bookmarkStart w:id="28" w:name="_Toc23919743"/>
      <w:bookmarkStart w:id="29" w:name="_Toc64867865"/>
      <w:bookmarkStart w:id="30" w:name="_Toc65385302"/>
      <w:bookmarkStart w:id="31" w:name="_Toc126983415"/>
      <w:bookmarkStart w:id="32" w:name="_Toc209594039"/>
      <w:bookmarkStart w:id="33" w:name="_Toc494185665"/>
      <w:bookmarkStart w:id="34" w:name="_Toc516230899"/>
      <w:bookmarkStart w:id="35" w:name="_Toc142031201"/>
      <w:r w:rsidRPr="00697027">
        <w:lastRenderedPageBreak/>
        <w:t>SURVEY OF SYSTEM</w:t>
      </w:r>
      <w:bookmarkEnd w:id="28"/>
      <w:bookmarkEnd w:id="29"/>
      <w:bookmarkEnd w:id="30"/>
      <w:bookmarkEnd w:id="31"/>
      <w:bookmarkEnd w:id="32"/>
      <w:bookmarkEnd w:id="33"/>
      <w:bookmarkEnd w:id="34"/>
      <w:bookmarkEnd w:id="35"/>
    </w:p>
    <w:p w14:paraId="6EACCA2C"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36" w:name="_Toc23919744"/>
      <w:bookmarkStart w:id="37" w:name="_Toc64867866"/>
      <w:bookmarkStart w:id="38" w:name="_Toc65385303"/>
      <w:bookmarkStart w:id="39" w:name="_Toc126983416"/>
      <w:bookmarkStart w:id="40" w:name="_Toc209594040"/>
      <w:bookmarkStart w:id="41" w:name="_Toc494185666"/>
      <w:bookmarkStart w:id="42" w:name="_Toc516230900"/>
      <w:bookmarkStart w:id="43" w:name="_Toc142031202"/>
      <w:r w:rsidRPr="00697027">
        <w:t>SYSTEM CONFIGURATION</w:t>
      </w:r>
      <w:bookmarkEnd w:id="36"/>
      <w:bookmarkEnd w:id="37"/>
      <w:bookmarkEnd w:id="38"/>
      <w:bookmarkEnd w:id="39"/>
      <w:bookmarkEnd w:id="40"/>
      <w:bookmarkEnd w:id="41"/>
      <w:bookmarkEnd w:id="42"/>
      <w:bookmarkEnd w:id="43"/>
    </w:p>
    <w:p w14:paraId="75D4F47D" w14:textId="4FE784BD"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The CMC to scanner communication is composed of three parts: a 24 V</w:t>
      </w:r>
      <w:r w:rsidR="00B14FC4" w:rsidRPr="00697027">
        <w:rPr>
          <w:spacing w:val="-3"/>
        </w:rPr>
        <w:t>DC</w:t>
      </w:r>
      <w:r w:rsidRPr="00697027">
        <w:rPr>
          <w:spacing w:val="-3"/>
        </w:rPr>
        <w:t xml:space="preserve"> speed</w:t>
      </w:r>
      <w:r w:rsidR="00B14FC4" w:rsidRPr="00697027">
        <w:rPr>
          <w:spacing w:val="-3"/>
        </w:rPr>
        <w:t xml:space="preserve"> </w:t>
      </w:r>
      <w:r w:rsidRPr="00697027">
        <w:rPr>
          <w:spacing w:val="-3"/>
        </w:rPr>
        <w:t>signal, a 24 V</w:t>
      </w:r>
      <w:r w:rsidR="00B14FC4" w:rsidRPr="00697027">
        <w:rPr>
          <w:spacing w:val="-3"/>
        </w:rPr>
        <w:t>DC</w:t>
      </w:r>
      <w:r w:rsidRPr="00697027">
        <w:rPr>
          <w:spacing w:val="-3"/>
        </w:rPr>
        <w:t xml:space="preserve"> scanner read</w:t>
      </w:r>
      <w:r w:rsidR="00B14FC4" w:rsidRPr="00697027">
        <w:rPr>
          <w:spacing w:val="-3"/>
        </w:rPr>
        <w:t xml:space="preserve"> </w:t>
      </w:r>
      <w:r w:rsidRPr="00697027">
        <w:rPr>
          <w:spacing w:val="-3"/>
        </w:rPr>
        <w:t>signal, and a serial communication line.</w:t>
      </w:r>
    </w:p>
    <w:p w14:paraId="6D0198BC" w14:textId="287FFE33" w:rsidR="00474B41" w:rsidRPr="00697027" w:rsidRDefault="003423C9" w:rsidP="007E522F">
      <w:pPr>
        <w:pStyle w:val="Caption"/>
        <w:ind w:left="1440" w:hanging="159"/>
        <w:rPr>
          <w:lang w:eastAsia="zh-CN"/>
        </w:rPr>
      </w:pPr>
      <w:r w:rsidRPr="00697027">
        <w:rPr>
          <w:noProof/>
          <w:lang w:eastAsia="zh-CN"/>
        </w:rPr>
        <w:drawing>
          <wp:inline distT="0" distB="0" distL="0" distR="0" wp14:anchorId="0F84D595" wp14:editId="05F1CE32">
            <wp:extent cx="4953000" cy="1976120"/>
            <wp:effectExtent l="19050" t="19050" r="0" b="5080"/>
            <wp:docPr id="231"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3"/>
                    <pic:cNvPicPr>
                      <a:picLocks noChangeAspect="1" noChangeArrowheads="1"/>
                    </pic:cNvPicPr>
                  </pic:nvPicPr>
                  <pic:blipFill>
                    <a:blip r:embed="rId11">
                      <a:extLst>
                        <a:ext uri="{28A0092B-C50C-407E-A947-70E740481C1C}">
                          <a14:useLocalDpi xmlns:a14="http://schemas.microsoft.com/office/drawing/2010/main" val="0"/>
                        </a:ext>
                      </a:extLst>
                    </a:blip>
                    <a:srcRect l="1776" t="3419" r="1776" b="18330"/>
                    <a:stretch>
                      <a:fillRect/>
                    </a:stretch>
                  </pic:blipFill>
                  <pic:spPr bwMode="auto">
                    <a:xfrm>
                      <a:off x="0" y="0"/>
                      <a:ext cx="4953000" cy="1976120"/>
                    </a:xfrm>
                    <a:prstGeom prst="rect">
                      <a:avLst/>
                    </a:prstGeom>
                    <a:noFill/>
                    <a:ln w="6350" cmpd="sng">
                      <a:solidFill>
                        <a:srgbClr val="000000"/>
                      </a:solidFill>
                      <a:miter lim="800000"/>
                      <a:headEnd/>
                      <a:tailEnd/>
                    </a:ln>
                    <a:effectLst/>
                  </pic:spPr>
                </pic:pic>
              </a:graphicData>
            </a:graphic>
          </wp:inline>
        </w:drawing>
      </w:r>
    </w:p>
    <w:p w14:paraId="05B45F04" w14:textId="7B2664DD" w:rsidR="007E522F" w:rsidRPr="00697027" w:rsidRDefault="007E522F" w:rsidP="007E522F">
      <w:pPr>
        <w:pStyle w:val="Caption"/>
        <w:ind w:left="1440" w:hanging="159"/>
        <w:rPr>
          <w:spacing w:val="-3"/>
        </w:rPr>
      </w:pPr>
      <w:r w:rsidRPr="00697027">
        <w:t xml:space="preserve">Figure </w:t>
      </w:r>
      <w:r w:rsidR="00FC627D">
        <w:fldChar w:fldCharType="begin"/>
      </w:r>
      <w:r w:rsidR="00FC627D">
        <w:instrText xml:space="preserve"> STYLEREF 1 \s </w:instrText>
      </w:r>
      <w:r w:rsidR="00FC627D">
        <w:fldChar w:fldCharType="separate"/>
      </w:r>
      <w:r w:rsidR="00451835">
        <w:rPr>
          <w:noProof/>
        </w:rPr>
        <w:t>3</w:t>
      </w:r>
      <w:r w:rsidR="00FC627D">
        <w:rPr>
          <w:noProof/>
        </w:rPr>
        <w:fldChar w:fldCharType="end"/>
      </w:r>
      <w:r w:rsidRPr="00697027">
        <w:noBreakHyphen/>
      </w:r>
      <w:r w:rsidR="00FC627D">
        <w:fldChar w:fldCharType="begin"/>
      </w:r>
      <w:r w:rsidR="00FC627D">
        <w:instrText xml:space="preserve"> SEQ Figure \* ARABIC \s 1 </w:instrText>
      </w:r>
      <w:r w:rsidR="00FC627D">
        <w:fldChar w:fldCharType="separate"/>
      </w:r>
      <w:r w:rsidR="00451835">
        <w:rPr>
          <w:noProof/>
        </w:rPr>
        <w:t>1</w:t>
      </w:r>
      <w:r w:rsidR="00FC627D">
        <w:rPr>
          <w:noProof/>
        </w:rPr>
        <w:fldChar w:fldCharType="end"/>
      </w:r>
    </w:p>
    <w:p w14:paraId="73ADDCD0"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44" w:name="_Toc23919745"/>
      <w:bookmarkStart w:id="45" w:name="_Toc64867867"/>
      <w:bookmarkStart w:id="46" w:name="_Toc65385304"/>
      <w:bookmarkStart w:id="47" w:name="_Toc126983417"/>
      <w:bookmarkStart w:id="48" w:name="_Toc209594041"/>
      <w:bookmarkStart w:id="49" w:name="_Toc494185667"/>
      <w:bookmarkStart w:id="50" w:name="_Toc516230901"/>
      <w:bookmarkStart w:id="51" w:name="_Toc142031203"/>
      <w:r w:rsidRPr="00697027">
        <w:t>HARDWARE DESIGN</w:t>
      </w:r>
      <w:bookmarkEnd w:id="44"/>
      <w:bookmarkEnd w:id="45"/>
      <w:bookmarkEnd w:id="46"/>
      <w:bookmarkEnd w:id="47"/>
      <w:bookmarkEnd w:id="48"/>
      <w:bookmarkEnd w:id="49"/>
      <w:bookmarkEnd w:id="50"/>
      <w:bookmarkEnd w:id="51"/>
    </w:p>
    <w:p w14:paraId="6FFD18E3" w14:textId="3207058D"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52" w:name="_Toc23919746"/>
      <w:bookmarkStart w:id="53" w:name="_Toc64867868"/>
      <w:bookmarkStart w:id="54" w:name="_Toc65385305"/>
      <w:bookmarkStart w:id="55" w:name="_Toc126983418"/>
      <w:bookmarkStart w:id="56" w:name="_Toc209594042"/>
      <w:bookmarkStart w:id="57" w:name="_Toc494185668"/>
      <w:bookmarkStart w:id="58" w:name="_Toc516230902"/>
      <w:bookmarkStart w:id="59" w:name="_Toc142031204"/>
      <w:r w:rsidRPr="00697027">
        <w:t>Speed</w:t>
      </w:r>
      <w:r w:rsidR="00B14FC4" w:rsidRPr="00697027">
        <w:t xml:space="preserve"> </w:t>
      </w:r>
      <w:r w:rsidR="00F32E53" w:rsidRPr="00697027">
        <w:t>s</w:t>
      </w:r>
      <w:r w:rsidRPr="00697027">
        <w:t xml:space="preserve">ignal and </w:t>
      </w:r>
      <w:r w:rsidR="00F32E53" w:rsidRPr="00697027">
        <w:t>r</w:t>
      </w:r>
      <w:r w:rsidRPr="00697027">
        <w:t>ead</w:t>
      </w:r>
      <w:r w:rsidR="00B14FC4" w:rsidRPr="00697027">
        <w:t xml:space="preserve"> </w:t>
      </w:r>
      <w:r w:rsidR="00F32E53" w:rsidRPr="00697027">
        <w:t>s</w:t>
      </w:r>
      <w:r w:rsidRPr="00697027">
        <w:t>ignal</w:t>
      </w:r>
      <w:bookmarkEnd w:id="52"/>
      <w:bookmarkEnd w:id="53"/>
      <w:bookmarkEnd w:id="54"/>
      <w:bookmarkEnd w:id="55"/>
      <w:bookmarkEnd w:id="56"/>
      <w:bookmarkEnd w:id="57"/>
      <w:bookmarkEnd w:id="58"/>
      <w:bookmarkEnd w:id="59"/>
    </w:p>
    <w:p w14:paraId="5BB0AA15" w14:textId="561E3A32"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The electrical source of the speed</w:t>
      </w:r>
      <w:r w:rsidR="00B14FC4" w:rsidRPr="00697027">
        <w:rPr>
          <w:spacing w:val="-3"/>
        </w:rPr>
        <w:t xml:space="preserve"> </w:t>
      </w:r>
      <w:r w:rsidRPr="00697027">
        <w:rPr>
          <w:spacing w:val="-3"/>
        </w:rPr>
        <w:t>signal and the scanner read</w:t>
      </w:r>
      <w:r w:rsidR="00B14FC4" w:rsidRPr="00697027">
        <w:rPr>
          <w:spacing w:val="-3"/>
        </w:rPr>
        <w:t xml:space="preserve"> </w:t>
      </w:r>
      <w:r w:rsidRPr="00697027">
        <w:rPr>
          <w:spacing w:val="-3"/>
        </w:rPr>
        <w:t>signal is a digital output in the CMC. The output of this unit has the following specifica</w:t>
      </w:r>
      <w:r w:rsidRPr="00697027">
        <w:rPr>
          <w:spacing w:val="-3"/>
        </w:rPr>
        <w:softHyphen/>
        <w:t>tions:</w:t>
      </w:r>
    </w:p>
    <w:p w14:paraId="2379DDF1" w14:textId="64E28298" w:rsidR="007E522F" w:rsidRPr="00697027" w:rsidRDefault="007E522F" w:rsidP="007E522F">
      <w:pPr>
        <w:tabs>
          <w:tab w:val="clear" w:pos="1962"/>
          <w:tab w:val="left" w:pos="1954"/>
        </w:tabs>
        <w:rPr>
          <w:spacing w:val="-3"/>
        </w:rPr>
      </w:pPr>
      <w:r w:rsidRPr="00697027">
        <w:rPr>
          <w:spacing w:val="-3"/>
        </w:rPr>
        <w:t xml:space="preserve">Logic on </w:t>
      </w:r>
      <w:r w:rsidR="00B14FC4" w:rsidRPr="00697027">
        <w:rPr>
          <w:spacing w:val="-3"/>
        </w:rPr>
        <w:t>–</w:t>
      </w:r>
      <w:r w:rsidRPr="00697027">
        <w:rPr>
          <w:spacing w:val="-3"/>
        </w:rPr>
        <w:t xml:space="preserve"> </w:t>
      </w:r>
      <w:r w:rsidR="00B14FC4" w:rsidRPr="00697027">
        <w:rPr>
          <w:spacing w:val="-3"/>
        </w:rPr>
        <w:t>"</w:t>
      </w:r>
      <w:r w:rsidRPr="00697027">
        <w:rPr>
          <w:spacing w:val="-3"/>
        </w:rPr>
        <w:t>activated":</w:t>
      </w:r>
      <w:r w:rsidRPr="00697027">
        <w:rPr>
          <w:spacing w:val="-3"/>
        </w:rPr>
        <w:tab/>
        <w:t>24V</w:t>
      </w:r>
      <w:r w:rsidR="00B14FC4" w:rsidRPr="00697027">
        <w:rPr>
          <w:spacing w:val="-3"/>
        </w:rPr>
        <w:t>DC</w:t>
      </w:r>
    </w:p>
    <w:p w14:paraId="15443920" w14:textId="0E27C3E9" w:rsidR="007E522F" w:rsidRPr="00697027" w:rsidRDefault="007E522F" w:rsidP="007E522F">
      <w:pPr>
        <w:tabs>
          <w:tab w:val="clear" w:pos="1962"/>
          <w:tab w:val="left" w:pos="1954"/>
        </w:tabs>
        <w:rPr>
          <w:spacing w:val="-3"/>
        </w:rPr>
      </w:pPr>
      <w:r w:rsidRPr="00697027">
        <w:rPr>
          <w:spacing w:val="-3"/>
        </w:rPr>
        <w:t xml:space="preserve">Logic off </w:t>
      </w:r>
      <w:r w:rsidR="00B14FC4" w:rsidRPr="00697027">
        <w:rPr>
          <w:spacing w:val="-3"/>
        </w:rPr>
        <w:t>–</w:t>
      </w:r>
      <w:r w:rsidRPr="00697027">
        <w:rPr>
          <w:spacing w:val="-3"/>
        </w:rPr>
        <w:t xml:space="preserve"> "deactivated":</w:t>
      </w:r>
      <w:r w:rsidRPr="00697027">
        <w:rPr>
          <w:spacing w:val="-3"/>
        </w:rPr>
        <w:tab/>
        <w:t>0V</w:t>
      </w:r>
      <w:r w:rsidR="00B14FC4" w:rsidRPr="00697027">
        <w:rPr>
          <w:spacing w:val="-3"/>
        </w:rPr>
        <w:t>DC</w:t>
      </w:r>
    </w:p>
    <w:p w14:paraId="75503A8B" w14:textId="77777777" w:rsidR="007E522F" w:rsidRPr="00697027" w:rsidRDefault="007E522F" w:rsidP="007E522F">
      <w:pPr>
        <w:tabs>
          <w:tab w:val="clear" w:pos="1962"/>
          <w:tab w:val="left" w:pos="1954"/>
        </w:tabs>
        <w:rPr>
          <w:spacing w:val="-3"/>
        </w:rPr>
      </w:pPr>
      <w:r w:rsidRPr="00697027">
        <w:rPr>
          <w:spacing w:val="-3"/>
        </w:rPr>
        <w:t>Max. allowable output current:</w:t>
      </w:r>
      <w:r w:rsidRPr="00697027">
        <w:rPr>
          <w:spacing w:val="-3"/>
        </w:rPr>
        <w:tab/>
        <w:t>130mA</w:t>
      </w:r>
    </w:p>
    <w:p w14:paraId="21E2CFFF" w14:textId="15CD0C0D" w:rsidR="007E522F" w:rsidRPr="00697027" w:rsidRDefault="003423C9" w:rsidP="007E522F">
      <w:pPr>
        <w:pStyle w:val="Figur"/>
        <w:rPr>
          <w:sz w:val="2"/>
        </w:rPr>
      </w:pPr>
      <w:r w:rsidRPr="00697027">
        <w:rPr>
          <w:noProof/>
          <w:lang w:eastAsia="zh-CN"/>
        </w:rPr>
        <w:drawing>
          <wp:inline distT="0" distB="0" distL="0" distR="0" wp14:anchorId="76025D83" wp14:editId="75388ED9">
            <wp:extent cx="4663440" cy="2275840"/>
            <wp:effectExtent l="0" t="0" r="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
                    <pic:cNvPicPr>
                      <a:picLocks noChangeAspect="1" noChangeArrowheads="1"/>
                    </pic:cNvPicPr>
                  </pic:nvPicPr>
                  <pic:blipFill>
                    <a:blip r:embed="rId12">
                      <a:extLst>
                        <a:ext uri="{28A0092B-C50C-407E-A947-70E740481C1C}">
                          <a14:useLocalDpi xmlns:a14="http://schemas.microsoft.com/office/drawing/2010/main" val="0"/>
                        </a:ext>
                      </a:extLst>
                    </a:blip>
                    <a:srcRect t="12985" b="5098"/>
                    <a:stretch>
                      <a:fillRect/>
                    </a:stretch>
                  </pic:blipFill>
                  <pic:spPr bwMode="auto">
                    <a:xfrm>
                      <a:off x="0" y="0"/>
                      <a:ext cx="4663440" cy="2275840"/>
                    </a:xfrm>
                    <a:prstGeom prst="rect">
                      <a:avLst/>
                    </a:prstGeom>
                    <a:noFill/>
                    <a:ln>
                      <a:noFill/>
                    </a:ln>
                  </pic:spPr>
                </pic:pic>
              </a:graphicData>
            </a:graphic>
          </wp:inline>
        </w:drawing>
      </w:r>
    </w:p>
    <w:p w14:paraId="155239E3" w14:textId="558D43DC" w:rsidR="007E522F" w:rsidRPr="00697027" w:rsidRDefault="007E522F" w:rsidP="007E522F">
      <w:pPr>
        <w:pStyle w:val="Caption"/>
      </w:pPr>
      <w:r w:rsidRPr="00697027">
        <w:t xml:space="preserve">Fig. </w:t>
      </w:r>
      <w:r w:rsidR="00FC627D">
        <w:fldChar w:fldCharType="begin"/>
      </w:r>
      <w:r w:rsidR="00FC627D">
        <w:instrText xml:space="preserve"> STYLEREF 1 \s </w:instrText>
      </w:r>
      <w:r w:rsidR="00FC627D">
        <w:fldChar w:fldCharType="separate"/>
      </w:r>
      <w:r w:rsidR="00451835">
        <w:rPr>
          <w:noProof/>
        </w:rPr>
        <w:t>3</w:t>
      </w:r>
      <w:r w:rsidR="00FC627D">
        <w:rPr>
          <w:noProof/>
        </w:rPr>
        <w:fldChar w:fldCharType="end"/>
      </w:r>
      <w:r w:rsidRPr="00697027">
        <w:noBreakHyphen/>
      </w:r>
      <w:r w:rsidR="00FC627D">
        <w:fldChar w:fldCharType="begin"/>
      </w:r>
      <w:r w:rsidR="00FC627D">
        <w:instrText xml:space="preserve"> SEQ Figure \* ARABIC \s 1 </w:instrText>
      </w:r>
      <w:r w:rsidR="00FC627D">
        <w:fldChar w:fldCharType="separate"/>
      </w:r>
      <w:r w:rsidR="00451835">
        <w:rPr>
          <w:noProof/>
        </w:rPr>
        <w:t>2</w:t>
      </w:r>
      <w:r w:rsidR="00FC627D">
        <w:rPr>
          <w:noProof/>
        </w:rPr>
        <w:fldChar w:fldCharType="end"/>
      </w:r>
    </w:p>
    <w:p w14:paraId="0E83818D" w14:textId="7777777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60" w:name="_Toc23919747"/>
      <w:bookmarkStart w:id="61" w:name="_Toc64867869"/>
      <w:bookmarkStart w:id="62" w:name="_Toc65385306"/>
      <w:bookmarkStart w:id="63" w:name="_Toc126983419"/>
      <w:bookmarkStart w:id="64" w:name="_Toc209594043"/>
      <w:bookmarkStart w:id="65" w:name="_Toc494185669"/>
      <w:bookmarkStart w:id="66" w:name="_Toc516230903"/>
      <w:bookmarkStart w:id="67" w:name="_Toc142031205"/>
      <w:r w:rsidRPr="00697027">
        <w:lastRenderedPageBreak/>
        <w:t>Communication</w:t>
      </w:r>
      <w:bookmarkEnd w:id="60"/>
      <w:bookmarkEnd w:id="61"/>
      <w:bookmarkEnd w:id="62"/>
      <w:bookmarkEnd w:id="63"/>
      <w:bookmarkEnd w:id="64"/>
      <w:bookmarkEnd w:id="65"/>
      <w:bookmarkEnd w:id="66"/>
      <w:bookmarkEnd w:id="67"/>
    </w:p>
    <w:p w14:paraId="660DA7A8" w14:textId="457E6B01"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The CMC communicates with the scanner by means of two RS422 point</w:t>
      </w:r>
      <w:r w:rsidR="00474B41" w:rsidRPr="00697027">
        <w:rPr>
          <w:spacing w:val="-3"/>
        </w:rPr>
        <w:t>-</w:t>
      </w:r>
      <w:r w:rsidRPr="00697027">
        <w:rPr>
          <w:spacing w:val="-3"/>
        </w:rPr>
        <w:t>to</w:t>
      </w:r>
      <w:r w:rsidR="00474B41" w:rsidRPr="00697027">
        <w:rPr>
          <w:spacing w:val="-3"/>
        </w:rPr>
        <w:t>-</w:t>
      </w:r>
      <w:r w:rsidRPr="00697027">
        <w:rPr>
          <w:spacing w:val="-3"/>
        </w:rPr>
        <w:t>point asynchronous serial communica</w:t>
      </w:r>
      <w:r w:rsidRPr="00697027">
        <w:rPr>
          <w:spacing w:val="-3"/>
        </w:rPr>
        <w:softHyphen/>
        <w:t>tion lines, thus achieving a 4</w:t>
      </w:r>
      <w:r w:rsidR="00474B41" w:rsidRPr="00697027">
        <w:rPr>
          <w:spacing w:val="-3"/>
        </w:rPr>
        <w:t>-</w:t>
      </w:r>
      <w:r w:rsidRPr="00697027">
        <w:rPr>
          <w:spacing w:val="-3"/>
        </w:rPr>
        <w:t>wire full duplex communi</w:t>
      </w:r>
      <w:r w:rsidRPr="00697027">
        <w:rPr>
          <w:spacing w:val="-3"/>
        </w:rPr>
        <w:softHyphen/>
        <w:t>cation line. Transmitters are always enabled.</w:t>
      </w:r>
    </w:p>
    <w:p w14:paraId="34E5C308" w14:textId="77777777"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u w:val="single"/>
        </w:rPr>
        <w:t>Information frame</w:t>
      </w:r>
    </w:p>
    <w:p w14:paraId="6D77CC11" w14:textId="77777777"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A character has to be a 7-bit ASCII code:</w:t>
      </w:r>
    </w:p>
    <w:p w14:paraId="27DC90ED" w14:textId="3AB059A5"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 xml:space="preserve">1 </w:t>
      </w:r>
      <w:r w:rsidR="00474B41" w:rsidRPr="00697027">
        <w:rPr>
          <w:spacing w:val="-3"/>
        </w:rPr>
        <w:t>s</w:t>
      </w:r>
      <w:r w:rsidRPr="00697027">
        <w:rPr>
          <w:spacing w:val="-3"/>
        </w:rPr>
        <w:t>tart bit</w:t>
      </w:r>
    </w:p>
    <w:p w14:paraId="53B0AB8A" w14:textId="373024F4"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 xml:space="preserve">7 </w:t>
      </w:r>
      <w:r w:rsidR="00474B41" w:rsidRPr="00697027">
        <w:rPr>
          <w:spacing w:val="-3"/>
        </w:rPr>
        <w:t>d</w:t>
      </w:r>
      <w:r w:rsidRPr="00697027">
        <w:rPr>
          <w:spacing w:val="-3"/>
        </w:rPr>
        <w:t>ata bits</w:t>
      </w:r>
    </w:p>
    <w:p w14:paraId="3BB1A600" w14:textId="589FB3A2"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 xml:space="preserve">1 </w:t>
      </w:r>
      <w:r w:rsidR="00474B41" w:rsidRPr="00697027">
        <w:rPr>
          <w:spacing w:val="-3"/>
        </w:rPr>
        <w:t>p</w:t>
      </w:r>
      <w:r w:rsidRPr="00697027">
        <w:rPr>
          <w:spacing w:val="-3"/>
        </w:rPr>
        <w:t>arity bit - even parity</w:t>
      </w:r>
    </w:p>
    <w:p w14:paraId="293A11D0" w14:textId="04CEB8E4"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 xml:space="preserve">1 </w:t>
      </w:r>
      <w:r w:rsidR="00474B41" w:rsidRPr="00697027">
        <w:rPr>
          <w:spacing w:val="-3"/>
        </w:rPr>
        <w:t>s</w:t>
      </w:r>
      <w:r w:rsidRPr="00697027">
        <w:rPr>
          <w:spacing w:val="-3"/>
        </w:rPr>
        <w:t>top bit</w:t>
      </w:r>
    </w:p>
    <w:p w14:paraId="33CA1ACD" w14:textId="77777777"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u w:val="single"/>
        </w:rPr>
        <w:t>Transmission speed</w:t>
      </w:r>
    </w:p>
    <w:p w14:paraId="6B72F3D3" w14:textId="77777777"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Transmitting and receiving must take place at the same transmission speed:</w:t>
      </w:r>
    </w:p>
    <w:p w14:paraId="3400DF30" w14:textId="77777777"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9600 Baud</w:t>
      </w:r>
    </w:p>
    <w:p w14:paraId="207EFFE4" w14:textId="77777777"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See also the RS485 Standard.</w:t>
      </w:r>
    </w:p>
    <w:p w14:paraId="432BA44C" w14:textId="77777777" w:rsidR="007E522F" w:rsidRPr="00697027" w:rsidRDefault="007E522F" w:rsidP="007E522F">
      <w:pPr>
        <w:pStyle w:val="Heading1"/>
        <w:tabs>
          <w:tab w:val="clear" w:pos="1281"/>
          <w:tab w:val="clear" w:pos="1962"/>
          <w:tab w:val="left" w:pos="1260"/>
        </w:tabs>
        <w:overflowPunct w:val="0"/>
        <w:autoSpaceDE w:val="0"/>
        <w:autoSpaceDN w:val="0"/>
        <w:adjustRightInd w:val="0"/>
        <w:jc w:val="both"/>
        <w:textAlignment w:val="baseline"/>
      </w:pPr>
      <w:bookmarkStart w:id="68" w:name="_Toc23919748"/>
      <w:bookmarkStart w:id="69" w:name="_Toc64867870"/>
      <w:bookmarkStart w:id="70" w:name="_Toc65385307"/>
      <w:bookmarkStart w:id="71" w:name="_Toc126983420"/>
      <w:bookmarkStart w:id="72" w:name="_Toc209594044"/>
      <w:bookmarkStart w:id="73" w:name="_Toc494185670"/>
      <w:bookmarkStart w:id="74" w:name="_Toc516230904"/>
      <w:bookmarkStart w:id="75" w:name="_Toc142031206"/>
      <w:r w:rsidRPr="00697027">
        <w:lastRenderedPageBreak/>
        <w:t>TIMING</w:t>
      </w:r>
      <w:bookmarkEnd w:id="68"/>
      <w:bookmarkEnd w:id="69"/>
      <w:bookmarkEnd w:id="70"/>
      <w:bookmarkEnd w:id="71"/>
      <w:bookmarkEnd w:id="72"/>
      <w:bookmarkEnd w:id="73"/>
      <w:bookmarkEnd w:id="74"/>
      <w:bookmarkEnd w:id="75"/>
    </w:p>
    <w:p w14:paraId="7C4AC29C" w14:textId="33560E0E" w:rsidR="007E522F" w:rsidRPr="00697027" w:rsidRDefault="007E522F" w:rsidP="007E522F">
      <w:pPr>
        <w:pStyle w:val="Heading2"/>
        <w:tabs>
          <w:tab w:val="clear" w:pos="1281"/>
          <w:tab w:val="clear" w:pos="1962"/>
          <w:tab w:val="clear" w:pos="5296"/>
          <w:tab w:val="clear" w:pos="5687"/>
          <w:tab w:val="left" w:pos="1260"/>
          <w:tab w:val="left" w:pos="5292"/>
          <w:tab w:val="left" w:pos="5681"/>
        </w:tabs>
        <w:overflowPunct w:val="0"/>
        <w:autoSpaceDE w:val="0"/>
        <w:autoSpaceDN w:val="0"/>
        <w:adjustRightInd w:val="0"/>
        <w:jc w:val="both"/>
        <w:textAlignment w:val="baseline"/>
      </w:pPr>
      <w:bookmarkStart w:id="76" w:name="_Toc23919749"/>
      <w:bookmarkStart w:id="77" w:name="_Toc64867871"/>
      <w:bookmarkStart w:id="78" w:name="_Toc65385308"/>
      <w:bookmarkStart w:id="79" w:name="_Toc126983421"/>
      <w:bookmarkStart w:id="80" w:name="_Toc209594045"/>
      <w:bookmarkStart w:id="81" w:name="_Toc494185671"/>
      <w:bookmarkStart w:id="82" w:name="_Toc516230905"/>
      <w:bookmarkStart w:id="83" w:name="_Toc142031207"/>
      <w:r w:rsidRPr="00697027">
        <w:t>Speed</w:t>
      </w:r>
      <w:r w:rsidR="00F32E53" w:rsidRPr="00697027">
        <w:t xml:space="preserve"> </w:t>
      </w:r>
      <w:r w:rsidRPr="00697027">
        <w:t>Signal</w:t>
      </w:r>
      <w:bookmarkEnd w:id="76"/>
      <w:bookmarkEnd w:id="77"/>
      <w:bookmarkEnd w:id="78"/>
      <w:bookmarkEnd w:id="79"/>
      <w:bookmarkEnd w:id="80"/>
      <w:bookmarkEnd w:id="81"/>
      <w:bookmarkEnd w:id="82"/>
      <w:bookmarkEnd w:id="83"/>
    </w:p>
    <w:p w14:paraId="5B18D40E" w14:textId="19FAD0DF" w:rsidR="007E522F" w:rsidRPr="00697027" w:rsidRDefault="007E522F" w:rsidP="00474B41">
      <w:r w:rsidRPr="00697027">
        <w:t>The CMC generates the speed</w:t>
      </w:r>
      <w:r w:rsidR="00474B41" w:rsidRPr="00697027">
        <w:t xml:space="preserve"> </w:t>
      </w:r>
      <w:r w:rsidRPr="00697027">
        <w:t>signal for which the frequency is proportion</w:t>
      </w:r>
      <w:r w:rsidRPr="00697027">
        <w:softHyphen/>
        <w:t>ate to the velocity at which the carts run.</w:t>
      </w:r>
    </w:p>
    <w:p w14:paraId="628C00D0" w14:textId="6FA7B686"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A speed</w:t>
      </w:r>
      <w:r w:rsidR="00474B41" w:rsidRPr="00697027">
        <w:rPr>
          <w:spacing w:val="-3"/>
        </w:rPr>
        <w:t xml:space="preserve"> </w:t>
      </w:r>
      <w:r w:rsidRPr="00697027">
        <w:rPr>
          <w:spacing w:val="-3"/>
        </w:rPr>
        <w:t>signal period corresponds to a cart movement of 50 mm. The tolerance for a speed</w:t>
      </w:r>
      <w:r w:rsidR="00474B41" w:rsidRPr="00697027">
        <w:rPr>
          <w:spacing w:val="-3"/>
        </w:rPr>
        <w:t xml:space="preserve"> </w:t>
      </w:r>
      <w:r w:rsidRPr="00697027">
        <w:rPr>
          <w:spacing w:val="-3"/>
        </w:rPr>
        <w:t>signal period is ± 15 mm at a speed of 1.5 m/Sec.</w:t>
      </w:r>
    </w:p>
    <w:p w14:paraId="300822B3" w14:textId="20B90D95"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A complete speed</w:t>
      </w:r>
      <w:r w:rsidR="00474B41" w:rsidRPr="00697027">
        <w:rPr>
          <w:spacing w:val="-3"/>
        </w:rPr>
        <w:t xml:space="preserve"> </w:t>
      </w:r>
      <w:r w:rsidRPr="00697027">
        <w:rPr>
          <w:spacing w:val="-3"/>
        </w:rPr>
        <w:t>signal period is defined as a "tach".</w:t>
      </w:r>
    </w:p>
    <w:p w14:paraId="4327FF86" w14:textId="77777777" w:rsidR="007E522F" w:rsidRPr="00697027" w:rsidRDefault="007E522F" w:rsidP="007E522F">
      <w:pPr>
        <w:tabs>
          <w:tab w:val="clear" w:pos="1962"/>
          <w:tab w:val="clear" w:pos="5296"/>
          <w:tab w:val="clear" w:pos="5687"/>
          <w:tab w:val="left" w:pos="1954"/>
          <w:tab w:val="left" w:pos="5292"/>
          <w:tab w:val="left" w:pos="5681"/>
        </w:tabs>
        <w:rPr>
          <w:spacing w:val="-3"/>
        </w:rPr>
      </w:pPr>
      <w:r w:rsidRPr="00697027">
        <w:rPr>
          <w:spacing w:val="-3"/>
        </w:rPr>
        <w:t>The minimum high pulse width is 5 msec.</w:t>
      </w:r>
    </w:p>
    <w:p w14:paraId="708290FE" w14:textId="77777777" w:rsidR="007E522F" w:rsidRPr="00697027" w:rsidRDefault="007E522F" w:rsidP="007E522F">
      <w:pPr>
        <w:tabs>
          <w:tab w:val="clear" w:pos="1962"/>
          <w:tab w:val="clear" w:pos="5296"/>
          <w:tab w:val="clear" w:pos="5687"/>
          <w:tab w:val="left" w:pos="1954"/>
          <w:tab w:val="left" w:pos="5292"/>
          <w:tab w:val="left" w:pos="5681"/>
        </w:tabs>
        <w:rPr>
          <w:spacing w:val="-3"/>
        </w:rPr>
      </w:pPr>
    </w:p>
    <w:p w14:paraId="5C014DE4" w14:textId="77777777" w:rsidR="007E522F" w:rsidRPr="00697027" w:rsidRDefault="007E522F" w:rsidP="007E522F">
      <w:pPr>
        <w:pStyle w:val="LineDraw"/>
        <w:spacing w:before="0" w:after="0"/>
      </w:pPr>
      <w:r w:rsidRPr="00697027">
        <w:t xml:space="preserve">  ──┐  ┌──┐  ┌──┐  ┌──┐  ┌──┐  ┌──┐  ┌──┐  ┌──┐  ┌──┐  ┌──┐  ┌──</w:t>
      </w:r>
    </w:p>
    <w:p w14:paraId="39161A24" w14:textId="77777777" w:rsidR="007E522F" w:rsidRPr="00697027" w:rsidRDefault="007E522F" w:rsidP="007E522F">
      <w:pPr>
        <w:pStyle w:val="LineDraw"/>
        <w:spacing w:before="0" w:after="0"/>
      </w:pPr>
      <w:r w:rsidRPr="00697027">
        <w:t xml:space="preserve">    └──┘  └──┘  └──┘  └──┘  └──┘  └──┘  └──┘  └──┘  └──┘  └──┘</w:t>
      </w:r>
    </w:p>
    <w:p w14:paraId="1FF5A9A7" w14:textId="77777777" w:rsidR="007E522F" w:rsidRPr="00697027" w:rsidRDefault="007E522F" w:rsidP="007E522F">
      <w:pPr>
        <w:pStyle w:val="LineDraw"/>
        <w:spacing w:before="0" w:after="0"/>
      </w:pPr>
      <w:r w:rsidRPr="00697027">
        <w:t xml:space="preserve">       │&lt;   &gt;│</w:t>
      </w:r>
    </w:p>
    <w:p w14:paraId="2E7A2597" w14:textId="77777777" w:rsidR="007E522F" w:rsidRPr="00697027" w:rsidRDefault="007E522F" w:rsidP="007E522F">
      <w:pPr>
        <w:pStyle w:val="LineDraw"/>
        <w:spacing w:before="0" w:after="0"/>
        <w:jc w:val="left"/>
      </w:pPr>
      <w:r w:rsidRPr="00697027">
        <w:t xml:space="preserve">A tach: 50 mm </w:t>
      </w:r>
      <w:r w:rsidRPr="00697027">
        <w:sym w:font="Symbol" w:char="00B1"/>
      </w:r>
      <w:r w:rsidRPr="00697027">
        <w:t xml:space="preserve"> (2.5 mm + X</w:t>
      </w:r>
      <w:r w:rsidRPr="00697027">
        <w:rPr>
          <w:vertAlign w:val="subscript"/>
        </w:rPr>
        <w:t>max</w:t>
      </w:r>
      <w:r w:rsidRPr="00697027">
        <w:rPr>
          <w:vertAlign w:val="superscript"/>
        </w:rPr>
        <w:t>1)</w:t>
      </w:r>
      <w:r w:rsidRPr="00697027">
        <w:t xml:space="preserve"> [sec] * sorter speed[mm/sec])</w:t>
      </w:r>
      <w:r w:rsidRPr="00697027">
        <w:br/>
      </w:r>
    </w:p>
    <w:p w14:paraId="1F00D4FE" w14:textId="63897195" w:rsidR="007E522F" w:rsidRPr="00697027" w:rsidRDefault="007E522F" w:rsidP="007E522F">
      <w:pPr>
        <w:pStyle w:val="LineDraw"/>
        <w:spacing w:before="0" w:after="0"/>
        <w:jc w:val="left"/>
      </w:pPr>
      <w:r w:rsidRPr="00697027">
        <w:t xml:space="preserve">*1) see section </w:t>
      </w:r>
      <w:r w:rsidRPr="00697027">
        <w:fldChar w:fldCharType="begin"/>
      </w:r>
      <w:r w:rsidRPr="00697027">
        <w:instrText xml:space="preserve"> REF _Ref121276662 \w \h </w:instrText>
      </w:r>
      <w:r w:rsidRPr="00697027">
        <w:fldChar w:fldCharType="separate"/>
      </w:r>
      <w:r w:rsidR="00451835">
        <w:t>4.1.1.1</w:t>
      </w:r>
      <w:r w:rsidRPr="00697027">
        <w:fldChar w:fldCharType="end"/>
      </w:r>
      <w:r w:rsidRPr="00697027">
        <w:t xml:space="preserve"> for </w:t>
      </w:r>
      <w:r w:rsidRPr="00697027">
        <w:fldChar w:fldCharType="begin"/>
      </w:r>
      <w:r w:rsidRPr="00697027">
        <w:instrText xml:space="preserve"> REF _Ref121276662 \h </w:instrText>
      </w:r>
      <w:r w:rsidRPr="00697027">
        <w:fldChar w:fldCharType="separate"/>
      </w:r>
      <w:r w:rsidR="00451835" w:rsidRPr="00697027">
        <w:t>Profibus</w:t>
      </w:r>
      <w:r w:rsidRPr="00697027">
        <w:fldChar w:fldCharType="end"/>
      </w:r>
      <w:r w:rsidRPr="00697027">
        <w:t xml:space="preserve"> </w:t>
      </w:r>
      <w:bookmarkStart w:id="84" w:name="_Toc126983422"/>
      <w:bookmarkStart w:id="85" w:name="_Toc209594046"/>
      <w:bookmarkStart w:id="86" w:name="_Toc494185672"/>
    </w:p>
    <w:p w14:paraId="7DF7E485" w14:textId="77777777" w:rsidR="007E522F" w:rsidRPr="00697027" w:rsidRDefault="007E522F" w:rsidP="007E522F">
      <w:pPr>
        <w:pStyle w:val="LineDraw"/>
        <w:spacing w:before="0" w:after="0"/>
        <w:jc w:val="left"/>
        <w:rPr>
          <w:rFonts w:ascii="Arial" w:hAnsi="Arial" w:cs="Arial"/>
        </w:rPr>
      </w:pPr>
    </w:p>
    <w:p w14:paraId="2D97E2CD" w14:textId="77777777" w:rsidR="00474B41" w:rsidRPr="00697027" w:rsidRDefault="00474B41" w:rsidP="007E522F">
      <w:pPr>
        <w:pStyle w:val="LineDraw"/>
        <w:spacing w:before="0" w:after="0"/>
        <w:jc w:val="left"/>
        <w:rPr>
          <w:rFonts w:ascii="Arial" w:hAnsi="Arial" w:cs="Arial"/>
        </w:rPr>
      </w:pPr>
    </w:p>
    <w:p w14:paraId="2A06B0C3" w14:textId="45C91AEC" w:rsidR="007E522F" w:rsidRPr="00697027" w:rsidRDefault="00474B41" w:rsidP="007E522F">
      <w:pPr>
        <w:pStyle w:val="LineDraw"/>
        <w:spacing w:before="0" w:after="0"/>
        <w:jc w:val="left"/>
        <w:rPr>
          <w:rFonts w:ascii="Arial" w:hAnsi="Arial" w:cs="Arial"/>
        </w:rPr>
      </w:pPr>
      <w:r w:rsidRPr="00697027">
        <w:rPr>
          <w:rFonts w:ascii="Arial" w:hAnsi="Arial" w:cs="Arial"/>
        </w:rPr>
        <w:t>For the</w:t>
      </w:r>
      <w:r w:rsidR="007E522F" w:rsidRPr="00697027">
        <w:rPr>
          <w:rFonts w:ascii="Arial" w:hAnsi="Arial" w:cs="Arial"/>
        </w:rPr>
        <w:t xml:space="preserve"> LS-4000 generation sorters, the tach will always be 50mm.</w:t>
      </w:r>
    </w:p>
    <w:p w14:paraId="4A3EFCB9" w14:textId="77777777" w:rsidR="00474B41" w:rsidRPr="00697027" w:rsidRDefault="00474B41" w:rsidP="009D0478">
      <w:pPr>
        <w:pStyle w:val="LineDraw"/>
        <w:spacing w:before="0" w:after="0"/>
        <w:ind w:left="0"/>
        <w:jc w:val="left"/>
        <w:rPr>
          <w:rFonts w:ascii="Arial" w:hAnsi="Arial" w:cs="Arial"/>
        </w:rPr>
      </w:pPr>
    </w:p>
    <w:p w14:paraId="6DF7E70D" w14:textId="3344739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87" w:name="_Toc516230906"/>
      <w:bookmarkStart w:id="88" w:name="_Toc142031208"/>
      <w:r w:rsidRPr="00697027">
        <w:t xml:space="preserve">Speed </w:t>
      </w:r>
      <w:r w:rsidR="00474B41" w:rsidRPr="00697027">
        <w:t>s</w:t>
      </w:r>
      <w:r w:rsidRPr="00697027">
        <w:t xml:space="preserve">ignal </w:t>
      </w:r>
      <w:r w:rsidR="00474B41" w:rsidRPr="00697027">
        <w:t>a</w:t>
      </w:r>
      <w:r w:rsidRPr="00697027">
        <w:t>ccuracy</w:t>
      </w:r>
      <w:bookmarkEnd w:id="84"/>
      <w:bookmarkEnd w:id="85"/>
      <w:bookmarkEnd w:id="86"/>
      <w:bookmarkEnd w:id="87"/>
      <w:bookmarkEnd w:id="88"/>
    </w:p>
    <w:p w14:paraId="5A67C533" w14:textId="77777777" w:rsidR="007E522F" w:rsidRPr="00697027" w:rsidRDefault="007E522F" w:rsidP="007E522F">
      <w:pPr>
        <w:pStyle w:val="Heading4"/>
        <w:tabs>
          <w:tab w:val="clear" w:pos="1281"/>
          <w:tab w:val="clear" w:pos="1962"/>
          <w:tab w:val="left" w:pos="1260"/>
        </w:tabs>
        <w:overflowPunct w:val="0"/>
        <w:autoSpaceDE w:val="0"/>
        <w:autoSpaceDN w:val="0"/>
        <w:adjustRightInd w:val="0"/>
        <w:spacing w:after="120"/>
        <w:jc w:val="both"/>
        <w:textAlignment w:val="baseline"/>
      </w:pPr>
      <w:bookmarkStart w:id="89" w:name="_Ref121276662"/>
      <w:bookmarkStart w:id="90" w:name="_Toc126983423"/>
      <w:bookmarkStart w:id="91" w:name="_Toc209594047"/>
      <w:bookmarkStart w:id="92" w:name="_Toc494185673"/>
      <w:bookmarkStart w:id="93" w:name="_Toc516230907"/>
      <w:r w:rsidRPr="00697027">
        <w:t>Profibus</w:t>
      </w:r>
      <w:bookmarkEnd w:id="89"/>
      <w:bookmarkEnd w:id="90"/>
      <w:bookmarkEnd w:id="91"/>
      <w:bookmarkEnd w:id="92"/>
      <w:bookmarkEnd w:id="93"/>
    </w:p>
    <w:p w14:paraId="5A050985" w14:textId="41E4CB70" w:rsidR="007E522F" w:rsidRPr="00697027" w:rsidRDefault="007E522F" w:rsidP="00F32E53">
      <w:r w:rsidRPr="00697027">
        <w:t>The signal is generated based on the clock pulses which are read f</w:t>
      </w:r>
      <w:r w:rsidR="00F32E53" w:rsidRPr="00697027">
        <w:t>r</w:t>
      </w:r>
      <w:r w:rsidRPr="00697027">
        <w:t xml:space="preserve">om the IO image every two msec. The IO </w:t>
      </w:r>
      <w:r w:rsidR="00F32E53" w:rsidRPr="00697027">
        <w:t>i</w:t>
      </w:r>
      <w:r w:rsidRPr="00697027">
        <w:t xml:space="preserve">mage is updated by the </w:t>
      </w:r>
      <w:r w:rsidR="00F32E53" w:rsidRPr="00697027">
        <w:t>P</w:t>
      </w:r>
      <w:r w:rsidRPr="00697027">
        <w:t xml:space="preserve">rofibus controller </w:t>
      </w:r>
      <w:r w:rsidR="00F32E53" w:rsidRPr="00697027">
        <w:t xml:space="preserve">for </w:t>
      </w:r>
      <w:r w:rsidRPr="00697027">
        <w:t xml:space="preserve">every </w:t>
      </w:r>
      <w:r w:rsidR="00F32E53" w:rsidRPr="00697027">
        <w:t>P</w:t>
      </w:r>
      <w:r w:rsidRPr="00697027">
        <w:t xml:space="preserve">rofibus scan. The </w:t>
      </w:r>
      <w:r w:rsidR="00F32E53" w:rsidRPr="00697027">
        <w:t>P</w:t>
      </w:r>
      <w:r w:rsidRPr="00697027">
        <w:t xml:space="preserve">rofibus scan time is not cyclic but rather changing depending on the load of the </w:t>
      </w:r>
      <w:r w:rsidR="00F32E53" w:rsidRPr="00697027">
        <w:t>P</w:t>
      </w:r>
      <w:r w:rsidRPr="00697027">
        <w:t xml:space="preserve">rofibus (DPV0 and DPV1 telegrams). The minimum cycle time will normally be (depending of no. of nodes and size of </w:t>
      </w:r>
      <w:r w:rsidR="004B77D2" w:rsidRPr="00697027">
        <w:t xml:space="preserve">the </w:t>
      </w:r>
      <w:r w:rsidRPr="00697027">
        <w:t>IO) between 2 and 7msec. So due to the nature of the system</w:t>
      </w:r>
      <w:r w:rsidR="004B77D2" w:rsidRPr="00697027">
        <w:t>,</w:t>
      </w:r>
      <w:r w:rsidRPr="00697027">
        <w:t xml:space="preserve"> a jitter of the speed signal must be expected. </w:t>
      </w:r>
      <w:r w:rsidR="004B77D2" w:rsidRPr="00697027">
        <w:t>As a minimum, t</w:t>
      </w:r>
      <w:r w:rsidRPr="00697027">
        <w:t>he jitter will fluctuate between 4 and 16 msec (scan time + 2*Profibus scan time) – but is not limited to this value</w:t>
      </w:r>
      <w:r w:rsidR="004B77D2" w:rsidRPr="00697027">
        <w:t>; i</w:t>
      </w:r>
      <w:r w:rsidRPr="00697027">
        <w:t>n some instances</w:t>
      </w:r>
      <w:r w:rsidR="004B77D2" w:rsidRPr="00697027">
        <w:t>,</w:t>
      </w:r>
      <w:r w:rsidRPr="00697027">
        <w:t xml:space="preserve"> the value will be higher such as when nodes are switched off or </w:t>
      </w:r>
      <w:r w:rsidR="006F4BC0" w:rsidRPr="00697027">
        <w:t xml:space="preserve">at </w:t>
      </w:r>
      <w:r w:rsidRPr="00697027">
        <w:t>high loads of DPV1 communication. In both cases, the system is not operating in normal mode and is likely either stopping due to errors or not running at all.</w:t>
      </w:r>
    </w:p>
    <w:p w14:paraId="0E4B24E9" w14:textId="77777777" w:rsidR="007E522F" w:rsidRPr="00697027" w:rsidRDefault="007E522F" w:rsidP="006F4BC0">
      <w:r w:rsidRPr="00697027">
        <w:t>If the jitter is unacceptable from the scanner system’s point of view, steps must be taken to obtain a better accuracy through an external system.</w:t>
      </w:r>
    </w:p>
    <w:p w14:paraId="73D3C034" w14:textId="77777777" w:rsidR="007E522F" w:rsidRPr="00697027" w:rsidRDefault="007E522F" w:rsidP="007E522F">
      <w:pPr>
        <w:pStyle w:val="Narrow"/>
        <w:spacing w:before="60" w:after="60"/>
        <w:rPr>
          <w:rFonts w:ascii="Univers" w:hAnsi="Univers"/>
          <w:spacing w:val="-2"/>
        </w:rPr>
      </w:pPr>
      <w:r w:rsidRPr="00697027">
        <w:rPr>
          <w:rFonts w:ascii="Univers" w:hAnsi="Univers"/>
          <w:spacing w:val="-2"/>
        </w:rPr>
        <w:t>X</w:t>
      </w:r>
      <w:r w:rsidRPr="00697027">
        <w:rPr>
          <w:rFonts w:ascii="Univers" w:hAnsi="Univers"/>
          <w:spacing w:val="-2"/>
          <w:vertAlign w:val="subscript"/>
        </w:rPr>
        <w:t>max</w:t>
      </w:r>
      <w:r w:rsidRPr="00697027">
        <w:rPr>
          <w:rFonts w:ascii="Univers" w:hAnsi="Univers"/>
          <w:spacing w:val="-2"/>
        </w:rPr>
        <w:t xml:space="preserve"> = 16 msec.</w:t>
      </w:r>
    </w:p>
    <w:p w14:paraId="1D81889F" w14:textId="74F21B0B"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94" w:name="_Toc23919750"/>
      <w:bookmarkStart w:id="95" w:name="_Toc64867872"/>
      <w:bookmarkStart w:id="96" w:name="_Toc65385309"/>
      <w:bookmarkStart w:id="97" w:name="_Toc126983425"/>
      <w:bookmarkStart w:id="98" w:name="_Toc209594049"/>
      <w:bookmarkStart w:id="99" w:name="_Toc494185674"/>
      <w:r w:rsidRPr="00697027">
        <w:br w:type="page"/>
      </w:r>
      <w:bookmarkStart w:id="100" w:name="_Toc516230908"/>
      <w:bookmarkStart w:id="101" w:name="_Toc142031209"/>
      <w:r w:rsidRPr="00697027">
        <w:lastRenderedPageBreak/>
        <w:t>Read</w:t>
      </w:r>
      <w:r w:rsidR="006F4BC0" w:rsidRPr="00697027">
        <w:t xml:space="preserve"> </w:t>
      </w:r>
      <w:r w:rsidRPr="00697027">
        <w:t>Signal</w:t>
      </w:r>
      <w:bookmarkEnd w:id="94"/>
      <w:bookmarkEnd w:id="95"/>
      <w:bookmarkEnd w:id="96"/>
      <w:bookmarkEnd w:id="97"/>
      <w:bookmarkEnd w:id="98"/>
      <w:bookmarkEnd w:id="99"/>
      <w:bookmarkEnd w:id="100"/>
      <w:bookmarkEnd w:id="101"/>
    </w:p>
    <w:p w14:paraId="0D630DD0" w14:textId="77777777" w:rsidR="007E522F" w:rsidRPr="00697027" w:rsidRDefault="007E522F" w:rsidP="007E522F">
      <w:pPr>
        <w:rPr>
          <w:b/>
        </w:rPr>
      </w:pPr>
      <w:r w:rsidRPr="00697027">
        <w:rPr>
          <w:b/>
        </w:rPr>
        <w:t>CMC:</w:t>
      </w:r>
    </w:p>
    <w:p w14:paraId="2C159412" w14:textId="4D84ABAE" w:rsidR="007E522F" w:rsidRPr="00697027" w:rsidRDefault="007E522F" w:rsidP="006F4BC0">
      <w:r w:rsidRPr="00697027">
        <w:t>The timing of the read</w:t>
      </w:r>
      <w:r w:rsidR="006F4BC0" w:rsidRPr="00697027">
        <w:t xml:space="preserve"> </w:t>
      </w:r>
      <w:r w:rsidRPr="00697027">
        <w:t xml:space="preserve">signal from the </w:t>
      </w:r>
      <w:r w:rsidRPr="00697027">
        <w:rPr>
          <w:spacing w:val="-3"/>
        </w:rPr>
        <w:t xml:space="preserve">CMC </w:t>
      </w:r>
      <w:r w:rsidRPr="00697027">
        <w:t>to the scanner unit can be seen from the below figure:</w:t>
      </w:r>
    </w:p>
    <w:p w14:paraId="52DE3028" w14:textId="03EA0597" w:rsidR="007E522F" w:rsidRPr="00697027" w:rsidRDefault="003423C9" w:rsidP="007E522F">
      <w:pPr>
        <w:pStyle w:val="Figur"/>
      </w:pPr>
      <w:r w:rsidRPr="00697027">
        <w:rPr>
          <w:noProof/>
          <w:lang w:eastAsia="zh-CN"/>
        </w:rPr>
        <w:drawing>
          <wp:inline distT="0" distB="0" distL="0" distR="0" wp14:anchorId="53CA671F" wp14:editId="32B5CF9A">
            <wp:extent cx="4338320" cy="1656080"/>
            <wp:effectExtent l="0" t="0" r="0" b="0"/>
            <wp:docPr id="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pic:cNvPicPr>
                      <a:picLocks noChangeAspect="1" noChangeArrowheads="1"/>
                    </pic:cNvPicPr>
                  </pic:nvPicPr>
                  <pic:blipFill>
                    <a:blip r:embed="rId13">
                      <a:extLst>
                        <a:ext uri="{28A0092B-C50C-407E-A947-70E740481C1C}">
                          <a14:useLocalDpi xmlns:a14="http://schemas.microsoft.com/office/drawing/2010/main" val="0"/>
                        </a:ext>
                      </a:extLst>
                    </a:blip>
                    <a:srcRect l="1620" t="35724" r="1620" b="37643"/>
                    <a:stretch>
                      <a:fillRect/>
                    </a:stretch>
                  </pic:blipFill>
                  <pic:spPr bwMode="auto">
                    <a:xfrm>
                      <a:off x="0" y="0"/>
                      <a:ext cx="4338320" cy="1656080"/>
                    </a:xfrm>
                    <a:prstGeom prst="rect">
                      <a:avLst/>
                    </a:prstGeom>
                    <a:noFill/>
                    <a:ln>
                      <a:noFill/>
                    </a:ln>
                  </pic:spPr>
                </pic:pic>
              </a:graphicData>
            </a:graphic>
          </wp:inline>
        </w:drawing>
      </w:r>
    </w:p>
    <w:p w14:paraId="30EA6286" w14:textId="13E2E58C" w:rsidR="007E522F" w:rsidRPr="00697027" w:rsidRDefault="007E522F" w:rsidP="007E522F">
      <w:pPr>
        <w:pStyle w:val="Caption"/>
      </w:pPr>
      <w:r w:rsidRPr="00697027">
        <w:t xml:space="preserve">Fig. </w:t>
      </w:r>
      <w:r w:rsidR="00FC627D">
        <w:fldChar w:fldCharType="begin"/>
      </w:r>
      <w:r w:rsidR="00FC627D">
        <w:instrText xml:space="preserve"> STYLEREF 1 \s </w:instrText>
      </w:r>
      <w:r w:rsidR="00FC627D">
        <w:fldChar w:fldCharType="separate"/>
      </w:r>
      <w:r w:rsidR="00451835">
        <w:rPr>
          <w:noProof/>
        </w:rPr>
        <w:t>4</w:t>
      </w:r>
      <w:r w:rsidR="00FC627D">
        <w:rPr>
          <w:noProof/>
        </w:rPr>
        <w:fldChar w:fldCharType="end"/>
      </w:r>
      <w:r w:rsidRPr="00697027">
        <w:noBreakHyphen/>
      </w:r>
      <w:r w:rsidR="00FC627D">
        <w:fldChar w:fldCharType="begin"/>
      </w:r>
      <w:r w:rsidR="00FC627D">
        <w:instrText xml:space="preserve"> SEQ Figure \* ARABIC \s 1 </w:instrText>
      </w:r>
      <w:r w:rsidR="00FC627D">
        <w:fldChar w:fldCharType="separate"/>
      </w:r>
      <w:r w:rsidR="00451835">
        <w:rPr>
          <w:noProof/>
        </w:rPr>
        <w:t>1</w:t>
      </w:r>
      <w:r w:rsidR="00FC627D">
        <w:rPr>
          <w:noProof/>
        </w:rPr>
        <w:fldChar w:fldCharType="end"/>
      </w:r>
    </w:p>
    <w:p w14:paraId="2AD2690D" w14:textId="7EAA393B" w:rsidR="007E522F" w:rsidRPr="00697027" w:rsidRDefault="007E522F" w:rsidP="007E522F">
      <w:r w:rsidRPr="00697027">
        <w:t>The figure illustrates scanning of one</w:t>
      </w:r>
      <w:r w:rsidR="006F4BC0" w:rsidRPr="00697027">
        <w:t>-</w:t>
      </w:r>
      <w:r w:rsidRPr="00697027">
        <w:t xml:space="preserve"> and two</w:t>
      </w:r>
      <w:r w:rsidR="006F4BC0" w:rsidRPr="00697027">
        <w:t>-</w:t>
      </w:r>
      <w:r w:rsidRPr="00697027">
        <w:t>tray items:</w:t>
      </w:r>
    </w:p>
    <w:p w14:paraId="6514DE4E" w14:textId="588EA5F5" w:rsidR="007E522F" w:rsidRPr="00697027" w:rsidRDefault="007E522F" w:rsidP="007E522F">
      <w:pPr>
        <w:pStyle w:val="BulletList"/>
        <w:numPr>
          <w:ilvl w:val="0"/>
          <w:numId w:val="40"/>
        </w:numPr>
        <w:ind w:left="1638" w:hanging="357"/>
        <w:jc w:val="both"/>
      </w:pPr>
      <w:r w:rsidRPr="00697027">
        <w:t>The distance D1 is the delay from the front of the tray to the scanner read</w:t>
      </w:r>
      <w:r w:rsidR="006F4BC0" w:rsidRPr="00697027">
        <w:t xml:space="preserve"> </w:t>
      </w:r>
      <w:r w:rsidRPr="00697027">
        <w:t>signal is activated. The distance D1 is min. 0 and is adjustable in steps of whole tachs.</w:t>
      </w:r>
    </w:p>
    <w:p w14:paraId="6CA13438" w14:textId="4976379E" w:rsidR="007E522F" w:rsidRPr="00697027" w:rsidRDefault="007E522F" w:rsidP="007E522F">
      <w:pPr>
        <w:pStyle w:val="BulletList"/>
        <w:numPr>
          <w:ilvl w:val="0"/>
          <w:numId w:val="40"/>
        </w:numPr>
        <w:ind w:left="1638" w:hanging="357"/>
        <w:jc w:val="both"/>
      </w:pPr>
      <w:r w:rsidRPr="00697027">
        <w:t>The distance D2 is the distance from the scanner read</w:t>
      </w:r>
      <w:r w:rsidR="006F4BC0" w:rsidRPr="00697027">
        <w:t xml:space="preserve"> </w:t>
      </w:r>
      <w:r w:rsidRPr="00697027">
        <w:t>signal is deactivated to the end of the tray. The dis</w:t>
      </w:r>
      <w:r w:rsidRPr="00697027">
        <w:softHyphen/>
        <w:t>tance D2 is min. 0 and is adjustable in steps of whole tachs.</w:t>
      </w:r>
    </w:p>
    <w:p w14:paraId="7F5D3908" w14:textId="6B8CFAFB" w:rsidR="007E522F" w:rsidRPr="00697027" w:rsidRDefault="007E522F" w:rsidP="007E522F">
      <w:pPr>
        <w:pStyle w:val="BulletList"/>
        <w:numPr>
          <w:ilvl w:val="0"/>
          <w:numId w:val="40"/>
        </w:numPr>
        <w:ind w:left="1638" w:hanging="357"/>
        <w:jc w:val="both"/>
      </w:pPr>
      <w:r w:rsidRPr="00697027">
        <w:t>The read</w:t>
      </w:r>
      <w:r w:rsidR="003423C9" w:rsidRPr="00697027">
        <w:t xml:space="preserve"> </w:t>
      </w:r>
      <w:r w:rsidRPr="00697027">
        <w:t>signal deactivated distance D3 will be at least 1 tach.</w:t>
      </w:r>
    </w:p>
    <w:p w14:paraId="3661EF4D" w14:textId="164DCE9A" w:rsidR="007E522F" w:rsidRPr="00697027" w:rsidRDefault="007E522F" w:rsidP="007E522F">
      <w:pPr>
        <w:pStyle w:val="BulletList"/>
        <w:numPr>
          <w:ilvl w:val="0"/>
          <w:numId w:val="40"/>
        </w:numPr>
        <w:ind w:left="1638" w:hanging="357"/>
        <w:jc w:val="both"/>
      </w:pPr>
      <w:r w:rsidRPr="00697027">
        <w:t>The read</w:t>
      </w:r>
      <w:r w:rsidR="003423C9" w:rsidRPr="00697027">
        <w:t xml:space="preserve"> </w:t>
      </w:r>
      <w:r w:rsidRPr="00697027">
        <w:t>signal activated distance D4 will be at least 1 tac</w:t>
      </w:r>
      <w:r w:rsidR="003423C9" w:rsidRPr="00697027">
        <w:t>h</w:t>
      </w:r>
      <w:r w:rsidRPr="00697027">
        <w:t>. D4 has to be maximized in rela</w:t>
      </w:r>
      <w:r w:rsidRPr="00697027">
        <w:softHyphen/>
        <w:t>tion to D3.</w:t>
      </w:r>
    </w:p>
    <w:p w14:paraId="66263F80" w14:textId="77777777" w:rsidR="007E522F" w:rsidRPr="00697027" w:rsidRDefault="007E522F" w:rsidP="003423C9">
      <w:r w:rsidRPr="00697027">
        <w:t>The distances mentioned above are all measured as counts of tachs (50 mm). Therefore, if the distances are con</w:t>
      </w:r>
      <w:r w:rsidRPr="00697027">
        <w:softHyphen/>
        <w:t>verted to time, these will depend on the velocity of the sorter.</w:t>
      </w:r>
    </w:p>
    <w:p w14:paraId="645F0C3B" w14:textId="77777777" w:rsidR="007E522F" w:rsidRPr="00697027" w:rsidRDefault="007E522F" w:rsidP="003423C9">
      <w:r w:rsidRPr="00697027">
        <w:t>At a sorter velocity of 1.5 m/sec, one tach corresponds to 35 msec.</w:t>
      </w:r>
    </w:p>
    <w:p w14:paraId="2D652181"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102" w:name="_Toc494185084"/>
      <w:bookmarkStart w:id="103" w:name="_Toc494185085"/>
      <w:bookmarkStart w:id="104" w:name="_Toc23919751"/>
      <w:bookmarkStart w:id="105" w:name="_Toc64867873"/>
      <w:bookmarkStart w:id="106" w:name="_Toc65385310"/>
      <w:bookmarkStart w:id="107" w:name="_Toc126983426"/>
      <w:bookmarkStart w:id="108" w:name="_Toc209594050"/>
      <w:bookmarkStart w:id="109" w:name="_Toc494185675"/>
      <w:bookmarkStart w:id="110" w:name="_Toc516230909"/>
      <w:bookmarkStart w:id="111" w:name="_Toc142031210"/>
      <w:bookmarkEnd w:id="102"/>
      <w:bookmarkEnd w:id="103"/>
      <w:r w:rsidRPr="00697027">
        <w:t>TELEGRAMS</w:t>
      </w:r>
      <w:bookmarkEnd w:id="104"/>
      <w:bookmarkEnd w:id="105"/>
      <w:bookmarkEnd w:id="106"/>
      <w:bookmarkEnd w:id="107"/>
      <w:bookmarkEnd w:id="108"/>
      <w:bookmarkEnd w:id="109"/>
      <w:bookmarkEnd w:id="110"/>
      <w:bookmarkEnd w:id="111"/>
    </w:p>
    <w:p w14:paraId="1BC32530" w14:textId="6FAABF2C" w:rsidR="007E522F" w:rsidRPr="00697027" w:rsidRDefault="007E522F" w:rsidP="007E522F">
      <w:r w:rsidRPr="00697027">
        <w:t xml:space="preserve">The following describes the normal communication process after the scanner </w:t>
      </w:r>
      <w:r w:rsidR="003423C9" w:rsidRPr="00697027">
        <w:t>has been</w:t>
      </w:r>
      <w:r w:rsidRPr="00697027">
        <w:t xml:space="preserve"> initialized.</w:t>
      </w:r>
    </w:p>
    <w:p w14:paraId="28765551" w14:textId="2633F336" w:rsidR="007E522F" w:rsidRPr="00697027" w:rsidRDefault="007E522F" w:rsidP="007E522F">
      <w:r w:rsidRPr="00697027">
        <w:t xml:space="preserve">The </w:t>
      </w:r>
      <w:r w:rsidRPr="00697027">
        <w:rPr>
          <w:spacing w:val="-3"/>
        </w:rPr>
        <w:t xml:space="preserve">CMC </w:t>
      </w:r>
      <w:r w:rsidRPr="00697027">
        <w:t>will transmit the index telegram to the scanner 2 tachs after the rising edge of the read</w:t>
      </w:r>
      <w:r w:rsidR="003423C9" w:rsidRPr="00697027">
        <w:t xml:space="preserve"> </w:t>
      </w:r>
      <w:r w:rsidRPr="00697027">
        <w:t>signal or at the middle of the read</w:t>
      </w:r>
      <w:r w:rsidR="003423C9" w:rsidRPr="00697027">
        <w:t xml:space="preserve"> </w:t>
      </w:r>
      <w:r w:rsidRPr="00697027">
        <w:t>signal activated period whichever is the smallest.</w:t>
      </w:r>
    </w:p>
    <w:p w14:paraId="5EB3C4B6" w14:textId="2F58443A" w:rsidR="007E522F" w:rsidRPr="00697027" w:rsidRDefault="007E522F" w:rsidP="007E522F">
      <w:r w:rsidRPr="00697027">
        <w:t>The transmission of the index telegram will be completed before the read</w:t>
      </w:r>
      <w:r w:rsidR="003423C9" w:rsidRPr="00697027">
        <w:t xml:space="preserve"> </w:t>
      </w:r>
      <w:r w:rsidRPr="00697027">
        <w:t>signal is deactivated.</w:t>
      </w:r>
    </w:p>
    <w:p w14:paraId="318E747A" w14:textId="77777777" w:rsidR="007E522F" w:rsidRPr="00697027" w:rsidRDefault="007E522F" w:rsidP="007E522F">
      <w:pPr>
        <w:pStyle w:val="Heading1"/>
        <w:tabs>
          <w:tab w:val="clear" w:pos="1281"/>
          <w:tab w:val="clear" w:pos="1962"/>
          <w:tab w:val="left" w:pos="1260"/>
        </w:tabs>
        <w:overflowPunct w:val="0"/>
        <w:autoSpaceDE w:val="0"/>
        <w:autoSpaceDN w:val="0"/>
        <w:adjustRightInd w:val="0"/>
        <w:jc w:val="both"/>
        <w:textAlignment w:val="baseline"/>
      </w:pPr>
      <w:bookmarkStart w:id="112" w:name="_Toc23919752"/>
      <w:bookmarkStart w:id="113" w:name="_Toc64867874"/>
      <w:bookmarkStart w:id="114" w:name="_Toc65385311"/>
      <w:bookmarkStart w:id="115" w:name="_Toc126983427"/>
      <w:bookmarkStart w:id="116" w:name="_Toc209594051"/>
      <w:bookmarkStart w:id="117" w:name="_Toc494185676"/>
      <w:bookmarkStart w:id="118" w:name="_Toc516230910"/>
      <w:bookmarkStart w:id="119" w:name="_Toc142031211"/>
      <w:r w:rsidRPr="00697027">
        <w:lastRenderedPageBreak/>
        <w:t>INTERFACE</w:t>
      </w:r>
      <w:bookmarkEnd w:id="112"/>
      <w:bookmarkEnd w:id="113"/>
      <w:bookmarkEnd w:id="114"/>
      <w:bookmarkEnd w:id="115"/>
      <w:bookmarkEnd w:id="116"/>
      <w:bookmarkEnd w:id="117"/>
      <w:bookmarkEnd w:id="118"/>
      <w:bookmarkEnd w:id="119"/>
    </w:p>
    <w:p w14:paraId="4117378C" w14:textId="77777777" w:rsidR="007E522F" w:rsidRPr="00697027" w:rsidRDefault="007E522F" w:rsidP="003423C9">
      <w:r w:rsidRPr="00697027">
        <w:t>The CMC is the master of communication between the CMC and the scanner. Thus, the CMC commands the scanner to read.</w:t>
      </w:r>
    </w:p>
    <w:p w14:paraId="32BADDC9" w14:textId="77777777" w:rsidR="007E522F" w:rsidRPr="00697027" w:rsidRDefault="007E522F" w:rsidP="003423C9">
      <w:r w:rsidRPr="00697027">
        <w:t>Below is an example of correct communication:</w:t>
      </w:r>
    </w:p>
    <w:p w14:paraId="45DB3F63" w14:textId="77777777" w:rsidR="007E522F" w:rsidRPr="00697027" w:rsidRDefault="007E522F" w:rsidP="007E522F">
      <w:pPr>
        <w:pStyle w:val="HangingIndent3"/>
        <w:rPr>
          <w:spacing w:val="-2"/>
        </w:rPr>
      </w:pPr>
      <w:r w:rsidRPr="00697027">
        <w:rPr>
          <w:b/>
        </w:rPr>
        <w:t>Communication</w:t>
      </w:r>
      <w:r w:rsidRPr="00697027">
        <w:rPr>
          <w:b/>
          <w:spacing w:val="-2"/>
        </w:rPr>
        <w:tab/>
        <w:t>Description</w:t>
      </w:r>
    </w:p>
    <w:p w14:paraId="071B8ADE" w14:textId="34797F6A" w:rsidR="007E522F" w:rsidRPr="00697027" w:rsidRDefault="007E522F" w:rsidP="007E522F">
      <w:pPr>
        <w:pStyle w:val="HangingIndent3"/>
      </w:pPr>
      <w:r w:rsidRPr="00697027">
        <w:rPr>
          <w:b/>
        </w:rPr>
        <w:t xml:space="preserve">CMC— S </w:t>
      </w:r>
      <w:r w:rsidRPr="00697027">
        <w:rPr>
          <w:b/>
        </w:rPr>
        <w:sym w:font="Wingdings" w:char="00E0"/>
      </w:r>
      <w:r w:rsidRPr="00697027">
        <w:rPr>
          <w:b/>
        </w:rPr>
        <w:t xml:space="preserve"> Scanner</w:t>
      </w:r>
      <w:r w:rsidRPr="00697027">
        <w:tab/>
        <w:t xml:space="preserve">The </w:t>
      </w:r>
      <w:r w:rsidRPr="00697027">
        <w:rPr>
          <w:b/>
        </w:rPr>
        <w:t xml:space="preserve">CMC </w:t>
      </w:r>
      <w:r w:rsidRPr="00697027">
        <w:t>transmits an index number after the read</w:t>
      </w:r>
      <w:r w:rsidR="003423C9" w:rsidRPr="00697027">
        <w:t xml:space="preserve"> </w:t>
      </w:r>
      <w:r w:rsidRPr="00697027">
        <w:t>signal has been activated.</w:t>
      </w:r>
    </w:p>
    <w:p w14:paraId="46AB0837" w14:textId="77777777" w:rsidR="007E522F" w:rsidRPr="00697027" w:rsidRDefault="007E522F" w:rsidP="007E522F">
      <w:pPr>
        <w:pStyle w:val="HangingIndent3"/>
        <w:rPr>
          <w:spacing w:val="-2"/>
        </w:rPr>
      </w:pPr>
      <w:r w:rsidRPr="00697027">
        <w:rPr>
          <w:b/>
          <w:spacing w:val="-2"/>
        </w:rPr>
        <w:t>CMC</w:t>
      </w:r>
      <w:r w:rsidRPr="00697027">
        <w:rPr>
          <w:b/>
          <w:spacing w:val="-2"/>
        </w:rPr>
        <w:sym w:font="Wingdings" w:char="00DF"/>
      </w:r>
      <w:r w:rsidRPr="00697027">
        <w:rPr>
          <w:b/>
          <w:spacing w:val="-2"/>
        </w:rPr>
        <w:t xml:space="preserve"> C — Scanner</w:t>
      </w:r>
      <w:r w:rsidRPr="00697027">
        <w:rPr>
          <w:spacing w:val="-2"/>
        </w:rPr>
        <w:tab/>
        <w:t>The scanner answers the CMC with a code telegram.</w:t>
      </w:r>
    </w:p>
    <w:p w14:paraId="2A670E35"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120" w:name="_Toc23919753"/>
      <w:bookmarkStart w:id="121" w:name="_Toc64867875"/>
      <w:bookmarkStart w:id="122" w:name="_Toc65385312"/>
      <w:bookmarkStart w:id="123" w:name="_Toc126983428"/>
      <w:bookmarkStart w:id="124" w:name="_Toc209594052"/>
      <w:bookmarkStart w:id="125" w:name="_Toc494185677"/>
      <w:bookmarkStart w:id="126" w:name="_Toc516230911"/>
      <w:bookmarkStart w:id="127" w:name="_Toc142031212"/>
      <w:r w:rsidRPr="00697027">
        <w:t>IN GENERAL</w:t>
      </w:r>
      <w:bookmarkEnd w:id="120"/>
      <w:bookmarkEnd w:id="121"/>
      <w:bookmarkEnd w:id="122"/>
      <w:bookmarkEnd w:id="123"/>
      <w:bookmarkEnd w:id="124"/>
      <w:bookmarkEnd w:id="125"/>
      <w:bookmarkEnd w:id="126"/>
      <w:bookmarkEnd w:id="127"/>
    </w:p>
    <w:p w14:paraId="4E98D421" w14:textId="6083008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28" w:name="_Toc23919754"/>
      <w:bookmarkStart w:id="129" w:name="_Toc64867876"/>
      <w:bookmarkStart w:id="130" w:name="_Toc65385313"/>
      <w:bookmarkStart w:id="131" w:name="_Toc126983429"/>
      <w:bookmarkStart w:id="132" w:name="_Toc209594053"/>
      <w:bookmarkStart w:id="133" w:name="_Toc494185678"/>
      <w:bookmarkStart w:id="134" w:name="_Toc516230912"/>
      <w:bookmarkStart w:id="135" w:name="_Toc142031213"/>
      <w:r w:rsidRPr="00697027">
        <w:t xml:space="preserve">Error </w:t>
      </w:r>
      <w:r w:rsidR="003423C9" w:rsidRPr="00697027">
        <w:t>m</w:t>
      </w:r>
      <w:r w:rsidRPr="00697027">
        <w:t>essages</w:t>
      </w:r>
      <w:bookmarkEnd w:id="128"/>
      <w:bookmarkEnd w:id="129"/>
      <w:bookmarkEnd w:id="130"/>
      <w:bookmarkEnd w:id="131"/>
      <w:bookmarkEnd w:id="132"/>
      <w:bookmarkEnd w:id="133"/>
      <w:bookmarkEnd w:id="134"/>
      <w:bookmarkEnd w:id="135"/>
    </w:p>
    <w:p w14:paraId="580EDDC3" w14:textId="77777777" w:rsidR="007E522F" w:rsidRPr="00697027" w:rsidRDefault="007E522F" w:rsidP="003423C9">
      <w:r w:rsidRPr="00697027">
        <w:t xml:space="preserve">Even though the </w:t>
      </w:r>
      <w:r w:rsidRPr="00697027">
        <w:rPr>
          <w:spacing w:val="-2"/>
        </w:rPr>
        <w:t xml:space="preserve">CMC </w:t>
      </w:r>
      <w:r w:rsidRPr="00697027">
        <w:t>is the master of communication, the scanner can transmit error messages. These messages are transmitted spontaneously when an error is detected in the scanner.</w:t>
      </w:r>
    </w:p>
    <w:p w14:paraId="4D5E71A2" w14:textId="5EAC80C3"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36" w:name="_Toc23919755"/>
      <w:bookmarkStart w:id="137" w:name="_Toc64867877"/>
      <w:bookmarkStart w:id="138" w:name="_Toc65385314"/>
      <w:bookmarkStart w:id="139" w:name="_Toc126983430"/>
      <w:bookmarkStart w:id="140" w:name="_Toc209594054"/>
      <w:bookmarkStart w:id="141" w:name="_Toc494185679"/>
      <w:bookmarkStart w:id="142" w:name="_Toc516230913"/>
      <w:bookmarkStart w:id="143" w:name="_Toc142031214"/>
      <w:r w:rsidRPr="00697027">
        <w:t xml:space="preserve">Telegram </w:t>
      </w:r>
      <w:r w:rsidR="003423C9" w:rsidRPr="00697027">
        <w:t>f</w:t>
      </w:r>
      <w:r w:rsidRPr="00697027">
        <w:t>ormat</w:t>
      </w:r>
      <w:bookmarkEnd w:id="136"/>
      <w:bookmarkEnd w:id="137"/>
      <w:bookmarkEnd w:id="138"/>
      <w:bookmarkEnd w:id="139"/>
      <w:bookmarkEnd w:id="140"/>
      <w:bookmarkEnd w:id="141"/>
      <w:bookmarkEnd w:id="142"/>
      <w:bookmarkEnd w:id="143"/>
    </w:p>
    <w:p w14:paraId="3B3A2DFE" w14:textId="1AD49A40" w:rsidR="007E522F" w:rsidRPr="00697027" w:rsidRDefault="007E522F" w:rsidP="007E522F">
      <w:pPr>
        <w:tabs>
          <w:tab w:val="clear" w:pos="1962"/>
          <w:tab w:val="clear" w:pos="5296"/>
          <w:tab w:val="clear" w:pos="5687"/>
          <w:tab w:val="left" w:pos="1954"/>
          <w:tab w:val="left" w:pos="5292"/>
          <w:tab w:val="left" w:pos="5681"/>
        </w:tabs>
      </w:pPr>
      <w:r w:rsidRPr="00697027">
        <w:t>The format of the telegrams is shown below. Whether the data field is used depends on the telegram type:</w:t>
      </w:r>
    </w:p>
    <w:p w14:paraId="42033075" w14:textId="77777777" w:rsidR="007E522F" w:rsidRPr="00EE6D3B" w:rsidRDefault="007E522F" w:rsidP="007E522F">
      <w:pPr>
        <w:pStyle w:val="HangingIndent2"/>
        <w:rPr>
          <w:lang w:val="pt-BR"/>
        </w:rPr>
      </w:pPr>
      <w:r w:rsidRPr="00EE6D3B">
        <w:rPr>
          <w:lang w:val="pt-BR"/>
        </w:rPr>
        <w:t>Telegram format</w:t>
      </w:r>
      <w:r w:rsidRPr="00EE6D3B">
        <w:rPr>
          <w:lang w:val="pt-BR"/>
        </w:rPr>
        <w:tab/>
        <w:t>&lt;STX&gt;&lt;TYP&gt;&lt;DATA&gt;&lt;ETX&gt;&lt;CHKSUM&gt;&lt;CR&gt;&lt;LF&gt;</w:t>
      </w:r>
    </w:p>
    <w:p w14:paraId="0F66C16A" w14:textId="0749CDFF" w:rsidR="007E522F" w:rsidRPr="00697027" w:rsidRDefault="007E522F" w:rsidP="007E522F">
      <w:pPr>
        <w:pStyle w:val="HangingIndent2"/>
      </w:pPr>
      <w:r w:rsidRPr="00697027">
        <w:t>&lt;STX&gt;</w:t>
      </w:r>
      <w:r w:rsidRPr="00697027">
        <w:tab/>
        <w:t>Frame begin</w:t>
      </w:r>
      <w:r w:rsidR="004314A2" w:rsidRPr="00697027">
        <w:t>ning</w:t>
      </w:r>
      <w:r w:rsidRPr="00697027">
        <w:t>. The ASCII character 02 HEX.</w:t>
      </w:r>
    </w:p>
    <w:p w14:paraId="7416A8DE" w14:textId="77777777" w:rsidR="007E522F" w:rsidRPr="00697027" w:rsidRDefault="007E522F" w:rsidP="007E522F">
      <w:pPr>
        <w:pStyle w:val="HangingIndent2"/>
      </w:pPr>
      <w:r w:rsidRPr="00697027">
        <w:t>&lt;TYP&gt;</w:t>
      </w:r>
      <w:r w:rsidRPr="00697027">
        <w:tab/>
        <w:t>Telegram type. One ASCII character with a value between 07 HEX and 7F HEX.</w:t>
      </w:r>
    </w:p>
    <w:p w14:paraId="245930AE" w14:textId="77777777" w:rsidR="007E522F" w:rsidRPr="00697027" w:rsidRDefault="007E522F" w:rsidP="007E522F">
      <w:pPr>
        <w:pStyle w:val="HangingIndent2"/>
      </w:pPr>
      <w:r w:rsidRPr="00697027">
        <w:t>&lt;DATA&gt;</w:t>
      </w:r>
      <w:r w:rsidRPr="00697027">
        <w:tab/>
        <w:t>Data field. ASCII characters with values between 07 HEX and 7F HEX.</w:t>
      </w:r>
    </w:p>
    <w:p w14:paraId="0CAD4992" w14:textId="77777777" w:rsidR="007E522F" w:rsidRPr="00697027" w:rsidRDefault="007E522F" w:rsidP="007E522F">
      <w:pPr>
        <w:pStyle w:val="HangingIndent2"/>
      </w:pPr>
      <w:r w:rsidRPr="00697027">
        <w:tab/>
        <w:t>The maximum length of the data field is 200 characters.</w:t>
      </w:r>
    </w:p>
    <w:p w14:paraId="6EEC2F04" w14:textId="77777777" w:rsidR="007E522F" w:rsidRPr="00697027" w:rsidRDefault="007E522F" w:rsidP="007E522F">
      <w:pPr>
        <w:pStyle w:val="HangingIndent2"/>
      </w:pPr>
      <w:r w:rsidRPr="00697027">
        <w:tab/>
        <w:t>An even number of characters is always transmitted.</w:t>
      </w:r>
    </w:p>
    <w:p w14:paraId="75D4A981" w14:textId="77777777" w:rsidR="007E522F" w:rsidRPr="00697027" w:rsidRDefault="007E522F" w:rsidP="007E522F">
      <w:pPr>
        <w:pStyle w:val="HangingIndent2"/>
      </w:pPr>
      <w:r w:rsidRPr="00697027">
        <w:t>&lt;ETX&gt;</w:t>
      </w:r>
      <w:r w:rsidRPr="00697027">
        <w:tab/>
        <w:t>Frame end. The ASCII character 03 HEX.</w:t>
      </w:r>
    </w:p>
    <w:p w14:paraId="7A77C035" w14:textId="77777777" w:rsidR="007E522F" w:rsidRPr="00697027" w:rsidRDefault="007E522F" w:rsidP="007E522F">
      <w:pPr>
        <w:pStyle w:val="HangingIndent2"/>
      </w:pPr>
      <w:r w:rsidRPr="00697027">
        <w:t>&lt;CHKSUM&gt;</w:t>
      </w:r>
      <w:r w:rsidRPr="00697027">
        <w:tab/>
        <w:t>The checksum is 7F HEX less the rest of the following:</w:t>
      </w:r>
    </w:p>
    <w:p w14:paraId="5F15A551" w14:textId="77777777" w:rsidR="007E522F" w:rsidRPr="00697027" w:rsidRDefault="007E522F" w:rsidP="007E522F">
      <w:pPr>
        <w:pStyle w:val="HangingIndent3"/>
      </w:pPr>
      <w:r w:rsidRPr="00697027">
        <w:tab/>
        <w:t>-The sum of all characters in the tele</w:t>
      </w:r>
      <w:r w:rsidRPr="00697027">
        <w:softHyphen/>
        <w:t>gram exclusive of STX, ETX and CHKSUM Modulo 7F HEX (00 HEX ... 7E HEX).</w:t>
      </w:r>
    </w:p>
    <w:p w14:paraId="5C73FC33" w14:textId="77777777" w:rsidR="007E522F" w:rsidRPr="00697027" w:rsidRDefault="007E522F" w:rsidP="007E522F">
      <w:pPr>
        <w:pStyle w:val="HangingIndent3"/>
      </w:pPr>
      <w:r w:rsidRPr="00697027">
        <w:tab/>
        <w:t>(Modulo is similar to the rest of an inte</w:t>
      </w:r>
      <w:r w:rsidRPr="00697027">
        <w:softHyphen/>
        <w:t>ger division).</w:t>
      </w:r>
    </w:p>
    <w:p w14:paraId="689F2051" w14:textId="77777777" w:rsidR="007E522F" w:rsidRPr="00697027" w:rsidRDefault="007E522F" w:rsidP="007E522F">
      <w:pPr>
        <w:pStyle w:val="HangingIndent3"/>
        <w:ind w:left="3261" w:hanging="1980"/>
      </w:pPr>
      <w:r w:rsidRPr="00697027">
        <w:t>&lt;CR&gt;</w:t>
      </w:r>
      <w:r w:rsidRPr="00697027">
        <w:tab/>
        <w:t>0D HEX</w:t>
      </w:r>
    </w:p>
    <w:p w14:paraId="3BA7C3EE" w14:textId="77777777" w:rsidR="007E522F" w:rsidRPr="00697027" w:rsidRDefault="007E522F" w:rsidP="007E522F">
      <w:pPr>
        <w:pStyle w:val="HangingIndent3"/>
        <w:ind w:left="3261" w:hanging="1980"/>
      </w:pPr>
      <w:r w:rsidRPr="00697027">
        <w:t>&lt;LF&gt;</w:t>
      </w:r>
      <w:r w:rsidRPr="00697027">
        <w:tab/>
        <w:t>0A HEX</w:t>
      </w:r>
    </w:p>
    <w:p w14:paraId="2E1448A5" w14:textId="77777777" w:rsidR="007E522F" w:rsidRPr="00697027" w:rsidRDefault="007E522F" w:rsidP="007E522F">
      <w:pPr>
        <w:tabs>
          <w:tab w:val="clear" w:pos="1962"/>
          <w:tab w:val="clear" w:pos="5296"/>
          <w:tab w:val="clear" w:pos="5687"/>
          <w:tab w:val="left" w:pos="1954"/>
          <w:tab w:val="left" w:pos="5292"/>
          <w:tab w:val="left" w:pos="5681"/>
        </w:tabs>
        <w:jc w:val="left"/>
      </w:pPr>
    </w:p>
    <w:p w14:paraId="5B33AAD8" w14:textId="77777777" w:rsidR="007E522F" w:rsidRPr="00697027" w:rsidRDefault="007E522F" w:rsidP="007E522F">
      <w:pPr>
        <w:tabs>
          <w:tab w:val="clear" w:pos="1962"/>
          <w:tab w:val="clear" w:pos="5296"/>
          <w:tab w:val="clear" w:pos="5687"/>
          <w:tab w:val="left" w:pos="1954"/>
          <w:tab w:val="left" w:pos="5292"/>
          <w:tab w:val="left" w:pos="5681"/>
        </w:tabs>
        <w:jc w:val="left"/>
      </w:pPr>
      <w:r w:rsidRPr="00697027">
        <w:t>All telegrams are terminated with &lt;CR&gt;&lt;LF&gt;. In the following examples, the termination characters are not shown.</w:t>
      </w:r>
      <w:r w:rsidRPr="00697027">
        <w:br w:type="page"/>
      </w:r>
      <w:r w:rsidRPr="00697027">
        <w:lastRenderedPageBreak/>
        <w:t>Example of an initializing telegram with checksum:</w:t>
      </w:r>
    </w:p>
    <w:p w14:paraId="682E168E" w14:textId="77777777" w:rsidR="007E522F" w:rsidRPr="00697027" w:rsidRDefault="007E522F" w:rsidP="007E522F">
      <w:pPr>
        <w:pStyle w:val="HangingIndent2"/>
      </w:pPr>
      <w:r w:rsidRPr="00697027">
        <w:t>Telegram type:</w:t>
      </w:r>
      <w:r w:rsidRPr="00697027">
        <w:tab/>
        <w:t>I</w:t>
      </w:r>
    </w:p>
    <w:p w14:paraId="4B24299D" w14:textId="77777777" w:rsidR="007E522F" w:rsidRPr="00697027" w:rsidRDefault="007E522F" w:rsidP="007E522F">
      <w:pPr>
        <w:pStyle w:val="HangingIndent2"/>
      </w:pPr>
      <w:r w:rsidRPr="00697027">
        <w:t xml:space="preserve">Telegram format: </w:t>
      </w:r>
      <w:r w:rsidRPr="00697027">
        <w:tab/>
        <w:t>&lt;STX&gt;&lt;I&gt;&lt;ETX&gt;&lt;CHKSUM&gt;</w:t>
      </w:r>
    </w:p>
    <w:tbl>
      <w:tblPr>
        <w:tblW w:w="0" w:type="auto"/>
        <w:tblInd w:w="1361" w:type="dxa"/>
        <w:tblLayout w:type="fixed"/>
        <w:tblCellMar>
          <w:left w:w="107" w:type="dxa"/>
          <w:right w:w="107" w:type="dxa"/>
        </w:tblCellMar>
        <w:tblLook w:val="0000" w:firstRow="0" w:lastRow="0" w:firstColumn="0" w:lastColumn="0" w:noHBand="0" w:noVBand="0"/>
      </w:tblPr>
      <w:tblGrid>
        <w:gridCol w:w="2796"/>
        <w:gridCol w:w="2796"/>
        <w:gridCol w:w="1677"/>
      </w:tblGrid>
      <w:tr w:rsidR="007E522F" w:rsidRPr="00697027" w14:paraId="63093BDE" w14:textId="77777777" w:rsidTr="009D0478">
        <w:tc>
          <w:tcPr>
            <w:tcW w:w="2796" w:type="dxa"/>
          </w:tcPr>
          <w:p w14:paraId="455D58AE" w14:textId="77777777" w:rsidR="007E522F" w:rsidRPr="00697027" w:rsidRDefault="007E522F" w:rsidP="009D0478">
            <w:pPr>
              <w:keepNext/>
              <w:tabs>
                <w:tab w:val="left" w:pos="720"/>
              </w:tabs>
              <w:ind w:left="0"/>
            </w:pPr>
            <w:r w:rsidRPr="00697027">
              <w:t>Bit 15</w:t>
            </w:r>
          </w:p>
        </w:tc>
        <w:tc>
          <w:tcPr>
            <w:tcW w:w="2796" w:type="dxa"/>
          </w:tcPr>
          <w:p w14:paraId="291FF396" w14:textId="77777777" w:rsidR="007E522F" w:rsidRPr="00697027" w:rsidRDefault="007E522F" w:rsidP="009D0478">
            <w:pPr>
              <w:pStyle w:val="TabletextRight"/>
              <w:keepNext/>
            </w:pPr>
            <w:r w:rsidRPr="00697027">
              <w:t>Bit 0</w:t>
            </w:r>
          </w:p>
        </w:tc>
        <w:tc>
          <w:tcPr>
            <w:tcW w:w="1677" w:type="dxa"/>
          </w:tcPr>
          <w:p w14:paraId="49D09C4E" w14:textId="77777777" w:rsidR="007E522F" w:rsidRPr="00697027" w:rsidRDefault="007E522F" w:rsidP="009D0478">
            <w:pPr>
              <w:keepNext/>
              <w:tabs>
                <w:tab w:val="left" w:pos="720"/>
              </w:tabs>
              <w:ind w:left="0"/>
            </w:pPr>
          </w:p>
        </w:tc>
      </w:tr>
      <w:tr w:rsidR="007E522F" w:rsidRPr="00697027" w14:paraId="3B88746D" w14:textId="77777777" w:rsidTr="009D0478">
        <w:tc>
          <w:tcPr>
            <w:tcW w:w="2796" w:type="dxa"/>
            <w:tcBorders>
              <w:top w:val="single" w:sz="6" w:space="0" w:color="auto"/>
              <w:left w:val="single" w:sz="6" w:space="0" w:color="auto"/>
              <w:bottom w:val="single" w:sz="6" w:space="0" w:color="auto"/>
              <w:right w:val="dashed" w:sz="6" w:space="0" w:color="auto"/>
            </w:tcBorders>
          </w:tcPr>
          <w:p w14:paraId="744AA430" w14:textId="77777777" w:rsidR="007E522F" w:rsidRPr="00697027" w:rsidRDefault="007E522F" w:rsidP="009D0478">
            <w:pPr>
              <w:pStyle w:val="TabletextCenter"/>
              <w:keepNext/>
            </w:pPr>
            <w:r w:rsidRPr="00697027">
              <w:t>02 HEX</w:t>
            </w:r>
          </w:p>
        </w:tc>
        <w:tc>
          <w:tcPr>
            <w:tcW w:w="2796" w:type="dxa"/>
            <w:tcBorders>
              <w:top w:val="single" w:sz="6" w:space="0" w:color="auto"/>
              <w:left w:val="nil"/>
              <w:bottom w:val="single" w:sz="6" w:space="0" w:color="auto"/>
              <w:right w:val="single" w:sz="6" w:space="0" w:color="auto"/>
            </w:tcBorders>
          </w:tcPr>
          <w:p w14:paraId="6E89BEE5" w14:textId="77777777" w:rsidR="007E522F" w:rsidRPr="00697027" w:rsidRDefault="007E522F" w:rsidP="009D0478">
            <w:pPr>
              <w:pStyle w:val="TabletextCenter"/>
              <w:keepNext/>
            </w:pPr>
            <w:r w:rsidRPr="00697027">
              <w:t>49 HEX</w:t>
            </w:r>
          </w:p>
        </w:tc>
        <w:tc>
          <w:tcPr>
            <w:tcW w:w="1677" w:type="dxa"/>
          </w:tcPr>
          <w:p w14:paraId="356D41F7" w14:textId="77777777" w:rsidR="007E522F" w:rsidRPr="00697027" w:rsidRDefault="007E522F" w:rsidP="009D0478">
            <w:pPr>
              <w:pStyle w:val="TableText"/>
              <w:keepNext/>
            </w:pPr>
            <w:r w:rsidRPr="00697027">
              <w:t>DW0</w:t>
            </w:r>
          </w:p>
        </w:tc>
      </w:tr>
      <w:tr w:rsidR="007E522F" w:rsidRPr="00697027" w14:paraId="4FCF0181" w14:textId="77777777" w:rsidTr="009D0478">
        <w:tc>
          <w:tcPr>
            <w:tcW w:w="2796" w:type="dxa"/>
            <w:tcBorders>
              <w:top w:val="single" w:sz="6" w:space="0" w:color="auto"/>
              <w:left w:val="single" w:sz="6" w:space="0" w:color="auto"/>
              <w:bottom w:val="single" w:sz="6" w:space="0" w:color="auto"/>
              <w:right w:val="dashed" w:sz="6" w:space="0" w:color="auto"/>
            </w:tcBorders>
          </w:tcPr>
          <w:p w14:paraId="7CE74F50" w14:textId="77777777" w:rsidR="007E522F" w:rsidRPr="00697027" w:rsidRDefault="007E522F" w:rsidP="009D0478">
            <w:pPr>
              <w:pStyle w:val="TabletextCenter"/>
            </w:pPr>
            <w:r w:rsidRPr="00697027">
              <w:t>03 HEX</w:t>
            </w:r>
          </w:p>
        </w:tc>
        <w:tc>
          <w:tcPr>
            <w:tcW w:w="2796" w:type="dxa"/>
            <w:tcBorders>
              <w:top w:val="single" w:sz="6" w:space="0" w:color="auto"/>
              <w:left w:val="nil"/>
              <w:bottom w:val="single" w:sz="6" w:space="0" w:color="auto"/>
              <w:right w:val="single" w:sz="6" w:space="0" w:color="auto"/>
            </w:tcBorders>
          </w:tcPr>
          <w:p w14:paraId="50DAA879" w14:textId="77777777" w:rsidR="007E522F" w:rsidRPr="00697027" w:rsidRDefault="007E522F" w:rsidP="009D0478">
            <w:pPr>
              <w:pStyle w:val="TabletextCenter"/>
            </w:pPr>
            <w:r w:rsidRPr="00697027">
              <w:t>36 HEX</w:t>
            </w:r>
          </w:p>
        </w:tc>
        <w:tc>
          <w:tcPr>
            <w:tcW w:w="1677" w:type="dxa"/>
          </w:tcPr>
          <w:p w14:paraId="6F7DFFE6" w14:textId="77777777" w:rsidR="007E522F" w:rsidRPr="00697027" w:rsidRDefault="007E522F" w:rsidP="009D0478">
            <w:pPr>
              <w:pStyle w:val="TableText"/>
            </w:pPr>
            <w:r w:rsidRPr="00697027">
              <w:t>DW1</w:t>
            </w:r>
          </w:p>
        </w:tc>
      </w:tr>
    </w:tbl>
    <w:p w14:paraId="5379A1E1" w14:textId="7777777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44" w:name="_Toc23919756"/>
      <w:bookmarkStart w:id="145" w:name="_Toc64867878"/>
      <w:bookmarkStart w:id="146" w:name="_Toc65385315"/>
      <w:bookmarkStart w:id="147" w:name="_Toc126983431"/>
      <w:bookmarkStart w:id="148" w:name="_Toc209594055"/>
      <w:bookmarkStart w:id="149" w:name="_Toc494185680"/>
      <w:bookmarkStart w:id="150" w:name="_Toc516230914"/>
      <w:bookmarkStart w:id="151" w:name="_Toc142031215"/>
      <w:r w:rsidRPr="00697027">
        <w:t>Filler</w:t>
      </w:r>
      <w:bookmarkEnd w:id="144"/>
      <w:bookmarkEnd w:id="145"/>
      <w:bookmarkEnd w:id="146"/>
      <w:bookmarkEnd w:id="147"/>
      <w:bookmarkEnd w:id="148"/>
      <w:bookmarkEnd w:id="149"/>
      <w:bookmarkEnd w:id="150"/>
      <w:bookmarkEnd w:id="151"/>
    </w:p>
    <w:p w14:paraId="7C4423C7" w14:textId="35F1561D" w:rsidR="007E522F" w:rsidRPr="00697027" w:rsidRDefault="007E522F" w:rsidP="007E522F">
      <w:pPr>
        <w:tabs>
          <w:tab w:val="clear" w:pos="1962"/>
          <w:tab w:val="left" w:pos="1954"/>
        </w:tabs>
      </w:pPr>
      <w:r w:rsidRPr="00697027">
        <w:t>The introduction of a filler is necessary in order to ensure that the codes are always located in whole 16</w:t>
      </w:r>
      <w:r w:rsidR="004314A2" w:rsidRPr="00697027">
        <w:t>-</w:t>
      </w:r>
      <w:r w:rsidRPr="00697027">
        <w:t>bit data words.</w:t>
      </w:r>
    </w:p>
    <w:p w14:paraId="5D1D90D6" w14:textId="77777777" w:rsidR="007E522F" w:rsidRPr="00697027" w:rsidRDefault="007E522F" w:rsidP="007E522F">
      <w:pPr>
        <w:pStyle w:val="HangingIndent2"/>
      </w:pPr>
      <w:r w:rsidRPr="00697027">
        <w:t>The filler is:</w:t>
      </w:r>
      <w:r w:rsidRPr="00697027">
        <w:tab/>
      </w:r>
      <w:r w:rsidRPr="00697027">
        <w:tab/>
        <w:t># (23 HEX)</w:t>
      </w:r>
    </w:p>
    <w:p w14:paraId="524A5235" w14:textId="7777777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52" w:name="_Toc23919757"/>
      <w:bookmarkStart w:id="153" w:name="_Toc64867879"/>
      <w:bookmarkStart w:id="154" w:name="_Toc65385316"/>
      <w:bookmarkStart w:id="155" w:name="_Toc126983432"/>
      <w:bookmarkStart w:id="156" w:name="_Toc209594056"/>
      <w:bookmarkStart w:id="157" w:name="_Toc494185681"/>
      <w:bookmarkStart w:id="158" w:name="_Toc516230915"/>
      <w:bookmarkStart w:id="159" w:name="_Toc142031216"/>
      <w:r w:rsidRPr="00697027">
        <w:t>Separator</w:t>
      </w:r>
      <w:bookmarkEnd w:id="152"/>
      <w:bookmarkEnd w:id="153"/>
      <w:bookmarkEnd w:id="154"/>
      <w:bookmarkEnd w:id="155"/>
      <w:bookmarkEnd w:id="156"/>
      <w:bookmarkEnd w:id="157"/>
      <w:bookmarkEnd w:id="158"/>
      <w:bookmarkEnd w:id="159"/>
    </w:p>
    <w:p w14:paraId="0840ADC0" w14:textId="77777777" w:rsidR="007E522F" w:rsidRPr="00697027" w:rsidRDefault="007E522F" w:rsidP="007E522F">
      <w:pPr>
        <w:tabs>
          <w:tab w:val="clear" w:pos="1962"/>
          <w:tab w:val="left" w:pos="1954"/>
        </w:tabs>
      </w:pPr>
      <w:r w:rsidRPr="00697027">
        <w:t>In order to separate the data field, which contains information about the code length, from the part that contains the codes, a separator is introduced. A filler is always placed after the separator.</w:t>
      </w:r>
    </w:p>
    <w:p w14:paraId="345640D8" w14:textId="77777777" w:rsidR="007E522F" w:rsidRPr="00697027" w:rsidRDefault="007E522F" w:rsidP="007E522F">
      <w:pPr>
        <w:pStyle w:val="HangingIndent2"/>
      </w:pPr>
      <w:r w:rsidRPr="00697027">
        <w:t>The separator is:</w:t>
      </w:r>
      <w:r w:rsidRPr="00697027">
        <w:tab/>
        <w:t>, (comma)(2C HEX).</w:t>
      </w:r>
    </w:p>
    <w:p w14:paraId="6C026ABE" w14:textId="77777777" w:rsidR="007E522F" w:rsidRPr="00697027" w:rsidRDefault="007E522F" w:rsidP="007E522F">
      <w:pPr>
        <w:tabs>
          <w:tab w:val="clear" w:pos="1962"/>
          <w:tab w:val="left" w:pos="1954"/>
        </w:tabs>
      </w:pPr>
      <w:r w:rsidRPr="00697027">
        <w:t>The separator facilitates separation of the code length and the codes.</w:t>
      </w:r>
    </w:p>
    <w:p w14:paraId="33C5F7C8"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160" w:name="_Toc23919758"/>
      <w:bookmarkStart w:id="161" w:name="_Toc64867880"/>
      <w:bookmarkStart w:id="162" w:name="_Toc65385317"/>
      <w:bookmarkStart w:id="163" w:name="_Toc126983433"/>
      <w:bookmarkStart w:id="164" w:name="_Toc209594057"/>
      <w:bookmarkStart w:id="165" w:name="_Toc494185682"/>
      <w:bookmarkStart w:id="166" w:name="_Toc516230916"/>
      <w:bookmarkStart w:id="167" w:name="_Toc142031217"/>
      <w:r w:rsidRPr="00697027">
        <w:t>COMMUNICATION PROTOCOL</w:t>
      </w:r>
      <w:bookmarkEnd w:id="160"/>
      <w:bookmarkEnd w:id="161"/>
      <w:bookmarkEnd w:id="162"/>
      <w:bookmarkEnd w:id="163"/>
      <w:bookmarkEnd w:id="164"/>
      <w:bookmarkEnd w:id="165"/>
      <w:bookmarkEnd w:id="166"/>
      <w:bookmarkEnd w:id="167"/>
    </w:p>
    <w:p w14:paraId="4CBF77C4" w14:textId="77777777" w:rsidR="007E522F" w:rsidRPr="00697027" w:rsidRDefault="007E522F" w:rsidP="007E522F">
      <w:pPr>
        <w:tabs>
          <w:tab w:val="clear" w:pos="1962"/>
          <w:tab w:val="left" w:pos="1954"/>
        </w:tabs>
      </w:pPr>
      <w:r w:rsidRPr="00697027">
        <w:t xml:space="preserve">This section describes all telegrams transmitted between the </w:t>
      </w:r>
      <w:r w:rsidRPr="00697027">
        <w:rPr>
          <w:spacing w:val="-2"/>
        </w:rPr>
        <w:t xml:space="preserve">CMC </w:t>
      </w:r>
      <w:r w:rsidRPr="00697027">
        <w:t>and the scanner.</w:t>
      </w:r>
    </w:p>
    <w:p w14:paraId="68627850" w14:textId="17F09BA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68" w:name="_Toc23919759"/>
      <w:bookmarkStart w:id="169" w:name="_Toc64867881"/>
      <w:bookmarkStart w:id="170" w:name="_Toc65385318"/>
      <w:bookmarkStart w:id="171" w:name="_Toc126983434"/>
      <w:bookmarkStart w:id="172" w:name="_Toc209594058"/>
      <w:bookmarkStart w:id="173" w:name="_Toc494185683"/>
      <w:bookmarkStart w:id="174" w:name="_Toc516230917"/>
      <w:bookmarkStart w:id="175" w:name="_Toc142031218"/>
      <w:r w:rsidRPr="00697027">
        <w:t xml:space="preserve">Initializing </w:t>
      </w:r>
      <w:r w:rsidR="004314A2" w:rsidRPr="00697027">
        <w:t>t</w:t>
      </w:r>
      <w:r w:rsidRPr="00697027">
        <w:t xml:space="preserve">elegram to </w:t>
      </w:r>
      <w:r w:rsidR="004314A2" w:rsidRPr="00697027">
        <w:t>s</w:t>
      </w:r>
      <w:r w:rsidRPr="00697027">
        <w:t>canner</w:t>
      </w:r>
      <w:r w:rsidRPr="00697027">
        <w:tab/>
      </w:r>
      <w:r w:rsidRPr="00697027">
        <w:rPr>
          <w:spacing w:val="-2"/>
        </w:rPr>
        <w:t>CMC</w:t>
      </w:r>
      <w:r w:rsidRPr="00697027">
        <w:sym w:font="Wingdings" w:char="00E0"/>
      </w:r>
      <w:r w:rsidRPr="00697027">
        <w:t xml:space="preserve"> Scanner</w:t>
      </w:r>
      <w:bookmarkEnd w:id="168"/>
      <w:bookmarkEnd w:id="169"/>
      <w:bookmarkEnd w:id="170"/>
      <w:bookmarkEnd w:id="171"/>
      <w:bookmarkEnd w:id="172"/>
      <w:bookmarkEnd w:id="173"/>
      <w:bookmarkEnd w:id="174"/>
      <w:bookmarkEnd w:id="175"/>
    </w:p>
    <w:p w14:paraId="24AE744C" w14:textId="275F23B9" w:rsidR="007E522F" w:rsidRPr="00697027" w:rsidRDefault="007E522F" w:rsidP="007E522F">
      <w:pPr>
        <w:tabs>
          <w:tab w:val="clear" w:pos="1962"/>
          <w:tab w:val="left" w:pos="1954"/>
        </w:tabs>
      </w:pPr>
      <w:r w:rsidRPr="00697027">
        <w:t>After a reset and when an error has been detected on the communication line, the scanner receives an initializing telegram. The scanner must clear all internal buffer</w:t>
      </w:r>
      <w:r w:rsidR="004314A2" w:rsidRPr="00697027">
        <w:t>s</w:t>
      </w:r>
      <w:r w:rsidRPr="00697027">
        <w:t xml:space="preserve"> when this telegram is received. This telegram has the following format:</w:t>
      </w:r>
    </w:p>
    <w:p w14:paraId="53B05C47" w14:textId="77777777" w:rsidR="007E522F" w:rsidRPr="00697027" w:rsidRDefault="007E522F" w:rsidP="007E522F">
      <w:pPr>
        <w:pStyle w:val="HangingIndent2"/>
      </w:pPr>
      <w:r w:rsidRPr="00697027">
        <w:t>Telegram type:</w:t>
      </w:r>
      <w:r w:rsidRPr="00697027">
        <w:tab/>
        <w:t>I</w:t>
      </w:r>
    </w:p>
    <w:p w14:paraId="2FD0F360" w14:textId="77777777" w:rsidR="007E522F" w:rsidRPr="00697027" w:rsidRDefault="007E522F" w:rsidP="007E522F">
      <w:pPr>
        <w:pStyle w:val="HangingIndent2"/>
      </w:pPr>
      <w:r w:rsidRPr="00697027">
        <w:t>Telegram format:</w:t>
      </w:r>
      <w:r w:rsidRPr="00697027">
        <w:tab/>
        <w:t>&lt;STX&gt;&lt;I&gt;&lt;ETX&gt;&lt;CHKSUM&gt;</w:t>
      </w:r>
    </w:p>
    <w:p w14:paraId="7E156CB5" w14:textId="77777777" w:rsidR="007E522F" w:rsidRPr="00697027" w:rsidRDefault="007E522F" w:rsidP="007E522F">
      <w:pPr>
        <w:pStyle w:val="HangingIndent2"/>
      </w:pPr>
    </w:p>
    <w:tbl>
      <w:tblPr>
        <w:tblW w:w="0" w:type="auto"/>
        <w:tblInd w:w="1361" w:type="dxa"/>
        <w:tblLayout w:type="fixed"/>
        <w:tblCellMar>
          <w:left w:w="107" w:type="dxa"/>
          <w:right w:w="107" w:type="dxa"/>
        </w:tblCellMar>
        <w:tblLook w:val="0000" w:firstRow="0" w:lastRow="0" w:firstColumn="0" w:lastColumn="0" w:noHBand="0" w:noVBand="0"/>
      </w:tblPr>
      <w:tblGrid>
        <w:gridCol w:w="2835"/>
        <w:gridCol w:w="2835"/>
        <w:gridCol w:w="1701"/>
      </w:tblGrid>
      <w:tr w:rsidR="007E522F" w:rsidRPr="00697027" w14:paraId="2DA79BB6" w14:textId="77777777" w:rsidTr="009D0478">
        <w:tc>
          <w:tcPr>
            <w:tcW w:w="2835" w:type="dxa"/>
          </w:tcPr>
          <w:p w14:paraId="16F85CDC" w14:textId="77777777" w:rsidR="007E522F" w:rsidRPr="00697027" w:rsidRDefault="007E522F" w:rsidP="009D0478">
            <w:pPr>
              <w:tabs>
                <w:tab w:val="left" w:pos="720"/>
              </w:tabs>
              <w:ind w:left="0"/>
            </w:pPr>
            <w:r w:rsidRPr="00697027">
              <w:t>Bit 15</w:t>
            </w:r>
          </w:p>
        </w:tc>
        <w:tc>
          <w:tcPr>
            <w:tcW w:w="2835" w:type="dxa"/>
          </w:tcPr>
          <w:p w14:paraId="510F1633" w14:textId="77777777" w:rsidR="007E522F" w:rsidRPr="00697027" w:rsidRDefault="007E522F" w:rsidP="009D0478">
            <w:pPr>
              <w:pStyle w:val="TabletextRight"/>
            </w:pPr>
            <w:r w:rsidRPr="00697027">
              <w:t>Bit 0</w:t>
            </w:r>
          </w:p>
        </w:tc>
        <w:tc>
          <w:tcPr>
            <w:tcW w:w="1701" w:type="dxa"/>
          </w:tcPr>
          <w:p w14:paraId="4AD377CC" w14:textId="77777777" w:rsidR="007E522F" w:rsidRPr="00697027" w:rsidRDefault="007E522F" w:rsidP="009D0478">
            <w:pPr>
              <w:tabs>
                <w:tab w:val="left" w:pos="720"/>
              </w:tabs>
              <w:ind w:left="0"/>
            </w:pPr>
          </w:p>
        </w:tc>
      </w:tr>
      <w:tr w:rsidR="007E522F" w:rsidRPr="00697027" w14:paraId="18012EBD" w14:textId="77777777" w:rsidTr="009D0478">
        <w:tc>
          <w:tcPr>
            <w:tcW w:w="2835" w:type="dxa"/>
            <w:tcBorders>
              <w:top w:val="single" w:sz="6" w:space="0" w:color="auto"/>
              <w:left w:val="single" w:sz="6" w:space="0" w:color="auto"/>
              <w:bottom w:val="single" w:sz="6" w:space="0" w:color="auto"/>
              <w:right w:val="dashed" w:sz="6" w:space="0" w:color="auto"/>
            </w:tcBorders>
          </w:tcPr>
          <w:p w14:paraId="120D5D5A" w14:textId="77777777" w:rsidR="007E522F" w:rsidRPr="00697027" w:rsidRDefault="007E522F" w:rsidP="009D0478">
            <w:pPr>
              <w:pStyle w:val="TabletextCenter"/>
            </w:pPr>
            <w:r w:rsidRPr="00697027">
              <w:t>STX</w:t>
            </w:r>
          </w:p>
        </w:tc>
        <w:tc>
          <w:tcPr>
            <w:tcW w:w="2835" w:type="dxa"/>
            <w:tcBorders>
              <w:top w:val="single" w:sz="6" w:space="0" w:color="auto"/>
              <w:left w:val="nil"/>
              <w:bottom w:val="single" w:sz="6" w:space="0" w:color="auto"/>
              <w:right w:val="single" w:sz="6" w:space="0" w:color="auto"/>
            </w:tcBorders>
          </w:tcPr>
          <w:p w14:paraId="25C2FD12" w14:textId="77777777" w:rsidR="007E522F" w:rsidRPr="00697027" w:rsidRDefault="007E522F" w:rsidP="009D0478">
            <w:pPr>
              <w:pStyle w:val="TabletextCenter"/>
            </w:pPr>
            <w:r w:rsidRPr="00697027">
              <w:t>I</w:t>
            </w:r>
          </w:p>
        </w:tc>
        <w:tc>
          <w:tcPr>
            <w:tcW w:w="1701" w:type="dxa"/>
          </w:tcPr>
          <w:p w14:paraId="447357EE" w14:textId="77777777" w:rsidR="007E522F" w:rsidRPr="00697027" w:rsidRDefault="007E522F" w:rsidP="009D0478">
            <w:pPr>
              <w:pStyle w:val="TableText"/>
            </w:pPr>
            <w:r w:rsidRPr="00697027">
              <w:t>DW0</w:t>
            </w:r>
          </w:p>
        </w:tc>
      </w:tr>
      <w:tr w:rsidR="007E522F" w:rsidRPr="00697027" w14:paraId="4A643113" w14:textId="77777777" w:rsidTr="009D0478">
        <w:tc>
          <w:tcPr>
            <w:tcW w:w="2835" w:type="dxa"/>
            <w:tcBorders>
              <w:top w:val="single" w:sz="6" w:space="0" w:color="auto"/>
              <w:left w:val="single" w:sz="6" w:space="0" w:color="auto"/>
              <w:bottom w:val="single" w:sz="6" w:space="0" w:color="auto"/>
              <w:right w:val="dashed" w:sz="6" w:space="0" w:color="auto"/>
            </w:tcBorders>
          </w:tcPr>
          <w:p w14:paraId="006AC402" w14:textId="77777777" w:rsidR="007E522F" w:rsidRPr="00697027" w:rsidRDefault="007E522F" w:rsidP="009D0478">
            <w:pPr>
              <w:pStyle w:val="TabletextCenter"/>
            </w:pPr>
            <w:r w:rsidRPr="00697027">
              <w:t>ETX</w:t>
            </w:r>
          </w:p>
        </w:tc>
        <w:tc>
          <w:tcPr>
            <w:tcW w:w="2835" w:type="dxa"/>
            <w:tcBorders>
              <w:top w:val="single" w:sz="6" w:space="0" w:color="auto"/>
              <w:left w:val="nil"/>
              <w:bottom w:val="single" w:sz="6" w:space="0" w:color="auto"/>
              <w:right w:val="single" w:sz="6" w:space="0" w:color="auto"/>
            </w:tcBorders>
          </w:tcPr>
          <w:p w14:paraId="1AEE2ECF" w14:textId="77777777" w:rsidR="007E522F" w:rsidRPr="00697027" w:rsidRDefault="007E522F" w:rsidP="009D0478">
            <w:pPr>
              <w:pStyle w:val="TabletextCenter"/>
            </w:pPr>
            <w:r w:rsidRPr="00697027">
              <w:t>CHKSUM</w:t>
            </w:r>
          </w:p>
        </w:tc>
        <w:tc>
          <w:tcPr>
            <w:tcW w:w="1701" w:type="dxa"/>
          </w:tcPr>
          <w:p w14:paraId="3E8689E0" w14:textId="77777777" w:rsidR="007E522F" w:rsidRPr="00697027" w:rsidRDefault="007E522F" w:rsidP="009D0478">
            <w:pPr>
              <w:pStyle w:val="TableText"/>
            </w:pPr>
            <w:r w:rsidRPr="00697027">
              <w:t>DW1</w:t>
            </w:r>
          </w:p>
        </w:tc>
      </w:tr>
    </w:tbl>
    <w:p w14:paraId="00BB8E35" w14:textId="77777777" w:rsidR="007E522F" w:rsidRPr="00697027" w:rsidRDefault="007E522F" w:rsidP="007E522F"/>
    <w:p w14:paraId="364B34BC" w14:textId="40AEF0F9"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76" w:name="_Toc23919760"/>
      <w:bookmarkStart w:id="177" w:name="_Toc64867882"/>
      <w:bookmarkStart w:id="178" w:name="_Toc65385319"/>
      <w:bookmarkStart w:id="179" w:name="_Toc126983435"/>
      <w:bookmarkStart w:id="180" w:name="_Toc209594059"/>
      <w:bookmarkStart w:id="181" w:name="_Toc494185684"/>
      <w:bookmarkStart w:id="182" w:name="_Toc516230918"/>
      <w:bookmarkStart w:id="183" w:name="_Toc142031219"/>
      <w:r w:rsidRPr="00697027">
        <w:t xml:space="preserve">Initializing </w:t>
      </w:r>
      <w:r w:rsidR="004314A2" w:rsidRPr="00697027">
        <w:t>t</w:t>
      </w:r>
      <w:r w:rsidRPr="00697027">
        <w:t>elegram to CMC</w:t>
      </w:r>
      <w:r w:rsidRPr="00697027">
        <w:tab/>
        <w:t xml:space="preserve">Scanner </w:t>
      </w:r>
      <w:r w:rsidRPr="00697027">
        <w:sym w:font="Wingdings" w:char="00E0"/>
      </w:r>
      <w:r w:rsidRPr="00697027">
        <w:t xml:space="preserve"> CMC</w:t>
      </w:r>
      <w:bookmarkEnd w:id="176"/>
      <w:bookmarkEnd w:id="177"/>
      <w:bookmarkEnd w:id="178"/>
      <w:bookmarkEnd w:id="179"/>
      <w:bookmarkEnd w:id="180"/>
      <w:bookmarkEnd w:id="181"/>
      <w:bookmarkEnd w:id="182"/>
      <w:bookmarkEnd w:id="183"/>
    </w:p>
    <w:p w14:paraId="7E32F3F3" w14:textId="77777777" w:rsidR="007E522F" w:rsidRPr="00697027" w:rsidRDefault="007E522F" w:rsidP="007E522F">
      <w:pPr>
        <w:tabs>
          <w:tab w:val="clear" w:pos="1962"/>
          <w:tab w:val="left" w:pos="1954"/>
        </w:tabs>
      </w:pPr>
      <w:r w:rsidRPr="00697027">
        <w:t>In reply to the initializing telegram from the CMC, the scanner unit must transmit an initializing telegram to the CMC. This telegram has the following format:</w:t>
      </w:r>
    </w:p>
    <w:p w14:paraId="03C5ACEA" w14:textId="77777777" w:rsidR="007E522F" w:rsidRPr="00697027" w:rsidRDefault="007E522F" w:rsidP="007E522F">
      <w:pPr>
        <w:pStyle w:val="HangingIndent2"/>
      </w:pPr>
      <w:r w:rsidRPr="00697027">
        <w:t>Telegram type:</w:t>
      </w:r>
      <w:r w:rsidRPr="00697027">
        <w:tab/>
        <w:t>J</w:t>
      </w:r>
    </w:p>
    <w:p w14:paraId="51873565" w14:textId="77777777" w:rsidR="007E522F" w:rsidRPr="00697027" w:rsidRDefault="007E522F" w:rsidP="007E522F">
      <w:pPr>
        <w:pStyle w:val="HangingIndent2"/>
      </w:pPr>
      <w:r w:rsidRPr="00697027">
        <w:t>Telegram format:</w:t>
      </w:r>
      <w:r w:rsidRPr="00697027">
        <w:tab/>
        <w:t>&lt;STX&gt;&lt;J&gt;&lt;ETX&gt;&lt;CHKSUM&gt;</w:t>
      </w:r>
    </w:p>
    <w:p w14:paraId="4B1839DC" w14:textId="77777777" w:rsidR="007E522F" w:rsidRPr="00697027" w:rsidRDefault="007E522F" w:rsidP="007E522F">
      <w:pPr>
        <w:pStyle w:val="HangingIndent2"/>
      </w:pPr>
    </w:p>
    <w:p w14:paraId="7B708269" w14:textId="77777777" w:rsidR="007E522F" w:rsidRPr="00697027" w:rsidRDefault="007E522F" w:rsidP="007E522F">
      <w:pPr>
        <w:pStyle w:val="HangingIndent2"/>
      </w:pPr>
    </w:p>
    <w:tbl>
      <w:tblPr>
        <w:tblW w:w="0" w:type="auto"/>
        <w:tblInd w:w="1361" w:type="dxa"/>
        <w:tblLayout w:type="fixed"/>
        <w:tblCellMar>
          <w:left w:w="107" w:type="dxa"/>
          <w:right w:w="107" w:type="dxa"/>
        </w:tblCellMar>
        <w:tblLook w:val="0000" w:firstRow="0" w:lastRow="0" w:firstColumn="0" w:lastColumn="0" w:noHBand="0" w:noVBand="0"/>
      </w:tblPr>
      <w:tblGrid>
        <w:gridCol w:w="2835"/>
        <w:gridCol w:w="2835"/>
        <w:gridCol w:w="1701"/>
      </w:tblGrid>
      <w:tr w:rsidR="007E522F" w:rsidRPr="00697027" w14:paraId="2ED9FD7F" w14:textId="77777777" w:rsidTr="009D0478">
        <w:tc>
          <w:tcPr>
            <w:tcW w:w="2835" w:type="dxa"/>
          </w:tcPr>
          <w:p w14:paraId="26480004" w14:textId="77777777" w:rsidR="007E522F" w:rsidRPr="00697027" w:rsidRDefault="007E522F" w:rsidP="009D0478">
            <w:pPr>
              <w:tabs>
                <w:tab w:val="left" w:pos="720"/>
              </w:tabs>
              <w:ind w:left="0"/>
            </w:pPr>
            <w:r w:rsidRPr="00697027">
              <w:t>Bit 15</w:t>
            </w:r>
          </w:p>
        </w:tc>
        <w:tc>
          <w:tcPr>
            <w:tcW w:w="2835" w:type="dxa"/>
          </w:tcPr>
          <w:p w14:paraId="33355552" w14:textId="77777777" w:rsidR="007E522F" w:rsidRPr="00697027" w:rsidRDefault="007E522F" w:rsidP="009D0478">
            <w:pPr>
              <w:pStyle w:val="TabletextRight"/>
            </w:pPr>
            <w:r w:rsidRPr="00697027">
              <w:t>Bit 0</w:t>
            </w:r>
          </w:p>
        </w:tc>
        <w:tc>
          <w:tcPr>
            <w:tcW w:w="1701" w:type="dxa"/>
          </w:tcPr>
          <w:p w14:paraId="201709A7" w14:textId="77777777" w:rsidR="007E522F" w:rsidRPr="00697027" w:rsidRDefault="007E522F" w:rsidP="009D0478">
            <w:pPr>
              <w:tabs>
                <w:tab w:val="left" w:pos="720"/>
              </w:tabs>
              <w:ind w:left="0"/>
            </w:pPr>
          </w:p>
        </w:tc>
      </w:tr>
      <w:tr w:rsidR="007E522F" w:rsidRPr="00697027" w14:paraId="7345DCA8" w14:textId="77777777" w:rsidTr="009D0478">
        <w:tc>
          <w:tcPr>
            <w:tcW w:w="2835" w:type="dxa"/>
            <w:tcBorders>
              <w:top w:val="single" w:sz="6" w:space="0" w:color="auto"/>
              <w:left w:val="single" w:sz="6" w:space="0" w:color="auto"/>
              <w:bottom w:val="single" w:sz="6" w:space="0" w:color="auto"/>
              <w:right w:val="dashed" w:sz="6" w:space="0" w:color="auto"/>
            </w:tcBorders>
          </w:tcPr>
          <w:p w14:paraId="7BDEC2F5" w14:textId="77777777" w:rsidR="007E522F" w:rsidRPr="00697027" w:rsidRDefault="007E522F" w:rsidP="009D0478">
            <w:pPr>
              <w:pStyle w:val="TabletextCenter"/>
            </w:pPr>
            <w:r w:rsidRPr="00697027">
              <w:lastRenderedPageBreak/>
              <w:t>STX</w:t>
            </w:r>
          </w:p>
        </w:tc>
        <w:tc>
          <w:tcPr>
            <w:tcW w:w="2835" w:type="dxa"/>
            <w:tcBorders>
              <w:top w:val="single" w:sz="6" w:space="0" w:color="auto"/>
              <w:left w:val="nil"/>
              <w:bottom w:val="single" w:sz="6" w:space="0" w:color="auto"/>
              <w:right w:val="single" w:sz="6" w:space="0" w:color="auto"/>
            </w:tcBorders>
          </w:tcPr>
          <w:p w14:paraId="2BEA1855" w14:textId="77777777" w:rsidR="007E522F" w:rsidRPr="00697027" w:rsidRDefault="007E522F" w:rsidP="009D0478">
            <w:pPr>
              <w:pStyle w:val="TabletextCenter"/>
            </w:pPr>
            <w:r w:rsidRPr="00697027">
              <w:t>J</w:t>
            </w:r>
          </w:p>
        </w:tc>
        <w:tc>
          <w:tcPr>
            <w:tcW w:w="1701" w:type="dxa"/>
          </w:tcPr>
          <w:p w14:paraId="4EB43AF0" w14:textId="77777777" w:rsidR="007E522F" w:rsidRPr="00697027" w:rsidRDefault="007E522F" w:rsidP="009D0478">
            <w:pPr>
              <w:pStyle w:val="TableText"/>
            </w:pPr>
            <w:r w:rsidRPr="00697027">
              <w:t>DW0</w:t>
            </w:r>
          </w:p>
        </w:tc>
      </w:tr>
      <w:tr w:rsidR="007E522F" w:rsidRPr="00697027" w14:paraId="21F95FF1" w14:textId="77777777" w:rsidTr="009D0478">
        <w:tc>
          <w:tcPr>
            <w:tcW w:w="2835" w:type="dxa"/>
            <w:tcBorders>
              <w:top w:val="single" w:sz="6" w:space="0" w:color="auto"/>
              <w:left w:val="single" w:sz="6" w:space="0" w:color="auto"/>
              <w:bottom w:val="single" w:sz="6" w:space="0" w:color="auto"/>
              <w:right w:val="dashed" w:sz="6" w:space="0" w:color="auto"/>
            </w:tcBorders>
          </w:tcPr>
          <w:p w14:paraId="5A2F0035" w14:textId="77777777" w:rsidR="007E522F" w:rsidRPr="00697027" w:rsidRDefault="007E522F" w:rsidP="009D0478">
            <w:pPr>
              <w:pStyle w:val="TabletextCenter"/>
            </w:pPr>
            <w:r w:rsidRPr="00697027">
              <w:t>ETX</w:t>
            </w:r>
          </w:p>
        </w:tc>
        <w:tc>
          <w:tcPr>
            <w:tcW w:w="2835" w:type="dxa"/>
            <w:tcBorders>
              <w:top w:val="single" w:sz="6" w:space="0" w:color="auto"/>
              <w:left w:val="nil"/>
              <w:bottom w:val="single" w:sz="6" w:space="0" w:color="auto"/>
              <w:right w:val="single" w:sz="6" w:space="0" w:color="auto"/>
            </w:tcBorders>
          </w:tcPr>
          <w:p w14:paraId="5827CFBD" w14:textId="77777777" w:rsidR="007E522F" w:rsidRPr="00697027" w:rsidRDefault="007E522F" w:rsidP="009D0478">
            <w:pPr>
              <w:pStyle w:val="TabletextCenter"/>
            </w:pPr>
            <w:r w:rsidRPr="00697027">
              <w:t>CHKSUM</w:t>
            </w:r>
          </w:p>
        </w:tc>
        <w:tc>
          <w:tcPr>
            <w:tcW w:w="1701" w:type="dxa"/>
          </w:tcPr>
          <w:p w14:paraId="0A596160" w14:textId="77777777" w:rsidR="007E522F" w:rsidRPr="00697027" w:rsidRDefault="007E522F" w:rsidP="009D0478">
            <w:pPr>
              <w:pStyle w:val="TableText"/>
            </w:pPr>
            <w:r w:rsidRPr="00697027">
              <w:t>DW1</w:t>
            </w:r>
          </w:p>
        </w:tc>
      </w:tr>
    </w:tbl>
    <w:p w14:paraId="76E25FA3" w14:textId="77777777" w:rsidR="007E522F" w:rsidRPr="00697027" w:rsidRDefault="007E522F" w:rsidP="007E522F"/>
    <w:p w14:paraId="657BEE2B" w14:textId="6F710345"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84" w:name="_Toc23919761"/>
      <w:bookmarkStart w:id="185" w:name="_Toc64867883"/>
      <w:bookmarkStart w:id="186" w:name="_Toc65385320"/>
      <w:bookmarkStart w:id="187" w:name="_Toc126983436"/>
      <w:bookmarkStart w:id="188" w:name="_Toc209594060"/>
      <w:bookmarkStart w:id="189" w:name="_Toc494185685"/>
      <w:bookmarkStart w:id="190" w:name="_Toc516230919"/>
      <w:bookmarkStart w:id="191" w:name="_Toc142031220"/>
      <w:r w:rsidRPr="00697027">
        <w:t xml:space="preserve">Index </w:t>
      </w:r>
      <w:r w:rsidR="004314A2" w:rsidRPr="00697027">
        <w:t>t</w:t>
      </w:r>
      <w:r w:rsidRPr="00697027">
        <w:t>elegram</w:t>
      </w:r>
      <w:r w:rsidRPr="00697027">
        <w:tab/>
      </w:r>
      <w:r w:rsidRPr="00697027">
        <w:rPr>
          <w:spacing w:val="-2"/>
        </w:rPr>
        <w:t>CMC</w:t>
      </w:r>
      <w:r w:rsidRPr="00697027">
        <w:sym w:font="Wingdings" w:char="00E0"/>
      </w:r>
      <w:r w:rsidRPr="00697027">
        <w:t xml:space="preserve"> Scanner</w:t>
      </w:r>
      <w:bookmarkEnd w:id="184"/>
      <w:bookmarkEnd w:id="185"/>
      <w:bookmarkEnd w:id="186"/>
      <w:bookmarkEnd w:id="187"/>
      <w:bookmarkEnd w:id="188"/>
      <w:bookmarkEnd w:id="189"/>
      <w:bookmarkEnd w:id="190"/>
      <w:bookmarkEnd w:id="191"/>
    </w:p>
    <w:p w14:paraId="5E6CCE7F" w14:textId="13771560" w:rsidR="007E522F" w:rsidRPr="00697027" w:rsidRDefault="007E522F" w:rsidP="007E522F">
      <w:pPr>
        <w:tabs>
          <w:tab w:val="clear" w:pos="1962"/>
          <w:tab w:val="left" w:pos="1954"/>
        </w:tabs>
      </w:pPr>
      <w:r w:rsidRPr="00697027">
        <w:t xml:space="preserve">When an item is to be read, the </w:t>
      </w:r>
      <w:r w:rsidRPr="00697027">
        <w:rPr>
          <w:spacing w:val="-2"/>
        </w:rPr>
        <w:t xml:space="preserve">CMC </w:t>
      </w:r>
      <w:r w:rsidRPr="00697027">
        <w:t>activates the scanner read</w:t>
      </w:r>
      <w:r w:rsidR="004314A2" w:rsidRPr="00697027">
        <w:t xml:space="preserve"> </w:t>
      </w:r>
      <w:r w:rsidRPr="00697027">
        <w:t>signal and transmits the index telegram.</w:t>
      </w:r>
    </w:p>
    <w:p w14:paraId="0F3AC70A" w14:textId="77777777" w:rsidR="007E522F" w:rsidRPr="00697027" w:rsidRDefault="007E522F" w:rsidP="007E522F">
      <w:pPr>
        <w:tabs>
          <w:tab w:val="clear" w:pos="1962"/>
          <w:tab w:val="left" w:pos="1954"/>
        </w:tabs>
      </w:pPr>
      <w:r w:rsidRPr="00697027">
        <w:t>The index telegram has the following format:</w:t>
      </w:r>
    </w:p>
    <w:p w14:paraId="5CF2897F" w14:textId="77777777" w:rsidR="007E522F" w:rsidRPr="00697027" w:rsidRDefault="007E522F" w:rsidP="007E522F">
      <w:pPr>
        <w:pStyle w:val="HangingIndent2"/>
      </w:pPr>
      <w:r w:rsidRPr="00697027">
        <w:t>Telegram type:</w:t>
      </w:r>
      <w:r w:rsidRPr="00697027">
        <w:tab/>
        <w:t>S</w:t>
      </w:r>
    </w:p>
    <w:p w14:paraId="5F91B62F" w14:textId="77777777" w:rsidR="007E522F" w:rsidRPr="00697027" w:rsidRDefault="007E522F" w:rsidP="007E522F">
      <w:pPr>
        <w:pStyle w:val="HangingIndent2"/>
      </w:pPr>
      <w:r w:rsidRPr="00697027">
        <w:t>Telegram format:</w:t>
      </w:r>
      <w:r w:rsidRPr="00697027">
        <w:tab/>
        <w:t>&lt;STX&gt;&lt;S&gt;&lt;IN</w:t>
      </w:r>
      <w:r w:rsidRPr="00697027">
        <w:softHyphen/>
        <w:t>DEX&gt;&lt;GID&gt;&lt;ETX&gt;&lt;CHKSUM&gt;</w:t>
      </w:r>
    </w:p>
    <w:p w14:paraId="74071C3C" w14:textId="77777777" w:rsidR="007E522F" w:rsidRPr="00697027" w:rsidRDefault="007E522F" w:rsidP="007E522F">
      <w:pPr>
        <w:pStyle w:val="HangingIndent2"/>
      </w:pPr>
    </w:p>
    <w:tbl>
      <w:tblPr>
        <w:tblW w:w="0" w:type="auto"/>
        <w:tblInd w:w="1361" w:type="dxa"/>
        <w:tblLayout w:type="fixed"/>
        <w:tblCellMar>
          <w:left w:w="107" w:type="dxa"/>
          <w:right w:w="107" w:type="dxa"/>
        </w:tblCellMar>
        <w:tblLook w:val="0000" w:firstRow="0" w:lastRow="0" w:firstColumn="0" w:lastColumn="0" w:noHBand="0" w:noVBand="0"/>
      </w:tblPr>
      <w:tblGrid>
        <w:gridCol w:w="2835"/>
        <w:gridCol w:w="2835"/>
        <w:gridCol w:w="1701"/>
      </w:tblGrid>
      <w:tr w:rsidR="007E522F" w:rsidRPr="00697027" w14:paraId="2ED6309C" w14:textId="77777777" w:rsidTr="009D0478">
        <w:tc>
          <w:tcPr>
            <w:tcW w:w="2835" w:type="dxa"/>
          </w:tcPr>
          <w:p w14:paraId="4FD330F8" w14:textId="77777777" w:rsidR="007E522F" w:rsidRPr="00697027" w:rsidRDefault="007E522F" w:rsidP="009D0478">
            <w:pPr>
              <w:tabs>
                <w:tab w:val="left" w:pos="720"/>
              </w:tabs>
              <w:ind w:left="0"/>
            </w:pPr>
            <w:r w:rsidRPr="00697027">
              <w:t>Bit 15</w:t>
            </w:r>
          </w:p>
        </w:tc>
        <w:tc>
          <w:tcPr>
            <w:tcW w:w="2835" w:type="dxa"/>
          </w:tcPr>
          <w:p w14:paraId="740A67A4" w14:textId="77777777" w:rsidR="007E522F" w:rsidRPr="00697027" w:rsidRDefault="007E522F" w:rsidP="009D0478">
            <w:pPr>
              <w:pStyle w:val="TabletextRight"/>
            </w:pPr>
            <w:r w:rsidRPr="00697027">
              <w:t>Bit 0</w:t>
            </w:r>
          </w:p>
        </w:tc>
        <w:tc>
          <w:tcPr>
            <w:tcW w:w="1701" w:type="dxa"/>
          </w:tcPr>
          <w:p w14:paraId="4E36FEB4" w14:textId="77777777" w:rsidR="007E522F" w:rsidRPr="00697027" w:rsidRDefault="007E522F" w:rsidP="009D0478">
            <w:pPr>
              <w:tabs>
                <w:tab w:val="left" w:pos="720"/>
              </w:tabs>
              <w:ind w:left="0"/>
            </w:pPr>
          </w:p>
        </w:tc>
      </w:tr>
      <w:tr w:rsidR="007E522F" w:rsidRPr="00697027" w14:paraId="622C1FFE" w14:textId="77777777" w:rsidTr="009D0478">
        <w:tc>
          <w:tcPr>
            <w:tcW w:w="2835" w:type="dxa"/>
            <w:tcBorders>
              <w:top w:val="single" w:sz="6" w:space="0" w:color="auto"/>
              <w:left w:val="single" w:sz="6" w:space="0" w:color="auto"/>
              <w:bottom w:val="single" w:sz="6" w:space="0" w:color="auto"/>
              <w:right w:val="dashed" w:sz="6" w:space="0" w:color="auto"/>
            </w:tcBorders>
          </w:tcPr>
          <w:p w14:paraId="6A1395C1" w14:textId="77777777" w:rsidR="007E522F" w:rsidRPr="00697027" w:rsidRDefault="007E522F" w:rsidP="009D0478">
            <w:pPr>
              <w:pStyle w:val="TabletextCenter"/>
            </w:pPr>
            <w:r w:rsidRPr="00697027">
              <w:t>STX</w:t>
            </w:r>
          </w:p>
        </w:tc>
        <w:tc>
          <w:tcPr>
            <w:tcW w:w="2835" w:type="dxa"/>
            <w:tcBorders>
              <w:top w:val="single" w:sz="6" w:space="0" w:color="auto"/>
              <w:left w:val="nil"/>
              <w:bottom w:val="single" w:sz="6" w:space="0" w:color="auto"/>
              <w:right w:val="single" w:sz="6" w:space="0" w:color="auto"/>
            </w:tcBorders>
          </w:tcPr>
          <w:p w14:paraId="0C64F917" w14:textId="77777777" w:rsidR="007E522F" w:rsidRPr="00697027" w:rsidRDefault="007E522F" w:rsidP="009D0478">
            <w:pPr>
              <w:pStyle w:val="TabletextCenter"/>
            </w:pPr>
            <w:r w:rsidRPr="00697027">
              <w:t>S</w:t>
            </w:r>
          </w:p>
        </w:tc>
        <w:tc>
          <w:tcPr>
            <w:tcW w:w="1701" w:type="dxa"/>
          </w:tcPr>
          <w:p w14:paraId="18B49105" w14:textId="77777777" w:rsidR="007E522F" w:rsidRPr="00697027" w:rsidRDefault="007E522F" w:rsidP="009D0478">
            <w:pPr>
              <w:pStyle w:val="TableText"/>
            </w:pPr>
            <w:r w:rsidRPr="00697027">
              <w:t>DW0</w:t>
            </w:r>
          </w:p>
        </w:tc>
      </w:tr>
      <w:tr w:rsidR="007E522F" w:rsidRPr="00697027" w14:paraId="23B57B74" w14:textId="77777777" w:rsidTr="009D0478">
        <w:tc>
          <w:tcPr>
            <w:tcW w:w="2835" w:type="dxa"/>
            <w:tcBorders>
              <w:top w:val="single" w:sz="6" w:space="0" w:color="auto"/>
              <w:left w:val="single" w:sz="6" w:space="0" w:color="auto"/>
              <w:bottom w:val="single" w:sz="6" w:space="0" w:color="auto"/>
              <w:right w:val="dashed" w:sz="6" w:space="0" w:color="auto"/>
            </w:tcBorders>
          </w:tcPr>
          <w:p w14:paraId="51D42F6F" w14:textId="77777777" w:rsidR="007E522F" w:rsidRPr="00697027" w:rsidRDefault="007E522F" w:rsidP="009D0478">
            <w:pPr>
              <w:pStyle w:val="TabletextCenter"/>
            </w:pPr>
            <w:r w:rsidRPr="00697027">
              <w:t>L1</w:t>
            </w:r>
          </w:p>
        </w:tc>
        <w:tc>
          <w:tcPr>
            <w:tcW w:w="2835" w:type="dxa"/>
            <w:tcBorders>
              <w:top w:val="single" w:sz="6" w:space="0" w:color="auto"/>
              <w:left w:val="nil"/>
              <w:bottom w:val="single" w:sz="6" w:space="0" w:color="auto"/>
              <w:right w:val="single" w:sz="6" w:space="0" w:color="auto"/>
            </w:tcBorders>
          </w:tcPr>
          <w:p w14:paraId="542C9F32" w14:textId="77777777" w:rsidR="007E522F" w:rsidRPr="00697027" w:rsidRDefault="007E522F" w:rsidP="009D0478">
            <w:pPr>
              <w:pStyle w:val="TabletextCenter"/>
            </w:pPr>
            <w:r w:rsidRPr="00697027">
              <w:t>L2</w:t>
            </w:r>
          </w:p>
        </w:tc>
        <w:tc>
          <w:tcPr>
            <w:tcW w:w="1701" w:type="dxa"/>
          </w:tcPr>
          <w:p w14:paraId="4EE43441" w14:textId="77777777" w:rsidR="007E522F" w:rsidRPr="00697027" w:rsidRDefault="007E522F" w:rsidP="009D0478">
            <w:pPr>
              <w:pStyle w:val="TableText"/>
            </w:pPr>
            <w:r w:rsidRPr="00697027">
              <w:t>DW1</w:t>
            </w:r>
          </w:p>
        </w:tc>
      </w:tr>
      <w:tr w:rsidR="007E522F" w:rsidRPr="00697027" w14:paraId="54A9C466" w14:textId="77777777" w:rsidTr="009D0478">
        <w:tc>
          <w:tcPr>
            <w:tcW w:w="2835" w:type="dxa"/>
            <w:tcBorders>
              <w:top w:val="single" w:sz="6" w:space="0" w:color="auto"/>
              <w:left w:val="single" w:sz="6" w:space="0" w:color="auto"/>
              <w:bottom w:val="single" w:sz="6" w:space="0" w:color="auto"/>
              <w:right w:val="dashed" w:sz="6" w:space="0" w:color="auto"/>
            </w:tcBorders>
          </w:tcPr>
          <w:p w14:paraId="044DE2D1" w14:textId="77777777" w:rsidR="007E522F" w:rsidRPr="00697027" w:rsidRDefault="007E522F" w:rsidP="009D0478">
            <w:pPr>
              <w:pStyle w:val="TabletextCenter"/>
            </w:pPr>
            <w:r w:rsidRPr="00697027">
              <w:t>L3</w:t>
            </w:r>
          </w:p>
        </w:tc>
        <w:tc>
          <w:tcPr>
            <w:tcW w:w="2835" w:type="dxa"/>
            <w:tcBorders>
              <w:top w:val="single" w:sz="6" w:space="0" w:color="auto"/>
              <w:left w:val="nil"/>
              <w:bottom w:val="single" w:sz="6" w:space="0" w:color="auto"/>
              <w:right w:val="single" w:sz="6" w:space="0" w:color="auto"/>
            </w:tcBorders>
          </w:tcPr>
          <w:p w14:paraId="3B031EF4" w14:textId="77777777" w:rsidR="007E522F" w:rsidRPr="00697027" w:rsidRDefault="007E522F" w:rsidP="009D0478">
            <w:pPr>
              <w:pStyle w:val="TabletextCenter"/>
            </w:pPr>
            <w:r w:rsidRPr="00697027">
              <w:t>L4</w:t>
            </w:r>
          </w:p>
        </w:tc>
        <w:tc>
          <w:tcPr>
            <w:tcW w:w="1701" w:type="dxa"/>
          </w:tcPr>
          <w:p w14:paraId="01C744DF" w14:textId="77777777" w:rsidR="007E522F" w:rsidRPr="00697027" w:rsidRDefault="007E522F" w:rsidP="009D0478">
            <w:pPr>
              <w:pStyle w:val="TableText"/>
            </w:pPr>
            <w:r w:rsidRPr="00697027">
              <w:t>DW2</w:t>
            </w:r>
          </w:p>
        </w:tc>
      </w:tr>
      <w:tr w:rsidR="007E522F" w:rsidRPr="00697027" w14:paraId="391C44D0" w14:textId="77777777" w:rsidTr="009D0478">
        <w:tc>
          <w:tcPr>
            <w:tcW w:w="2835" w:type="dxa"/>
            <w:tcBorders>
              <w:top w:val="single" w:sz="6" w:space="0" w:color="auto"/>
              <w:left w:val="single" w:sz="6" w:space="0" w:color="auto"/>
              <w:bottom w:val="single" w:sz="6" w:space="0" w:color="auto"/>
              <w:right w:val="dashed" w:sz="6" w:space="0" w:color="auto"/>
            </w:tcBorders>
          </w:tcPr>
          <w:p w14:paraId="0FE06F67" w14:textId="77777777" w:rsidR="007E522F" w:rsidRPr="00697027" w:rsidRDefault="007E522F" w:rsidP="009D0478">
            <w:pPr>
              <w:pStyle w:val="TabletextCenter"/>
            </w:pPr>
            <w:r w:rsidRPr="00697027">
              <w:t>G1</w:t>
            </w:r>
          </w:p>
        </w:tc>
        <w:tc>
          <w:tcPr>
            <w:tcW w:w="2835" w:type="dxa"/>
            <w:tcBorders>
              <w:top w:val="single" w:sz="6" w:space="0" w:color="auto"/>
              <w:left w:val="nil"/>
              <w:bottom w:val="single" w:sz="6" w:space="0" w:color="auto"/>
              <w:right w:val="single" w:sz="6" w:space="0" w:color="auto"/>
            </w:tcBorders>
          </w:tcPr>
          <w:p w14:paraId="301E6D94" w14:textId="77777777" w:rsidR="007E522F" w:rsidRPr="00697027" w:rsidRDefault="007E522F" w:rsidP="009D0478">
            <w:pPr>
              <w:pStyle w:val="TabletextCenter"/>
            </w:pPr>
            <w:r w:rsidRPr="00697027">
              <w:t>G2</w:t>
            </w:r>
          </w:p>
        </w:tc>
        <w:tc>
          <w:tcPr>
            <w:tcW w:w="1701" w:type="dxa"/>
          </w:tcPr>
          <w:p w14:paraId="1A5E9239" w14:textId="77777777" w:rsidR="007E522F" w:rsidRPr="00697027" w:rsidRDefault="007E522F" w:rsidP="009D0478">
            <w:pPr>
              <w:pStyle w:val="TableText"/>
            </w:pPr>
            <w:r w:rsidRPr="00697027">
              <w:t>DW3</w:t>
            </w:r>
          </w:p>
        </w:tc>
      </w:tr>
      <w:tr w:rsidR="007E522F" w:rsidRPr="00697027" w14:paraId="7C904A89" w14:textId="77777777" w:rsidTr="009D0478">
        <w:tc>
          <w:tcPr>
            <w:tcW w:w="2835" w:type="dxa"/>
            <w:tcBorders>
              <w:top w:val="single" w:sz="6" w:space="0" w:color="auto"/>
              <w:left w:val="single" w:sz="6" w:space="0" w:color="auto"/>
              <w:bottom w:val="single" w:sz="6" w:space="0" w:color="auto"/>
              <w:right w:val="dashed" w:sz="6" w:space="0" w:color="auto"/>
            </w:tcBorders>
          </w:tcPr>
          <w:p w14:paraId="0C88AA92" w14:textId="77777777" w:rsidR="007E522F" w:rsidRPr="00697027" w:rsidRDefault="007E522F" w:rsidP="009D0478">
            <w:pPr>
              <w:pStyle w:val="TabletextCenter"/>
            </w:pPr>
            <w:r w:rsidRPr="00697027">
              <w:t>G3</w:t>
            </w:r>
          </w:p>
        </w:tc>
        <w:tc>
          <w:tcPr>
            <w:tcW w:w="2835" w:type="dxa"/>
            <w:tcBorders>
              <w:top w:val="single" w:sz="6" w:space="0" w:color="auto"/>
              <w:left w:val="nil"/>
              <w:bottom w:val="single" w:sz="6" w:space="0" w:color="auto"/>
              <w:right w:val="single" w:sz="6" w:space="0" w:color="auto"/>
            </w:tcBorders>
          </w:tcPr>
          <w:p w14:paraId="72044FB2" w14:textId="77777777" w:rsidR="007E522F" w:rsidRPr="00697027" w:rsidRDefault="007E522F" w:rsidP="009D0478">
            <w:pPr>
              <w:pStyle w:val="TabletextCenter"/>
            </w:pPr>
            <w:r w:rsidRPr="00697027">
              <w:t>G4</w:t>
            </w:r>
          </w:p>
        </w:tc>
        <w:tc>
          <w:tcPr>
            <w:tcW w:w="1701" w:type="dxa"/>
          </w:tcPr>
          <w:p w14:paraId="2A724365" w14:textId="77777777" w:rsidR="007E522F" w:rsidRPr="00697027" w:rsidRDefault="007E522F" w:rsidP="009D0478">
            <w:pPr>
              <w:pStyle w:val="TableText"/>
            </w:pPr>
            <w:r w:rsidRPr="00697027">
              <w:t>DW4</w:t>
            </w:r>
          </w:p>
        </w:tc>
      </w:tr>
      <w:tr w:rsidR="007E522F" w:rsidRPr="00697027" w14:paraId="19EC1862" w14:textId="77777777" w:rsidTr="009D0478">
        <w:tc>
          <w:tcPr>
            <w:tcW w:w="2835" w:type="dxa"/>
            <w:tcBorders>
              <w:top w:val="single" w:sz="6" w:space="0" w:color="auto"/>
              <w:left w:val="single" w:sz="6" w:space="0" w:color="auto"/>
              <w:bottom w:val="single" w:sz="6" w:space="0" w:color="auto"/>
              <w:right w:val="dashed" w:sz="6" w:space="0" w:color="auto"/>
            </w:tcBorders>
          </w:tcPr>
          <w:p w14:paraId="46886999" w14:textId="77777777" w:rsidR="007E522F" w:rsidRPr="00697027" w:rsidRDefault="007E522F" w:rsidP="009D0478">
            <w:pPr>
              <w:pStyle w:val="TabletextCenter"/>
            </w:pPr>
            <w:r w:rsidRPr="00697027">
              <w:t>G5</w:t>
            </w:r>
          </w:p>
        </w:tc>
        <w:tc>
          <w:tcPr>
            <w:tcW w:w="2835" w:type="dxa"/>
            <w:tcBorders>
              <w:top w:val="single" w:sz="6" w:space="0" w:color="auto"/>
              <w:left w:val="nil"/>
              <w:bottom w:val="single" w:sz="6" w:space="0" w:color="auto"/>
              <w:right w:val="single" w:sz="6" w:space="0" w:color="auto"/>
            </w:tcBorders>
          </w:tcPr>
          <w:p w14:paraId="7A47E7EC" w14:textId="77777777" w:rsidR="007E522F" w:rsidRPr="00697027" w:rsidRDefault="007E522F" w:rsidP="009D0478">
            <w:pPr>
              <w:pStyle w:val="TabletextCenter"/>
            </w:pPr>
            <w:r w:rsidRPr="00697027">
              <w:t>G6</w:t>
            </w:r>
          </w:p>
        </w:tc>
        <w:tc>
          <w:tcPr>
            <w:tcW w:w="1701" w:type="dxa"/>
          </w:tcPr>
          <w:p w14:paraId="339944AB" w14:textId="77777777" w:rsidR="007E522F" w:rsidRPr="00697027" w:rsidRDefault="007E522F" w:rsidP="009D0478">
            <w:pPr>
              <w:pStyle w:val="TableText"/>
            </w:pPr>
            <w:r w:rsidRPr="00697027">
              <w:t>DW5</w:t>
            </w:r>
          </w:p>
        </w:tc>
      </w:tr>
      <w:tr w:rsidR="007E522F" w:rsidRPr="00697027" w14:paraId="25718444" w14:textId="77777777" w:rsidTr="009D0478">
        <w:tc>
          <w:tcPr>
            <w:tcW w:w="2835" w:type="dxa"/>
            <w:tcBorders>
              <w:top w:val="single" w:sz="6" w:space="0" w:color="auto"/>
              <w:left w:val="single" w:sz="6" w:space="0" w:color="auto"/>
              <w:bottom w:val="single" w:sz="6" w:space="0" w:color="auto"/>
              <w:right w:val="dashed" w:sz="6" w:space="0" w:color="auto"/>
            </w:tcBorders>
          </w:tcPr>
          <w:p w14:paraId="11702D4A" w14:textId="77777777" w:rsidR="007E522F" w:rsidRPr="00697027" w:rsidRDefault="007E522F" w:rsidP="009D0478">
            <w:pPr>
              <w:pStyle w:val="TabletextCenter"/>
            </w:pPr>
            <w:r w:rsidRPr="00697027">
              <w:t>G7</w:t>
            </w:r>
          </w:p>
        </w:tc>
        <w:tc>
          <w:tcPr>
            <w:tcW w:w="2835" w:type="dxa"/>
            <w:tcBorders>
              <w:top w:val="single" w:sz="6" w:space="0" w:color="auto"/>
              <w:left w:val="nil"/>
              <w:bottom w:val="single" w:sz="6" w:space="0" w:color="auto"/>
              <w:right w:val="single" w:sz="6" w:space="0" w:color="auto"/>
            </w:tcBorders>
          </w:tcPr>
          <w:p w14:paraId="17862084" w14:textId="77777777" w:rsidR="007E522F" w:rsidRPr="00697027" w:rsidRDefault="007E522F" w:rsidP="009D0478">
            <w:pPr>
              <w:pStyle w:val="TabletextCenter"/>
            </w:pPr>
            <w:r w:rsidRPr="00697027">
              <w:t>G8</w:t>
            </w:r>
          </w:p>
        </w:tc>
        <w:tc>
          <w:tcPr>
            <w:tcW w:w="1701" w:type="dxa"/>
          </w:tcPr>
          <w:p w14:paraId="0F9A1703" w14:textId="77777777" w:rsidR="007E522F" w:rsidRPr="00697027" w:rsidRDefault="007E522F" w:rsidP="009D0478">
            <w:pPr>
              <w:pStyle w:val="TableText"/>
            </w:pPr>
            <w:r w:rsidRPr="00697027">
              <w:t>DW6</w:t>
            </w:r>
          </w:p>
        </w:tc>
      </w:tr>
      <w:tr w:rsidR="007E522F" w:rsidRPr="00697027" w14:paraId="5E5EB65C" w14:textId="77777777" w:rsidTr="009D0478">
        <w:tc>
          <w:tcPr>
            <w:tcW w:w="2835" w:type="dxa"/>
            <w:tcBorders>
              <w:top w:val="single" w:sz="6" w:space="0" w:color="auto"/>
              <w:left w:val="single" w:sz="6" w:space="0" w:color="auto"/>
              <w:bottom w:val="single" w:sz="6" w:space="0" w:color="auto"/>
              <w:right w:val="dashed" w:sz="6" w:space="0" w:color="auto"/>
            </w:tcBorders>
          </w:tcPr>
          <w:p w14:paraId="0EEBE4B2" w14:textId="77777777" w:rsidR="007E522F" w:rsidRPr="00697027" w:rsidRDefault="007E522F" w:rsidP="009D0478">
            <w:pPr>
              <w:pStyle w:val="TabletextCenter"/>
            </w:pPr>
            <w:r w:rsidRPr="00697027">
              <w:t>G9</w:t>
            </w:r>
          </w:p>
        </w:tc>
        <w:tc>
          <w:tcPr>
            <w:tcW w:w="2835" w:type="dxa"/>
            <w:tcBorders>
              <w:top w:val="single" w:sz="6" w:space="0" w:color="auto"/>
              <w:left w:val="nil"/>
              <w:bottom w:val="single" w:sz="6" w:space="0" w:color="auto"/>
              <w:right w:val="single" w:sz="6" w:space="0" w:color="auto"/>
            </w:tcBorders>
          </w:tcPr>
          <w:p w14:paraId="0AB138CA" w14:textId="77777777" w:rsidR="007E522F" w:rsidRPr="00697027" w:rsidRDefault="007E522F" w:rsidP="009D0478">
            <w:pPr>
              <w:pStyle w:val="TabletextCenter"/>
            </w:pPr>
            <w:r w:rsidRPr="00697027">
              <w:t>G10</w:t>
            </w:r>
          </w:p>
        </w:tc>
        <w:tc>
          <w:tcPr>
            <w:tcW w:w="1701" w:type="dxa"/>
          </w:tcPr>
          <w:p w14:paraId="4BDC52BB" w14:textId="77777777" w:rsidR="007E522F" w:rsidRPr="00697027" w:rsidRDefault="007E522F" w:rsidP="009D0478">
            <w:pPr>
              <w:pStyle w:val="TableText"/>
            </w:pPr>
            <w:r w:rsidRPr="00697027">
              <w:t>DW6</w:t>
            </w:r>
          </w:p>
        </w:tc>
      </w:tr>
      <w:tr w:rsidR="007E522F" w:rsidRPr="00697027" w14:paraId="473BC935" w14:textId="77777777" w:rsidTr="009D0478">
        <w:tc>
          <w:tcPr>
            <w:tcW w:w="2835" w:type="dxa"/>
            <w:tcBorders>
              <w:top w:val="single" w:sz="6" w:space="0" w:color="auto"/>
              <w:left w:val="single" w:sz="6" w:space="0" w:color="auto"/>
              <w:bottom w:val="single" w:sz="6" w:space="0" w:color="auto"/>
              <w:right w:val="dashed" w:sz="6" w:space="0" w:color="auto"/>
            </w:tcBorders>
          </w:tcPr>
          <w:p w14:paraId="7286CCDF" w14:textId="77777777" w:rsidR="007E522F" w:rsidRPr="00697027" w:rsidRDefault="007E522F" w:rsidP="009D0478">
            <w:pPr>
              <w:pStyle w:val="TabletextCenter"/>
            </w:pPr>
            <w:r w:rsidRPr="00697027">
              <w:t>ETX</w:t>
            </w:r>
          </w:p>
        </w:tc>
        <w:tc>
          <w:tcPr>
            <w:tcW w:w="2835" w:type="dxa"/>
            <w:tcBorders>
              <w:top w:val="single" w:sz="6" w:space="0" w:color="auto"/>
              <w:left w:val="nil"/>
              <w:bottom w:val="single" w:sz="6" w:space="0" w:color="auto"/>
              <w:right w:val="single" w:sz="6" w:space="0" w:color="auto"/>
            </w:tcBorders>
          </w:tcPr>
          <w:p w14:paraId="386E84F8" w14:textId="77777777" w:rsidR="007E522F" w:rsidRPr="00697027" w:rsidRDefault="007E522F" w:rsidP="009D0478">
            <w:pPr>
              <w:pStyle w:val="TabletextCenter"/>
            </w:pPr>
            <w:r w:rsidRPr="00697027">
              <w:t>CHKSUM</w:t>
            </w:r>
          </w:p>
        </w:tc>
        <w:tc>
          <w:tcPr>
            <w:tcW w:w="1701" w:type="dxa"/>
          </w:tcPr>
          <w:p w14:paraId="02EFDE9C" w14:textId="77777777" w:rsidR="007E522F" w:rsidRPr="00697027" w:rsidRDefault="007E522F" w:rsidP="009D0478">
            <w:pPr>
              <w:pStyle w:val="TableText"/>
            </w:pPr>
            <w:r w:rsidRPr="00697027">
              <w:t>DW7</w:t>
            </w:r>
          </w:p>
        </w:tc>
      </w:tr>
    </w:tbl>
    <w:p w14:paraId="5BA2DB7C" w14:textId="222C4E86" w:rsidR="007E522F" w:rsidRPr="00697027" w:rsidRDefault="007E522F" w:rsidP="007E522F">
      <w:r w:rsidRPr="00697027">
        <w:t xml:space="preserve">The GID (Global Item ID) is used by </w:t>
      </w:r>
      <w:r w:rsidR="004314A2" w:rsidRPr="00697027">
        <w:t>the s</w:t>
      </w:r>
      <w:r w:rsidRPr="00697027">
        <w:t>canner for unique identification of the item e.g. transmittal of barcodes to CSC or other systems.</w:t>
      </w:r>
    </w:p>
    <w:p w14:paraId="11CAFDBD" w14:textId="2D08BB10" w:rsidR="007E522F" w:rsidRPr="00697027" w:rsidRDefault="007E522F" w:rsidP="007E522F">
      <w:r w:rsidRPr="00697027">
        <w:t>The GID is in the range: 0</w:t>
      </w:r>
      <w:r w:rsidR="00BD0613" w:rsidRPr="00697027">
        <w:t>-</w:t>
      </w:r>
      <w:r w:rsidRPr="00697027">
        <w:t>2.147.483.647</w:t>
      </w:r>
    </w:p>
    <w:p w14:paraId="3374FF65" w14:textId="3048557E" w:rsidR="007E522F" w:rsidRPr="00697027" w:rsidRDefault="007E522F" w:rsidP="007E522F">
      <w:r w:rsidRPr="00697027">
        <w:t>The Index is in the range: 0</w:t>
      </w:r>
      <w:r w:rsidR="00BD0613" w:rsidRPr="00697027">
        <w:t>-</w:t>
      </w:r>
      <w:r w:rsidRPr="00697027">
        <w:t>1999</w:t>
      </w:r>
    </w:p>
    <w:p w14:paraId="2A76A753" w14:textId="635B42D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192" w:name="_Toc23919762"/>
      <w:bookmarkStart w:id="193" w:name="_Toc64867884"/>
      <w:bookmarkStart w:id="194" w:name="_Toc65385321"/>
      <w:bookmarkStart w:id="195" w:name="_Toc126983437"/>
      <w:bookmarkStart w:id="196" w:name="_Toc209594061"/>
      <w:bookmarkStart w:id="197" w:name="_Toc494185686"/>
      <w:bookmarkStart w:id="198" w:name="_Toc516230920"/>
      <w:bookmarkStart w:id="199" w:name="_Toc142031221"/>
      <w:r w:rsidRPr="00697027">
        <w:t xml:space="preserve">Code </w:t>
      </w:r>
      <w:r w:rsidR="00BD0613" w:rsidRPr="00697027">
        <w:t>t</w:t>
      </w:r>
      <w:r w:rsidRPr="00697027">
        <w:t>elegram</w:t>
      </w:r>
      <w:r w:rsidRPr="00697027">
        <w:tab/>
        <w:t xml:space="preserve">Scanner </w:t>
      </w:r>
      <w:r w:rsidRPr="00697027">
        <w:sym w:font="Wingdings" w:char="00E0"/>
      </w:r>
      <w:r w:rsidRPr="00697027">
        <w:t xml:space="preserve"> CMC</w:t>
      </w:r>
      <w:bookmarkEnd w:id="192"/>
      <w:bookmarkEnd w:id="193"/>
      <w:bookmarkEnd w:id="194"/>
      <w:bookmarkEnd w:id="195"/>
      <w:bookmarkEnd w:id="196"/>
      <w:bookmarkEnd w:id="197"/>
      <w:bookmarkEnd w:id="198"/>
      <w:bookmarkEnd w:id="199"/>
    </w:p>
    <w:p w14:paraId="24FDE8A1" w14:textId="29344F12" w:rsidR="007E522F" w:rsidRPr="00697027" w:rsidRDefault="007E522F" w:rsidP="007E522F">
      <w:pPr>
        <w:tabs>
          <w:tab w:val="clear" w:pos="1962"/>
          <w:tab w:val="left" w:pos="1954"/>
        </w:tabs>
      </w:pPr>
      <w:r w:rsidRPr="00697027">
        <w:t xml:space="preserve">The scanner has to read, handle and send the codes of the barcode(s) on the </w:t>
      </w:r>
      <w:r w:rsidR="00BD0613" w:rsidRPr="00697027">
        <w:t>item</w:t>
      </w:r>
      <w:r w:rsidRPr="00697027">
        <w:t xml:space="preserve">(s) </w:t>
      </w:r>
      <w:r w:rsidR="00BD0613" w:rsidRPr="00697027">
        <w:t>being</w:t>
      </w:r>
      <w:r w:rsidRPr="00697027">
        <w:t xml:space="preserve"> transported on the sort</w:t>
      </w:r>
      <w:r w:rsidR="00BD0613" w:rsidRPr="00697027">
        <w:t>ation</w:t>
      </w:r>
      <w:r w:rsidRPr="00697027">
        <w:t xml:space="preserve"> system.</w:t>
      </w:r>
    </w:p>
    <w:p w14:paraId="3BD23B49" w14:textId="79F77E7A" w:rsidR="007E522F" w:rsidRPr="00697027" w:rsidRDefault="007E522F" w:rsidP="007E522F">
      <w:pPr>
        <w:tabs>
          <w:tab w:val="clear" w:pos="1962"/>
          <w:tab w:val="left" w:pos="1954"/>
        </w:tabs>
        <w:rPr>
          <w:i/>
        </w:rPr>
      </w:pPr>
      <w:r w:rsidRPr="00697027">
        <w:t>Please note</w:t>
      </w:r>
      <w:r w:rsidR="00BD0613" w:rsidRPr="00697027">
        <w:t xml:space="preserve"> that </w:t>
      </w:r>
      <w:r w:rsidRPr="00697027">
        <w:t>the barcode information is sent directly from the scanner system to the CSC through a separate interface</w:t>
      </w:r>
      <w:r w:rsidR="00BD0613" w:rsidRPr="00697027">
        <w:t>;</w:t>
      </w:r>
      <w:r w:rsidRPr="00697027">
        <w:t xml:space="preserve"> barcode information is not sent to the CMC. The code telegram from the scanner system to the CMC is an acknowledge telegram to inform the CMC that the scanner system has received the index telegram</w:t>
      </w:r>
      <w:r w:rsidRPr="00697027">
        <w:rPr>
          <w:i/>
        </w:rPr>
        <w:t xml:space="preserve">. </w:t>
      </w:r>
      <w:r w:rsidRPr="00697027">
        <w:t>The code telegram must contain the GID previously received in the Index telegram from CMC.</w:t>
      </w:r>
    </w:p>
    <w:p w14:paraId="0B392E59" w14:textId="1951E7BD" w:rsidR="007E522F" w:rsidRPr="00697027" w:rsidRDefault="007E522F" w:rsidP="007E522F">
      <w:pPr>
        <w:tabs>
          <w:tab w:val="clear" w:pos="1962"/>
          <w:tab w:val="left" w:pos="1954"/>
        </w:tabs>
      </w:pPr>
      <w:r w:rsidRPr="00697027">
        <w:t xml:space="preserve">When the </w:t>
      </w:r>
      <w:r w:rsidRPr="00697027">
        <w:rPr>
          <w:spacing w:val="-2"/>
        </w:rPr>
        <w:t xml:space="preserve">CMC </w:t>
      </w:r>
      <w:r w:rsidRPr="00697027">
        <w:t>activates the read</w:t>
      </w:r>
      <w:r w:rsidR="00BD0613" w:rsidRPr="00697027">
        <w:t xml:space="preserve"> </w:t>
      </w:r>
      <w:r w:rsidRPr="00697027">
        <w:t>signal and transmits an index telegram, the scanner unit has to transmit a code telegram.</w:t>
      </w:r>
    </w:p>
    <w:p w14:paraId="2BB3C31B" w14:textId="77777777" w:rsidR="007E522F" w:rsidRPr="00697027" w:rsidRDefault="007E522F" w:rsidP="007E522F">
      <w:pPr>
        <w:tabs>
          <w:tab w:val="clear" w:pos="1962"/>
          <w:tab w:val="left" w:pos="1954"/>
        </w:tabs>
      </w:pPr>
      <w:r w:rsidRPr="00697027">
        <w:t>Note:</w:t>
      </w:r>
    </w:p>
    <w:p w14:paraId="2A50B42F" w14:textId="77777777" w:rsidR="007E522F" w:rsidRPr="00697027" w:rsidRDefault="007E522F" w:rsidP="007E522F">
      <w:pPr>
        <w:tabs>
          <w:tab w:val="clear" w:pos="1962"/>
          <w:tab w:val="left" w:pos="1954"/>
        </w:tabs>
      </w:pPr>
      <w:r w:rsidRPr="00697027">
        <w:t xml:space="preserve">The code telegrams are to be transmitted to the </w:t>
      </w:r>
      <w:r w:rsidRPr="00697027">
        <w:rPr>
          <w:spacing w:val="-2"/>
        </w:rPr>
        <w:t xml:space="preserve">CMC </w:t>
      </w:r>
      <w:r w:rsidRPr="00697027">
        <w:t>in the same order as the index telegrams are transmitted to the scanner.</w:t>
      </w:r>
    </w:p>
    <w:p w14:paraId="751D2C96" w14:textId="77777777" w:rsidR="007E522F" w:rsidRPr="00697027" w:rsidRDefault="007E522F" w:rsidP="007E522F">
      <w:pPr>
        <w:tabs>
          <w:tab w:val="clear" w:pos="1962"/>
          <w:tab w:val="left" w:pos="1954"/>
        </w:tabs>
      </w:pPr>
      <w:r w:rsidRPr="00697027">
        <w:t>A principle of the code telegram design is shown below:</w:t>
      </w:r>
    </w:p>
    <w:p w14:paraId="7B447B90" w14:textId="77777777" w:rsidR="007E522F" w:rsidRPr="00697027" w:rsidRDefault="007E522F" w:rsidP="007E522F">
      <w:pPr>
        <w:pStyle w:val="HangingIndent2"/>
      </w:pPr>
      <w:r w:rsidRPr="00697027">
        <w:t>Telegram type:</w:t>
      </w:r>
      <w:r w:rsidRPr="00697027">
        <w:tab/>
        <w:t>C</w:t>
      </w:r>
    </w:p>
    <w:p w14:paraId="0D4533EF" w14:textId="77777777" w:rsidR="007E522F" w:rsidRPr="00697027" w:rsidRDefault="007E522F" w:rsidP="007E522F">
      <w:pPr>
        <w:pStyle w:val="HangingIndent2"/>
      </w:pPr>
      <w:r w:rsidRPr="00697027">
        <w:t>Telegram format:</w:t>
      </w:r>
      <w:r w:rsidRPr="00697027">
        <w:tab/>
        <w:t>&lt;STX&gt;&lt;TYP&gt;&lt;INDEX&gt;&lt;LE</w:t>
      </w:r>
      <w:r w:rsidRPr="00697027">
        <w:softHyphen/>
        <w:t>N&gt;&lt;S</w:t>
      </w:r>
      <w:r w:rsidRPr="00697027">
        <w:softHyphen/>
        <w:t>EP&gt;</w:t>
      </w:r>
    </w:p>
    <w:p w14:paraId="32E60B9A" w14:textId="77777777" w:rsidR="007E522F" w:rsidRPr="00697027" w:rsidRDefault="007E522F" w:rsidP="007E522F">
      <w:pPr>
        <w:pStyle w:val="HangingIndent2"/>
      </w:pPr>
      <w:r w:rsidRPr="00697027">
        <w:lastRenderedPageBreak/>
        <w:tab/>
        <w:t>&lt;GID&gt;&lt;ETX&gt;CHKSUM&gt;</w:t>
      </w:r>
    </w:p>
    <w:p w14:paraId="3E57DA21" w14:textId="77777777" w:rsidR="007E522F" w:rsidRPr="00697027" w:rsidRDefault="007E522F" w:rsidP="007E522F">
      <w:pPr>
        <w:pStyle w:val="HangingIndent2"/>
      </w:pPr>
      <w:r w:rsidRPr="00697027">
        <w:t>&lt;INDEX&gt;</w:t>
      </w:r>
      <w:r w:rsidRPr="00697027">
        <w:tab/>
        <w:t>The index number is the number received in the correspon</w:t>
      </w:r>
      <w:r w:rsidRPr="00697027">
        <w:softHyphen/>
        <w:t>ding index telegram.</w:t>
      </w:r>
    </w:p>
    <w:p w14:paraId="4B57ECE5" w14:textId="77777777" w:rsidR="007E522F" w:rsidRPr="00697027" w:rsidRDefault="007E522F" w:rsidP="007E522F">
      <w:pPr>
        <w:pStyle w:val="HangingIndent2"/>
      </w:pPr>
      <w:r w:rsidRPr="00697027">
        <w:t>&lt;LEN&gt;</w:t>
      </w:r>
      <w:r w:rsidRPr="00697027">
        <w:tab/>
        <w:t>Length of GID (always 10)</w:t>
      </w:r>
    </w:p>
    <w:p w14:paraId="0727DCEB" w14:textId="77777777" w:rsidR="007E522F" w:rsidRPr="00697027" w:rsidRDefault="007E522F" w:rsidP="007E522F">
      <w:pPr>
        <w:pStyle w:val="HangingIndent2"/>
      </w:pPr>
      <w:r w:rsidRPr="00697027">
        <w:t>&lt;SEP&gt;</w:t>
      </w:r>
      <w:r w:rsidRPr="00697027">
        <w:tab/>
        <w:t>Separator</w:t>
      </w:r>
    </w:p>
    <w:p w14:paraId="1F52E10A" w14:textId="419CBE8D" w:rsidR="007E522F" w:rsidRPr="00697027" w:rsidRDefault="007E522F" w:rsidP="007E522F">
      <w:pPr>
        <w:pStyle w:val="HangingIndent2"/>
      </w:pPr>
      <w:r w:rsidRPr="00697027">
        <w:t>&lt;GID&gt;</w:t>
      </w:r>
      <w:r w:rsidRPr="00697027">
        <w:tab/>
        <w:t xml:space="preserve">GID received from CMC in </w:t>
      </w:r>
      <w:r w:rsidR="00BD0613" w:rsidRPr="00697027">
        <w:t>i</w:t>
      </w:r>
      <w:r w:rsidRPr="00697027">
        <w:t>ndex telegram</w:t>
      </w:r>
    </w:p>
    <w:p w14:paraId="499002EA" w14:textId="77777777" w:rsidR="007E522F" w:rsidRPr="00697027" w:rsidRDefault="007E522F" w:rsidP="007E522F">
      <w:pPr>
        <w:pStyle w:val="HangingIndent2"/>
      </w:pPr>
    </w:p>
    <w:tbl>
      <w:tblPr>
        <w:tblW w:w="0" w:type="auto"/>
        <w:tblInd w:w="1361" w:type="dxa"/>
        <w:tblLayout w:type="fixed"/>
        <w:tblCellMar>
          <w:left w:w="107" w:type="dxa"/>
          <w:right w:w="107" w:type="dxa"/>
        </w:tblCellMar>
        <w:tblLook w:val="0000" w:firstRow="0" w:lastRow="0" w:firstColumn="0" w:lastColumn="0" w:noHBand="0" w:noVBand="0"/>
      </w:tblPr>
      <w:tblGrid>
        <w:gridCol w:w="2835"/>
        <w:gridCol w:w="2835"/>
        <w:gridCol w:w="1701"/>
      </w:tblGrid>
      <w:tr w:rsidR="007E522F" w:rsidRPr="00697027" w14:paraId="49A5C32D" w14:textId="77777777" w:rsidTr="009D0478">
        <w:tc>
          <w:tcPr>
            <w:tcW w:w="2835" w:type="dxa"/>
          </w:tcPr>
          <w:p w14:paraId="34CCB362" w14:textId="77777777" w:rsidR="007E522F" w:rsidRPr="00697027" w:rsidRDefault="007E522F" w:rsidP="009D0478">
            <w:pPr>
              <w:keepNext/>
              <w:tabs>
                <w:tab w:val="left" w:pos="720"/>
              </w:tabs>
              <w:ind w:left="0"/>
            </w:pPr>
            <w:r w:rsidRPr="00697027">
              <w:t>Bit 15</w:t>
            </w:r>
          </w:p>
        </w:tc>
        <w:tc>
          <w:tcPr>
            <w:tcW w:w="2835" w:type="dxa"/>
          </w:tcPr>
          <w:p w14:paraId="2C0A916B" w14:textId="77777777" w:rsidR="007E522F" w:rsidRPr="00697027" w:rsidRDefault="007E522F" w:rsidP="009D0478">
            <w:pPr>
              <w:pStyle w:val="TabletextRight"/>
              <w:keepNext/>
            </w:pPr>
            <w:r w:rsidRPr="00697027">
              <w:t>Bit 0</w:t>
            </w:r>
          </w:p>
        </w:tc>
        <w:tc>
          <w:tcPr>
            <w:tcW w:w="1701" w:type="dxa"/>
          </w:tcPr>
          <w:p w14:paraId="2C796F0B" w14:textId="77777777" w:rsidR="007E522F" w:rsidRPr="00697027" w:rsidRDefault="007E522F" w:rsidP="009D0478">
            <w:pPr>
              <w:keepNext/>
              <w:tabs>
                <w:tab w:val="left" w:pos="720"/>
              </w:tabs>
              <w:ind w:left="0"/>
            </w:pPr>
          </w:p>
        </w:tc>
      </w:tr>
      <w:tr w:rsidR="007E522F" w:rsidRPr="00697027" w14:paraId="64F9B549" w14:textId="77777777" w:rsidTr="009D0478">
        <w:tc>
          <w:tcPr>
            <w:tcW w:w="2835" w:type="dxa"/>
            <w:tcBorders>
              <w:top w:val="single" w:sz="6" w:space="0" w:color="auto"/>
              <w:left w:val="single" w:sz="6" w:space="0" w:color="auto"/>
              <w:bottom w:val="single" w:sz="6" w:space="0" w:color="auto"/>
              <w:right w:val="dashed" w:sz="6" w:space="0" w:color="auto"/>
            </w:tcBorders>
          </w:tcPr>
          <w:p w14:paraId="773D6871" w14:textId="77777777" w:rsidR="007E522F" w:rsidRPr="00697027" w:rsidRDefault="007E522F" w:rsidP="009D0478">
            <w:pPr>
              <w:pStyle w:val="TabletextCenter"/>
              <w:keepNext/>
            </w:pPr>
            <w:r w:rsidRPr="00697027">
              <w:t>STX</w:t>
            </w:r>
          </w:p>
        </w:tc>
        <w:tc>
          <w:tcPr>
            <w:tcW w:w="2835" w:type="dxa"/>
            <w:tcBorders>
              <w:top w:val="single" w:sz="6" w:space="0" w:color="auto"/>
              <w:left w:val="nil"/>
              <w:bottom w:val="single" w:sz="6" w:space="0" w:color="auto"/>
              <w:right w:val="single" w:sz="6" w:space="0" w:color="auto"/>
            </w:tcBorders>
          </w:tcPr>
          <w:p w14:paraId="09DCA1C1" w14:textId="77777777" w:rsidR="007E522F" w:rsidRPr="00697027" w:rsidRDefault="007E522F" w:rsidP="009D0478">
            <w:pPr>
              <w:pStyle w:val="TabletextCenter"/>
              <w:keepNext/>
            </w:pPr>
            <w:r w:rsidRPr="00697027">
              <w:t>C</w:t>
            </w:r>
          </w:p>
        </w:tc>
        <w:tc>
          <w:tcPr>
            <w:tcW w:w="1701" w:type="dxa"/>
          </w:tcPr>
          <w:p w14:paraId="70360F66" w14:textId="77777777" w:rsidR="007E522F" w:rsidRPr="00697027" w:rsidRDefault="007E522F" w:rsidP="009D0478">
            <w:pPr>
              <w:pStyle w:val="TableText"/>
              <w:keepNext/>
            </w:pPr>
            <w:r w:rsidRPr="00697027">
              <w:t>DW0</w:t>
            </w:r>
          </w:p>
        </w:tc>
      </w:tr>
      <w:tr w:rsidR="007E522F" w:rsidRPr="00697027" w14:paraId="025FF1AC" w14:textId="77777777" w:rsidTr="009D0478">
        <w:tc>
          <w:tcPr>
            <w:tcW w:w="2835" w:type="dxa"/>
            <w:tcBorders>
              <w:top w:val="single" w:sz="6" w:space="0" w:color="auto"/>
              <w:left w:val="single" w:sz="6" w:space="0" w:color="auto"/>
              <w:bottom w:val="single" w:sz="6" w:space="0" w:color="auto"/>
              <w:right w:val="dashed" w:sz="6" w:space="0" w:color="auto"/>
            </w:tcBorders>
          </w:tcPr>
          <w:p w14:paraId="5AACADD3" w14:textId="77777777" w:rsidR="007E522F" w:rsidRPr="00697027" w:rsidRDefault="007E522F" w:rsidP="009D0478">
            <w:pPr>
              <w:pStyle w:val="TabletextCenter"/>
              <w:keepNext/>
            </w:pPr>
            <w:r w:rsidRPr="00697027">
              <w:t>L1</w:t>
            </w:r>
          </w:p>
        </w:tc>
        <w:tc>
          <w:tcPr>
            <w:tcW w:w="2835" w:type="dxa"/>
            <w:tcBorders>
              <w:top w:val="single" w:sz="6" w:space="0" w:color="auto"/>
              <w:left w:val="nil"/>
              <w:bottom w:val="single" w:sz="6" w:space="0" w:color="auto"/>
              <w:right w:val="single" w:sz="6" w:space="0" w:color="auto"/>
            </w:tcBorders>
          </w:tcPr>
          <w:p w14:paraId="2D955E9B" w14:textId="77777777" w:rsidR="007E522F" w:rsidRPr="00697027" w:rsidRDefault="007E522F" w:rsidP="009D0478">
            <w:pPr>
              <w:pStyle w:val="TabletextCenter"/>
              <w:keepNext/>
            </w:pPr>
            <w:r w:rsidRPr="00697027">
              <w:t>L2</w:t>
            </w:r>
          </w:p>
        </w:tc>
        <w:tc>
          <w:tcPr>
            <w:tcW w:w="1701" w:type="dxa"/>
          </w:tcPr>
          <w:p w14:paraId="565B29D0" w14:textId="77777777" w:rsidR="007E522F" w:rsidRPr="00697027" w:rsidRDefault="007E522F" w:rsidP="009D0478">
            <w:pPr>
              <w:pStyle w:val="TableText"/>
              <w:keepNext/>
            </w:pPr>
            <w:r w:rsidRPr="00697027">
              <w:t>DW1</w:t>
            </w:r>
          </w:p>
        </w:tc>
      </w:tr>
      <w:tr w:rsidR="007E522F" w:rsidRPr="00697027" w14:paraId="56B630E0" w14:textId="77777777" w:rsidTr="009D0478">
        <w:tc>
          <w:tcPr>
            <w:tcW w:w="2835" w:type="dxa"/>
            <w:tcBorders>
              <w:top w:val="single" w:sz="6" w:space="0" w:color="auto"/>
              <w:left w:val="single" w:sz="6" w:space="0" w:color="auto"/>
              <w:bottom w:val="single" w:sz="6" w:space="0" w:color="auto"/>
              <w:right w:val="dashed" w:sz="6" w:space="0" w:color="auto"/>
            </w:tcBorders>
          </w:tcPr>
          <w:p w14:paraId="35C7168C" w14:textId="77777777" w:rsidR="007E522F" w:rsidRPr="00697027" w:rsidRDefault="007E522F" w:rsidP="009D0478">
            <w:pPr>
              <w:pStyle w:val="TabletextCenter"/>
              <w:keepNext/>
            </w:pPr>
            <w:r w:rsidRPr="00697027">
              <w:t>L3</w:t>
            </w:r>
          </w:p>
        </w:tc>
        <w:tc>
          <w:tcPr>
            <w:tcW w:w="2835" w:type="dxa"/>
            <w:tcBorders>
              <w:top w:val="single" w:sz="6" w:space="0" w:color="auto"/>
              <w:left w:val="nil"/>
              <w:bottom w:val="single" w:sz="6" w:space="0" w:color="auto"/>
              <w:right w:val="single" w:sz="6" w:space="0" w:color="auto"/>
            </w:tcBorders>
          </w:tcPr>
          <w:p w14:paraId="31B8C225" w14:textId="77777777" w:rsidR="007E522F" w:rsidRPr="00697027" w:rsidRDefault="007E522F" w:rsidP="009D0478">
            <w:pPr>
              <w:pStyle w:val="TabletextCenter"/>
              <w:keepNext/>
            </w:pPr>
            <w:r w:rsidRPr="00697027">
              <w:t>L4</w:t>
            </w:r>
          </w:p>
        </w:tc>
        <w:tc>
          <w:tcPr>
            <w:tcW w:w="1701" w:type="dxa"/>
          </w:tcPr>
          <w:p w14:paraId="17FCC249" w14:textId="77777777" w:rsidR="007E522F" w:rsidRPr="00697027" w:rsidRDefault="007E522F" w:rsidP="009D0478">
            <w:pPr>
              <w:pStyle w:val="TableText"/>
              <w:keepNext/>
            </w:pPr>
            <w:r w:rsidRPr="00697027">
              <w:t>DW2</w:t>
            </w:r>
          </w:p>
        </w:tc>
      </w:tr>
      <w:tr w:rsidR="007E522F" w:rsidRPr="00697027" w14:paraId="5EC865DE" w14:textId="77777777" w:rsidTr="009D0478">
        <w:tc>
          <w:tcPr>
            <w:tcW w:w="2835" w:type="dxa"/>
            <w:tcBorders>
              <w:top w:val="single" w:sz="6" w:space="0" w:color="auto"/>
              <w:left w:val="single" w:sz="6" w:space="0" w:color="auto"/>
              <w:bottom w:val="single" w:sz="6" w:space="0" w:color="auto"/>
              <w:right w:val="dashed" w:sz="6" w:space="0" w:color="auto"/>
            </w:tcBorders>
          </w:tcPr>
          <w:p w14:paraId="267DF0B8" w14:textId="77777777" w:rsidR="007E522F" w:rsidRPr="00697027" w:rsidRDefault="007E522F" w:rsidP="009D0478">
            <w:pPr>
              <w:pStyle w:val="TabletextCenter"/>
              <w:keepNext/>
            </w:pPr>
            <w:r w:rsidRPr="00697027">
              <w:t>LEN</w:t>
            </w:r>
          </w:p>
        </w:tc>
        <w:tc>
          <w:tcPr>
            <w:tcW w:w="2835" w:type="dxa"/>
            <w:tcBorders>
              <w:top w:val="single" w:sz="6" w:space="0" w:color="auto"/>
              <w:left w:val="nil"/>
              <w:bottom w:val="single" w:sz="6" w:space="0" w:color="auto"/>
              <w:right w:val="single" w:sz="6" w:space="0" w:color="auto"/>
            </w:tcBorders>
          </w:tcPr>
          <w:p w14:paraId="48889989" w14:textId="77777777" w:rsidR="007E522F" w:rsidRPr="00697027" w:rsidRDefault="007E522F" w:rsidP="009D0478">
            <w:pPr>
              <w:pStyle w:val="TabletextCenter"/>
              <w:keepNext/>
            </w:pPr>
            <w:r w:rsidRPr="00697027">
              <w:t>LEN</w:t>
            </w:r>
          </w:p>
        </w:tc>
        <w:tc>
          <w:tcPr>
            <w:tcW w:w="1701" w:type="dxa"/>
          </w:tcPr>
          <w:p w14:paraId="3B76FCAE" w14:textId="77777777" w:rsidR="007E522F" w:rsidRPr="00697027" w:rsidRDefault="007E522F" w:rsidP="009D0478">
            <w:pPr>
              <w:pStyle w:val="TableText"/>
              <w:keepNext/>
            </w:pPr>
            <w:r w:rsidRPr="00697027">
              <w:t>DW3</w:t>
            </w:r>
          </w:p>
        </w:tc>
      </w:tr>
      <w:tr w:rsidR="007E522F" w:rsidRPr="00697027" w14:paraId="69FBFED9" w14:textId="77777777" w:rsidTr="009D0478">
        <w:tc>
          <w:tcPr>
            <w:tcW w:w="2835" w:type="dxa"/>
            <w:tcBorders>
              <w:top w:val="single" w:sz="6" w:space="0" w:color="auto"/>
              <w:left w:val="single" w:sz="6" w:space="0" w:color="auto"/>
              <w:bottom w:val="single" w:sz="6" w:space="0" w:color="auto"/>
              <w:right w:val="dashed" w:sz="6" w:space="0" w:color="auto"/>
            </w:tcBorders>
          </w:tcPr>
          <w:p w14:paraId="48F8DA80" w14:textId="77777777" w:rsidR="007E522F" w:rsidRPr="00697027" w:rsidRDefault="007E522F" w:rsidP="009D0478">
            <w:pPr>
              <w:pStyle w:val="TabletextCenter"/>
              <w:keepNext/>
            </w:pPr>
            <w:r w:rsidRPr="00697027">
              <w:t>SEP</w:t>
            </w:r>
          </w:p>
        </w:tc>
        <w:tc>
          <w:tcPr>
            <w:tcW w:w="2835" w:type="dxa"/>
            <w:tcBorders>
              <w:top w:val="single" w:sz="6" w:space="0" w:color="auto"/>
              <w:left w:val="nil"/>
              <w:bottom w:val="single" w:sz="6" w:space="0" w:color="auto"/>
              <w:right w:val="single" w:sz="6" w:space="0" w:color="auto"/>
            </w:tcBorders>
          </w:tcPr>
          <w:p w14:paraId="0DE34D13" w14:textId="77777777" w:rsidR="007E522F" w:rsidRPr="00697027" w:rsidRDefault="007E522F" w:rsidP="009D0478">
            <w:pPr>
              <w:pStyle w:val="TabletextCenter"/>
              <w:keepNext/>
            </w:pPr>
            <w:r w:rsidRPr="00697027">
              <w:t>FILLER</w:t>
            </w:r>
          </w:p>
        </w:tc>
        <w:tc>
          <w:tcPr>
            <w:tcW w:w="1701" w:type="dxa"/>
          </w:tcPr>
          <w:p w14:paraId="64108CF2" w14:textId="77777777" w:rsidR="007E522F" w:rsidRPr="00697027" w:rsidRDefault="007E522F" w:rsidP="009D0478">
            <w:pPr>
              <w:pStyle w:val="TableText"/>
              <w:keepNext/>
            </w:pPr>
            <w:r w:rsidRPr="00697027">
              <w:t>DW4</w:t>
            </w:r>
          </w:p>
        </w:tc>
      </w:tr>
      <w:tr w:rsidR="007E522F" w:rsidRPr="00697027" w14:paraId="7BE1115A" w14:textId="77777777" w:rsidTr="009D0478">
        <w:tc>
          <w:tcPr>
            <w:tcW w:w="2835" w:type="dxa"/>
            <w:tcBorders>
              <w:top w:val="single" w:sz="6" w:space="0" w:color="auto"/>
              <w:left w:val="single" w:sz="6" w:space="0" w:color="auto"/>
              <w:bottom w:val="single" w:sz="6" w:space="0" w:color="auto"/>
              <w:right w:val="dashed" w:sz="6" w:space="0" w:color="auto"/>
            </w:tcBorders>
          </w:tcPr>
          <w:p w14:paraId="036CA9FF" w14:textId="77777777" w:rsidR="007E522F" w:rsidRPr="00697027" w:rsidRDefault="007E522F" w:rsidP="009D0478">
            <w:pPr>
              <w:pStyle w:val="TabletextCenter"/>
              <w:keepNext/>
            </w:pPr>
            <w:r w:rsidRPr="00697027">
              <w:t>G1</w:t>
            </w:r>
          </w:p>
        </w:tc>
        <w:tc>
          <w:tcPr>
            <w:tcW w:w="2835" w:type="dxa"/>
            <w:tcBorders>
              <w:top w:val="single" w:sz="6" w:space="0" w:color="auto"/>
              <w:left w:val="nil"/>
              <w:bottom w:val="single" w:sz="6" w:space="0" w:color="auto"/>
              <w:right w:val="single" w:sz="6" w:space="0" w:color="auto"/>
            </w:tcBorders>
          </w:tcPr>
          <w:p w14:paraId="7AC242F9" w14:textId="77777777" w:rsidR="007E522F" w:rsidRPr="00697027" w:rsidRDefault="007E522F" w:rsidP="009D0478">
            <w:pPr>
              <w:pStyle w:val="TabletextCenter"/>
              <w:keepNext/>
            </w:pPr>
            <w:r w:rsidRPr="00697027">
              <w:t>G2</w:t>
            </w:r>
          </w:p>
        </w:tc>
        <w:tc>
          <w:tcPr>
            <w:tcW w:w="1701" w:type="dxa"/>
          </w:tcPr>
          <w:p w14:paraId="09903229" w14:textId="77777777" w:rsidR="007E522F" w:rsidRPr="00697027" w:rsidRDefault="007E522F" w:rsidP="009D0478">
            <w:pPr>
              <w:pStyle w:val="TableText"/>
              <w:keepNext/>
            </w:pPr>
            <w:r w:rsidRPr="00697027">
              <w:t>DW5</w:t>
            </w:r>
          </w:p>
        </w:tc>
      </w:tr>
      <w:tr w:rsidR="007E522F" w:rsidRPr="00697027" w14:paraId="38908CFD" w14:textId="77777777" w:rsidTr="009D0478">
        <w:tc>
          <w:tcPr>
            <w:tcW w:w="2835" w:type="dxa"/>
            <w:tcBorders>
              <w:top w:val="single" w:sz="6" w:space="0" w:color="auto"/>
              <w:left w:val="single" w:sz="6" w:space="0" w:color="auto"/>
              <w:bottom w:val="single" w:sz="6" w:space="0" w:color="auto"/>
              <w:right w:val="dashed" w:sz="6" w:space="0" w:color="auto"/>
            </w:tcBorders>
          </w:tcPr>
          <w:p w14:paraId="0463AE53" w14:textId="77777777" w:rsidR="007E522F" w:rsidRPr="00697027" w:rsidRDefault="007E522F" w:rsidP="009D0478">
            <w:pPr>
              <w:pStyle w:val="TabletextCenter"/>
              <w:keepNext/>
            </w:pPr>
            <w:r w:rsidRPr="00697027">
              <w:t>G3</w:t>
            </w:r>
          </w:p>
        </w:tc>
        <w:tc>
          <w:tcPr>
            <w:tcW w:w="2835" w:type="dxa"/>
            <w:tcBorders>
              <w:top w:val="single" w:sz="6" w:space="0" w:color="auto"/>
              <w:left w:val="nil"/>
              <w:bottom w:val="single" w:sz="6" w:space="0" w:color="auto"/>
              <w:right w:val="single" w:sz="6" w:space="0" w:color="auto"/>
            </w:tcBorders>
          </w:tcPr>
          <w:p w14:paraId="7F2346BE" w14:textId="77777777" w:rsidR="007E522F" w:rsidRPr="00697027" w:rsidRDefault="007E522F" w:rsidP="009D0478">
            <w:pPr>
              <w:pStyle w:val="TabletextCenter"/>
              <w:keepNext/>
            </w:pPr>
            <w:r w:rsidRPr="00697027">
              <w:t>G4</w:t>
            </w:r>
          </w:p>
        </w:tc>
        <w:tc>
          <w:tcPr>
            <w:tcW w:w="1701" w:type="dxa"/>
          </w:tcPr>
          <w:p w14:paraId="075DE7C1" w14:textId="77777777" w:rsidR="007E522F" w:rsidRPr="00697027" w:rsidRDefault="007E522F" w:rsidP="009D0478">
            <w:pPr>
              <w:pStyle w:val="TableText"/>
              <w:keepNext/>
            </w:pPr>
            <w:r w:rsidRPr="00697027">
              <w:t>DW6</w:t>
            </w:r>
          </w:p>
        </w:tc>
      </w:tr>
      <w:tr w:rsidR="007E522F" w:rsidRPr="00697027" w14:paraId="109320C9" w14:textId="77777777" w:rsidTr="009D0478">
        <w:tc>
          <w:tcPr>
            <w:tcW w:w="2835" w:type="dxa"/>
            <w:tcBorders>
              <w:top w:val="single" w:sz="6" w:space="0" w:color="auto"/>
              <w:left w:val="single" w:sz="6" w:space="0" w:color="auto"/>
              <w:bottom w:val="single" w:sz="6" w:space="0" w:color="auto"/>
              <w:right w:val="dashed" w:sz="6" w:space="0" w:color="auto"/>
            </w:tcBorders>
          </w:tcPr>
          <w:p w14:paraId="1C7D9064" w14:textId="77777777" w:rsidR="007E522F" w:rsidRPr="00697027" w:rsidRDefault="007E522F" w:rsidP="009D0478">
            <w:pPr>
              <w:pStyle w:val="TabletextCenter"/>
              <w:keepNext/>
            </w:pPr>
            <w:r w:rsidRPr="00697027">
              <w:t>G5</w:t>
            </w:r>
          </w:p>
        </w:tc>
        <w:tc>
          <w:tcPr>
            <w:tcW w:w="2835" w:type="dxa"/>
            <w:tcBorders>
              <w:top w:val="single" w:sz="6" w:space="0" w:color="auto"/>
              <w:left w:val="nil"/>
              <w:bottom w:val="single" w:sz="6" w:space="0" w:color="auto"/>
              <w:right w:val="single" w:sz="6" w:space="0" w:color="auto"/>
            </w:tcBorders>
          </w:tcPr>
          <w:p w14:paraId="181914F0" w14:textId="77777777" w:rsidR="007E522F" w:rsidRPr="00697027" w:rsidRDefault="007E522F" w:rsidP="009D0478">
            <w:pPr>
              <w:pStyle w:val="TabletextCenter"/>
              <w:keepNext/>
            </w:pPr>
            <w:r w:rsidRPr="00697027">
              <w:t>G6</w:t>
            </w:r>
          </w:p>
        </w:tc>
        <w:tc>
          <w:tcPr>
            <w:tcW w:w="1701" w:type="dxa"/>
          </w:tcPr>
          <w:p w14:paraId="1544EF0A" w14:textId="77777777" w:rsidR="007E522F" w:rsidRPr="00697027" w:rsidRDefault="007E522F" w:rsidP="009D0478">
            <w:pPr>
              <w:pStyle w:val="TableText"/>
              <w:keepNext/>
            </w:pPr>
            <w:r w:rsidRPr="00697027">
              <w:t>DW7</w:t>
            </w:r>
          </w:p>
        </w:tc>
      </w:tr>
      <w:tr w:rsidR="007E522F" w:rsidRPr="00697027" w14:paraId="78FFEECA" w14:textId="77777777" w:rsidTr="009D0478">
        <w:tc>
          <w:tcPr>
            <w:tcW w:w="2835" w:type="dxa"/>
            <w:tcBorders>
              <w:top w:val="single" w:sz="6" w:space="0" w:color="auto"/>
              <w:left w:val="single" w:sz="6" w:space="0" w:color="auto"/>
              <w:bottom w:val="single" w:sz="6" w:space="0" w:color="auto"/>
              <w:right w:val="dashed" w:sz="6" w:space="0" w:color="auto"/>
            </w:tcBorders>
          </w:tcPr>
          <w:p w14:paraId="775D83CD" w14:textId="77777777" w:rsidR="007E522F" w:rsidRPr="00697027" w:rsidRDefault="007E522F" w:rsidP="009D0478">
            <w:pPr>
              <w:pStyle w:val="TabletextCenter"/>
              <w:keepNext/>
            </w:pPr>
            <w:r w:rsidRPr="00697027">
              <w:t>G7</w:t>
            </w:r>
          </w:p>
        </w:tc>
        <w:tc>
          <w:tcPr>
            <w:tcW w:w="2835" w:type="dxa"/>
            <w:tcBorders>
              <w:top w:val="single" w:sz="6" w:space="0" w:color="auto"/>
              <w:left w:val="nil"/>
              <w:bottom w:val="single" w:sz="6" w:space="0" w:color="auto"/>
              <w:right w:val="single" w:sz="6" w:space="0" w:color="auto"/>
            </w:tcBorders>
          </w:tcPr>
          <w:p w14:paraId="599645EF" w14:textId="77777777" w:rsidR="007E522F" w:rsidRPr="00697027" w:rsidRDefault="007E522F" w:rsidP="009D0478">
            <w:pPr>
              <w:pStyle w:val="TabletextCenter"/>
              <w:keepNext/>
            </w:pPr>
            <w:r w:rsidRPr="00697027">
              <w:t>G8</w:t>
            </w:r>
          </w:p>
        </w:tc>
        <w:tc>
          <w:tcPr>
            <w:tcW w:w="1701" w:type="dxa"/>
          </w:tcPr>
          <w:p w14:paraId="7505C267" w14:textId="77777777" w:rsidR="007E522F" w:rsidRPr="00697027" w:rsidRDefault="007E522F" w:rsidP="009D0478">
            <w:pPr>
              <w:pStyle w:val="TableText"/>
              <w:keepNext/>
            </w:pPr>
            <w:r w:rsidRPr="00697027">
              <w:t>DW8</w:t>
            </w:r>
          </w:p>
        </w:tc>
      </w:tr>
      <w:tr w:rsidR="007E522F" w:rsidRPr="00697027" w14:paraId="034178DD" w14:textId="77777777" w:rsidTr="009D0478">
        <w:tc>
          <w:tcPr>
            <w:tcW w:w="2835" w:type="dxa"/>
            <w:tcBorders>
              <w:top w:val="single" w:sz="6" w:space="0" w:color="auto"/>
              <w:left w:val="single" w:sz="6" w:space="0" w:color="auto"/>
              <w:bottom w:val="single" w:sz="6" w:space="0" w:color="auto"/>
              <w:right w:val="dashed" w:sz="6" w:space="0" w:color="auto"/>
            </w:tcBorders>
          </w:tcPr>
          <w:p w14:paraId="0D78A183" w14:textId="77777777" w:rsidR="007E522F" w:rsidRPr="00697027" w:rsidRDefault="007E522F" w:rsidP="009D0478">
            <w:pPr>
              <w:pStyle w:val="TabletextCenter"/>
              <w:keepNext/>
            </w:pPr>
            <w:r w:rsidRPr="00697027">
              <w:t>G9</w:t>
            </w:r>
          </w:p>
        </w:tc>
        <w:tc>
          <w:tcPr>
            <w:tcW w:w="2835" w:type="dxa"/>
            <w:tcBorders>
              <w:top w:val="single" w:sz="6" w:space="0" w:color="auto"/>
              <w:left w:val="nil"/>
              <w:bottom w:val="single" w:sz="6" w:space="0" w:color="auto"/>
              <w:right w:val="single" w:sz="6" w:space="0" w:color="auto"/>
            </w:tcBorders>
          </w:tcPr>
          <w:p w14:paraId="67D8E83E" w14:textId="77777777" w:rsidR="007E522F" w:rsidRPr="00697027" w:rsidRDefault="007E522F" w:rsidP="009D0478">
            <w:pPr>
              <w:pStyle w:val="TabletextCenter"/>
              <w:keepNext/>
            </w:pPr>
            <w:r w:rsidRPr="00697027">
              <w:t>G10</w:t>
            </w:r>
          </w:p>
        </w:tc>
        <w:tc>
          <w:tcPr>
            <w:tcW w:w="1701" w:type="dxa"/>
          </w:tcPr>
          <w:p w14:paraId="07528192" w14:textId="77777777" w:rsidR="007E522F" w:rsidRPr="00697027" w:rsidRDefault="007E522F" w:rsidP="009D0478">
            <w:pPr>
              <w:pStyle w:val="TableText"/>
              <w:keepNext/>
            </w:pPr>
            <w:r w:rsidRPr="00697027">
              <w:t>DW10</w:t>
            </w:r>
          </w:p>
        </w:tc>
      </w:tr>
      <w:tr w:rsidR="007E522F" w:rsidRPr="00697027" w14:paraId="7CF2D3EA" w14:textId="77777777" w:rsidTr="009D0478">
        <w:tc>
          <w:tcPr>
            <w:tcW w:w="2835" w:type="dxa"/>
            <w:tcBorders>
              <w:top w:val="single" w:sz="6" w:space="0" w:color="auto"/>
              <w:left w:val="single" w:sz="6" w:space="0" w:color="auto"/>
              <w:bottom w:val="single" w:sz="6" w:space="0" w:color="auto"/>
              <w:right w:val="dashed" w:sz="6" w:space="0" w:color="auto"/>
            </w:tcBorders>
          </w:tcPr>
          <w:p w14:paraId="01C659F5" w14:textId="77777777" w:rsidR="007E522F" w:rsidRPr="00697027" w:rsidRDefault="007E522F" w:rsidP="009D0478">
            <w:pPr>
              <w:pStyle w:val="TabletextCenter"/>
            </w:pPr>
            <w:r w:rsidRPr="00697027">
              <w:t>ETX</w:t>
            </w:r>
          </w:p>
        </w:tc>
        <w:tc>
          <w:tcPr>
            <w:tcW w:w="2835" w:type="dxa"/>
            <w:tcBorders>
              <w:top w:val="single" w:sz="6" w:space="0" w:color="auto"/>
              <w:left w:val="nil"/>
              <w:bottom w:val="single" w:sz="6" w:space="0" w:color="auto"/>
              <w:right w:val="single" w:sz="6" w:space="0" w:color="auto"/>
            </w:tcBorders>
          </w:tcPr>
          <w:p w14:paraId="3175AACE" w14:textId="77777777" w:rsidR="007E522F" w:rsidRPr="00697027" w:rsidRDefault="007E522F" w:rsidP="009D0478">
            <w:pPr>
              <w:pStyle w:val="TabletextCenter"/>
            </w:pPr>
            <w:r w:rsidRPr="00697027">
              <w:t>CHKSUM</w:t>
            </w:r>
          </w:p>
        </w:tc>
        <w:tc>
          <w:tcPr>
            <w:tcW w:w="1701" w:type="dxa"/>
          </w:tcPr>
          <w:p w14:paraId="0A265E0D" w14:textId="77777777" w:rsidR="007E522F" w:rsidRPr="00697027" w:rsidRDefault="007E522F" w:rsidP="009D0478">
            <w:pPr>
              <w:pStyle w:val="TableText"/>
            </w:pPr>
            <w:r w:rsidRPr="00697027">
              <w:t>DW11</w:t>
            </w:r>
          </w:p>
        </w:tc>
      </w:tr>
    </w:tbl>
    <w:p w14:paraId="0AB8A4E2" w14:textId="77777777" w:rsidR="007E522F" w:rsidRPr="00697027" w:rsidRDefault="007E522F" w:rsidP="007E522F"/>
    <w:p w14:paraId="7C333559" w14:textId="7FC15753" w:rsidR="007E522F" w:rsidRPr="00697027" w:rsidRDefault="007E522F" w:rsidP="007E522F">
      <w:pPr>
        <w:tabs>
          <w:tab w:val="clear" w:pos="1962"/>
          <w:tab w:val="left" w:pos="1954"/>
        </w:tabs>
      </w:pPr>
      <w:r w:rsidRPr="00697027">
        <w:t>In case the index telegram has not been received when the read</w:t>
      </w:r>
      <w:r w:rsidR="00BD0613" w:rsidRPr="00697027">
        <w:t xml:space="preserve"> </w:t>
      </w:r>
      <w:r w:rsidRPr="00697027">
        <w:t>signal is deactivated, the scanner must use the index number 9999 when returning the code tele</w:t>
      </w:r>
      <w:r w:rsidRPr="00697027">
        <w:softHyphen/>
        <w:t>gram. In this case GID is discarded in the code telegram.</w:t>
      </w:r>
    </w:p>
    <w:p w14:paraId="53929A3B" w14:textId="3105DC8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200" w:name="_Toc23919768"/>
      <w:bookmarkStart w:id="201" w:name="_Toc64867890"/>
      <w:bookmarkStart w:id="202" w:name="_Toc65385327"/>
      <w:bookmarkStart w:id="203" w:name="_Toc126983443"/>
      <w:bookmarkStart w:id="204" w:name="_Toc209594067"/>
      <w:bookmarkStart w:id="205" w:name="_Toc494185687"/>
      <w:bookmarkStart w:id="206" w:name="_Toc516230921"/>
      <w:bookmarkStart w:id="207" w:name="_Toc142031222"/>
      <w:r w:rsidRPr="00697027">
        <w:t xml:space="preserve">Error </w:t>
      </w:r>
      <w:r w:rsidR="00BD0613" w:rsidRPr="00697027">
        <w:t>t</w:t>
      </w:r>
      <w:r w:rsidRPr="00697027">
        <w:t>elegram</w:t>
      </w:r>
      <w:bookmarkEnd w:id="200"/>
      <w:bookmarkEnd w:id="201"/>
      <w:bookmarkEnd w:id="202"/>
      <w:bookmarkEnd w:id="203"/>
      <w:bookmarkEnd w:id="204"/>
      <w:bookmarkEnd w:id="205"/>
      <w:bookmarkEnd w:id="206"/>
      <w:bookmarkEnd w:id="207"/>
    </w:p>
    <w:p w14:paraId="3A33AFDC" w14:textId="4D72EF9D" w:rsidR="007E522F" w:rsidRPr="00697027" w:rsidRDefault="00BD0613" w:rsidP="007E522F">
      <w:pPr>
        <w:tabs>
          <w:tab w:val="clear" w:pos="1962"/>
          <w:tab w:val="left" w:pos="1954"/>
        </w:tabs>
      </w:pPr>
      <w:r w:rsidRPr="00697027">
        <w:t>If</w:t>
      </w:r>
      <w:r w:rsidR="007E522F" w:rsidRPr="00697027">
        <w:t xml:space="preserve"> the scanner detects an error, it is transmitted to the </w:t>
      </w:r>
      <w:r w:rsidR="007E522F" w:rsidRPr="00697027">
        <w:rPr>
          <w:spacing w:val="-2"/>
        </w:rPr>
        <w:t xml:space="preserve">CMC </w:t>
      </w:r>
      <w:r w:rsidR="007E522F" w:rsidRPr="00697027">
        <w:t>via an error telegram. The telegram design is similar to that of the other telegrams and is shown below:</w:t>
      </w:r>
    </w:p>
    <w:p w14:paraId="6BEE705F" w14:textId="77777777" w:rsidR="007E522F" w:rsidRPr="00697027" w:rsidRDefault="007E522F" w:rsidP="007E522F">
      <w:pPr>
        <w:pStyle w:val="HangingIndent2"/>
      </w:pPr>
      <w:r w:rsidRPr="00697027">
        <w:t>Telegram type:</w:t>
      </w:r>
      <w:r w:rsidRPr="00697027">
        <w:tab/>
        <w:t>F</w:t>
      </w:r>
    </w:p>
    <w:p w14:paraId="3559EA78" w14:textId="77777777" w:rsidR="007E522F" w:rsidRPr="00697027" w:rsidRDefault="007E522F" w:rsidP="007E522F">
      <w:pPr>
        <w:pStyle w:val="HangingIndent2"/>
      </w:pPr>
      <w:r w:rsidRPr="00697027">
        <w:t>Telegram format:</w:t>
      </w:r>
      <w:r w:rsidRPr="00697027">
        <w:tab/>
        <w:t>&lt;STX&gt;&lt;F&gt;&lt;ID&gt;&lt;ERROR&gt;&lt;ETX&gt;&lt;CHKSUM&gt;</w:t>
      </w:r>
    </w:p>
    <w:p w14:paraId="5584BE1B" w14:textId="77777777" w:rsidR="007E522F" w:rsidRPr="00697027" w:rsidRDefault="007E522F" w:rsidP="007E522F">
      <w:pPr>
        <w:pStyle w:val="HangingIndent2"/>
      </w:pPr>
      <w:r w:rsidRPr="00697027">
        <w:t>&lt;ID&gt;</w:t>
      </w:r>
      <w:r w:rsidRPr="00697027">
        <w:tab/>
        <w:t>Scanner identity</w:t>
      </w:r>
    </w:p>
    <w:p w14:paraId="607DFAB5" w14:textId="77777777" w:rsidR="007E522F" w:rsidRPr="00697027" w:rsidRDefault="007E522F" w:rsidP="007E522F">
      <w:pPr>
        <w:pStyle w:val="HangingIndent2"/>
      </w:pPr>
      <w:r w:rsidRPr="00697027">
        <w:t>&lt;ERROR&gt;</w:t>
      </w:r>
      <w:r w:rsidRPr="00697027">
        <w:tab/>
        <w:t>Error type</w:t>
      </w:r>
    </w:p>
    <w:p w14:paraId="5C07D6FB" w14:textId="77777777" w:rsidR="007E522F" w:rsidRPr="00697027" w:rsidRDefault="007E522F" w:rsidP="007E522F">
      <w:pPr>
        <w:pStyle w:val="HangingIndent2"/>
      </w:pPr>
    </w:p>
    <w:tbl>
      <w:tblPr>
        <w:tblW w:w="0" w:type="auto"/>
        <w:tblInd w:w="1361" w:type="dxa"/>
        <w:tblLayout w:type="fixed"/>
        <w:tblLook w:val="0000" w:firstRow="0" w:lastRow="0" w:firstColumn="0" w:lastColumn="0" w:noHBand="0" w:noVBand="0"/>
      </w:tblPr>
      <w:tblGrid>
        <w:gridCol w:w="2835"/>
        <w:gridCol w:w="2835"/>
        <w:gridCol w:w="1701"/>
      </w:tblGrid>
      <w:tr w:rsidR="007E522F" w:rsidRPr="00697027" w14:paraId="541B8DE1" w14:textId="77777777" w:rsidTr="009D0478">
        <w:tc>
          <w:tcPr>
            <w:tcW w:w="2835" w:type="dxa"/>
          </w:tcPr>
          <w:p w14:paraId="33CF443C" w14:textId="77777777" w:rsidR="007E522F" w:rsidRPr="00697027" w:rsidRDefault="007E522F" w:rsidP="009D0478">
            <w:pPr>
              <w:pStyle w:val="TableText"/>
            </w:pPr>
            <w:r w:rsidRPr="00697027">
              <w:t>Bit 15</w:t>
            </w:r>
          </w:p>
        </w:tc>
        <w:tc>
          <w:tcPr>
            <w:tcW w:w="2835" w:type="dxa"/>
          </w:tcPr>
          <w:p w14:paraId="31797E99" w14:textId="77777777" w:rsidR="007E522F" w:rsidRPr="00697027" w:rsidRDefault="007E522F" w:rsidP="009D0478">
            <w:pPr>
              <w:pStyle w:val="TabletextRight"/>
            </w:pPr>
            <w:r w:rsidRPr="00697027">
              <w:t>Bit 0</w:t>
            </w:r>
          </w:p>
        </w:tc>
        <w:tc>
          <w:tcPr>
            <w:tcW w:w="1701" w:type="dxa"/>
          </w:tcPr>
          <w:p w14:paraId="1CFA9464" w14:textId="77777777" w:rsidR="007E522F" w:rsidRPr="00697027" w:rsidRDefault="007E522F" w:rsidP="009D0478">
            <w:pPr>
              <w:pStyle w:val="TableText"/>
            </w:pPr>
          </w:p>
        </w:tc>
      </w:tr>
      <w:tr w:rsidR="007E522F" w:rsidRPr="00697027" w14:paraId="09BA804B" w14:textId="77777777" w:rsidTr="009D0478">
        <w:tc>
          <w:tcPr>
            <w:tcW w:w="2835" w:type="dxa"/>
            <w:tcBorders>
              <w:top w:val="single" w:sz="6" w:space="0" w:color="auto"/>
              <w:left w:val="single" w:sz="6" w:space="0" w:color="auto"/>
              <w:bottom w:val="single" w:sz="6" w:space="0" w:color="auto"/>
              <w:right w:val="dashed" w:sz="6" w:space="0" w:color="auto"/>
            </w:tcBorders>
          </w:tcPr>
          <w:p w14:paraId="401ECA81" w14:textId="77777777" w:rsidR="007E522F" w:rsidRPr="00697027" w:rsidRDefault="007E522F" w:rsidP="009D0478">
            <w:pPr>
              <w:pStyle w:val="TableText"/>
              <w:ind w:firstLine="742"/>
            </w:pPr>
            <w:r w:rsidRPr="00697027">
              <w:t>STX</w:t>
            </w:r>
          </w:p>
        </w:tc>
        <w:tc>
          <w:tcPr>
            <w:tcW w:w="2835" w:type="dxa"/>
            <w:tcBorders>
              <w:top w:val="single" w:sz="6" w:space="0" w:color="auto"/>
              <w:left w:val="nil"/>
              <w:bottom w:val="single" w:sz="6" w:space="0" w:color="auto"/>
              <w:right w:val="single" w:sz="6" w:space="0" w:color="auto"/>
            </w:tcBorders>
          </w:tcPr>
          <w:p w14:paraId="784B8190" w14:textId="77777777" w:rsidR="007E522F" w:rsidRPr="00697027" w:rsidRDefault="007E522F" w:rsidP="009D0478">
            <w:pPr>
              <w:pStyle w:val="TableText"/>
              <w:ind w:firstLine="742"/>
            </w:pPr>
            <w:r w:rsidRPr="00697027">
              <w:t>F</w:t>
            </w:r>
          </w:p>
        </w:tc>
        <w:tc>
          <w:tcPr>
            <w:tcW w:w="1701" w:type="dxa"/>
          </w:tcPr>
          <w:p w14:paraId="03B67531" w14:textId="77777777" w:rsidR="007E522F" w:rsidRPr="00697027" w:rsidRDefault="007E522F" w:rsidP="009D0478">
            <w:pPr>
              <w:pStyle w:val="TableText"/>
            </w:pPr>
            <w:r w:rsidRPr="00697027">
              <w:t>DW0</w:t>
            </w:r>
          </w:p>
        </w:tc>
      </w:tr>
      <w:tr w:rsidR="007E522F" w:rsidRPr="00697027" w14:paraId="4FEACA9F" w14:textId="77777777" w:rsidTr="009D0478">
        <w:tc>
          <w:tcPr>
            <w:tcW w:w="2835" w:type="dxa"/>
            <w:tcBorders>
              <w:top w:val="single" w:sz="6" w:space="0" w:color="auto"/>
              <w:left w:val="single" w:sz="6" w:space="0" w:color="auto"/>
              <w:bottom w:val="single" w:sz="6" w:space="0" w:color="auto"/>
              <w:right w:val="dashed" w:sz="6" w:space="0" w:color="auto"/>
            </w:tcBorders>
          </w:tcPr>
          <w:p w14:paraId="52D86628" w14:textId="77777777" w:rsidR="007E522F" w:rsidRPr="00697027" w:rsidRDefault="007E522F" w:rsidP="009D0478">
            <w:pPr>
              <w:pStyle w:val="TableText"/>
              <w:ind w:firstLine="742"/>
            </w:pPr>
            <w:r w:rsidRPr="00697027">
              <w:t>ID</w:t>
            </w:r>
          </w:p>
        </w:tc>
        <w:tc>
          <w:tcPr>
            <w:tcW w:w="2835" w:type="dxa"/>
            <w:tcBorders>
              <w:top w:val="single" w:sz="6" w:space="0" w:color="auto"/>
              <w:left w:val="nil"/>
              <w:bottom w:val="single" w:sz="6" w:space="0" w:color="auto"/>
              <w:right w:val="single" w:sz="6" w:space="0" w:color="auto"/>
            </w:tcBorders>
          </w:tcPr>
          <w:p w14:paraId="52D3ED1D" w14:textId="77777777" w:rsidR="007E522F" w:rsidRPr="00697027" w:rsidRDefault="007E522F" w:rsidP="009D0478">
            <w:pPr>
              <w:pStyle w:val="TableText"/>
              <w:ind w:firstLine="742"/>
            </w:pPr>
            <w:r w:rsidRPr="00697027">
              <w:t>ERROR</w:t>
            </w:r>
          </w:p>
        </w:tc>
        <w:tc>
          <w:tcPr>
            <w:tcW w:w="1701" w:type="dxa"/>
          </w:tcPr>
          <w:p w14:paraId="273C508C" w14:textId="77777777" w:rsidR="007E522F" w:rsidRPr="00697027" w:rsidRDefault="007E522F" w:rsidP="009D0478">
            <w:pPr>
              <w:pStyle w:val="TableText"/>
            </w:pPr>
          </w:p>
        </w:tc>
      </w:tr>
      <w:tr w:rsidR="007E522F" w:rsidRPr="00697027" w14:paraId="165B254C" w14:textId="77777777" w:rsidTr="009D0478">
        <w:tc>
          <w:tcPr>
            <w:tcW w:w="2835" w:type="dxa"/>
            <w:tcBorders>
              <w:top w:val="single" w:sz="6" w:space="0" w:color="auto"/>
              <w:left w:val="single" w:sz="6" w:space="0" w:color="auto"/>
              <w:bottom w:val="single" w:sz="6" w:space="0" w:color="auto"/>
              <w:right w:val="dashed" w:sz="6" w:space="0" w:color="auto"/>
            </w:tcBorders>
          </w:tcPr>
          <w:p w14:paraId="7D6C25B3" w14:textId="77777777" w:rsidR="007E522F" w:rsidRPr="00697027" w:rsidRDefault="007E522F" w:rsidP="009D0478">
            <w:pPr>
              <w:pStyle w:val="TableText"/>
              <w:ind w:firstLine="742"/>
            </w:pPr>
            <w:r w:rsidRPr="00697027">
              <w:t>ETX</w:t>
            </w:r>
          </w:p>
        </w:tc>
        <w:tc>
          <w:tcPr>
            <w:tcW w:w="2835" w:type="dxa"/>
            <w:tcBorders>
              <w:top w:val="single" w:sz="6" w:space="0" w:color="auto"/>
              <w:left w:val="nil"/>
              <w:bottom w:val="single" w:sz="6" w:space="0" w:color="auto"/>
              <w:right w:val="single" w:sz="6" w:space="0" w:color="auto"/>
            </w:tcBorders>
          </w:tcPr>
          <w:p w14:paraId="38EF5277" w14:textId="77777777" w:rsidR="007E522F" w:rsidRPr="00697027" w:rsidRDefault="007E522F" w:rsidP="009D0478">
            <w:pPr>
              <w:pStyle w:val="TableText"/>
              <w:ind w:firstLine="742"/>
            </w:pPr>
            <w:r w:rsidRPr="00697027">
              <w:t>CHKSUM</w:t>
            </w:r>
          </w:p>
        </w:tc>
        <w:tc>
          <w:tcPr>
            <w:tcW w:w="1701" w:type="dxa"/>
          </w:tcPr>
          <w:p w14:paraId="503B849C" w14:textId="77777777" w:rsidR="007E522F" w:rsidRPr="00697027" w:rsidRDefault="007E522F" w:rsidP="009D0478">
            <w:pPr>
              <w:pStyle w:val="TableText"/>
            </w:pPr>
          </w:p>
        </w:tc>
      </w:tr>
    </w:tbl>
    <w:p w14:paraId="41B2992B" w14:textId="77777777" w:rsidR="007E522F" w:rsidRPr="00697027" w:rsidRDefault="007E522F" w:rsidP="007E522F">
      <w:pPr>
        <w:tabs>
          <w:tab w:val="clear" w:pos="1962"/>
          <w:tab w:val="left" w:pos="1954"/>
        </w:tabs>
      </w:pPr>
    </w:p>
    <w:p w14:paraId="7BAAE82D" w14:textId="55B54032" w:rsidR="007E522F" w:rsidRPr="00697027" w:rsidRDefault="007E522F" w:rsidP="00BD0613">
      <w:r w:rsidRPr="00697027">
        <w:t>The scanner manufacturer, scanner identity, and error types are listed in enclosure</w:t>
      </w:r>
      <w:r w:rsidR="009D0478" w:rsidRPr="00697027">
        <w:t xml:space="preserve"> 2</w:t>
      </w:r>
      <w:r w:rsidRPr="00697027">
        <w:t>.</w:t>
      </w:r>
    </w:p>
    <w:p w14:paraId="6699F337" w14:textId="77777777" w:rsidR="007E522F" w:rsidRPr="00697027" w:rsidRDefault="007E522F" w:rsidP="007E522F">
      <w:pPr>
        <w:pStyle w:val="Heading3"/>
        <w:tabs>
          <w:tab w:val="clear" w:pos="1281"/>
          <w:tab w:val="clear" w:pos="1962"/>
          <w:tab w:val="left" w:pos="1260"/>
        </w:tabs>
        <w:overflowPunct w:val="0"/>
        <w:autoSpaceDE w:val="0"/>
        <w:autoSpaceDN w:val="0"/>
        <w:adjustRightInd w:val="0"/>
        <w:spacing w:after="120"/>
        <w:jc w:val="both"/>
        <w:textAlignment w:val="baseline"/>
      </w:pPr>
      <w:bookmarkStart w:id="208" w:name="_Toc23919769"/>
      <w:bookmarkStart w:id="209" w:name="_Toc64867891"/>
      <w:bookmarkStart w:id="210" w:name="_Toc65385328"/>
      <w:bookmarkStart w:id="211" w:name="_Toc126983444"/>
      <w:bookmarkStart w:id="212" w:name="_Toc209594068"/>
      <w:bookmarkStart w:id="213" w:name="_Toc494185688"/>
      <w:bookmarkStart w:id="214" w:name="_Toc516230922"/>
      <w:bookmarkStart w:id="215" w:name="_Toc142031223"/>
      <w:r w:rsidRPr="00697027">
        <w:lastRenderedPageBreak/>
        <w:t>Heartbeat Telegram</w:t>
      </w:r>
      <w:bookmarkEnd w:id="208"/>
      <w:bookmarkEnd w:id="209"/>
      <w:bookmarkEnd w:id="210"/>
      <w:bookmarkEnd w:id="211"/>
      <w:bookmarkEnd w:id="212"/>
      <w:bookmarkEnd w:id="213"/>
      <w:bookmarkEnd w:id="214"/>
      <w:bookmarkEnd w:id="215"/>
    </w:p>
    <w:p w14:paraId="3B148256" w14:textId="77777777" w:rsidR="007E522F" w:rsidRPr="00697027" w:rsidRDefault="007E522F" w:rsidP="007E522F">
      <w:pPr>
        <w:tabs>
          <w:tab w:val="clear" w:pos="1962"/>
          <w:tab w:val="left" w:pos="1954"/>
        </w:tabs>
      </w:pPr>
      <w:r w:rsidRPr="00697027">
        <w:t xml:space="preserve">To allow the </w:t>
      </w:r>
      <w:r w:rsidRPr="00697027">
        <w:rPr>
          <w:spacing w:val="-2"/>
        </w:rPr>
        <w:t xml:space="preserve">CMC </w:t>
      </w:r>
      <w:r w:rsidRPr="00697027">
        <w:t>to regularly check that the connected scanner is operational, the scanner cyclically sends a heartbeat telegram every 10 seconds. If, within a time period of 10 seconds, the scanner has not sent another telegram to the CMC, the scanner will send the heartbeat telegram. If the scanner is defective at the moment when the heartbeat telegram is supposed to be transmitted, the last transmitted error telegram will be resent.</w:t>
      </w:r>
    </w:p>
    <w:p w14:paraId="1CD8F2AA" w14:textId="77777777" w:rsidR="007E522F" w:rsidRPr="00697027" w:rsidRDefault="007E522F" w:rsidP="007E522F">
      <w:pPr>
        <w:tabs>
          <w:tab w:val="clear" w:pos="1962"/>
          <w:tab w:val="left" w:pos="1954"/>
        </w:tabs>
      </w:pPr>
      <w:r w:rsidRPr="00697027">
        <w:t>The heartbeat telegram design is similar to that of the error telegram and is shown below:</w:t>
      </w:r>
    </w:p>
    <w:p w14:paraId="49E219EE" w14:textId="77777777" w:rsidR="007E522F" w:rsidRPr="00697027" w:rsidRDefault="007E522F" w:rsidP="007E522F">
      <w:pPr>
        <w:pStyle w:val="HangingIndent2"/>
      </w:pPr>
      <w:r w:rsidRPr="00697027">
        <w:t>Telegram type:</w:t>
      </w:r>
      <w:r w:rsidRPr="00697027">
        <w:tab/>
        <w:t>F</w:t>
      </w:r>
    </w:p>
    <w:p w14:paraId="0209A5D1" w14:textId="77777777" w:rsidR="007E522F" w:rsidRPr="00697027" w:rsidRDefault="007E522F" w:rsidP="007E522F">
      <w:pPr>
        <w:pStyle w:val="HangingIndent2"/>
      </w:pPr>
      <w:r w:rsidRPr="00697027">
        <w:t>Telegram format:</w:t>
      </w:r>
      <w:r w:rsidRPr="00697027">
        <w:tab/>
        <w:t>&lt;STX&gt;&lt;F&gt;&lt;ID&gt;&lt;DEL&gt;&lt;ETX&gt;&lt;CHKSUM&gt;</w:t>
      </w:r>
    </w:p>
    <w:p w14:paraId="472AFB0C" w14:textId="77777777" w:rsidR="007E522F" w:rsidRPr="00697027" w:rsidRDefault="007E522F" w:rsidP="007E522F">
      <w:pPr>
        <w:pStyle w:val="HangingIndent2"/>
      </w:pPr>
      <w:r w:rsidRPr="00697027">
        <w:t>&lt;ID&gt;</w:t>
      </w:r>
      <w:r w:rsidRPr="00697027">
        <w:tab/>
        <w:t>Scanner identity</w:t>
      </w:r>
    </w:p>
    <w:p w14:paraId="56EDD713" w14:textId="77777777" w:rsidR="007E522F" w:rsidRPr="00697027" w:rsidRDefault="007E522F" w:rsidP="007E522F">
      <w:pPr>
        <w:pStyle w:val="HangingIndent2"/>
      </w:pPr>
      <w:r w:rsidRPr="00697027">
        <w:t>&lt;DEL&gt;</w:t>
      </w:r>
      <w:r w:rsidRPr="00697027">
        <w:tab/>
        <w:t>7F HEX</w:t>
      </w:r>
    </w:p>
    <w:p w14:paraId="7D60CAF7" w14:textId="77777777" w:rsidR="007E522F" w:rsidRPr="00697027" w:rsidRDefault="007E522F" w:rsidP="007E522F">
      <w:pPr>
        <w:pStyle w:val="HangingIndent2"/>
      </w:pPr>
    </w:p>
    <w:tbl>
      <w:tblPr>
        <w:tblW w:w="0" w:type="auto"/>
        <w:tblInd w:w="1361" w:type="dxa"/>
        <w:tblLayout w:type="fixed"/>
        <w:tblLook w:val="0000" w:firstRow="0" w:lastRow="0" w:firstColumn="0" w:lastColumn="0" w:noHBand="0" w:noVBand="0"/>
      </w:tblPr>
      <w:tblGrid>
        <w:gridCol w:w="2835"/>
        <w:gridCol w:w="2835"/>
        <w:gridCol w:w="1701"/>
      </w:tblGrid>
      <w:tr w:rsidR="007E522F" w:rsidRPr="00697027" w14:paraId="4EEB020D" w14:textId="77777777" w:rsidTr="009D0478">
        <w:tc>
          <w:tcPr>
            <w:tcW w:w="2835" w:type="dxa"/>
          </w:tcPr>
          <w:p w14:paraId="0557687C" w14:textId="77777777" w:rsidR="007E522F" w:rsidRPr="00697027" w:rsidRDefault="007E522F" w:rsidP="009D0478">
            <w:pPr>
              <w:pStyle w:val="TableText"/>
            </w:pPr>
            <w:r w:rsidRPr="00697027">
              <w:t>Bit 15</w:t>
            </w:r>
          </w:p>
        </w:tc>
        <w:tc>
          <w:tcPr>
            <w:tcW w:w="2835" w:type="dxa"/>
          </w:tcPr>
          <w:p w14:paraId="05500F2E" w14:textId="77777777" w:rsidR="007E522F" w:rsidRPr="00697027" w:rsidRDefault="007E522F" w:rsidP="009D0478">
            <w:pPr>
              <w:pStyle w:val="TabletextRight"/>
            </w:pPr>
            <w:r w:rsidRPr="00697027">
              <w:t>Bit 0</w:t>
            </w:r>
          </w:p>
        </w:tc>
        <w:tc>
          <w:tcPr>
            <w:tcW w:w="1701" w:type="dxa"/>
          </w:tcPr>
          <w:p w14:paraId="6B62F8AD" w14:textId="77777777" w:rsidR="007E522F" w:rsidRPr="00697027" w:rsidRDefault="007E522F" w:rsidP="009D0478">
            <w:pPr>
              <w:pStyle w:val="TableText"/>
            </w:pPr>
          </w:p>
        </w:tc>
      </w:tr>
      <w:tr w:rsidR="007E522F" w:rsidRPr="00697027" w14:paraId="778652C0" w14:textId="77777777" w:rsidTr="009D0478">
        <w:tc>
          <w:tcPr>
            <w:tcW w:w="2835" w:type="dxa"/>
            <w:tcBorders>
              <w:top w:val="single" w:sz="6" w:space="0" w:color="auto"/>
              <w:left w:val="single" w:sz="6" w:space="0" w:color="auto"/>
              <w:bottom w:val="single" w:sz="6" w:space="0" w:color="auto"/>
              <w:right w:val="dashed" w:sz="6" w:space="0" w:color="auto"/>
            </w:tcBorders>
          </w:tcPr>
          <w:p w14:paraId="28BA9AA5" w14:textId="77777777" w:rsidR="007E522F" w:rsidRPr="00697027" w:rsidRDefault="007E522F" w:rsidP="009D0478">
            <w:pPr>
              <w:pStyle w:val="TableText"/>
              <w:ind w:firstLine="742"/>
            </w:pPr>
            <w:r w:rsidRPr="00697027">
              <w:t>STX</w:t>
            </w:r>
          </w:p>
        </w:tc>
        <w:tc>
          <w:tcPr>
            <w:tcW w:w="2835" w:type="dxa"/>
            <w:tcBorders>
              <w:top w:val="single" w:sz="6" w:space="0" w:color="auto"/>
              <w:left w:val="nil"/>
              <w:bottom w:val="single" w:sz="6" w:space="0" w:color="auto"/>
              <w:right w:val="single" w:sz="6" w:space="0" w:color="auto"/>
            </w:tcBorders>
          </w:tcPr>
          <w:p w14:paraId="19CB7154" w14:textId="77777777" w:rsidR="007E522F" w:rsidRPr="00697027" w:rsidRDefault="007E522F" w:rsidP="009D0478">
            <w:pPr>
              <w:pStyle w:val="TableText"/>
              <w:ind w:firstLine="742"/>
            </w:pPr>
            <w:r w:rsidRPr="00697027">
              <w:t>F</w:t>
            </w:r>
          </w:p>
        </w:tc>
        <w:tc>
          <w:tcPr>
            <w:tcW w:w="1701" w:type="dxa"/>
          </w:tcPr>
          <w:p w14:paraId="2CC75EA3" w14:textId="77777777" w:rsidR="007E522F" w:rsidRPr="00697027" w:rsidRDefault="007E522F" w:rsidP="009D0478">
            <w:pPr>
              <w:pStyle w:val="TableText"/>
            </w:pPr>
            <w:r w:rsidRPr="00697027">
              <w:t>DW0</w:t>
            </w:r>
          </w:p>
        </w:tc>
      </w:tr>
      <w:tr w:rsidR="007E522F" w:rsidRPr="00697027" w14:paraId="1B75F860" w14:textId="77777777" w:rsidTr="009D0478">
        <w:tc>
          <w:tcPr>
            <w:tcW w:w="2835" w:type="dxa"/>
            <w:tcBorders>
              <w:top w:val="single" w:sz="6" w:space="0" w:color="auto"/>
              <w:left w:val="single" w:sz="6" w:space="0" w:color="auto"/>
              <w:bottom w:val="single" w:sz="6" w:space="0" w:color="auto"/>
              <w:right w:val="dashed" w:sz="6" w:space="0" w:color="auto"/>
            </w:tcBorders>
          </w:tcPr>
          <w:p w14:paraId="77219126" w14:textId="77777777" w:rsidR="007E522F" w:rsidRPr="00697027" w:rsidRDefault="007E522F" w:rsidP="009D0478">
            <w:pPr>
              <w:pStyle w:val="TableText"/>
              <w:ind w:firstLine="742"/>
            </w:pPr>
            <w:r w:rsidRPr="00697027">
              <w:t>ID</w:t>
            </w:r>
          </w:p>
        </w:tc>
        <w:tc>
          <w:tcPr>
            <w:tcW w:w="2835" w:type="dxa"/>
            <w:tcBorders>
              <w:top w:val="single" w:sz="6" w:space="0" w:color="auto"/>
              <w:left w:val="nil"/>
              <w:bottom w:val="single" w:sz="6" w:space="0" w:color="auto"/>
              <w:right w:val="single" w:sz="6" w:space="0" w:color="auto"/>
            </w:tcBorders>
          </w:tcPr>
          <w:p w14:paraId="5DCA5351" w14:textId="77777777" w:rsidR="007E522F" w:rsidRPr="00697027" w:rsidRDefault="007E522F" w:rsidP="009D0478">
            <w:pPr>
              <w:pStyle w:val="TableText"/>
              <w:ind w:firstLine="742"/>
            </w:pPr>
            <w:r w:rsidRPr="00697027">
              <w:t>DEL</w:t>
            </w:r>
          </w:p>
        </w:tc>
        <w:tc>
          <w:tcPr>
            <w:tcW w:w="1701" w:type="dxa"/>
          </w:tcPr>
          <w:p w14:paraId="35EB35A6" w14:textId="77777777" w:rsidR="007E522F" w:rsidRPr="00697027" w:rsidRDefault="007E522F" w:rsidP="009D0478">
            <w:pPr>
              <w:pStyle w:val="TableText"/>
            </w:pPr>
          </w:p>
        </w:tc>
      </w:tr>
      <w:tr w:rsidR="007E522F" w:rsidRPr="00697027" w14:paraId="7D931A40" w14:textId="77777777" w:rsidTr="009D0478">
        <w:tc>
          <w:tcPr>
            <w:tcW w:w="2835" w:type="dxa"/>
            <w:tcBorders>
              <w:top w:val="single" w:sz="6" w:space="0" w:color="auto"/>
              <w:left w:val="single" w:sz="6" w:space="0" w:color="auto"/>
              <w:bottom w:val="single" w:sz="6" w:space="0" w:color="auto"/>
              <w:right w:val="dashed" w:sz="6" w:space="0" w:color="auto"/>
            </w:tcBorders>
          </w:tcPr>
          <w:p w14:paraId="17C630E7" w14:textId="77777777" w:rsidR="007E522F" w:rsidRPr="00697027" w:rsidRDefault="007E522F" w:rsidP="009D0478">
            <w:pPr>
              <w:pStyle w:val="TableText"/>
              <w:ind w:firstLine="742"/>
            </w:pPr>
            <w:r w:rsidRPr="00697027">
              <w:t>ETX</w:t>
            </w:r>
          </w:p>
        </w:tc>
        <w:tc>
          <w:tcPr>
            <w:tcW w:w="2835" w:type="dxa"/>
            <w:tcBorders>
              <w:top w:val="single" w:sz="6" w:space="0" w:color="auto"/>
              <w:left w:val="nil"/>
              <w:bottom w:val="single" w:sz="6" w:space="0" w:color="auto"/>
              <w:right w:val="single" w:sz="6" w:space="0" w:color="auto"/>
            </w:tcBorders>
          </w:tcPr>
          <w:p w14:paraId="294EBFF9" w14:textId="77777777" w:rsidR="007E522F" w:rsidRPr="00697027" w:rsidRDefault="007E522F" w:rsidP="009D0478">
            <w:pPr>
              <w:pStyle w:val="TableText"/>
              <w:ind w:firstLine="742"/>
            </w:pPr>
            <w:r w:rsidRPr="00697027">
              <w:t>CHKSUM</w:t>
            </w:r>
          </w:p>
        </w:tc>
        <w:tc>
          <w:tcPr>
            <w:tcW w:w="1701" w:type="dxa"/>
          </w:tcPr>
          <w:p w14:paraId="4D2773D2" w14:textId="77777777" w:rsidR="007E522F" w:rsidRPr="00697027" w:rsidRDefault="007E522F" w:rsidP="009D0478">
            <w:pPr>
              <w:pStyle w:val="TableText"/>
            </w:pPr>
          </w:p>
        </w:tc>
      </w:tr>
    </w:tbl>
    <w:p w14:paraId="0F62F6B9" w14:textId="77777777" w:rsidR="007E522F" w:rsidRPr="00697027" w:rsidRDefault="007E522F" w:rsidP="007E522F">
      <w:pPr>
        <w:tabs>
          <w:tab w:val="clear" w:pos="1962"/>
          <w:tab w:val="left" w:pos="1954"/>
        </w:tabs>
      </w:pPr>
    </w:p>
    <w:p w14:paraId="629FD938" w14:textId="51A8C027" w:rsidR="007E522F" w:rsidRPr="00697027" w:rsidRDefault="007E522F" w:rsidP="007E522F">
      <w:pPr>
        <w:tabs>
          <w:tab w:val="clear" w:pos="1962"/>
          <w:tab w:val="left" w:pos="1954"/>
        </w:tabs>
      </w:pPr>
      <w:r w:rsidRPr="00697027">
        <w:t>The scanner manufacturer and scanner identity are listed in enclosure</w:t>
      </w:r>
      <w:r w:rsidR="009D0478" w:rsidRPr="00697027">
        <w:t xml:space="preserve"> 2</w:t>
      </w:r>
      <w:r w:rsidRPr="00697027">
        <w:t>.</w:t>
      </w:r>
    </w:p>
    <w:p w14:paraId="295D1429" w14:textId="77777777" w:rsidR="007E522F" w:rsidRPr="00697027" w:rsidRDefault="007E522F" w:rsidP="007E522F">
      <w:pPr>
        <w:pStyle w:val="Heading1"/>
        <w:tabs>
          <w:tab w:val="clear" w:pos="1281"/>
          <w:tab w:val="clear" w:pos="1962"/>
          <w:tab w:val="left" w:pos="1260"/>
        </w:tabs>
        <w:overflowPunct w:val="0"/>
        <w:autoSpaceDE w:val="0"/>
        <w:autoSpaceDN w:val="0"/>
        <w:adjustRightInd w:val="0"/>
        <w:jc w:val="both"/>
        <w:textAlignment w:val="baseline"/>
      </w:pPr>
      <w:bookmarkStart w:id="216" w:name="_Toc23919770"/>
      <w:bookmarkStart w:id="217" w:name="_Ref30903898"/>
      <w:bookmarkStart w:id="218" w:name="_Ref30904100"/>
      <w:bookmarkStart w:id="219" w:name="_Toc64867892"/>
      <w:bookmarkStart w:id="220" w:name="_Toc65385329"/>
      <w:bookmarkStart w:id="221" w:name="_Toc126983445"/>
      <w:bookmarkStart w:id="222" w:name="_Toc209594069"/>
      <w:bookmarkStart w:id="223" w:name="_Toc494185689"/>
      <w:bookmarkStart w:id="224" w:name="_Toc516230923"/>
      <w:bookmarkStart w:id="225" w:name="_Toc142031224"/>
      <w:r w:rsidRPr="00697027">
        <w:lastRenderedPageBreak/>
        <w:t>DEVIATIONS FROM NORMAL OPERATION</w:t>
      </w:r>
      <w:bookmarkEnd w:id="216"/>
      <w:bookmarkEnd w:id="217"/>
      <w:bookmarkEnd w:id="218"/>
      <w:bookmarkEnd w:id="219"/>
      <w:bookmarkEnd w:id="220"/>
      <w:bookmarkEnd w:id="221"/>
      <w:bookmarkEnd w:id="222"/>
      <w:bookmarkEnd w:id="223"/>
      <w:bookmarkEnd w:id="224"/>
      <w:bookmarkEnd w:id="225"/>
    </w:p>
    <w:p w14:paraId="72DB2210" w14:textId="70303A81" w:rsidR="007E522F" w:rsidRPr="00697027" w:rsidRDefault="007E522F" w:rsidP="007E522F">
      <w:pPr>
        <w:tabs>
          <w:tab w:val="clear" w:pos="1962"/>
          <w:tab w:val="left" w:pos="1954"/>
        </w:tabs>
      </w:pPr>
      <w:r w:rsidRPr="00697027">
        <w:t xml:space="preserve">In </w:t>
      </w:r>
      <w:r w:rsidR="00BD0613" w:rsidRPr="00697027">
        <w:t>general,</w:t>
      </w:r>
      <w:r w:rsidRPr="00697027">
        <w:t xml:space="preserve"> the </w:t>
      </w:r>
      <w:r w:rsidRPr="00697027">
        <w:rPr>
          <w:spacing w:val="-2"/>
        </w:rPr>
        <w:t xml:space="preserve">scanner </w:t>
      </w:r>
      <w:r w:rsidRPr="00697027">
        <w:t>constantly transmits status information to the CMC, thus ensuring that the CMC knows the status of the scanner.</w:t>
      </w:r>
    </w:p>
    <w:p w14:paraId="5BB6B05A" w14:textId="77777777" w:rsidR="007E522F" w:rsidRPr="00697027" w:rsidRDefault="007E522F" w:rsidP="007E522F">
      <w:pPr>
        <w:tabs>
          <w:tab w:val="clear" w:pos="1962"/>
          <w:tab w:val="left" w:pos="1954"/>
        </w:tabs>
      </w:pPr>
      <w:r w:rsidRPr="00697027">
        <w:t>By means of this information the CMC is able to esti</w:t>
      </w:r>
      <w:r w:rsidRPr="00697027">
        <w:softHyphen/>
        <w:t>mate whether an error is so fatal that it needs immediate response (e.g. stop of the sorter or reset of the scanner).</w:t>
      </w:r>
      <w:r w:rsidRPr="00697027">
        <w:softHyphen/>
      </w:r>
    </w:p>
    <w:p w14:paraId="0A98664F" w14:textId="5DE26C46" w:rsidR="007E522F" w:rsidRPr="00697027" w:rsidRDefault="007E522F" w:rsidP="007E522F">
      <w:pPr>
        <w:tabs>
          <w:tab w:val="clear" w:pos="1962"/>
          <w:tab w:val="left" w:pos="1954"/>
        </w:tabs>
      </w:pPr>
      <w:r w:rsidRPr="00697027">
        <w:t xml:space="preserve">Telegrams which are considered </w:t>
      </w:r>
      <w:r w:rsidR="00BD0613" w:rsidRPr="00697027">
        <w:t xml:space="preserve">by the CMC </w:t>
      </w:r>
      <w:r w:rsidRPr="00697027">
        <w:t>to be invalid are discarded.</w:t>
      </w:r>
    </w:p>
    <w:p w14:paraId="1399909C"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226" w:name="_Toc23919771"/>
      <w:bookmarkStart w:id="227" w:name="_Toc64867893"/>
      <w:bookmarkStart w:id="228" w:name="_Toc65385330"/>
      <w:bookmarkStart w:id="229" w:name="_Toc126983446"/>
      <w:bookmarkStart w:id="230" w:name="_Toc209594070"/>
      <w:bookmarkStart w:id="231" w:name="_Toc494185690"/>
      <w:bookmarkStart w:id="232" w:name="_Toc516230924"/>
      <w:bookmarkStart w:id="233" w:name="_Toc142031225"/>
      <w:r w:rsidRPr="00697027">
        <w:t>Scanner Does Not Reply to Initialization</w:t>
      </w:r>
      <w:bookmarkEnd w:id="226"/>
      <w:bookmarkEnd w:id="227"/>
      <w:bookmarkEnd w:id="228"/>
      <w:bookmarkEnd w:id="229"/>
      <w:bookmarkEnd w:id="230"/>
      <w:bookmarkEnd w:id="231"/>
      <w:bookmarkEnd w:id="232"/>
      <w:bookmarkEnd w:id="233"/>
    </w:p>
    <w:p w14:paraId="054D7516" w14:textId="77777777" w:rsidR="007E522F" w:rsidRPr="00697027" w:rsidRDefault="007E522F" w:rsidP="007E522F">
      <w:pPr>
        <w:pStyle w:val="HangingIndent3"/>
        <w:rPr>
          <w:b/>
        </w:rPr>
      </w:pPr>
      <w:r w:rsidRPr="00697027">
        <w:rPr>
          <w:b/>
        </w:rPr>
        <w:t>Communication</w:t>
      </w:r>
      <w:r w:rsidRPr="00697027">
        <w:rPr>
          <w:b/>
        </w:rPr>
        <w:tab/>
        <w:t>Description</w:t>
      </w:r>
    </w:p>
    <w:p w14:paraId="07917A41" w14:textId="5260AEB1" w:rsidR="007E522F" w:rsidRPr="00697027" w:rsidRDefault="007E522F" w:rsidP="007E522F">
      <w:pPr>
        <w:pStyle w:val="HangingIndent3"/>
      </w:pPr>
      <w:r w:rsidRPr="00697027">
        <w:rPr>
          <w:spacing w:val="-2"/>
        </w:rPr>
        <w:t>CMC</w:t>
      </w:r>
      <w:r w:rsidRPr="00697027">
        <w:t xml:space="preserve">— I </w:t>
      </w:r>
      <w:r w:rsidRPr="00697027">
        <w:sym w:font="Wingdings" w:char="00E0"/>
      </w:r>
      <w:r w:rsidRPr="00697027">
        <w:rPr>
          <w:b/>
        </w:rPr>
        <w:t xml:space="preserve"> </w:t>
      </w:r>
      <w:r w:rsidRPr="00697027">
        <w:t>Scanner</w:t>
      </w:r>
      <w:r w:rsidRPr="00697027">
        <w:tab/>
      </w:r>
      <w:r w:rsidRPr="00697027">
        <w:rPr>
          <w:spacing w:val="-2"/>
        </w:rPr>
        <w:t>CMC</w:t>
      </w:r>
      <w:r w:rsidR="00BD0613" w:rsidRPr="00697027">
        <w:rPr>
          <w:spacing w:val="-2"/>
        </w:rPr>
        <w:t xml:space="preserve"> </w:t>
      </w:r>
      <w:r w:rsidRPr="00697027">
        <w:t>transmits initializa</w:t>
      </w:r>
      <w:r w:rsidRPr="00697027">
        <w:softHyphen/>
        <w:t>tion to scanner</w:t>
      </w:r>
    </w:p>
    <w:p w14:paraId="730BB7FF" w14:textId="621AA067" w:rsidR="007E522F" w:rsidRPr="00697027" w:rsidRDefault="007E522F" w:rsidP="007E522F">
      <w:pPr>
        <w:pStyle w:val="HangingIndent3"/>
      </w:pPr>
      <w:r w:rsidRPr="00697027">
        <w:rPr>
          <w:spacing w:val="-2"/>
        </w:rPr>
        <w:t>CMC</w:t>
      </w:r>
      <w:r w:rsidRPr="00697027">
        <w:t xml:space="preserve">— I </w:t>
      </w:r>
      <w:r w:rsidRPr="00697027">
        <w:sym w:font="Wingdings" w:char="00E0"/>
      </w:r>
      <w:r w:rsidRPr="00697027">
        <w:t xml:space="preserve"> Scanner</w:t>
      </w:r>
      <w:r w:rsidRPr="00697027">
        <w:tab/>
      </w:r>
      <w:r w:rsidRPr="00697027">
        <w:rPr>
          <w:spacing w:val="-2"/>
        </w:rPr>
        <w:t>CMC</w:t>
      </w:r>
      <w:r w:rsidR="00BD0613" w:rsidRPr="00697027">
        <w:rPr>
          <w:spacing w:val="-2"/>
        </w:rPr>
        <w:t xml:space="preserve"> </w:t>
      </w:r>
      <w:r w:rsidRPr="00697027">
        <w:t>transmits initializa</w:t>
      </w:r>
      <w:r w:rsidRPr="00697027">
        <w:softHyphen/>
        <w:t>tion to scanner</w:t>
      </w:r>
    </w:p>
    <w:p w14:paraId="239EAE2B" w14:textId="32888309" w:rsidR="007E522F" w:rsidRPr="00697027" w:rsidRDefault="007E522F" w:rsidP="007E522F">
      <w:pPr>
        <w:pStyle w:val="HangingIndent3"/>
      </w:pPr>
      <w:r w:rsidRPr="00697027">
        <w:rPr>
          <w:spacing w:val="-2"/>
        </w:rPr>
        <w:t>CMC</w:t>
      </w:r>
      <w:r w:rsidRPr="00697027">
        <w:t xml:space="preserve">— I </w:t>
      </w:r>
      <w:r w:rsidRPr="00697027">
        <w:sym w:font="Wingdings" w:char="00E0"/>
      </w:r>
      <w:r w:rsidRPr="00697027">
        <w:t xml:space="preserve"> Scanner</w:t>
      </w:r>
      <w:r w:rsidRPr="00697027">
        <w:tab/>
      </w:r>
      <w:r w:rsidRPr="00697027">
        <w:rPr>
          <w:spacing w:val="-2"/>
        </w:rPr>
        <w:t>CMC</w:t>
      </w:r>
      <w:r w:rsidR="00BD0613" w:rsidRPr="00697027">
        <w:rPr>
          <w:spacing w:val="-2"/>
        </w:rPr>
        <w:t xml:space="preserve"> </w:t>
      </w:r>
      <w:r w:rsidRPr="00697027">
        <w:t>transmits initializa</w:t>
      </w:r>
      <w:r w:rsidRPr="00697027">
        <w:softHyphen/>
        <w:t>tion to scanner</w:t>
      </w:r>
    </w:p>
    <w:p w14:paraId="198C7D44" w14:textId="2C0D1508" w:rsidR="007E522F" w:rsidRPr="00697027" w:rsidRDefault="007E522F" w:rsidP="007E522F">
      <w:pPr>
        <w:tabs>
          <w:tab w:val="clear" w:pos="1962"/>
          <w:tab w:val="left" w:pos="1954"/>
        </w:tabs>
      </w:pPr>
      <w:r w:rsidRPr="00697027">
        <w:t>The "I"-telegrams are transmitted at regular time inter</w:t>
      </w:r>
      <w:r w:rsidRPr="00697027">
        <w:softHyphen/>
        <w:t>vals. This interval can be adjusted from 0</w:t>
      </w:r>
      <w:r w:rsidR="00BD0613" w:rsidRPr="00697027">
        <w:t xml:space="preserve"> to </w:t>
      </w:r>
      <w:r w:rsidRPr="00697027">
        <w:t>10 sec</w:t>
      </w:r>
      <w:r w:rsidR="00BD0613" w:rsidRPr="00697027">
        <w:t>onds</w:t>
      </w:r>
      <w:r w:rsidRPr="00697027">
        <w:t xml:space="preserve"> in the CMC.</w:t>
      </w:r>
    </w:p>
    <w:p w14:paraId="3DAE64C8" w14:textId="77777777" w:rsidR="007E522F" w:rsidRPr="00697027" w:rsidRDefault="007E522F" w:rsidP="007E522F">
      <w:pPr>
        <w:pStyle w:val="Heading2"/>
        <w:tabs>
          <w:tab w:val="clear" w:pos="1281"/>
          <w:tab w:val="clear" w:pos="1962"/>
          <w:tab w:val="left" w:pos="1260"/>
        </w:tabs>
        <w:overflowPunct w:val="0"/>
        <w:autoSpaceDE w:val="0"/>
        <w:autoSpaceDN w:val="0"/>
        <w:adjustRightInd w:val="0"/>
        <w:jc w:val="both"/>
        <w:textAlignment w:val="baseline"/>
      </w:pPr>
      <w:bookmarkStart w:id="234" w:name="_Toc23919772"/>
      <w:bookmarkStart w:id="235" w:name="_Toc64867894"/>
      <w:bookmarkStart w:id="236" w:name="_Toc65385331"/>
      <w:bookmarkStart w:id="237" w:name="_Toc126983447"/>
      <w:bookmarkStart w:id="238" w:name="_Toc209594071"/>
      <w:bookmarkStart w:id="239" w:name="_Toc494185691"/>
      <w:bookmarkStart w:id="240" w:name="_Toc516230925"/>
      <w:bookmarkStart w:id="241" w:name="_Toc142031226"/>
      <w:r w:rsidRPr="00697027">
        <w:t>Code Telegram with Index 9999</w:t>
      </w:r>
      <w:bookmarkEnd w:id="234"/>
      <w:bookmarkEnd w:id="235"/>
      <w:bookmarkEnd w:id="236"/>
      <w:bookmarkEnd w:id="237"/>
      <w:bookmarkEnd w:id="238"/>
      <w:bookmarkEnd w:id="239"/>
      <w:bookmarkEnd w:id="240"/>
      <w:bookmarkEnd w:id="241"/>
    </w:p>
    <w:p w14:paraId="665D26A5" w14:textId="77777777" w:rsidR="007E522F" w:rsidRPr="00697027" w:rsidRDefault="007E522F" w:rsidP="007E522F">
      <w:pPr>
        <w:pStyle w:val="HangingIndent3"/>
        <w:rPr>
          <w:b/>
        </w:rPr>
      </w:pPr>
      <w:r w:rsidRPr="00697027">
        <w:rPr>
          <w:b/>
        </w:rPr>
        <w:t>Communication</w:t>
      </w:r>
      <w:r w:rsidRPr="00697027">
        <w:rPr>
          <w:b/>
        </w:rPr>
        <w:tab/>
        <w:t>Description</w:t>
      </w:r>
    </w:p>
    <w:p w14:paraId="1EA0678D" w14:textId="77777777" w:rsidR="007E522F" w:rsidRPr="00697027" w:rsidRDefault="007E522F" w:rsidP="007E522F">
      <w:pPr>
        <w:pStyle w:val="HangingIndent3"/>
      </w:pPr>
      <w:r w:rsidRPr="00697027">
        <w:rPr>
          <w:spacing w:val="-2"/>
        </w:rPr>
        <w:t>CMC</w:t>
      </w:r>
      <w:r w:rsidRPr="00697027">
        <w:t xml:space="preserve">            Scanner</w:t>
      </w:r>
      <w:r w:rsidRPr="00697027">
        <w:tab/>
        <w:t>The scanner does not receive the index telegram as previ</w:t>
      </w:r>
      <w:r w:rsidRPr="00697027">
        <w:softHyphen/>
        <w:t>ously described.</w:t>
      </w:r>
    </w:p>
    <w:p w14:paraId="0AB15D60" w14:textId="0AD8B751" w:rsidR="007E522F" w:rsidRPr="00697027" w:rsidRDefault="007E522F" w:rsidP="007E522F">
      <w:pPr>
        <w:pStyle w:val="HangingIndent3"/>
      </w:pPr>
      <w:r w:rsidRPr="00697027">
        <w:rPr>
          <w:spacing w:val="-2"/>
        </w:rPr>
        <w:t xml:space="preserve">CMC </w:t>
      </w:r>
      <w:r w:rsidRPr="00697027">
        <w:rPr>
          <w:spacing w:val="-2"/>
        </w:rPr>
        <w:sym w:font="Wingdings" w:char="00DF"/>
      </w:r>
      <w:r w:rsidRPr="00697027">
        <w:rPr>
          <w:spacing w:val="-2"/>
        </w:rPr>
        <w:t xml:space="preserve"> C —</w:t>
      </w:r>
      <w:r w:rsidRPr="00697027">
        <w:rPr>
          <w:b/>
          <w:spacing w:val="-2"/>
        </w:rPr>
        <w:t xml:space="preserve"> </w:t>
      </w:r>
      <w:r w:rsidRPr="00697027">
        <w:t>Scanner</w:t>
      </w:r>
      <w:r w:rsidRPr="00697027">
        <w:tab/>
      </w:r>
      <w:r w:rsidR="00BD0613" w:rsidRPr="00697027">
        <w:t>The s</w:t>
      </w:r>
      <w:r w:rsidRPr="00697027">
        <w:t>canner transmits a code tele</w:t>
      </w:r>
      <w:r w:rsidRPr="00697027">
        <w:softHyphen/>
        <w:t>gram with index 9999.</w:t>
      </w:r>
    </w:p>
    <w:p w14:paraId="5157D47C" w14:textId="77777777" w:rsidR="007E522F" w:rsidRPr="00697027" w:rsidRDefault="007E522F" w:rsidP="007E522F">
      <w:pPr>
        <w:tabs>
          <w:tab w:val="clear" w:pos="1962"/>
          <w:tab w:val="left" w:pos="1954"/>
        </w:tabs>
      </w:pPr>
    </w:p>
    <w:p w14:paraId="317F841F" w14:textId="77777777" w:rsidR="007E522F" w:rsidRPr="00697027" w:rsidRDefault="007E522F" w:rsidP="007E522F">
      <w:pPr>
        <w:tabs>
          <w:tab w:val="clear" w:pos="1962"/>
          <w:tab w:val="left" w:pos="1954"/>
        </w:tabs>
      </w:pPr>
      <w:r w:rsidRPr="00697027">
        <w:t>Example:</w:t>
      </w:r>
    </w:p>
    <w:p w14:paraId="03FC6265" w14:textId="77777777" w:rsidR="007E522F" w:rsidRPr="00697027" w:rsidRDefault="007E522F" w:rsidP="007E522F">
      <w:pPr>
        <w:pStyle w:val="HangingIndent2"/>
      </w:pPr>
      <w:r w:rsidRPr="00697027">
        <w:t>Index number:</w:t>
      </w:r>
      <w:r w:rsidRPr="00697027">
        <w:tab/>
        <w:t>99 99</w:t>
      </w:r>
    </w:p>
    <w:p w14:paraId="04577AF6" w14:textId="77777777" w:rsidR="007E522F" w:rsidRPr="00697027" w:rsidRDefault="007E522F" w:rsidP="007E522F">
      <w:pPr>
        <w:pStyle w:val="HangingIndent2"/>
      </w:pPr>
      <w:r w:rsidRPr="00697027">
        <w:t>GID:</w:t>
      </w:r>
      <w:r w:rsidRPr="00697027">
        <w:tab/>
        <w:t>Discarded</w:t>
      </w:r>
    </w:p>
    <w:p w14:paraId="2B14E0AC" w14:textId="77777777" w:rsidR="007E522F" w:rsidRPr="00697027" w:rsidRDefault="007E522F" w:rsidP="007E522F">
      <w:pPr>
        <w:pStyle w:val="HangingIndent2"/>
      </w:pPr>
    </w:p>
    <w:tbl>
      <w:tblPr>
        <w:tblW w:w="0" w:type="auto"/>
        <w:tblInd w:w="1361" w:type="dxa"/>
        <w:tblLayout w:type="fixed"/>
        <w:tblLook w:val="0000" w:firstRow="0" w:lastRow="0" w:firstColumn="0" w:lastColumn="0" w:noHBand="0" w:noVBand="0"/>
      </w:tblPr>
      <w:tblGrid>
        <w:gridCol w:w="2835"/>
        <w:gridCol w:w="2835"/>
        <w:gridCol w:w="1701"/>
      </w:tblGrid>
      <w:tr w:rsidR="007E522F" w:rsidRPr="00697027" w14:paraId="7A6E0356" w14:textId="77777777" w:rsidTr="009D0478">
        <w:tc>
          <w:tcPr>
            <w:tcW w:w="2835" w:type="dxa"/>
          </w:tcPr>
          <w:p w14:paraId="5AFBEDE4" w14:textId="77777777" w:rsidR="007E522F" w:rsidRPr="00697027" w:rsidRDefault="007E522F" w:rsidP="009D0478">
            <w:pPr>
              <w:pStyle w:val="TableText"/>
            </w:pPr>
            <w:r w:rsidRPr="00697027">
              <w:t>Bit 15</w:t>
            </w:r>
          </w:p>
        </w:tc>
        <w:tc>
          <w:tcPr>
            <w:tcW w:w="2835" w:type="dxa"/>
          </w:tcPr>
          <w:p w14:paraId="0DE221A4" w14:textId="77777777" w:rsidR="007E522F" w:rsidRPr="00697027" w:rsidRDefault="007E522F" w:rsidP="009D0478">
            <w:pPr>
              <w:pStyle w:val="TabletextRight"/>
            </w:pPr>
            <w:r w:rsidRPr="00697027">
              <w:t>Bit 0</w:t>
            </w:r>
          </w:p>
        </w:tc>
        <w:tc>
          <w:tcPr>
            <w:tcW w:w="1701" w:type="dxa"/>
          </w:tcPr>
          <w:p w14:paraId="373153F1" w14:textId="77777777" w:rsidR="007E522F" w:rsidRPr="00697027" w:rsidRDefault="007E522F" w:rsidP="009D0478">
            <w:pPr>
              <w:pStyle w:val="TableText"/>
            </w:pPr>
          </w:p>
        </w:tc>
      </w:tr>
      <w:tr w:rsidR="007E522F" w:rsidRPr="00697027" w14:paraId="566C1005" w14:textId="77777777" w:rsidTr="009D0478">
        <w:tc>
          <w:tcPr>
            <w:tcW w:w="2835" w:type="dxa"/>
            <w:tcBorders>
              <w:top w:val="single" w:sz="6" w:space="0" w:color="auto"/>
              <w:left w:val="single" w:sz="6" w:space="0" w:color="auto"/>
              <w:bottom w:val="single" w:sz="6" w:space="0" w:color="auto"/>
              <w:right w:val="dashed" w:sz="6" w:space="0" w:color="auto"/>
            </w:tcBorders>
          </w:tcPr>
          <w:p w14:paraId="698302AF" w14:textId="77777777" w:rsidR="007E522F" w:rsidRPr="00697027" w:rsidRDefault="007E522F" w:rsidP="009D0478">
            <w:pPr>
              <w:pStyle w:val="TableText"/>
              <w:ind w:firstLine="742"/>
            </w:pPr>
            <w:r w:rsidRPr="00697027">
              <w:t>02 HEX (STX)</w:t>
            </w:r>
          </w:p>
        </w:tc>
        <w:tc>
          <w:tcPr>
            <w:tcW w:w="2835" w:type="dxa"/>
            <w:tcBorders>
              <w:top w:val="single" w:sz="6" w:space="0" w:color="auto"/>
              <w:left w:val="nil"/>
              <w:bottom w:val="single" w:sz="6" w:space="0" w:color="auto"/>
              <w:right w:val="single" w:sz="6" w:space="0" w:color="auto"/>
            </w:tcBorders>
          </w:tcPr>
          <w:p w14:paraId="620AEAEF" w14:textId="77777777" w:rsidR="007E522F" w:rsidRPr="00697027" w:rsidRDefault="007E522F" w:rsidP="009D0478">
            <w:pPr>
              <w:pStyle w:val="TableText"/>
              <w:ind w:firstLine="742"/>
            </w:pPr>
            <w:r w:rsidRPr="00697027">
              <w:t>43 HEX (C)</w:t>
            </w:r>
          </w:p>
        </w:tc>
        <w:tc>
          <w:tcPr>
            <w:tcW w:w="1701" w:type="dxa"/>
          </w:tcPr>
          <w:p w14:paraId="57E3BA39" w14:textId="77777777" w:rsidR="007E522F" w:rsidRPr="00697027" w:rsidRDefault="007E522F" w:rsidP="009D0478">
            <w:pPr>
              <w:pStyle w:val="TableText"/>
            </w:pPr>
            <w:r w:rsidRPr="00697027">
              <w:t>DW0</w:t>
            </w:r>
          </w:p>
        </w:tc>
      </w:tr>
      <w:tr w:rsidR="007E522F" w:rsidRPr="00697027" w14:paraId="23C8F475" w14:textId="77777777" w:rsidTr="009D0478">
        <w:tc>
          <w:tcPr>
            <w:tcW w:w="2835" w:type="dxa"/>
            <w:tcBorders>
              <w:top w:val="single" w:sz="6" w:space="0" w:color="auto"/>
              <w:left w:val="single" w:sz="6" w:space="0" w:color="auto"/>
              <w:bottom w:val="single" w:sz="6" w:space="0" w:color="auto"/>
              <w:right w:val="dashed" w:sz="6" w:space="0" w:color="auto"/>
            </w:tcBorders>
          </w:tcPr>
          <w:p w14:paraId="0AAF7E90" w14:textId="77777777" w:rsidR="007E522F" w:rsidRPr="00697027" w:rsidRDefault="007E522F" w:rsidP="009D0478">
            <w:pPr>
              <w:pStyle w:val="TableText"/>
              <w:ind w:firstLine="742"/>
            </w:pPr>
            <w:r w:rsidRPr="00697027">
              <w:t>39 HEX (9)</w:t>
            </w:r>
          </w:p>
        </w:tc>
        <w:tc>
          <w:tcPr>
            <w:tcW w:w="2835" w:type="dxa"/>
            <w:tcBorders>
              <w:top w:val="single" w:sz="6" w:space="0" w:color="auto"/>
              <w:left w:val="nil"/>
              <w:bottom w:val="single" w:sz="6" w:space="0" w:color="auto"/>
              <w:right w:val="single" w:sz="6" w:space="0" w:color="auto"/>
            </w:tcBorders>
          </w:tcPr>
          <w:p w14:paraId="09971FA0" w14:textId="77777777" w:rsidR="007E522F" w:rsidRPr="00697027" w:rsidRDefault="007E522F" w:rsidP="009D0478">
            <w:pPr>
              <w:pStyle w:val="TableText"/>
              <w:ind w:firstLine="742"/>
            </w:pPr>
            <w:r w:rsidRPr="00697027">
              <w:t>39 HEX (9)</w:t>
            </w:r>
          </w:p>
        </w:tc>
        <w:tc>
          <w:tcPr>
            <w:tcW w:w="1701" w:type="dxa"/>
          </w:tcPr>
          <w:p w14:paraId="05A4F147" w14:textId="77777777" w:rsidR="007E522F" w:rsidRPr="00697027" w:rsidRDefault="007E522F" w:rsidP="009D0478">
            <w:pPr>
              <w:pStyle w:val="TableText"/>
            </w:pPr>
            <w:r w:rsidRPr="00697027">
              <w:t>DW1</w:t>
            </w:r>
          </w:p>
        </w:tc>
      </w:tr>
      <w:tr w:rsidR="007E522F" w:rsidRPr="00697027" w14:paraId="660705AD" w14:textId="77777777" w:rsidTr="009D0478">
        <w:tc>
          <w:tcPr>
            <w:tcW w:w="2835" w:type="dxa"/>
            <w:tcBorders>
              <w:top w:val="single" w:sz="6" w:space="0" w:color="auto"/>
              <w:left w:val="single" w:sz="6" w:space="0" w:color="auto"/>
              <w:bottom w:val="single" w:sz="6" w:space="0" w:color="auto"/>
              <w:right w:val="dashed" w:sz="6" w:space="0" w:color="auto"/>
            </w:tcBorders>
          </w:tcPr>
          <w:p w14:paraId="6F56E0CD" w14:textId="77777777" w:rsidR="007E522F" w:rsidRPr="00697027" w:rsidRDefault="007E522F" w:rsidP="009D0478">
            <w:pPr>
              <w:pStyle w:val="TableText"/>
              <w:ind w:firstLine="742"/>
            </w:pPr>
            <w:r w:rsidRPr="00697027">
              <w:t>39 HEX (9)</w:t>
            </w:r>
          </w:p>
        </w:tc>
        <w:tc>
          <w:tcPr>
            <w:tcW w:w="2835" w:type="dxa"/>
            <w:tcBorders>
              <w:top w:val="single" w:sz="6" w:space="0" w:color="auto"/>
              <w:left w:val="nil"/>
              <w:bottom w:val="single" w:sz="6" w:space="0" w:color="auto"/>
              <w:right w:val="single" w:sz="6" w:space="0" w:color="auto"/>
            </w:tcBorders>
          </w:tcPr>
          <w:p w14:paraId="72FB106E" w14:textId="77777777" w:rsidR="007E522F" w:rsidRPr="00697027" w:rsidRDefault="007E522F" w:rsidP="009D0478">
            <w:pPr>
              <w:pStyle w:val="TableText"/>
              <w:ind w:firstLine="742"/>
            </w:pPr>
            <w:r w:rsidRPr="00697027">
              <w:t>39 HEX (9)</w:t>
            </w:r>
          </w:p>
        </w:tc>
        <w:tc>
          <w:tcPr>
            <w:tcW w:w="1701" w:type="dxa"/>
          </w:tcPr>
          <w:p w14:paraId="24B244D3" w14:textId="77777777" w:rsidR="007E522F" w:rsidRPr="00697027" w:rsidRDefault="007E522F" w:rsidP="009D0478">
            <w:pPr>
              <w:pStyle w:val="TableText"/>
            </w:pPr>
            <w:r w:rsidRPr="00697027">
              <w:t>DW2</w:t>
            </w:r>
          </w:p>
        </w:tc>
      </w:tr>
      <w:tr w:rsidR="007E522F" w:rsidRPr="00697027" w14:paraId="04628A6E" w14:textId="77777777" w:rsidTr="009D0478">
        <w:tc>
          <w:tcPr>
            <w:tcW w:w="2835" w:type="dxa"/>
            <w:tcBorders>
              <w:top w:val="single" w:sz="6" w:space="0" w:color="auto"/>
              <w:left w:val="single" w:sz="6" w:space="0" w:color="auto"/>
              <w:bottom w:val="single" w:sz="6" w:space="0" w:color="auto"/>
              <w:right w:val="dashed" w:sz="6" w:space="0" w:color="auto"/>
            </w:tcBorders>
          </w:tcPr>
          <w:p w14:paraId="3671B270" w14:textId="77777777" w:rsidR="007E522F" w:rsidRPr="00697027" w:rsidRDefault="007E522F" w:rsidP="009D0478">
            <w:pPr>
              <w:pStyle w:val="TableText"/>
              <w:ind w:firstLine="742"/>
            </w:pPr>
            <w:r w:rsidRPr="00697027">
              <w:t>30 HEX (0)</w:t>
            </w:r>
          </w:p>
        </w:tc>
        <w:tc>
          <w:tcPr>
            <w:tcW w:w="2835" w:type="dxa"/>
            <w:tcBorders>
              <w:top w:val="single" w:sz="6" w:space="0" w:color="auto"/>
              <w:left w:val="nil"/>
              <w:bottom w:val="single" w:sz="6" w:space="0" w:color="auto"/>
              <w:right w:val="single" w:sz="6" w:space="0" w:color="auto"/>
            </w:tcBorders>
          </w:tcPr>
          <w:p w14:paraId="42D73E71" w14:textId="77777777" w:rsidR="007E522F" w:rsidRPr="00697027" w:rsidRDefault="007E522F" w:rsidP="009D0478">
            <w:pPr>
              <w:pStyle w:val="TableText"/>
              <w:ind w:firstLine="742"/>
            </w:pPr>
            <w:r w:rsidRPr="00697027">
              <w:t>30 HEX (0)</w:t>
            </w:r>
          </w:p>
        </w:tc>
        <w:tc>
          <w:tcPr>
            <w:tcW w:w="1701" w:type="dxa"/>
          </w:tcPr>
          <w:p w14:paraId="56834107" w14:textId="77777777" w:rsidR="007E522F" w:rsidRPr="00697027" w:rsidRDefault="007E522F" w:rsidP="009D0478">
            <w:pPr>
              <w:pStyle w:val="TableText"/>
            </w:pPr>
            <w:r w:rsidRPr="00697027">
              <w:t>DW4</w:t>
            </w:r>
          </w:p>
        </w:tc>
      </w:tr>
      <w:tr w:rsidR="007E522F" w:rsidRPr="00697027" w14:paraId="13ED148B" w14:textId="77777777" w:rsidTr="009D0478">
        <w:tc>
          <w:tcPr>
            <w:tcW w:w="2835" w:type="dxa"/>
            <w:tcBorders>
              <w:top w:val="single" w:sz="6" w:space="0" w:color="auto"/>
              <w:left w:val="single" w:sz="6" w:space="0" w:color="auto"/>
              <w:bottom w:val="single" w:sz="6" w:space="0" w:color="auto"/>
              <w:right w:val="dashed" w:sz="6" w:space="0" w:color="auto"/>
            </w:tcBorders>
          </w:tcPr>
          <w:p w14:paraId="53654C1E" w14:textId="77777777" w:rsidR="007E522F" w:rsidRPr="00697027" w:rsidRDefault="007E522F" w:rsidP="009D0478">
            <w:pPr>
              <w:pStyle w:val="TableText"/>
              <w:ind w:firstLine="742"/>
            </w:pPr>
            <w:r w:rsidRPr="00697027">
              <w:t>2C HEX (,)</w:t>
            </w:r>
          </w:p>
        </w:tc>
        <w:tc>
          <w:tcPr>
            <w:tcW w:w="2835" w:type="dxa"/>
            <w:tcBorders>
              <w:top w:val="single" w:sz="6" w:space="0" w:color="auto"/>
              <w:left w:val="nil"/>
              <w:bottom w:val="single" w:sz="6" w:space="0" w:color="auto"/>
              <w:right w:val="single" w:sz="6" w:space="0" w:color="auto"/>
            </w:tcBorders>
          </w:tcPr>
          <w:p w14:paraId="7025F08A" w14:textId="77777777" w:rsidR="007E522F" w:rsidRPr="00697027" w:rsidRDefault="007E522F" w:rsidP="009D0478">
            <w:pPr>
              <w:pStyle w:val="TableText"/>
              <w:ind w:firstLine="742"/>
            </w:pPr>
            <w:r w:rsidRPr="00697027">
              <w:t>23 HEX (#)</w:t>
            </w:r>
          </w:p>
        </w:tc>
        <w:tc>
          <w:tcPr>
            <w:tcW w:w="1701" w:type="dxa"/>
          </w:tcPr>
          <w:p w14:paraId="7A89CF92" w14:textId="77777777" w:rsidR="007E522F" w:rsidRPr="00697027" w:rsidRDefault="007E522F" w:rsidP="009D0478">
            <w:pPr>
              <w:pStyle w:val="TableText"/>
            </w:pPr>
            <w:r w:rsidRPr="00697027">
              <w:t>DW5</w:t>
            </w:r>
          </w:p>
        </w:tc>
      </w:tr>
      <w:tr w:rsidR="007E522F" w:rsidRPr="00697027" w14:paraId="5C9674FE" w14:textId="77777777" w:rsidTr="009D0478">
        <w:tc>
          <w:tcPr>
            <w:tcW w:w="2835" w:type="dxa"/>
            <w:tcBorders>
              <w:top w:val="single" w:sz="6" w:space="0" w:color="auto"/>
              <w:left w:val="single" w:sz="6" w:space="0" w:color="auto"/>
              <w:bottom w:val="single" w:sz="6" w:space="0" w:color="auto"/>
              <w:right w:val="dashed" w:sz="6" w:space="0" w:color="auto"/>
            </w:tcBorders>
          </w:tcPr>
          <w:p w14:paraId="0939DFC2" w14:textId="77777777" w:rsidR="007E522F" w:rsidRPr="00697027" w:rsidRDefault="007E522F" w:rsidP="009D0478">
            <w:pPr>
              <w:pStyle w:val="TableText"/>
              <w:ind w:firstLine="742"/>
            </w:pPr>
            <w:r w:rsidRPr="00697027">
              <w:t>03  HEX (ETX)</w:t>
            </w:r>
          </w:p>
        </w:tc>
        <w:tc>
          <w:tcPr>
            <w:tcW w:w="2835" w:type="dxa"/>
            <w:tcBorders>
              <w:top w:val="single" w:sz="6" w:space="0" w:color="auto"/>
              <w:left w:val="nil"/>
              <w:bottom w:val="single" w:sz="6" w:space="0" w:color="auto"/>
              <w:right w:val="single" w:sz="6" w:space="0" w:color="auto"/>
            </w:tcBorders>
          </w:tcPr>
          <w:p w14:paraId="0C49BEFE" w14:textId="77777777" w:rsidR="007E522F" w:rsidRPr="00697027" w:rsidRDefault="007E522F" w:rsidP="009D0478">
            <w:pPr>
              <w:pStyle w:val="TableText"/>
              <w:ind w:firstLine="742"/>
            </w:pPr>
            <w:r w:rsidRPr="00697027">
              <w:t>26 HEX (CHK</w:t>
            </w:r>
            <w:r w:rsidRPr="00697027">
              <w:softHyphen/>
              <w:t>SUM)</w:t>
            </w:r>
          </w:p>
        </w:tc>
        <w:tc>
          <w:tcPr>
            <w:tcW w:w="1701" w:type="dxa"/>
          </w:tcPr>
          <w:p w14:paraId="0430BB84" w14:textId="77777777" w:rsidR="007E522F" w:rsidRPr="00697027" w:rsidRDefault="007E522F" w:rsidP="009D0478">
            <w:pPr>
              <w:pStyle w:val="TableText"/>
            </w:pPr>
            <w:r w:rsidRPr="00697027">
              <w:t>DW6</w:t>
            </w:r>
          </w:p>
        </w:tc>
      </w:tr>
    </w:tbl>
    <w:p w14:paraId="13131D67" w14:textId="77777777" w:rsidR="007E522F" w:rsidRPr="00697027" w:rsidRDefault="007E522F" w:rsidP="007E522F">
      <w:pPr>
        <w:tabs>
          <w:tab w:val="clear" w:pos="1962"/>
          <w:tab w:val="left" w:pos="1954"/>
        </w:tabs>
      </w:pPr>
    </w:p>
    <w:p w14:paraId="5F5BA5D3" w14:textId="77777777" w:rsidR="007E522F" w:rsidRPr="00697027" w:rsidRDefault="007E522F" w:rsidP="007E522F">
      <w:pPr>
        <w:pStyle w:val="StyleHeading9Left"/>
      </w:pPr>
      <w:bookmarkStart w:id="242" w:name="_Toc64867896"/>
      <w:bookmarkStart w:id="243" w:name="_Toc65385333"/>
      <w:bookmarkStart w:id="244" w:name="_Toc126983449"/>
      <w:r w:rsidRPr="00697027">
        <w:br w:type="page"/>
      </w:r>
      <w:bookmarkStart w:id="245" w:name="_Toc209594072"/>
      <w:bookmarkStart w:id="246" w:name="_Toc494185692"/>
      <w:bookmarkStart w:id="247" w:name="_Toc516230926"/>
      <w:bookmarkStart w:id="248" w:name="_Toc142031227"/>
      <w:r w:rsidRPr="00697027">
        <w:lastRenderedPageBreak/>
        <w:t>ENCLOSURE 1: ASCII CODES</w:t>
      </w:r>
      <w:bookmarkEnd w:id="242"/>
      <w:bookmarkEnd w:id="243"/>
      <w:bookmarkEnd w:id="244"/>
      <w:bookmarkEnd w:id="245"/>
      <w:bookmarkEnd w:id="246"/>
      <w:bookmarkEnd w:id="247"/>
      <w:bookmarkEnd w:id="248"/>
    </w:p>
    <w:p w14:paraId="59F56C56" w14:textId="77777777" w:rsidR="007E522F" w:rsidRPr="00697027" w:rsidRDefault="007E522F" w:rsidP="007E522F"/>
    <w:tbl>
      <w:tblPr>
        <w:tblW w:w="0" w:type="auto"/>
        <w:tblInd w:w="1361" w:type="dxa"/>
        <w:tblLayout w:type="fixed"/>
        <w:tblLook w:val="0000" w:firstRow="0" w:lastRow="0" w:firstColumn="0" w:lastColumn="0" w:noHBand="0" w:noVBand="0"/>
      </w:tblPr>
      <w:tblGrid>
        <w:gridCol w:w="1893"/>
        <w:gridCol w:w="1893"/>
        <w:gridCol w:w="1893"/>
        <w:gridCol w:w="1893"/>
      </w:tblGrid>
      <w:tr w:rsidR="007E522F" w:rsidRPr="00697027" w14:paraId="4FD91519" w14:textId="77777777" w:rsidTr="009D0478">
        <w:tc>
          <w:tcPr>
            <w:tcW w:w="1893" w:type="dxa"/>
            <w:tcBorders>
              <w:top w:val="nil"/>
              <w:left w:val="nil"/>
              <w:bottom w:val="single" w:sz="6" w:space="0" w:color="auto"/>
              <w:right w:val="nil"/>
            </w:tcBorders>
          </w:tcPr>
          <w:p w14:paraId="374A1388" w14:textId="77777777" w:rsidR="007E522F" w:rsidRPr="00697027" w:rsidRDefault="007E522F" w:rsidP="009D0478">
            <w:pPr>
              <w:pStyle w:val="TableHeader"/>
            </w:pPr>
            <w:r w:rsidRPr="00697027">
              <w:t>Character</w:t>
            </w:r>
          </w:p>
        </w:tc>
        <w:tc>
          <w:tcPr>
            <w:tcW w:w="1893" w:type="dxa"/>
            <w:tcBorders>
              <w:top w:val="nil"/>
              <w:left w:val="nil"/>
              <w:bottom w:val="single" w:sz="6" w:space="0" w:color="auto"/>
              <w:right w:val="nil"/>
            </w:tcBorders>
          </w:tcPr>
          <w:p w14:paraId="2FDC1EA6" w14:textId="77777777" w:rsidR="007E522F" w:rsidRPr="00697027" w:rsidRDefault="007E522F" w:rsidP="009D0478">
            <w:pPr>
              <w:pStyle w:val="TableHeader"/>
            </w:pPr>
            <w:r w:rsidRPr="00697027">
              <w:t>Hexadecimal</w:t>
            </w:r>
          </w:p>
        </w:tc>
        <w:tc>
          <w:tcPr>
            <w:tcW w:w="1893" w:type="dxa"/>
            <w:tcBorders>
              <w:top w:val="nil"/>
              <w:left w:val="nil"/>
              <w:bottom w:val="single" w:sz="6" w:space="0" w:color="auto"/>
              <w:right w:val="nil"/>
            </w:tcBorders>
          </w:tcPr>
          <w:p w14:paraId="2A90A2C5" w14:textId="77777777" w:rsidR="007E522F" w:rsidRPr="00697027" w:rsidRDefault="007E522F" w:rsidP="009D0478">
            <w:pPr>
              <w:pStyle w:val="TableHeader"/>
            </w:pPr>
            <w:r w:rsidRPr="00697027">
              <w:t>Character</w:t>
            </w:r>
          </w:p>
        </w:tc>
        <w:tc>
          <w:tcPr>
            <w:tcW w:w="1893" w:type="dxa"/>
            <w:tcBorders>
              <w:top w:val="nil"/>
              <w:left w:val="nil"/>
              <w:bottom w:val="single" w:sz="6" w:space="0" w:color="auto"/>
              <w:right w:val="nil"/>
            </w:tcBorders>
          </w:tcPr>
          <w:p w14:paraId="09C11897" w14:textId="77777777" w:rsidR="007E522F" w:rsidRPr="00697027" w:rsidRDefault="007E522F" w:rsidP="009D0478">
            <w:pPr>
              <w:pStyle w:val="TableHeader"/>
            </w:pPr>
            <w:r w:rsidRPr="00697027">
              <w:t>Hexadecimal</w:t>
            </w:r>
          </w:p>
        </w:tc>
      </w:tr>
      <w:tr w:rsidR="007E522F" w:rsidRPr="00697027" w14:paraId="3BDD5FC0" w14:textId="77777777" w:rsidTr="009D0478">
        <w:tc>
          <w:tcPr>
            <w:tcW w:w="1893" w:type="dxa"/>
          </w:tcPr>
          <w:p w14:paraId="560B3B6B" w14:textId="77777777" w:rsidR="007E522F" w:rsidRPr="00697027" w:rsidRDefault="007E522F" w:rsidP="009D0478">
            <w:pPr>
              <w:tabs>
                <w:tab w:val="left" w:pos="720"/>
              </w:tabs>
              <w:ind w:left="0"/>
            </w:pPr>
            <w:r w:rsidRPr="00697027">
              <w:t>NUL</w:t>
            </w:r>
          </w:p>
        </w:tc>
        <w:tc>
          <w:tcPr>
            <w:tcW w:w="1893" w:type="dxa"/>
          </w:tcPr>
          <w:p w14:paraId="07F361D3" w14:textId="77777777" w:rsidR="007E522F" w:rsidRPr="00697027" w:rsidRDefault="007E522F" w:rsidP="009D0478">
            <w:pPr>
              <w:tabs>
                <w:tab w:val="left" w:pos="720"/>
              </w:tabs>
              <w:ind w:left="0"/>
            </w:pPr>
            <w:r w:rsidRPr="00697027">
              <w:t>00</w:t>
            </w:r>
          </w:p>
        </w:tc>
        <w:tc>
          <w:tcPr>
            <w:tcW w:w="1893" w:type="dxa"/>
          </w:tcPr>
          <w:p w14:paraId="1EFC88FC" w14:textId="77777777" w:rsidR="007E522F" w:rsidRPr="00697027" w:rsidRDefault="007E522F" w:rsidP="009D0478">
            <w:pPr>
              <w:tabs>
                <w:tab w:val="left" w:pos="720"/>
              </w:tabs>
              <w:ind w:left="0"/>
            </w:pPr>
            <w:r w:rsidRPr="00697027">
              <w:t>SP</w:t>
            </w:r>
          </w:p>
        </w:tc>
        <w:tc>
          <w:tcPr>
            <w:tcW w:w="1893" w:type="dxa"/>
          </w:tcPr>
          <w:p w14:paraId="59200143" w14:textId="77777777" w:rsidR="007E522F" w:rsidRPr="00697027" w:rsidRDefault="007E522F" w:rsidP="009D0478">
            <w:pPr>
              <w:tabs>
                <w:tab w:val="left" w:pos="720"/>
              </w:tabs>
              <w:ind w:left="0"/>
            </w:pPr>
            <w:r w:rsidRPr="00697027">
              <w:t>20</w:t>
            </w:r>
          </w:p>
        </w:tc>
      </w:tr>
      <w:tr w:rsidR="007E522F" w:rsidRPr="00697027" w14:paraId="234DB67F" w14:textId="77777777" w:rsidTr="009D0478">
        <w:tc>
          <w:tcPr>
            <w:tcW w:w="1893" w:type="dxa"/>
          </w:tcPr>
          <w:p w14:paraId="36AF1E9E" w14:textId="77777777" w:rsidR="007E522F" w:rsidRPr="00697027" w:rsidRDefault="007E522F" w:rsidP="009D0478">
            <w:pPr>
              <w:tabs>
                <w:tab w:val="left" w:pos="720"/>
              </w:tabs>
              <w:ind w:left="0"/>
            </w:pPr>
            <w:r w:rsidRPr="00697027">
              <w:t>SOH</w:t>
            </w:r>
          </w:p>
        </w:tc>
        <w:tc>
          <w:tcPr>
            <w:tcW w:w="1893" w:type="dxa"/>
          </w:tcPr>
          <w:p w14:paraId="77367361" w14:textId="77777777" w:rsidR="007E522F" w:rsidRPr="00697027" w:rsidRDefault="007E522F" w:rsidP="009D0478">
            <w:pPr>
              <w:tabs>
                <w:tab w:val="left" w:pos="720"/>
              </w:tabs>
              <w:ind w:left="0"/>
            </w:pPr>
            <w:r w:rsidRPr="00697027">
              <w:t>01</w:t>
            </w:r>
          </w:p>
        </w:tc>
        <w:tc>
          <w:tcPr>
            <w:tcW w:w="1893" w:type="dxa"/>
          </w:tcPr>
          <w:p w14:paraId="7EF54439" w14:textId="77777777" w:rsidR="007E522F" w:rsidRPr="00697027" w:rsidRDefault="007E522F" w:rsidP="009D0478">
            <w:pPr>
              <w:tabs>
                <w:tab w:val="left" w:pos="720"/>
              </w:tabs>
              <w:ind w:left="0"/>
            </w:pPr>
            <w:r w:rsidRPr="00697027">
              <w:t>!</w:t>
            </w:r>
          </w:p>
        </w:tc>
        <w:tc>
          <w:tcPr>
            <w:tcW w:w="1893" w:type="dxa"/>
          </w:tcPr>
          <w:p w14:paraId="224745CE" w14:textId="77777777" w:rsidR="007E522F" w:rsidRPr="00697027" w:rsidRDefault="007E522F" w:rsidP="009D0478">
            <w:pPr>
              <w:tabs>
                <w:tab w:val="left" w:pos="720"/>
              </w:tabs>
              <w:ind w:left="0"/>
            </w:pPr>
            <w:r w:rsidRPr="00697027">
              <w:t>21</w:t>
            </w:r>
          </w:p>
        </w:tc>
      </w:tr>
      <w:tr w:rsidR="007E522F" w:rsidRPr="00697027" w14:paraId="35143802" w14:textId="77777777" w:rsidTr="009D0478">
        <w:tc>
          <w:tcPr>
            <w:tcW w:w="1893" w:type="dxa"/>
          </w:tcPr>
          <w:p w14:paraId="775EE4A0" w14:textId="77777777" w:rsidR="007E522F" w:rsidRPr="00697027" w:rsidRDefault="007E522F" w:rsidP="009D0478">
            <w:pPr>
              <w:tabs>
                <w:tab w:val="left" w:pos="720"/>
              </w:tabs>
              <w:ind w:left="0"/>
            </w:pPr>
            <w:r w:rsidRPr="00697027">
              <w:t>STX</w:t>
            </w:r>
          </w:p>
        </w:tc>
        <w:tc>
          <w:tcPr>
            <w:tcW w:w="1893" w:type="dxa"/>
          </w:tcPr>
          <w:p w14:paraId="0E75BAB3" w14:textId="77777777" w:rsidR="007E522F" w:rsidRPr="00697027" w:rsidRDefault="007E522F" w:rsidP="009D0478">
            <w:pPr>
              <w:tabs>
                <w:tab w:val="left" w:pos="720"/>
              </w:tabs>
              <w:ind w:left="0"/>
            </w:pPr>
            <w:r w:rsidRPr="00697027">
              <w:t>02</w:t>
            </w:r>
          </w:p>
        </w:tc>
        <w:tc>
          <w:tcPr>
            <w:tcW w:w="1893" w:type="dxa"/>
          </w:tcPr>
          <w:p w14:paraId="55882025" w14:textId="77777777" w:rsidR="007E522F" w:rsidRPr="00697027" w:rsidRDefault="007E522F" w:rsidP="009D0478">
            <w:pPr>
              <w:tabs>
                <w:tab w:val="left" w:pos="720"/>
              </w:tabs>
              <w:ind w:left="0"/>
            </w:pPr>
            <w:r w:rsidRPr="00697027">
              <w:t>"</w:t>
            </w:r>
          </w:p>
        </w:tc>
        <w:tc>
          <w:tcPr>
            <w:tcW w:w="1893" w:type="dxa"/>
          </w:tcPr>
          <w:p w14:paraId="62461158" w14:textId="77777777" w:rsidR="007E522F" w:rsidRPr="00697027" w:rsidRDefault="007E522F" w:rsidP="009D0478">
            <w:pPr>
              <w:tabs>
                <w:tab w:val="left" w:pos="720"/>
              </w:tabs>
              <w:ind w:left="0"/>
            </w:pPr>
            <w:r w:rsidRPr="00697027">
              <w:t>22</w:t>
            </w:r>
          </w:p>
        </w:tc>
      </w:tr>
      <w:tr w:rsidR="007E522F" w:rsidRPr="00697027" w14:paraId="2F68E525" w14:textId="77777777" w:rsidTr="009D0478">
        <w:tc>
          <w:tcPr>
            <w:tcW w:w="1893" w:type="dxa"/>
          </w:tcPr>
          <w:p w14:paraId="63B572CD" w14:textId="77777777" w:rsidR="007E522F" w:rsidRPr="00697027" w:rsidRDefault="007E522F" w:rsidP="009D0478">
            <w:pPr>
              <w:tabs>
                <w:tab w:val="left" w:pos="720"/>
              </w:tabs>
              <w:ind w:left="0"/>
            </w:pPr>
            <w:r w:rsidRPr="00697027">
              <w:t>ETX</w:t>
            </w:r>
          </w:p>
        </w:tc>
        <w:tc>
          <w:tcPr>
            <w:tcW w:w="1893" w:type="dxa"/>
          </w:tcPr>
          <w:p w14:paraId="430206A7" w14:textId="77777777" w:rsidR="007E522F" w:rsidRPr="00697027" w:rsidRDefault="007E522F" w:rsidP="009D0478">
            <w:pPr>
              <w:tabs>
                <w:tab w:val="left" w:pos="720"/>
              </w:tabs>
              <w:ind w:left="0"/>
            </w:pPr>
            <w:r w:rsidRPr="00697027">
              <w:t>03</w:t>
            </w:r>
          </w:p>
        </w:tc>
        <w:tc>
          <w:tcPr>
            <w:tcW w:w="1893" w:type="dxa"/>
          </w:tcPr>
          <w:p w14:paraId="3FC608E3" w14:textId="77777777" w:rsidR="007E522F" w:rsidRPr="00697027" w:rsidRDefault="007E522F" w:rsidP="009D0478">
            <w:pPr>
              <w:tabs>
                <w:tab w:val="left" w:pos="720"/>
              </w:tabs>
              <w:ind w:left="0"/>
            </w:pPr>
            <w:r w:rsidRPr="00697027">
              <w:t>#</w:t>
            </w:r>
          </w:p>
        </w:tc>
        <w:tc>
          <w:tcPr>
            <w:tcW w:w="1893" w:type="dxa"/>
          </w:tcPr>
          <w:p w14:paraId="2B4FCC99" w14:textId="77777777" w:rsidR="007E522F" w:rsidRPr="00697027" w:rsidRDefault="007E522F" w:rsidP="009D0478">
            <w:pPr>
              <w:tabs>
                <w:tab w:val="left" w:pos="720"/>
              </w:tabs>
              <w:ind w:left="0"/>
            </w:pPr>
            <w:r w:rsidRPr="00697027">
              <w:t>23</w:t>
            </w:r>
          </w:p>
        </w:tc>
      </w:tr>
      <w:tr w:rsidR="007E522F" w:rsidRPr="00697027" w14:paraId="4911D2D7" w14:textId="77777777" w:rsidTr="009D0478">
        <w:tc>
          <w:tcPr>
            <w:tcW w:w="1893" w:type="dxa"/>
          </w:tcPr>
          <w:p w14:paraId="662B94EE" w14:textId="77777777" w:rsidR="007E522F" w:rsidRPr="00697027" w:rsidRDefault="007E522F" w:rsidP="009D0478">
            <w:pPr>
              <w:tabs>
                <w:tab w:val="left" w:pos="720"/>
              </w:tabs>
              <w:ind w:left="0"/>
            </w:pPr>
            <w:r w:rsidRPr="00697027">
              <w:t>EOT</w:t>
            </w:r>
          </w:p>
        </w:tc>
        <w:tc>
          <w:tcPr>
            <w:tcW w:w="1893" w:type="dxa"/>
          </w:tcPr>
          <w:p w14:paraId="30FD5C28" w14:textId="77777777" w:rsidR="007E522F" w:rsidRPr="00697027" w:rsidRDefault="007E522F" w:rsidP="009D0478">
            <w:pPr>
              <w:tabs>
                <w:tab w:val="left" w:pos="720"/>
              </w:tabs>
              <w:ind w:left="0"/>
            </w:pPr>
            <w:r w:rsidRPr="00697027">
              <w:t>04</w:t>
            </w:r>
          </w:p>
        </w:tc>
        <w:tc>
          <w:tcPr>
            <w:tcW w:w="1893" w:type="dxa"/>
          </w:tcPr>
          <w:p w14:paraId="02C54161" w14:textId="77777777" w:rsidR="007E522F" w:rsidRPr="00697027" w:rsidRDefault="007E522F" w:rsidP="009D0478">
            <w:pPr>
              <w:tabs>
                <w:tab w:val="left" w:pos="720"/>
              </w:tabs>
              <w:ind w:left="0"/>
            </w:pPr>
            <w:r w:rsidRPr="00697027">
              <w:t>$</w:t>
            </w:r>
          </w:p>
        </w:tc>
        <w:tc>
          <w:tcPr>
            <w:tcW w:w="1893" w:type="dxa"/>
          </w:tcPr>
          <w:p w14:paraId="6469C75B" w14:textId="77777777" w:rsidR="007E522F" w:rsidRPr="00697027" w:rsidRDefault="007E522F" w:rsidP="009D0478">
            <w:pPr>
              <w:tabs>
                <w:tab w:val="left" w:pos="720"/>
              </w:tabs>
              <w:ind w:left="0"/>
            </w:pPr>
            <w:r w:rsidRPr="00697027">
              <w:t>24</w:t>
            </w:r>
          </w:p>
        </w:tc>
      </w:tr>
      <w:tr w:rsidR="007E522F" w:rsidRPr="00697027" w14:paraId="13275B8F" w14:textId="77777777" w:rsidTr="009D0478">
        <w:tc>
          <w:tcPr>
            <w:tcW w:w="1893" w:type="dxa"/>
          </w:tcPr>
          <w:p w14:paraId="4BD25859" w14:textId="77777777" w:rsidR="007E522F" w:rsidRPr="00697027" w:rsidRDefault="007E522F" w:rsidP="009D0478">
            <w:pPr>
              <w:tabs>
                <w:tab w:val="left" w:pos="720"/>
              </w:tabs>
              <w:ind w:left="0"/>
            </w:pPr>
            <w:r w:rsidRPr="00697027">
              <w:t>ENQ</w:t>
            </w:r>
          </w:p>
        </w:tc>
        <w:tc>
          <w:tcPr>
            <w:tcW w:w="1893" w:type="dxa"/>
          </w:tcPr>
          <w:p w14:paraId="5F942ACB" w14:textId="77777777" w:rsidR="007E522F" w:rsidRPr="00697027" w:rsidRDefault="007E522F" w:rsidP="009D0478">
            <w:pPr>
              <w:tabs>
                <w:tab w:val="left" w:pos="720"/>
              </w:tabs>
              <w:ind w:left="0"/>
            </w:pPr>
            <w:r w:rsidRPr="00697027">
              <w:t>05</w:t>
            </w:r>
          </w:p>
        </w:tc>
        <w:tc>
          <w:tcPr>
            <w:tcW w:w="1893" w:type="dxa"/>
          </w:tcPr>
          <w:p w14:paraId="523A8D21" w14:textId="77777777" w:rsidR="007E522F" w:rsidRPr="00697027" w:rsidRDefault="007E522F" w:rsidP="009D0478">
            <w:pPr>
              <w:tabs>
                <w:tab w:val="left" w:pos="720"/>
              </w:tabs>
              <w:ind w:left="0"/>
            </w:pPr>
            <w:r w:rsidRPr="00697027">
              <w:t>%</w:t>
            </w:r>
          </w:p>
        </w:tc>
        <w:tc>
          <w:tcPr>
            <w:tcW w:w="1893" w:type="dxa"/>
          </w:tcPr>
          <w:p w14:paraId="2B450D98" w14:textId="77777777" w:rsidR="007E522F" w:rsidRPr="00697027" w:rsidRDefault="007E522F" w:rsidP="009D0478">
            <w:pPr>
              <w:tabs>
                <w:tab w:val="left" w:pos="720"/>
              </w:tabs>
              <w:ind w:left="0"/>
            </w:pPr>
            <w:r w:rsidRPr="00697027">
              <w:t>25</w:t>
            </w:r>
          </w:p>
        </w:tc>
      </w:tr>
      <w:tr w:rsidR="007E522F" w:rsidRPr="00697027" w14:paraId="2C1C9306" w14:textId="77777777" w:rsidTr="009D0478">
        <w:tc>
          <w:tcPr>
            <w:tcW w:w="1893" w:type="dxa"/>
          </w:tcPr>
          <w:p w14:paraId="67F04088" w14:textId="77777777" w:rsidR="007E522F" w:rsidRPr="00697027" w:rsidRDefault="007E522F" w:rsidP="009D0478">
            <w:pPr>
              <w:tabs>
                <w:tab w:val="left" w:pos="720"/>
              </w:tabs>
              <w:ind w:left="0"/>
            </w:pPr>
            <w:r w:rsidRPr="00697027">
              <w:t>ACK</w:t>
            </w:r>
          </w:p>
        </w:tc>
        <w:tc>
          <w:tcPr>
            <w:tcW w:w="1893" w:type="dxa"/>
          </w:tcPr>
          <w:p w14:paraId="06E89B78" w14:textId="77777777" w:rsidR="007E522F" w:rsidRPr="00697027" w:rsidRDefault="007E522F" w:rsidP="009D0478">
            <w:pPr>
              <w:tabs>
                <w:tab w:val="left" w:pos="720"/>
              </w:tabs>
              <w:ind w:left="0"/>
            </w:pPr>
            <w:r w:rsidRPr="00697027">
              <w:t>06</w:t>
            </w:r>
          </w:p>
        </w:tc>
        <w:tc>
          <w:tcPr>
            <w:tcW w:w="1893" w:type="dxa"/>
          </w:tcPr>
          <w:p w14:paraId="24A0F9F3" w14:textId="77777777" w:rsidR="007E522F" w:rsidRPr="00697027" w:rsidRDefault="007E522F" w:rsidP="009D0478">
            <w:pPr>
              <w:tabs>
                <w:tab w:val="left" w:pos="720"/>
              </w:tabs>
              <w:ind w:left="0"/>
            </w:pPr>
            <w:r w:rsidRPr="00697027">
              <w:t>&amp;</w:t>
            </w:r>
          </w:p>
        </w:tc>
        <w:tc>
          <w:tcPr>
            <w:tcW w:w="1893" w:type="dxa"/>
          </w:tcPr>
          <w:p w14:paraId="4EA1B153" w14:textId="77777777" w:rsidR="007E522F" w:rsidRPr="00697027" w:rsidRDefault="007E522F" w:rsidP="009D0478">
            <w:pPr>
              <w:tabs>
                <w:tab w:val="left" w:pos="720"/>
              </w:tabs>
              <w:ind w:left="0"/>
            </w:pPr>
            <w:r w:rsidRPr="00697027">
              <w:t>26</w:t>
            </w:r>
          </w:p>
        </w:tc>
      </w:tr>
      <w:tr w:rsidR="007E522F" w:rsidRPr="00697027" w14:paraId="542E6C1C" w14:textId="77777777" w:rsidTr="009D0478">
        <w:tc>
          <w:tcPr>
            <w:tcW w:w="1893" w:type="dxa"/>
          </w:tcPr>
          <w:p w14:paraId="5F4106CC" w14:textId="77777777" w:rsidR="007E522F" w:rsidRPr="00697027" w:rsidRDefault="007E522F" w:rsidP="009D0478">
            <w:pPr>
              <w:tabs>
                <w:tab w:val="left" w:pos="720"/>
              </w:tabs>
              <w:ind w:left="0"/>
            </w:pPr>
            <w:r w:rsidRPr="00697027">
              <w:t>BEL</w:t>
            </w:r>
          </w:p>
        </w:tc>
        <w:tc>
          <w:tcPr>
            <w:tcW w:w="1893" w:type="dxa"/>
          </w:tcPr>
          <w:p w14:paraId="5CAEB419" w14:textId="77777777" w:rsidR="007E522F" w:rsidRPr="00697027" w:rsidRDefault="007E522F" w:rsidP="009D0478">
            <w:pPr>
              <w:tabs>
                <w:tab w:val="left" w:pos="720"/>
              </w:tabs>
              <w:ind w:left="0"/>
            </w:pPr>
            <w:r w:rsidRPr="00697027">
              <w:t>07</w:t>
            </w:r>
          </w:p>
        </w:tc>
        <w:tc>
          <w:tcPr>
            <w:tcW w:w="1893" w:type="dxa"/>
          </w:tcPr>
          <w:p w14:paraId="354003D1" w14:textId="77777777" w:rsidR="007E522F" w:rsidRPr="00697027" w:rsidRDefault="007E522F" w:rsidP="009D0478">
            <w:pPr>
              <w:tabs>
                <w:tab w:val="left" w:pos="720"/>
              </w:tabs>
              <w:ind w:left="0"/>
            </w:pPr>
            <w:r w:rsidRPr="00697027">
              <w:t>/</w:t>
            </w:r>
          </w:p>
        </w:tc>
        <w:tc>
          <w:tcPr>
            <w:tcW w:w="1893" w:type="dxa"/>
          </w:tcPr>
          <w:p w14:paraId="73DF2F81" w14:textId="77777777" w:rsidR="007E522F" w:rsidRPr="00697027" w:rsidRDefault="007E522F" w:rsidP="009D0478">
            <w:pPr>
              <w:tabs>
                <w:tab w:val="left" w:pos="720"/>
              </w:tabs>
              <w:ind w:left="0"/>
            </w:pPr>
            <w:r w:rsidRPr="00697027">
              <w:t>27</w:t>
            </w:r>
          </w:p>
        </w:tc>
      </w:tr>
      <w:tr w:rsidR="007E522F" w:rsidRPr="00697027" w14:paraId="39829D02" w14:textId="77777777" w:rsidTr="009D0478">
        <w:tc>
          <w:tcPr>
            <w:tcW w:w="1893" w:type="dxa"/>
          </w:tcPr>
          <w:p w14:paraId="13F65EF1" w14:textId="77777777" w:rsidR="007E522F" w:rsidRPr="00697027" w:rsidRDefault="007E522F" w:rsidP="009D0478">
            <w:pPr>
              <w:tabs>
                <w:tab w:val="left" w:pos="720"/>
              </w:tabs>
              <w:ind w:left="0"/>
            </w:pPr>
            <w:r w:rsidRPr="00697027">
              <w:t>BS</w:t>
            </w:r>
          </w:p>
        </w:tc>
        <w:tc>
          <w:tcPr>
            <w:tcW w:w="1893" w:type="dxa"/>
          </w:tcPr>
          <w:p w14:paraId="6DA5052F" w14:textId="77777777" w:rsidR="007E522F" w:rsidRPr="00697027" w:rsidRDefault="007E522F" w:rsidP="009D0478">
            <w:pPr>
              <w:tabs>
                <w:tab w:val="left" w:pos="720"/>
              </w:tabs>
              <w:ind w:left="0"/>
            </w:pPr>
            <w:r w:rsidRPr="00697027">
              <w:t>08</w:t>
            </w:r>
          </w:p>
        </w:tc>
        <w:tc>
          <w:tcPr>
            <w:tcW w:w="1893" w:type="dxa"/>
          </w:tcPr>
          <w:p w14:paraId="6EC4E0C5" w14:textId="77777777" w:rsidR="007E522F" w:rsidRPr="00697027" w:rsidRDefault="007E522F" w:rsidP="009D0478">
            <w:pPr>
              <w:tabs>
                <w:tab w:val="left" w:pos="720"/>
              </w:tabs>
              <w:ind w:left="0"/>
            </w:pPr>
            <w:r w:rsidRPr="00697027">
              <w:t>(</w:t>
            </w:r>
          </w:p>
        </w:tc>
        <w:tc>
          <w:tcPr>
            <w:tcW w:w="1893" w:type="dxa"/>
          </w:tcPr>
          <w:p w14:paraId="11EFD9C9" w14:textId="77777777" w:rsidR="007E522F" w:rsidRPr="00697027" w:rsidRDefault="007E522F" w:rsidP="009D0478">
            <w:pPr>
              <w:tabs>
                <w:tab w:val="left" w:pos="720"/>
              </w:tabs>
              <w:ind w:left="0"/>
            </w:pPr>
            <w:r w:rsidRPr="00697027">
              <w:t>28</w:t>
            </w:r>
          </w:p>
        </w:tc>
      </w:tr>
      <w:tr w:rsidR="007E522F" w:rsidRPr="00697027" w14:paraId="0DB7B2AE" w14:textId="77777777" w:rsidTr="009D0478">
        <w:tc>
          <w:tcPr>
            <w:tcW w:w="1893" w:type="dxa"/>
          </w:tcPr>
          <w:p w14:paraId="62CE16EA" w14:textId="77777777" w:rsidR="007E522F" w:rsidRPr="00697027" w:rsidRDefault="007E522F" w:rsidP="009D0478">
            <w:pPr>
              <w:tabs>
                <w:tab w:val="left" w:pos="720"/>
              </w:tabs>
              <w:ind w:left="0"/>
            </w:pPr>
            <w:r w:rsidRPr="00697027">
              <w:t>HT</w:t>
            </w:r>
          </w:p>
        </w:tc>
        <w:tc>
          <w:tcPr>
            <w:tcW w:w="1893" w:type="dxa"/>
          </w:tcPr>
          <w:p w14:paraId="1751E9E6" w14:textId="77777777" w:rsidR="007E522F" w:rsidRPr="00697027" w:rsidRDefault="007E522F" w:rsidP="009D0478">
            <w:pPr>
              <w:tabs>
                <w:tab w:val="left" w:pos="720"/>
              </w:tabs>
              <w:ind w:left="0"/>
            </w:pPr>
            <w:r w:rsidRPr="00697027">
              <w:t>09</w:t>
            </w:r>
          </w:p>
        </w:tc>
        <w:tc>
          <w:tcPr>
            <w:tcW w:w="1893" w:type="dxa"/>
          </w:tcPr>
          <w:p w14:paraId="3C86DCB2" w14:textId="77777777" w:rsidR="007E522F" w:rsidRPr="00697027" w:rsidRDefault="007E522F" w:rsidP="009D0478">
            <w:pPr>
              <w:tabs>
                <w:tab w:val="left" w:pos="720"/>
              </w:tabs>
              <w:ind w:left="0"/>
            </w:pPr>
            <w:r w:rsidRPr="00697027">
              <w:t>)</w:t>
            </w:r>
          </w:p>
        </w:tc>
        <w:tc>
          <w:tcPr>
            <w:tcW w:w="1893" w:type="dxa"/>
          </w:tcPr>
          <w:p w14:paraId="1CCD5EB9" w14:textId="77777777" w:rsidR="007E522F" w:rsidRPr="00697027" w:rsidRDefault="007E522F" w:rsidP="009D0478">
            <w:pPr>
              <w:tabs>
                <w:tab w:val="left" w:pos="720"/>
              </w:tabs>
              <w:ind w:left="0"/>
            </w:pPr>
            <w:r w:rsidRPr="00697027">
              <w:t>29</w:t>
            </w:r>
          </w:p>
        </w:tc>
      </w:tr>
      <w:tr w:rsidR="007E522F" w:rsidRPr="00697027" w14:paraId="448DBDF0" w14:textId="77777777" w:rsidTr="009D0478">
        <w:tc>
          <w:tcPr>
            <w:tcW w:w="1893" w:type="dxa"/>
          </w:tcPr>
          <w:p w14:paraId="5B4E7E06" w14:textId="77777777" w:rsidR="007E522F" w:rsidRPr="00697027" w:rsidRDefault="007E522F" w:rsidP="009D0478">
            <w:pPr>
              <w:tabs>
                <w:tab w:val="left" w:pos="720"/>
              </w:tabs>
              <w:ind w:left="0"/>
            </w:pPr>
            <w:r w:rsidRPr="00697027">
              <w:t>LF</w:t>
            </w:r>
          </w:p>
        </w:tc>
        <w:tc>
          <w:tcPr>
            <w:tcW w:w="1893" w:type="dxa"/>
          </w:tcPr>
          <w:p w14:paraId="6D458A96" w14:textId="77777777" w:rsidR="007E522F" w:rsidRPr="00697027" w:rsidRDefault="007E522F" w:rsidP="009D0478">
            <w:pPr>
              <w:tabs>
                <w:tab w:val="left" w:pos="720"/>
              </w:tabs>
              <w:ind w:left="0"/>
            </w:pPr>
            <w:r w:rsidRPr="00697027">
              <w:t>0A</w:t>
            </w:r>
          </w:p>
        </w:tc>
        <w:tc>
          <w:tcPr>
            <w:tcW w:w="1893" w:type="dxa"/>
          </w:tcPr>
          <w:p w14:paraId="1FE2979A" w14:textId="77777777" w:rsidR="007E522F" w:rsidRPr="00697027" w:rsidRDefault="007E522F" w:rsidP="009D0478">
            <w:pPr>
              <w:tabs>
                <w:tab w:val="left" w:pos="720"/>
              </w:tabs>
              <w:ind w:left="0"/>
            </w:pPr>
            <w:r w:rsidRPr="00697027">
              <w:t>*</w:t>
            </w:r>
          </w:p>
        </w:tc>
        <w:tc>
          <w:tcPr>
            <w:tcW w:w="1893" w:type="dxa"/>
          </w:tcPr>
          <w:p w14:paraId="52DEB334" w14:textId="77777777" w:rsidR="007E522F" w:rsidRPr="00697027" w:rsidRDefault="007E522F" w:rsidP="009D0478">
            <w:pPr>
              <w:tabs>
                <w:tab w:val="left" w:pos="720"/>
              </w:tabs>
              <w:ind w:left="0"/>
            </w:pPr>
            <w:r w:rsidRPr="00697027">
              <w:t>2A</w:t>
            </w:r>
          </w:p>
        </w:tc>
      </w:tr>
      <w:tr w:rsidR="007E522F" w:rsidRPr="00697027" w14:paraId="4BCCC764" w14:textId="77777777" w:rsidTr="009D0478">
        <w:tc>
          <w:tcPr>
            <w:tcW w:w="1893" w:type="dxa"/>
          </w:tcPr>
          <w:p w14:paraId="0CBC772F" w14:textId="77777777" w:rsidR="007E522F" w:rsidRPr="00697027" w:rsidRDefault="007E522F" w:rsidP="009D0478">
            <w:pPr>
              <w:tabs>
                <w:tab w:val="left" w:pos="720"/>
              </w:tabs>
              <w:ind w:left="0"/>
            </w:pPr>
            <w:r w:rsidRPr="00697027">
              <w:t>VT</w:t>
            </w:r>
          </w:p>
        </w:tc>
        <w:tc>
          <w:tcPr>
            <w:tcW w:w="1893" w:type="dxa"/>
          </w:tcPr>
          <w:p w14:paraId="3534F521" w14:textId="77777777" w:rsidR="007E522F" w:rsidRPr="00697027" w:rsidRDefault="007E522F" w:rsidP="009D0478">
            <w:pPr>
              <w:tabs>
                <w:tab w:val="left" w:pos="720"/>
              </w:tabs>
              <w:ind w:left="0"/>
            </w:pPr>
            <w:r w:rsidRPr="00697027">
              <w:t>0B</w:t>
            </w:r>
          </w:p>
        </w:tc>
        <w:tc>
          <w:tcPr>
            <w:tcW w:w="1893" w:type="dxa"/>
          </w:tcPr>
          <w:p w14:paraId="4BACCF86" w14:textId="77777777" w:rsidR="007E522F" w:rsidRPr="00697027" w:rsidRDefault="007E522F" w:rsidP="009D0478">
            <w:pPr>
              <w:tabs>
                <w:tab w:val="left" w:pos="720"/>
              </w:tabs>
              <w:ind w:left="0"/>
            </w:pPr>
            <w:r w:rsidRPr="00697027">
              <w:t>+</w:t>
            </w:r>
          </w:p>
        </w:tc>
        <w:tc>
          <w:tcPr>
            <w:tcW w:w="1893" w:type="dxa"/>
          </w:tcPr>
          <w:p w14:paraId="3FA22E08" w14:textId="77777777" w:rsidR="007E522F" w:rsidRPr="00697027" w:rsidRDefault="007E522F" w:rsidP="009D0478">
            <w:pPr>
              <w:tabs>
                <w:tab w:val="left" w:pos="720"/>
              </w:tabs>
              <w:ind w:left="0"/>
            </w:pPr>
            <w:r w:rsidRPr="00697027">
              <w:t>2B</w:t>
            </w:r>
          </w:p>
        </w:tc>
      </w:tr>
      <w:tr w:rsidR="007E522F" w:rsidRPr="00697027" w14:paraId="4E86B807" w14:textId="77777777" w:rsidTr="009D0478">
        <w:tc>
          <w:tcPr>
            <w:tcW w:w="1893" w:type="dxa"/>
          </w:tcPr>
          <w:p w14:paraId="0A0A230B" w14:textId="77777777" w:rsidR="007E522F" w:rsidRPr="00697027" w:rsidRDefault="007E522F" w:rsidP="009D0478">
            <w:pPr>
              <w:tabs>
                <w:tab w:val="left" w:pos="720"/>
              </w:tabs>
              <w:ind w:left="0"/>
            </w:pPr>
            <w:r w:rsidRPr="00697027">
              <w:t>FF</w:t>
            </w:r>
          </w:p>
        </w:tc>
        <w:tc>
          <w:tcPr>
            <w:tcW w:w="1893" w:type="dxa"/>
          </w:tcPr>
          <w:p w14:paraId="41EF1D0F" w14:textId="77777777" w:rsidR="007E522F" w:rsidRPr="00697027" w:rsidRDefault="007E522F" w:rsidP="009D0478">
            <w:pPr>
              <w:tabs>
                <w:tab w:val="left" w:pos="720"/>
              </w:tabs>
              <w:ind w:left="0"/>
            </w:pPr>
            <w:r w:rsidRPr="00697027">
              <w:t>0C</w:t>
            </w:r>
          </w:p>
        </w:tc>
        <w:tc>
          <w:tcPr>
            <w:tcW w:w="1893" w:type="dxa"/>
          </w:tcPr>
          <w:p w14:paraId="0D3AADE8" w14:textId="77777777" w:rsidR="007E522F" w:rsidRPr="00697027" w:rsidRDefault="007E522F" w:rsidP="009D0478">
            <w:pPr>
              <w:tabs>
                <w:tab w:val="left" w:pos="720"/>
              </w:tabs>
              <w:ind w:left="0"/>
            </w:pPr>
            <w:r w:rsidRPr="00697027">
              <w:t>,</w:t>
            </w:r>
          </w:p>
        </w:tc>
        <w:tc>
          <w:tcPr>
            <w:tcW w:w="1893" w:type="dxa"/>
          </w:tcPr>
          <w:p w14:paraId="1F2E4E83" w14:textId="77777777" w:rsidR="007E522F" w:rsidRPr="00697027" w:rsidRDefault="007E522F" w:rsidP="009D0478">
            <w:pPr>
              <w:tabs>
                <w:tab w:val="left" w:pos="720"/>
              </w:tabs>
              <w:ind w:left="0"/>
            </w:pPr>
            <w:r w:rsidRPr="00697027">
              <w:t>2C</w:t>
            </w:r>
          </w:p>
        </w:tc>
      </w:tr>
      <w:tr w:rsidR="007E522F" w:rsidRPr="00697027" w14:paraId="7952068E" w14:textId="77777777" w:rsidTr="009D0478">
        <w:tc>
          <w:tcPr>
            <w:tcW w:w="1893" w:type="dxa"/>
          </w:tcPr>
          <w:p w14:paraId="214EC67A" w14:textId="77777777" w:rsidR="007E522F" w:rsidRPr="00697027" w:rsidRDefault="007E522F" w:rsidP="009D0478">
            <w:pPr>
              <w:tabs>
                <w:tab w:val="left" w:pos="720"/>
              </w:tabs>
              <w:ind w:left="0"/>
            </w:pPr>
            <w:r w:rsidRPr="00697027">
              <w:t>CR</w:t>
            </w:r>
          </w:p>
        </w:tc>
        <w:tc>
          <w:tcPr>
            <w:tcW w:w="1893" w:type="dxa"/>
          </w:tcPr>
          <w:p w14:paraId="6620F94E" w14:textId="77777777" w:rsidR="007E522F" w:rsidRPr="00697027" w:rsidRDefault="007E522F" w:rsidP="009D0478">
            <w:pPr>
              <w:tabs>
                <w:tab w:val="left" w:pos="720"/>
              </w:tabs>
              <w:ind w:left="0"/>
            </w:pPr>
            <w:r w:rsidRPr="00697027">
              <w:t>0D</w:t>
            </w:r>
          </w:p>
        </w:tc>
        <w:tc>
          <w:tcPr>
            <w:tcW w:w="1893" w:type="dxa"/>
          </w:tcPr>
          <w:p w14:paraId="1A090E03" w14:textId="77777777" w:rsidR="007E522F" w:rsidRPr="00697027" w:rsidRDefault="007E522F" w:rsidP="009D0478">
            <w:pPr>
              <w:tabs>
                <w:tab w:val="left" w:pos="720"/>
              </w:tabs>
              <w:ind w:left="0"/>
            </w:pPr>
            <w:r w:rsidRPr="00697027">
              <w:t>-</w:t>
            </w:r>
          </w:p>
        </w:tc>
        <w:tc>
          <w:tcPr>
            <w:tcW w:w="1893" w:type="dxa"/>
          </w:tcPr>
          <w:p w14:paraId="686B5969" w14:textId="77777777" w:rsidR="007E522F" w:rsidRPr="00697027" w:rsidRDefault="007E522F" w:rsidP="009D0478">
            <w:pPr>
              <w:tabs>
                <w:tab w:val="left" w:pos="720"/>
              </w:tabs>
              <w:ind w:left="0"/>
            </w:pPr>
            <w:r w:rsidRPr="00697027">
              <w:t>2D</w:t>
            </w:r>
          </w:p>
        </w:tc>
      </w:tr>
      <w:tr w:rsidR="007E522F" w:rsidRPr="00697027" w14:paraId="23A45E5B" w14:textId="77777777" w:rsidTr="009D0478">
        <w:tc>
          <w:tcPr>
            <w:tcW w:w="1893" w:type="dxa"/>
          </w:tcPr>
          <w:p w14:paraId="5AD267A0" w14:textId="77777777" w:rsidR="007E522F" w:rsidRPr="00697027" w:rsidRDefault="007E522F" w:rsidP="009D0478">
            <w:pPr>
              <w:tabs>
                <w:tab w:val="left" w:pos="720"/>
              </w:tabs>
              <w:ind w:left="0"/>
            </w:pPr>
            <w:r w:rsidRPr="00697027">
              <w:t>SO</w:t>
            </w:r>
          </w:p>
        </w:tc>
        <w:tc>
          <w:tcPr>
            <w:tcW w:w="1893" w:type="dxa"/>
          </w:tcPr>
          <w:p w14:paraId="54DE50A5" w14:textId="77777777" w:rsidR="007E522F" w:rsidRPr="00697027" w:rsidRDefault="007E522F" w:rsidP="009D0478">
            <w:pPr>
              <w:tabs>
                <w:tab w:val="left" w:pos="720"/>
              </w:tabs>
              <w:ind w:left="0"/>
            </w:pPr>
            <w:r w:rsidRPr="00697027">
              <w:t>0E</w:t>
            </w:r>
          </w:p>
        </w:tc>
        <w:tc>
          <w:tcPr>
            <w:tcW w:w="1893" w:type="dxa"/>
          </w:tcPr>
          <w:p w14:paraId="6FC8BCE1" w14:textId="77777777" w:rsidR="007E522F" w:rsidRPr="00697027" w:rsidRDefault="007E522F" w:rsidP="009D0478">
            <w:pPr>
              <w:tabs>
                <w:tab w:val="left" w:pos="720"/>
              </w:tabs>
              <w:ind w:left="0"/>
            </w:pPr>
            <w:r w:rsidRPr="00697027">
              <w:t>.</w:t>
            </w:r>
          </w:p>
        </w:tc>
        <w:tc>
          <w:tcPr>
            <w:tcW w:w="1893" w:type="dxa"/>
          </w:tcPr>
          <w:p w14:paraId="0302F602" w14:textId="77777777" w:rsidR="007E522F" w:rsidRPr="00697027" w:rsidRDefault="007E522F" w:rsidP="009D0478">
            <w:pPr>
              <w:tabs>
                <w:tab w:val="left" w:pos="720"/>
              </w:tabs>
              <w:ind w:left="0"/>
            </w:pPr>
            <w:r w:rsidRPr="00697027">
              <w:t>2E</w:t>
            </w:r>
          </w:p>
        </w:tc>
      </w:tr>
      <w:tr w:rsidR="007E522F" w:rsidRPr="00697027" w14:paraId="2EEAE2FD" w14:textId="77777777" w:rsidTr="009D0478">
        <w:tc>
          <w:tcPr>
            <w:tcW w:w="1893" w:type="dxa"/>
          </w:tcPr>
          <w:p w14:paraId="73C4824E" w14:textId="77777777" w:rsidR="007E522F" w:rsidRPr="00697027" w:rsidRDefault="007E522F" w:rsidP="009D0478">
            <w:pPr>
              <w:tabs>
                <w:tab w:val="left" w:pos="720"/>
              </w:tabs>
              <w:ind w:left="0"/>
            </w:pPr>
            <w:r w:rsidRPr="00697027">
              <w:t>SI</w:t>
            </w:r>
          </w:p>
        </w:tc>
        <w:tc>
          <w:tcPr>
            <w:tcW w:w="1893" w:type="dxa"/>
          </w:tcPr>
          <w:p w14:paraId="54C7D27C" w14:textId="77777777" w:rsidR="007E522F" w:rsidRPr="00697027" w:rsidRDefault="007E522F" w:rsidP="009D0478">
            <w:pPr>
              <w:tabs>
                <w:tab w:val="left" w:pos="720"/>
              </w:tabs>
              <w:ind w:left="0"/>
            </w:pPr>
            <w:r w:rsidRPr="00697027">
              <w:t>0F</w:t>
            </w:r>
          </w:p>
        </w:tc>
        <w:tc>
          <w:tcPr>
            <w:tcW w:w="1893" w:type="dxa"/>
          </w:tcPr>
          <w:p w14:paraId="10E2CB79" w14:textId="77777777" w:rsidR="007E522F" w:rsidRPr="00697027" w:rsidRDefault="007E522F" w:rsidP="009D0478">
            <w:pPr>
              <w:tabs>
                <w:tab w:val="left" w:pos="720"/>
              </w:tabs>
              <w:ind w:left="0"/>
            </w:pPr>
            <w:r w:rsidRPr="00697027">
              <w:t>/</w:t>
            </w:r>
          </w:p>
        </w:tc>
        <w:tc>
          <w:tcPr>
            <w:tcW w:w="1893" w:type="dxa"/>
          </w:tcPr>
          <w:p w14:paraId="67A48E10" w14:textId="77777777" w:rsidR="007E522F" w:rsidRPr="00697027" w:rsidRDefault="007E522F" w:rsidP="009D0478">
            <w:pPr>
              <w:tabs>
                <w:tab w:val="left" w:pos="720"/>
              </w:tabs>
              <w:ind w:left="0"/>
            </w:pPr>
            <w:r w:rsidRPr="00697027">
              <w:t>2F</w:t>
            </w:r>
          </w:p>
        </w:tc>
      </w:tr>
      <w:tr w:rsidR="007E522F" w:rsidRPr="00697027" w14:paraId="3746EA08" w14:textId="77777777" w:rsidTr="009D0478">
        <w:tc>
          <w:tcPr>
            <w:tcW w:w="1893" w:type="dxa"/>
          </w:tcPr>
          <w:p w14:paraId="0412E253" w14:textId="77777777" w:rsidR="007E522F" w:rsidRPr="00697027" w:rsidRDefault="007E522F" w:rsidP="009D0478">
            <w:pPr>
              <w:tabs>
                <w:tab w:val="left" w:pos="720"/>
              </w:tabs>
              <w:ind w:left="0"/>
            </w:pPr>
            <w:r w:rsidRPr="00697027">
              <w:t>DL</w:t>
            </w:r>
          </w:p>
        </w:tc>
        <w:tc>
          <w:tcPr>
            <w:tcW w:w="1893" w:type="dxa"/>
          </w:tcPr>
          <w:p w14:paraId="63813888" w14:textId="77777777" w:rsidR="007E522F" w:rsidRPr="00697027" w:rsidRDefault="007E522F" w:rsidP="009D0478">
            <w:pPr>
              <w:tabs>
                <w:tab w:val="left" w:pos="720"/>
              </w:tabs>
              <w:ind w:left="0"/>
            </w:pPr>
            <w:r w:rsidRPr="00697027">
              <w:t>10</w:t>
            </w:r>
          </w:p>
        </w:tc>
        <w:tc>
          <w:tcPr>
            <w:tcW w:w="1893" w:type="dxa"/>
          </w:tcPr>
          <w:p w14:paraId="6F62A3F4" w14:textId="77777777" w:rsidR="007E522F" w:rsidRPr="00697027" w:rsidRDefault="007E522F" w:rsidP="009D0478">
            <w:pPr>
              <w:tabs>
                <w:tab w:val="left" w:pos="720"/>
              </w:tabs>
              <w:ind w:left="0"/>
            </w:pPr>
            <w:r w:rsidRPr="00697027">
              <w:t>0</w:t>
            </w:r>
          </w:p>
        </w:tc>
        <w:tc>
          <w:tcPr>
            <w:tcW w:w="1893" w:type="dxa"/>
          </w:tcPr>
          <w:p w14:paraId="3638ACB8" w14:textId="77777777" w:rsidR="007E522F" w:rsidRPr="00697027" w:rsidRDefault="007E522F" w:rsidP="009D0478">
            <w:pPr>
              <w:tabs>
                <w:tab w:val="left" w:pos="720"/>
              </w:tabs>
              <w:ind w:left="0"/>
            </w:pPr>
            <w:r w:rsidRPr="00697027">
              <w:t>30</w:t>
            </w:r>
          </w:p>
        </w:tc>
      </w:tr>
      <w:tr w:rsidR="007E522F" w:rsidRPr="00697027" w14:paraId="4A049755" w14:textId="77777777" w:rsidTr="009D0478">
        <w:tc>
          <w:tcPr>
            <w:tcW w:w="1893" w:type="dxa"/>
          </w:tcPr>
          <w:p w14:paraId="368D10EB" w14:textId="77777777" w:rsidR="007E522F" w:rsidRPr="00697027" w:rsidRDefault="007E522F" w:rsidP="009D0478">
            <w:pPr>
              <w:tabs>
                <w:tab w:val="left" w:pos="720"/>
              </w:tabs>
              <w:ind w:left="0"/>
            </w:pPr>
            <w:r w:rsidRPr="00697027">
              <w:t>DC1 (X-ON)</w:t>
            </w:r>
          </w:p>
        </w:tc>
        <w:tc>
          <w:tcPr>
            <w:tcW w:w="1893" w:type="dxa"/>
          </w:tcPr>
          <w:p w14:paraId="5CCEE34F" w14:textId="77777777" w:rsidR="007E522F" w:rsidRPr="00697027" w:rsidRDefault="007E522F" w:rsidP="009D0478">
            <w:pPr>
              <w:tabs>
                <w:tab w:val="left" w:pos="720"/>
              </w:tabs>
              <w:ind w:left="0"/>
            </w:pPr>
            <w:r w:rsidRPr="00697027">
              <w:t>11</w:t>
            </w:r>
          </w:p>
        </w:tc>
        <w:tc>
          <w:tcPr>
            <w:tcW w:w="1893" w:type="dxa"/>
          </w:tcPr>
          <w:p w14:paraId="07F322AC" w14:textId="77777777" w:rsidR="007E522F" w:rsidRPr="00697027" w:rsidRDefault="007E522F" w:rsidP="009D0478">
            <w:pPr>
              <w:tabs>
                <w:tab w:val="left" w:pos="720"/>
              </w:tabs>
              <w:ind w:left="0"/>
            </w:pPr>
            <w:r w:rsidRPr="00697027">
              <w:t>1</w:t>
            </w:r>
          </w:p>
        </w:tc>
        <w:tc>
          <w:tcPr>
            <w:tcW w:w="1893" w:type="dxa"/>
          </w:tcPr>
          <w:p w14:paraId="1585D337" w14:textId="77777777" w:rsidR="007E522F" w:rsidRPr="00697027" w:rsidRDefault="007E522F" w:rsidP="009D0478">
            <w:pPr>
              <w:tabs>
                <w:tab w:val="left" w:pos="720"/>
              </w:tabs>
              <w:ind w:left="0"/>
            </w:pPr>
            <w:r w:rsidRPr="00697027">
              <w:t>31</w:t>
            </w:r>
          </w:p>
        </w:tc>
      </w:tr>
      <w:tr w:rsidR="007E522F" w:rsidRPr="00697027" w14:paraId="5A1B19B9" w14:textId="77777777" w:rsidTr="009D0478">
        <w:tc>
          <w:tcPr>
            <w:tcW w:w="1893" w:type="dxa"/>
          </w:tcPr>
          <w:p w14:paraId="2D2E741E" w14:textId="77777777" w:rsidR="007E522F" w:rsidRPr="00697027" w:rsidRDefault="007E522F" w:rsidP="009D0478">
            <w:pPr>
              <w:tabs>
                <w:tab w:val="left" w:pos="720"/>
              </w:tabs>
              <w:ind w:left="0"/>
            </w:pPr>
            <w:r w:rsidRPr="00697027">
              <w:t>DC2 (TAPE)</w:t>
            </w:r>
          </w:p>
        </w:tc>
        <w:tc>
          <w:tcPr>
            <w:tcW w:w="1893" w:type="dxa"/>
          </w:tcPr>
          <w:p w14:paraId="6A296D60" w14:textId="77777777" w:rsidR="007E522F" w:rsidRPr="00697027" w:rsidRDefault="007E522F" w:rsidP="009D0478">
            <w:pPr>
              <w:tabs>
                <w:tab w:val="left" w:pos="720"/>
              </w:tabs>
              <w:ind w:left="0"/>
            </w:pPr>
            <w:r w:rsidRPr="00697027">
              <w:t>12</w:t>
            </w:r>
          </w:p>
        </w:tc>
        <w:tc>
          <w:tcPr>
            <w:tcW w:w="1893" w:type="dxa"/>
          </w:tcPr>
          <w:p w14:paraId="5255EAD8" w14:textId="77777777" w:rsidR="007E522F" w:rsidRPr="00697027" w:rsidRDefault="007E522F" w:rsidP="009D0478">
            <w:pPr>
              <w:tabs>
                <w:tab w:val="left" w:pos="720"/>
              </w:tabs>
              <w:ind w:left="0"/>
            </w:pPr>
            <w:r w:rsidRPr="00697027">
              <w:t>2</w:t>
            </w:r>
          </w:p>
        </w:tc>
        <w:tc>
          <w:tcPr>
            <w:tcW w:w="1893" w:type="dxa"/>
          </w:tcPr>
          <w:p w14:paraId="451F3AAF" w14:textId="77777777" w:rsidR="007E522F" w:rsidRPr="00697027" w:rsidRDefault="007E522F" w:rsidP="009D0478">
            <w:pPr>
              <w:tabs>
                <w:tab w:val="left" w:pos="720"/>
              </w:tabs>
              <w:ind w:left="0"/>
            </w:pPr>
            <w:r w:rsidRPr="00697027">
              <w:t>32</w:t>
            </w:r>
          </w:p>
        </w:tc>
      </w:tr>
      <w:tr w:rsidR="007E522F" w:rsidRPr="00697027" w14:paraId="71B2AABB" w14:textId="77777777" w:rsidTr="009D0478">
        <w:tc>
          <w:tcPr>
            <w:tcW w:w="1893" w:type="dxa"/>
          </w:tcPr>
          <w:p w14:paraId="5CB6B95A" w14:textId="77777777" w:rsidR="007E522F" w:rsidRPr="00697027" w:rsidRDefault="007E522F" w:rsidP="009D0478">
            <w:pPr>
              <w:tabs>
                <w:tab w:val="left" w:pos="720"/>
              </w:tabs>
              <w:ind w:left="0"/>
            </w:pPr>
            <w:r w:rsidRPr="00697027">
              <w:t>DC3 (X-OFF)</w:t>
            </w:r>
          </w:p>
        </w:tc>
        <w:tc>
          <w:tcPr>
            <w:tcW w:w="1893" w:type="dxa"/>
          </w:tcPr>
          <w:p w14:paraId="68F1A828" w14:textId="77777777" w:rsidR="007E522F" w:rsidRPr="00697027" w:rsidRDefault="007E522F" w:rsidP="009D0478">
            <w:pPr>
              <w:tabs>
                <w:tab w:val="left" w:pos="720"/>
              </w:tabs>
              <w:ind w:left="0"/>
            </w:pPr>
            <w:r w:rsidRPr="00697027">
              <w:t>13</w:t>
            </w:r>
          </w:p>
        </w:tc>
        <w:tc>
          <w:tcPr>
            <w:tcW w:w="1893" w:type="dxa"/>
          </w:tcPr>
          <w:p w14:paraId="19CCE70B" w14:textId="77777777" w:rsidR="007E522F" w:rsidRPr="00697027" w:rsidRDefault="007E522F" w:rsidP="009D0478">
            <w:pPr>
              <w:tabs>
                <w:tab w:val="left" w:pos="720"/>
              </w:tabs>
              <w:ind w:left="0"/>
            </w:pPr>
            <w:r w:rsidRPr="00697027">
              <w:t>3</w:t>
            </w:r>
          </w:p>
        </w:tc>
        <w:tc>
          <w:tcPr>
            <w:tcW w:w="1893" w:type="dxa"/>
          </w:tcPr>
          <w:p w14:paraId="64C842AC" w14:textId="77777777" w:rsidR="007E522F" w:rsidRPr="00697027" w:rsidRDefault="007E522F" w:rsidP="009D0478">
            <w:pPr>
              <w:tabs>
                <w:tab w:val="left" w:pos="720"/>
              </w:tabs>
              <w:ind w:left="0"/>
            </w:pPr>
            <w:r w:rsidRPr="00697027">
              <w:t>33</w:t>
            </w:r>
          </w:p>
        </w:tc>
      </w:tr>
      <w:tr w:rsidR="007E522F" w:rsidRPr="00697027" w14:paraId="2181BE73" w14:textId="77777777" w:rsidTr="009D0478">
        <w:tc>
          <w:tcPr>
            <w:tcW w:w="1893" w:type="dxa"/>
          </w:tcPr>
          <w:p w14:paraId="6E4CB780" w14:textId="77777777" w:rsidR="007E522F" w:rsidRPr="00697027" w:rsidRDefault="007E522F" w:rsidP="009D0478">
            <w:pPr>
              <w:tabs>
                <w:tab w:val="left" w:pos="720"/>
              </w:tabs>
              <w:ind w:left="0"/>
            </w:pPr>
            <w:r w:rsidRPr="00697027">
              <w:t>DC4 (TAPE)</w:t>
            </w:r>
          </w:p>
        </w:tc>
        <w:tc>
          <w:tcPr>
            <w:tcW w:w="1893" w:type="dxa"/>
          </w:tcPr>
          <w:p w14:paraId="1028952D" w14:textId="77777777" w:rsidR="007E522F" w:rsidRPr="00697027" w:rsidRDefault="007E522F" w:rsidP="009D0478">
            <w:pPr>
              <w:tabs>
                <w:tab w:val="left" w:pos="720"/>
              </w:tabs>
              <w:ind w:left="0"/>
            </w:pPr>
            <w:r w:rsidRPr="00697027">
              <w:t>14</w:t>
            </w:r>
          </w:p>
        </w:tc>
        <w:tc>
          <w:tcPr>
            <w:tcW w:w="1893" w:type="dxa"/>
          </w:tcPr>
          <w:p w14:paraId="7FEF9392" w14:textId="77777777" w:rsidR="007E522F" w:rsidRPr="00697027" w:rsidRDefault="007E522F" w:rsidP="009D0478">
            <w:pPr>
              <w:tabs>
                <w:tab w:val="left" w:pos="720"/>
              </w:tabs>
              <w:ind w:left="0"/>
            </w:pPr>
            <w:r w:rsidRPr="00697027">
              <w:t>4</w:t>
            </w:r>
          </w:p>
        </w:tc>
        <w:tc>
          <w:tcPr>
            <w:tcW w:w="1893" w:type="dxa"/>
          </w:tcPr>
          <w:p w14:paraId="24FD3908" w14:textId="77777777" w:rsidR="007E522F" w:rsidRPr="00697027" w:rsidRDefault="007E522F" w:rsidP="009D0478">
            <w:pPr>
              <w:tabs>
                <w:tab w:val="left" w:pos="720"/>
              </w:tabs>
              <w:ind w:left="0"/>
            </w:pPr>
            <w:r w:rsidRPr="00697027">
              <w:t>34</w:t>
            </w:r>
          </w:p>
        </w:tc>
      </w:tr>
      <w:tr w:rsidR="007E522F" w:rsidRPr="00697027" w14:paraId="6A031705" w14:textId="77777777" w:rsidTr="009D0478">
        <w:tc>
          <w:tcPr>
            <w:tcW w:w="1893" w:type="dxa"/>
          </w:tcPr>
          <w:p w14:paraId="097413C1" w14:textId="77777777" w:rsidR="007E522F" w:rsidRPr="00697027" w:rsidRDefault="007E522F" w:rsidP="009D0478">
            <w:pPr>
              <w:tabs>
                <w:tab w:val="left" w:pos="720"/>
              </w:tabs>
              <w:ind w:left="0"/>
            </w:pPr>
            <w:r w:rsidRPr="00697027">
              <w:t>NAK</w:t>
            </w:r>
          </w:p>
        </w:tc>
        <w:tc>
          <w:tcPr>
            <w:tcW w:w="1893" w:type="dxa"/>
          </w:tcPr>
          <w:p w14:paraId="45267BA6" w14:textId="77777777" w:rsidR="007E522F" w:rsidRPr="00697027" w:rsidRDefault="007E522F" w:rsidP="009D0478">
            <w:pPr>
              <w:tabs>
                <w:tab w:val="left" w:pos="720"/>
              </w:tabs>
              <w:ind w:left="0"/>
            </w:pPr>
            <w:r w:rsidRPr="00697027">
              <w:t>15</w:t>
            </w:r>
          </w:p>
        </w:tc>
        <w:tc>
          <w:tcPr>
            <w:tcW w:w="1893" w:type="dxa"/>
          </w:tcPr>
          <w:p w14:paraId="70627368" w14:textId="77777777" w:rsidR="007E522F" w:rsidRPr="00697027" w:rsidRDefault="007E522F" w:rsidP="009D0478">
            <w:pPr>
              <w:tabs>
                <w:tab w:val="left" w:pos="720"/>
              </w:tabs>
              <w:ind w:left="0"/>
            </w:pPr>
            <w:r w:rsidRPr="00697027">
              <w:t>5</w:t>
            </w:r>
          </w:p>
        </w:tc>
        <w:tc>
          <w:tcPr>
            <w:tcW w:w="1893" w:type="dxa"/>
          </w:tcPr>
          <w:p w14:paraId="0BF25066" w14:textId="77777777" w:rsidR="007E522F" w:rsidRPr="00697027" w:rsidRDefault="007E522F" w:rsidP="009D0478">
            <w:pPr>
              <w:tabs>
                <w:tab w:val="left" w:pos="720"/>
              </w:tabs>
              <w:ind w:left="0"/>
            </w:pPr>
            <w:r w:rsidRPr="00697027">
              <w:t>35</w:t>
            </w:r>
          </w:p>
        </w:tc>
      </w:tr>
      <w:tr w:rsidR="007E522F" w:rsidRPr="00697027" w14:paraId="63BF05D0" w14:textId="77777777" w:rsidTr="009D0478">
        <w:tc>
          <w:tcPr>
            <w:tcW w:w="1893" w:type="dxa"/>
          </w:tcPr>
          <w:p w14:paraId="1396FCFA" w14:textId="77777777" w:rsidR="007E522F" w:rsidRPr="00697027" w:rsidRDefault="007E522F" w:rsidP="009D0478">
            <w:pPr>
              <w:tabs>
                <w:tab w:val="left" w:pos="720"/>
              </w:tabs>
              <w:ind w:left="0"/>
            </w:pPr>
            <w:r w:rsidRPr="00697027">
              <w:t>SYN</w:t>
            </w:r>
          </w:p>
        </w:tc>
        <w:tc>
          <w:tcPr>
            <w:tcW w:w="1893" w:type="dxa"/>
          </w:tcPr>
          <w:p w14:paraId="2273B45A" w14:textId="77777777" w:rsidR="007E522F" w:rsidRPr="00697027" w:rsidRDefault="007E522F" w:rsidP="009D0478">
            <w:pPr>
              <w:tabs>
                <w:tab w:val="left" w:pos="720"/>
              </w:tabs>
              <w:ind w:left="0"/>
            </w:pPr>
            <w:r w:rsidRPr="00697027">
              <w:t>16</w:t>
            </w:r>
          </w:p>
        </w:tc>
        <w:tc>
          <w:tcPr>
            <w:tcW w:w="1893" w:type="dxa"/>
          </w:tcPr>
          <w:p w14:paraId="4BDA96A5" w14:textId="77777777" w:rsidR="007E522F" w:rsidRPr="00697027" w:rsidRDefault="007E522F" w:rsidP="009D0478">
            <w:pPr>
              <w:tabs>
                <w:tab w:val="left" w:pos="720"/>
              </w:tabs>
              <w:ind w:left="0"/>
            </w:pPr>
            <w:r w:rsidRPr="00697027">
              <w:t>6</w:t>
            </w:r>
          </w:p>
        </w:tc>
        <w:tc>
          <w:tcPr>
            <w:tcW w:w="1893" w:type="dxa"/>
          </w:tcPr>
          <w:p w14:paraId="1BD20964" w14:textId="77777777" w:rsidR="007E522F" w:rsidRPr="00697027" w:rsidRDefault="007E522F" w:rsidP="009D0478">
            <w:pPr>
              <w:tabs>
                <w:tab w:val="left" w:pos="720"/>
              </w:tabs>
              <w:ind w:left="0"/>
            </w:pPr>
            <w:r w:rsidRPr="00697027">
              <w:t>36</w:t>
            </w:r>
          </w:p>
        </w:tc>
      </w:tr>
      <w:tr w:rsidR="007E522F" w:rsidRPr="00697027" w14:paraId="559D337A" w14:textId="77777777" w:rsidTr="009D0478">
        <w:tc>
          <w:tcPr>
            <w:tcW w:w="1893" w:type="dxa"/>
          </w:tcPr>
          <w:p w14:paraId="324ED727" w14:textId="77777777" w:rsidR="007E522F" w:rsidRPr="00697027" w:rsidRDefault="007E522F" w:rsidP="009D0478">
            <w:pPr>
              <w:tabs>
                <w:tab w:val="left" w:pos="720"/>
              </w:tabs>
              <w:ind w:left="0"/>
            </w:pPr>
            <w:r w:rsidRPr="00697027">
              <w:t>ETB</w:t>
            </w:r>
          </w:p>
        </w:tc>
        <w:tc>
          <w:tcPr>
            <w:tcW w:w="1893" w:type="dxa"/>
          </w:tcPr>
          <w:p w14:paraId="15A0BDCD" w14:textId="77777777" w:rsidR="007E522F" w:rsidRPr="00697027" w:rsidRDefault="007E522F" w:rsidP="009D0478">
            <w:pPr>
              <w:tabs>
                <w:tab w:val="left" w:pos="720"/>
              </w:tabs>
              <w:ind w:left="0"/>
            </w:pPr>
            <w:r w:rsidRPr="00697027">
              <w:t>17</w:t>
            </w:r>
          </w:p>
        </w:tc>
        <w:tc>
          <w:tcPr>
            <w:tcW w:w="1893" w:type="dxa"/>
          </w:tcPr>
          <w:p w14:paraId="529E11A7" w14:textId="77777777" w:rsidR="007E522F" w:rsidRPr="00697027" w:rsidRDefault="007E522F" w:rsidP="009D0478">
            <w:pPr>
              <w:tabs>
                <w:tab w:val="left" w:pos="720"/>
              </w:tabs>
              <w:ind w:left="0"/>
            </w:pPr>
            <w:r w:rsidRPr="00697027">
              <w:t>7</w:t>
            </w:r>
          </w:p>
        </w:tc>
        <w:tc>
          <w:tcPr>
            <w:tcW w:w="1893" w:type="dxa"/>
          </w:tcPr>
          <w:p w14:paraId="151805A4" w14:textId="77777777" w:rsidR="007E522F" w:rsidRPr="00697027" w:rsidRDefault="007E522F" w:rsidP="009D0478">
            <w:pPr>
              <w:tabs>
                <w:tab w:val="left" w:pos="720"/>
              </w:tabs>
              <w:ind w:left="0"/>
            </w:pPr>
            <w:r w:rsidRPr="00697027">
              <w:t>37</w:t>
            </w:r>
          </w:p>
        </w:tc>
      </w:tr>
      <w:tr w:rsidR="007E522F" w:rsidRPr="00697027" w14:paraId="672D29CC" w14:textId="77777777" w:rsidTr="009D0478">
        <w:tc>
          <w:tcPr>
            <w:tcW w:w="1893" w:type="dxa"/>
          </w:tcPr>
          <w:p w14:paraId="0ACCB36E" w14:textId="77777777" w:rsidR="007E522F" w:rsidRPr="00697027" w:rsidRDefault="007E522F" w:rsidP="009D0478">
            <w:pPr>
              <w:tabs>
                <w:tab w:val="left" w:pos="720"/>
              </w:tabs>
              <w:ind w:left="0"/>
            </w:pPr>
            <w:r w:rsidRPr="00697027">
              <w:t>CAN</w:t>
            </w:r>
          </w:p>
        </w:tc>
        <w:tc>
          <w:tcPr>
            <w:tcW w:w="1893" w:type="dxa"/>
          </w:tcPr>
          <w:p w14:paraId="6A0C29D9" w14:textId="77777777" w:rsidR="007E522F" w:rsidRPr="00697027" w:rsidRDefault="007E522F" w:rsidP="009D0478">
            <w:pPr>
              <w:tabs>
                <w:tab w:val="left" w:pos="720"/>
              </w:tabs>
              <w:ind w:left="0"/>
            </w:pPr>
            <w:r w:rsidRPr="00697027">
              <w:t>18</w:t>
            </w:r>
          </w:p>
        </w:tc>
        <w:tc>
          <w:tcPr>
            <w:tcW w:w="1893" w:type="dxa"/>
          </w:tcPr>
          <w:p w14:paraId="6FAE4E15" w14:textId="77777777" w:rsidR="007E522F" w:rsidRPr="00697027" w:rsidRDefault="007E522F" w:rsidP="009D0478">
            <w:pPr>
              <w:tabs>
                <w:tab w:val="left" w:pos="720"/>
              </w:tabs>
              <w:ind w:left="0"/>
            </w:pPr>
            <w:r w:rsidRPr="00697027">
              <w:t>8</w:t>
            </w:r>
          </w:p>
        </w:tc>
        <w:tc>
          <w:tcPr>
            <w:tcW w:w="1893" w:type="dxa"/>
          </w:tcPr>
          <w:p w14:paraId="0CF67D2F" w14:textId="77777777" w:rsidR="007E522F" w:rsidRPr="00697027" w:rsidRDefault="007E522F" w:rsidP="009D0478">
            <w:pPr>
              <w:tabs>
                <w:tab w:val="left" w:pos="720"/>
              </w:tabs>
              <w:ind w:left="0"/>
            </w:pPr>
            <w:r w:rsidRPr="00697027">
              <w:t>38</w:t>
            </w:r>
          </w:p>
        </w:tc>
      </w:tr>
      <w:tr w:rsidR="007E522F" w:rsidRPr="00697027" w14:paraId="3606F5BC" w14:textId="77777777" w:rsidTr="009D0478">
        <w:tc>
          <w:tcPr>
            <w:tcW w:w="1893" w:type="dxa"/>
          </w:tcPr>
          <w:p w14:paraId="4AA95A04" w14:textId="77777777" w:rsidR="007E522F" w:rsidRPr="00697027" w:rsidRDefault="007E522F" w:rsidP="009D0478">
            <w:pPr>
              <w:tabs>
                <w:tab w:val="left" w:pos="720"/>
              </w:tabs>
              <w:ind w:left="0"/>
            </w:pPr>
            <w:r w:rsidRPr="00697027">
              <w:t>EM</w:t>
            </w:r>
          </w:p>
        </w:tc>
        <w:tc>
          <w:tcPr>
            <w:tcW w:w="1893" w:type="dxa"/>
          </w:tcPr>
          <w:p w14:paraId="5DEF1C4D" w14:textId="77777777" w:rsidR="007E522F" w:rsidRPr="00697027" w:rsidRDefault="007E522F" w:rsidP="009D0478">
            <w:pPr>
              <w:tabs>
                <w:tab w:val="left" w:pos="720"/>
              </w:tabs>
              <w:ind w:left="0"/>
            </w:pPr>
            <w:r w:rsidRPr="00697027">
              <w:t>19</w:t>
            </w:r>
          </w:p>
        </w:tc>
        <w:tc>
          <w:tcPr>
            <w:tcW w:w="1893" w:type="dxa"/>
          </w:tcPr>
          <w:p w14:paraId="391D8F70" w14:textId="77777777" w:rsidR="007E522F" w:rsidRPr="00697027" w:rsidRDefault="007E522F" w:rsidP="009D0478">
            <w:pPr>
              <w:tabs>
                <w:tab w:val="left" w:pos="720"/>
              </w:tabs>
              <w:ind w:left="0"/>
            </w:pPr>
            <w:r w:rsidRPr="00697027">
              <w:t>9</w:t>
            </w:r>
          </w:p>
        </w:tc>
        <w:tc>
          <w:tcPr>
            <w:tcW w:w="1893" w:type="dxa"/>
          </w:tcPr>
          <w:p w14:paraId="3E1490E2" w14:textId="77777777" w:rsidR="007E522F" w:rsidRPr="00697027" w:rsidRDefault="007E522F" w:rsidP="009D0478">
            <w:pPr>
              <w:tabs>
                <w:tab w:val="left" w:pos="720"/>
              </w:tabs>
              <w:ind w:left="0"/>
            </w:pPr>
            <w:r w:rsidRPr="00697027">
              <w:t>39</w:t>
            </w:r>
          </w:p>
        </w:tc>
      </w:tr>
      <w:tr w:rsidR="007E522F" w:rsidRPr="00697027" w14:paraId="696FC8DA" w14:textId="77777777" w:rsidTr="009D0478">
        <w:tc>
          <w:tcPr>
            <w:tcW w:w="1893" w:type="dxa"/>
          </w:tcPr>
          <w:p w14:paraId="440DF9A6" w14:textId="77777777" w:rsidR="007E522F" w:rsidRPr="00697027" w:rsidRDefault="007E522F" w:rsidP="009D0478">
            <w:pPr>
              <w:tabs>
                <w:tab w:val="left" w:pos="720"/>
              </w:tabs>
              <w:ind w:left="0"/>
            </w:pPr>
            <w:r w:rsidRPr="00697027">
              <w:t>SUB</w:t>
            </w:r>
          </w:p>
        </w:tc>
        <w:tc>
          <w:tcPr>
            <w:tcW w:w="1893" w:type="dxa"/>
          </w:tcPr>
          <w:p w14:paraId="672F32AA" w14:textId="77777777" w:rsidR="007E522F" w:rsidRPr="00697027" w:rsidRDefault="007E522F" w:rsidP="009D0478">
            <w:pPr>
              <w:tabs>
                <w:tab w:val="left" w:pos="720"/>
              </w:tabs>
              <w:ind w:left="0"/>
            </w:pPr>
            <w:r w:rsidRPr="00697027">
              <w:t>1A</w:t>
            </w:r>
          </w:p>
        </w:tc>
        <w:tc>
          <w:tcPr>
            <w:tcW w:w="1893" w:type="dxa"/>
          </w:tcPr>
          <w:p w14:paraId="18B78A0A" w14:textId="77777777" w:rsidR="007E522F" w:rsidRPr="00697027" w:rsidRDefault="007E522F" w:rsidP="009D0478">
            <w:pPr>
              <w:tabs>
                <w:tab w:val="left" w:pos="720"/>
              </w:tabs>
              <w:ind w:left="0"/>
            </w:pPr>
            <w:r w:rsidRPr="00697027">
              <w:t>:</w:t>
            </w:r>
          </w:p>
        </w:tc>
        <w:tc>
          <w:tcPr>
            <w:tcW w:w="1893" w:type="dxa"/>
          </w:tcPr>
          <w:p w14:paraId="543752C9" w14:textId="77777777" w:rsidR="007E522F" w:rsidRPr="00697027" w:rsidRDefault="007E522F" w:rsidP="009D0478">
            <w:pPr>
              <w:tabs>
                <w:tab w:val="left" w:pos="720"/>
              </w:tabs>
              <w:ind w:left="0"/>
            </w:pPr>
            <w:r w:rsidRPr="00697027">
              <w:t>3A</w:t>
            </w:r>
          </w:p>
        </w:tc>
      </w:tr>
      <w:tr w:rsidR="007E522F" w:rsidRPr="00697027" w14:paraId="7C219F67" w14:textId="77777777" w:rsidTr="009D0478">
        <w:tc>
          <w:tcPr>
            <w:tcW w:w="1893" w:type="dxa"/>
          </w:tcPr>
          <w:p w14:paraId="00793940" w14:textId="77777777" w:rsidR="007E522F" w:rsidRPr="00697027" w:rsidRDefault="007E522F" w:rsidP="009D0478">
            <w:pPr>
              <w:tabs>
                <w:tab w:val="left" w:pos="720"/>
              </w:tabs>
              <w:ind w:left="0"/>
            </w:pPr>
            <w:r w:rsidRPr="00697027">
              <w:t>ESC</w:t>
            </w:r>
          </w:p>
        </w:tc>
        <w:tc>
          <w:tcPr>
            <w:tcW w:w="1893" w:type="dxa"/>
          </w:tcPr>
          <w:p w14:paraId="45960EDC" w14:textId="77777777" w:rsidR="007E522F" w:rsidRPr="00697027" w:rsidRDefault="007E522F" w:rsidP="009D0478">
            <w:pPr>
              <w:tabs>
                <w:tab w:val="left" w:pos="720"/>
              </w:tabs>
              <w:ind w:left="0"/>
            </w:pPr>
            <w:r w:rsidRPr="00697027">
              <w:t>1B</w:t>
            </w:r>
          </w:p>
        </w:tc>
        <w:tc>
          <w:tcPr>
            <w:tcW w:w="1893" w:type="dxa"/>
          </w:tcPr>
          <w:p w14:paraId="28C4FA1F" w14:textId="77777777" w:rsidR="007E522F" w:rsidRPr="00697027" w:rsidRDefault="007E522F" w:rsidP="009D0478">
            <w:pPr>
              <w:tabs>
                <w:tab w:val="left" w:pos="720"/>
              </w:tabs>
              <w:ind w:left="0"/>
            </w:pPr>
            <w:r w:rsidRPr="00697027">
              <w:t>;</w:t>
            </w:r>
          </w:p>
        </w:tc>
        <w:tc>
          <w:tcPr>
            <w:tcW w:w="1893" w:type="dxa"/>
          </w:tcPr>
          <w:p w14:paraId="27BC414B" w14:textId="77777777" w:rsidR="007E522F" w:rsidRPr="00697027" w:rsidRDefault="007E522F" w:rsidP="009D0478">
            <w:pPr>
              <w:tabs>
                <w:tab w:val="left" w:pos="720"/>
              </w:tabs>
              <w:ind w:left="0"/>
            </w:pPr>
            <w:r w:rsidRPr="00697027">
              <w:t>3B</w:t>
            </w:r>
          </w:p>
        </w:tc>
      </w:tr>
      <w:tr w:rsidR="007E522F" w:rsidRPr="00697027" w14:paraId="7E1C53AC" w14:textId="77777777" w:rsidTr="009D0478">
        <w:tc>
          <w:tcPr>
            <w:tcW w:w="1893" w:type="dxa"/>
          </w:tcPr>
          <w:p w14:paraId="30ED255C" w14:textId="77777777" w:rsidR="007E522F" w:rsidRPr="00697027" w:rsidRDefault="007E522F" w:rsidP="009D0478">
            <w:pPr>
              <w:tabs>
                <w:tab w:val="left" w:pos="720"/>
              </w:tabs>
              <w:ind w:left="0"/>
            </w:pPr>
            <w:r w:rsidRPr="00697027">
              <w:t>FC</w:t>
            </w:r>
          </w:p>
        </w:tc>
        <w:tc>
          <w:tcPr>
            <w:tcW w:w="1893" w:type="dxa"/>
          </w:tcPr>
          <w:p w14:paraId="14BF067A" w14:textId="77777777" w:rsidR="007E522F" w:rsidRPr="00697027" w:rsidRDefault="007E522F" w:rsidP="009D0478">
            <w:pPr>
              <w:tabs>
                <w:tab w:val="left" w:pos="720"/>
              </w:tabs>
              <w:ind w:left="0"/>
            </w:pPr>
            <w:r w:rsidRPr="00697027">
              <w:t>1C</w:t>
            </w:r>
          </w:p>
        </w:tc>
        <w:tc>
          <w:tcPr>
            <w:tcW w:w="1893" w:type="dxa"/>
          </w:tcPr>
          <w:p w14:paraId="7F6837CE" w14:textId="77777777" w:rsidR="007E522F" w:rsidRPr="00697027" w:rsidRDefault="007E522F" w:rsidP="009D0478">
            <w:pPr>
              <w:tabs>
                <w:tab w:val="left" w:pos="720"/>
              </w:tabs>
              <w:ind w:left="0"/>
            </w:pPr>
            <w:r w:rsidRPr="00697027">
              <w:t>&lt;</w:t>
            </w:r>
          </w:p>
        </w:tc>
        <w:tc>
          <w:tcPr>
            <w:tcW w:w="1893" w:type="dxa"/>
          </w:tcPr>
          <w:p w14:paraId="5C31D099" w14:textId="77777777" w:rsidR="007E522F" w:rsidRPr="00697027" w:rsidRDefault="007E522F" w:rsidP="009D0478">
            <w:pPr>
              <w:tabs>
                <w:tab w:val="left" w:pos="720"/>
              </w:tabs>
              <w:ind w:left="0"/>
            </w:pPr>
            <w:r w:rsidRPr="00697027">
              <w:t>3C</w:t>
            </w:r>
          </w:p>
        </w:tc>
      </w:tr>
      <w:tr w:rsidR="007E522F" w:rsidRPr="00697027" w14:paraId="213B22AB" w14:textId="77777777" w:rsidTr="009D0478">
        <w:tc>
          <w:tcPr>
            <w:tcW w:w="1893" w:type="dxa"/>
          </w:tcPr>
          <w:p w14:paraId="1FC2E260" w14:textId="77777777" w:rsidR="007E522F" w:rsidRPr="00697027" w:rsidRDefault="007E522F" w:rsidP="009D0478">
            <w:pPr>
              <w:tabs>
                <w:tab w:val="left" w:pos="720"/>
              </w:tabs>
              <w:ind w:left="0"/>
            </w:pPr>
            <w:r w:rsidRPr="00697027">
              <w:t>GS</w:t>
            </w:r>
          </w:p>
        </w:tc>
        <w:tc>
          <w:tcPr>
            <w:tcW w:w="1893" w:type="dxa"/>
          </w:tcPr>
          <w:p w14:paraId="12733E24" w14:textId="77777777" w:rsidR="007E522F" w:rsidRPr="00697027" w:rsidRDefault="007E522F" w:rsidP="009D0478">
            <w:pPr>
              <w:tabs>
                <w:tab w:val="left" w:pos="720"/>
              </w:tabs>
              <w:ind w:left="0"/>
            </w:pPr>
            <w:r w:rsidRPr="00697027">
              <w:t>1D</w:t>
            </w:r>
          </w:p>
        </w:tc>
        <w:tc>
          <w:tcPr>
            <w:tcW w:w="1893" w:type="dxa"/>
          </w:tcPr>
          <w:p w14:paraId="6A23A692" w14:textId="77777777" w:rsidR="007E522F" w:rsidRPr="00697027" w:rsidRDefault="007E522F" w:rsidP="009D0478">
            <w:pPr>
              <w:tabs>
                <w:tab w:val="left" w:pos="720"/>
              </w:tabs>
              <w:ind w:left="0"/>
            </w:pPr>
            <w:r w:rsidRPr="00697027">
              <w:t>=</w:t>
            </w:r>
          </w:p>
        </w:tc>
        <w:tc>
          <w:tcPr>
            <w:tcW w:w="1893" w:type="dxa"/>
          </w:tcPr>
          <w:p w14:paraId="74BA116B" w14:textId="77777777" w:rsidR="007E522F" w:rsidRPr="00697027" w:rsidRDefault="007E522F" w:rsidP="009D0478">
            <w:pPr>
              <w:tabs>
                <w:tab w:val="left" w:pos="720"/>
              </w:tabs>
              <w:ind w:left="0"/>
            </w:pPr>
            <w:r w:rsidRPr="00697027">
              <w:t>3D</w:t>
            </w:r>
          </w:p>
        </w:tc>
      </w:tr>
      <w:tr w:rsidR="007E522F" w:rsidRPr="00697027" w14:paraId="4DE41B9B" w14:textId="77777777" w:rsidTr="009D0478">
        <w:tc>
          <w:tcPr>
            <w:tcW w:w="1893" w:type="dxa"/>
          </w:tcPr>
          <w:p w14:paraId="74ADCA11" w14:textId="77777777" w:rsidR="007E522F" w:rsidRPr="00697027" w:rsidRDefault="007E522F" w:rsidP="009D0478">
            <w:pPr>
              <w:tabs>
                <w:tab w:val="left" w:pos="720"/>
              </w:tabs>
              <w:ind w:left="0"/>
            </w:pPr>
            <w:r w:rsidRPr="00697027">
              <w:t>RS</w:t>
            </w:r>
          </w:p>
        </w:tc>
        <w:tc>
          <w:tcPr>
            <w:tcW w:w="1893" w:type="dxa"/>
          </w:tcPr>
          <w:p w14:paraId="4A2DE71C" w14:textId="77777777" w:rsidR="007E522F" w:rsidRPr="00697027" w:rsidRDefault="007E522F" w:rsidP="009D0478">
            <w:pPr>
              <w:tabs>
                <w:tab w:val="left" w:pos="720"/>
              </w:tabs>
              <w:ind w:left="0"/>
            </w:pPr>
            <w:r w:rsidRPr="00697027">
              <w:t>1E</w:t>
            </w:r>
          </w:p>
        </w:tc>
        <w:tc>
          <w:tcPr>
            <w:tcW w:w="1893" w:type="dxa"/>
          </w:tcPr>
          <w:p w14:paraId="5E07FD9A" w14:textId="77777777" w:rsidR="007E522F" w:rsidRPr="00697027" w:rsidRDefault="007E522F" w:rsidP="009D0478">
            <w:pPr>
              <w:tabs>
                <w:tab w:val="left" w:pos="720"/>
              </w:tabs>
              <w:ind w:left="0"/>
            </w:pPr>
            <w:r w:rsidRPr="00697027">
              <w:t>&gt;</w:t>
            </w:r>
          </w:p>
        </w:tc>
        <w:tc>
          <w:tcPr>
            <w:tcW w:w="1893" w:type="dxa"/>
          </w:tcPr>
          <w:p w14:paraId="7398F461" w14:textId="77777777" w:rsidR="007E522F" w:rsidRPr="00697027" w:rsidRDefault="007E522F" w:rsidP="009D0478">
            <w:pPr>
              <w:tabs>
                <w:tab w:val="left" w:pos="720"/>
              </w:tabs>
              <w:ind w:left="0"/>
            </w:pPr>
            <w:r w:rsidRPr="00697027">
              <w:t>3E</w:t>
            </w:r>
          </w:p>
        </w:tc>
      </w:tr>
      <w:tr w:rsidR="007E522F" w:rsidRPr="00697027" w14:paraId="5655A641" w14:textId="77777777" w:rsidTr="009D0478">
        <w:tc>
          <w:tcPr>
            <w:tcW w:w="1893" w:type="dxa"/>
          </w:tcPr>
          <w:p w14:paraId="4303F894" w14:textId="77777777" w:rsidR="007E522F" w:rsidRPr="00697027" w:rsidRDefault="007E522F" w:rsidP="009D0478">
            <w:pPr>
              <w:tabs>
                <w:tab w:val="left" w:pos="720"/>
              </w:tabs>
              <w:ind w:left="0"/>
            </w:pPr>
            <w:r w:rsidRPr="00697027">
              <w:t>US</w:t>
            </w:r>
          </w:p>
        </w:tc>
        <w:tc>
          <w:tcPr>
            <w:tcW w:w="1893" w:type="dxa"/>
          </w:tcPr>
          <w:p w14:paraId="0A64157E" w14:textId="77777777" w:rsidR="007E522F" w:rsidRPr="00697027" w:rsidRDefault="007E522F" w:rsidP="009D0478">
            <w:pPr>
              <w:tabs>
                <w:tab w:val="left" w:pos="720"/>
              </w:tabs>
              <w:ind w:left="0"/>
            </w:pPr>
            <w:r w:rsidRPr="00697027">
              <w:t>1F</w:t>
            </w:r>
          </w:p>
        </w:tc>
        <w:tc>
          <w:tcPr>
            <w:tcW w:w="1893" w:type="dxa"/>
          </w:tcPr>
          <w:p w14:paraId="3C994071" w14:textId="77777777" w:rsidR="007E522F" w:rsidRPr="00697027" w:rsidRDefault="007E522F" w:rsidP="009D0478">
            <w:pPr>
              <w:tabs>
                <w:tab w:val="left" w:pos="720"/>
              </w:tabs>
              <w:ind w:left="0"/>
            </w:pPr>
            <w:r w:rsidRPr="00697027">
              <w:t>?</w:t>
            </w:r>
          </w:p>
        </w:tc>
        <w:tc>
          <w:tcPr>
            <w:tcW w:w="1893" w:type="dxa"/>
          </w:tcPr>
          <w:p w14:paraId="5E49F555" w14:textId="77777777" w:rsidR="007E522F" w:rsidRPr="00697027" w:rsidRDefault="007E522F" w:rsidP="009D0478">
            <w:pPr>
              <w:tabs>
                <w:tab w:val="left" w:pos="720"/>
              </w:tabs>
              <w:ind w:left="0"/>
            </w:pPr>
            <w:r w:rsidRPr="00697027">
              <w:t>3F</w:t>
            </w:r>
          </w:p>
        </w:tc>
      </w:tr>
    </w:tbl>
    <w:p w14:paraId="2ED7E66E" w14:textId="77777777" w:rsidR="007E522F" w:rsidRPr="00697027" w:rsidRDefault="007E522F" w:rsidP="007E522F"/>
    <w:p w14:paraId="2BAFC322" w14:textId="77777777" w:rsidR="007E522F" w:rsidRPr="00697027" w:rsidRDefault="007E522F" w:rsidP="007E522F"/>
    <w:p w14:paraId="10DDB989" w14:textId="77777777" w:rsidR="007E522F" w:rsidRPr="00697027" w:rsidRDefault="007E522F" w:rsidP="007E522F"/>
    <w:tbl>
      <w:tblPr>
        <w:tblW w:w="0" w:type="auto"/>
        <w:tblInd w:w="1361" w:type="dxa"/>
        <w:tblLayout w:type="fixed"/>
        <w:tblLook w:val="0000" w:firstRow="0" w:lastRow="0" w:firstColumn="0" w:lastColumn="0" w:noHBand="0" w:noVBand="0"/>
      </w:tblPr>
      <w:tblGrid>
        <w:gridCol w:w="1893"/>
        <w:gridCol w:w="1893"/>
        <w:gridCol w:w="1893"/>
        <w:gridCol w:w="1893"/>
      </w:tblGrid>
      <w:tr w:rsidR="007E522F" w:rsidRPr="00697027" w14:paraId="6F4093EB" w14:textId="77777777" w:rsidTr="009D0478">
        <w:tc>
          <w:tcPr>
            <w:tcW w:w="1893" w:type="dxa"/>
            <w:tcBorders>
              <w:top w:val="nil"/>
              <w:left w:val="nil"/>
              <w:bottom w:val="single" w:sz="6" w:space="0" w:color="auto"/>
              <w:right w:val="nil"/>
            </w:tcBorders>
          </w:tcPr>
          <w:p w14:paraId="25236981" w14:textId="77777777" w:rsidR="007E522F" w:rsidRPr="00697027" w:rsidRDefault="007E522F" w:rsidP="009D0478">
            <w:pPr>
              <w:pStyle w:val="TableHeader"/>
            </w:pPr>
            <w:r w:rsidRPr="00697027">
              <w:lastRenderedPageBreak/>
              <w:t>Character</w:t>
            </w:r>
          </w:p>
        </w:tc>
        <w:tc>
          <w:tcPr>
            <w:tcW w:w="1893" w:type="dxa"/>
            <w:tcBorders>
              <w:top w:val="nil"/>
              <w:left w:val="nil"/>
              <w:bottom w:val="single" w:sz="6" w:space="0" w:color="auto"/>
              <w:right w:val="nil"/>
            </w:tcBorders>
          </w:tcPr>
          <w:p w14:paraId="5A933E32" w14:textId="77777777" w:rsidR="007E522F" w:rsidRPr="00697027" w:rsidRDefault="007E522F" w:rsidP="009D0478">
            <w:pPr>
              <w:pStyle w:val="TableHeader"/>
            </w:pPr>
            <w:r w:rsidRPr="00697027">
              <w:t>Hexadecimal</w:t>
            </w:r>
          </w:p>
        </w:tc>
        <w:tc>
          <w:tcPr>
            <w:tcW w:w="1893" w:type="dxa"/>
            <w:tcBorders>
              <w:top w:val="nil"/>
              <w:left w:val="nil"/>
              <w:bottom w:val="single" w:sz="6" w:space="0" w:color="auto"/>
              <w:right w:val="nil"/>
            </w:tcBorders>
          </w:tcPr>
          <w:p w14:paraId="5DC5F72D" w14:textId="77777777" w:rsidR="007E522F" w:rsidRPr="00697027" w:rsidRDefault="007E522F" w:rsidP="009D0478">
            <w:pPr>
              <w:pStyle w:val="TableHeader"/>
            </w:pPr>
            <w:r w:rsidRPr="00697027">
              <w:t>Character</w:t>
            </w:r>
          </w:p>
        </w:tc>
        <w:tc>
          <w:tcPr>
            <w:tcW w:w="1893" w:type="dxa"/>
            <w:tcBorders>
              <w:top w:val="nil"/>
              <w:left w:val="nil"/>
              <w:bottom w:val="single" w:sz="6" w:space="0" w:color="auto"/>
              <w:right w:val="nil"/>
            </w:tcBorders>
          </w:tcPr>
          <w:p w14:paraId="0EA87296" w14:textId="77777777" w:rsidR="007E522F" w:rsidRPr="00697027" w:rsidRDefault="007E522F" w:rsidP="009D0478">
            <w:pPr>
              <w:pStyle w:val="TableHeader"/>
            </w:pPr>
            <w:r w:rsidRPr="00697027">
              <w:t>Hexadecimal</w:t>
            </w:r>
          </w:p>
        </w:tc>
      </w:tr>
      <w:tr w:rsidR="007E522F" w:rsidRPr="00697027" w14:paraId="48C0A8A6" w14:textId="77777777" w:rsidTr="009D0478">
        <w:tc>
          <w:tcPr>
            <w:tcW w:w="1893" w:type="dxa"/>
          </w:tcPr>
          <w:p w14:paraId="1B779DC0" w14:textId="77777777" w:rsidR="007E522F" w:rsidRPr="00697027" w:rsidRDefault="007E522F" w:rsidP="009D0478">
            <w:pPr>
              <w:pStyle w:val="TableText"/>
            </w:pPr>
            <w:r w:rsidRPr="00697027">
              <w:t>@</w:t>
            </w:r>
          </w:p>
        </w:tc>
        <w:tc>
          <w:tcPr>
            <w:tcW w:w="1893" w:type="dxa"/>
          </w:tcPr>
          <w:p w14:paraId="56EBA07F" w14:textId="77777777" w:rsidR="007E522F" w:rsidRPr="00697027" w:rsidRDefault="007E522F" w:rsidP="009D0478">
            <w:pPr>
              <w:pStyle w:val="TableText"/>
            </w:pPr>
            <w:r w:rsidRPr="00697027">
              <w:t>40</w:t>
            </w:r>
          </w:p>
        </w:tc>
        <w:tc>
          <w:tcPr>
            <w:tcW w:w="1893" w:type="dxa"/>
          </w:tcPr>
          <w:p w14:paraId="2879087F" w14:textId="77777777" w:rsidR="007E522F" w:rsidRPr="00697027" w:rsidRDefault="007E522F" w:rsidP="009D0478">
            <w:pPr>
              <w:pStyle w:val="TableText"/>
            </w:pPr>
            <w:r w:rsidRPr="00697027">
              <w:t>`</w:t>
            </w:r>
          </w:p>
        </w:tc>
        <w:tc>
          <w:tcPr>
            <w:tcW w:w="1893" w:type="dxa"/>
          </w:tcPr>
          <w:p w14:paraId="4647BA3E" w14:textId="77777777" w:rsidR="007E522F" w:rsidRPr="00697027" w:rsidRDefault="007E522F" w:rsidP="009D0478">
            <w:pPr>
              <w:pStyle w:val="TableText"/>
            </w:pPr>
            <w:r w:rsidRPr="00697027">
              <w:t>60</w:t>
            </w:r>
          </w:p>
        </w:tc>
      </w:tr>
      <w:tr w:rsidR="007E522F" w:rsidRPr="00697027" w14:paraId="0CCD413A" w14:textId="77777777" w:rsidTr="009D0478">
        <w:tc>
          <w:tcPr>
            <w:tcW w:w="1893" w:type="dxa"/>
          </w:tcPr>
          <w:p w14:paraId="2212D720" w14:textId="77777777" w:rsidR="007E522F" w:rsidRPr="00697027" w:rsidRDefault="007E522F" w:rsidP="009D0478">
            <w:pPr>
              <w:pStyle w:val="TableText"/>
            </w:pPr>
            <w:r w:rsidRPr="00697027">
              <w:t>A</w:t>
            </w:r>
          </w:p>
        </w:tc>
        <w:tc>
          <w:tcPr>
            <w:tcW w:w="1893" w:type="dxa"/>
          </w:tcPr>
          <w:p w14:paraId="47D3B2E7" w14:textId="77777777" w:rsidR="007E522F" w:rsidRPr="00697027" w:rsidRDefault="007E522F" w:rsidP="009D0478">
            <w:pPr>
              <w:pStyle w:val="TableText"/>
            </w:pPr>
            <w:r w:rsidRPr="00697027">
              <w:t>41</w:t>
            </w:r>
          </w:p>
        </w:tc>
        <w:tc>
          <w:tcPr>
            <w:tcW w:w="1893" w:type="dxa"/>
          </w:tcPr>
          <w:p w14:paraId="1F831E50" w14:textId="77777777" w:rsidR="007E522F" w:rsidRPr="00697027" w:rsidRDefault="007E522F" w:rsidP="009D0478">
            <w:pPr>
              <w:pStyle w:val="TableText"/>
            </w:pPr>
            <w:r w:rsidRPr="00697027">
              <w:t>a</w:t>
            </w:r>
          </w:p>
        </w:tc>
        <w:tc>
          <w:tcPr>
            <w:tcW w:w="1893" w:type="dxa"/>
          </w:tcPr>
          <w:p w14:paraId="042EA71A" w14:textId="77777777" w:rsidR="007E522F" w:rsidRPr="00697027" w:rsidRDefault="007E522F" w:rsidP="009D0478">
            <w:pPr>
              <w:pStyle w:val="TableText"/>
            </w:pPr>
            <w:r w:rsidRPr="00697027">
              <w:t>61</w:t>
            </w:r>
          </w:p>
        </w:tc>
      </w:tr>
      <w:tr w:rsidR="007E522F" w:rsidRPr="00697027" w14:paraId="5D4BBDDB" w14:textId="77777777" w:rsidTr="009D0478">
        <w:tc>
          <w:tcPr>
            <w:tcW w:w="1893" w:type="dxa"/>
          </w:tcPr>
          <w:p w14:paraId="394C0B10" w14:textId="77777777" w:rsidR="007E522F" w:rsidRPr="00697027" w:rsidRDefault="007E522F" w:rsidP="009D0478">
            <w:pPr>
              <w:pStyle w:val="TableText"/>
            </w:pPr>
            <w:r w:rsidRPr="00697027">
              <w:t>B</w:t>
            </w:r>
          </w:p>
        </w:tc>
        <w:tc>
          <w:tcPr>
            <w:tcW w:w="1893" w:type="dxa"/>
          </w:tcPr>
          <w:p w14:paraId="3551391C" w14:textId="77777777" w:rsidR="007E522F" w:rsidRPr="00697027" w:rsidRDefault="007E522F" w:rsidP="009D0478">
            <w:pPr>
              <w:pStyle w:val="TableText"/>
            </w:pPr>
            <w:r w:rsidRPr="00697027">
              <w:t>42</w:t>
            </w:r>
          </w:p>
        </w:tc>
        <w:tc>
          <w:tcPr>
            <w:tcW w:w="1893" w:type="dxa"/>
          </w:tcPr>
          <w:p w14:paraId="0808A7EA" w14:textId="77777777" w:rsidR="007E522F" w:rsidRPr="00697027" w:rsidRDefault="007E522F" w:rsidP="009D0478">
            <w:pPr>
              <w:pStyle w:val="TableText"/>
            </w:pPr>
            <w:r w:rsidRPr="00697027">
              <w:t>b</w:t>
            </w:r>
          </w:p>
        </w:tc>
        <w:tc>
          <w:tcPr>
            <w:tcW w:w="1893" w:type="dxa"/>
          </w:tcPr>
          <w:p w14:paraId="4F1E6D16" w14:textId="77777777" w:rsidR="007E522F" w:rsidRPr="00697027" w:rsidRDefault="007E522F" w:rsidP="009D0478">
            <w:pPr>
              <w:pStyle w:val="TableText"/>
            </w:pPr>
            <w:r w:rsidRPr="00697027">
              <w:t>62</w:t>
            </w:r>
          </w:p>
        </w:tc>
      </w:tr>
      <w:tr w:rsidR="007E522F" w:rsidRPr="00697027" w14:paraId="7937865B" w14:textId="77777777" w:rsidTr="009D0478">
        <w:tc>
          <w:tcPr>
            <w:tcW w:w="1893" w:type="dxa"/>
          </w:tcPr>
          <w:p w14:paraId="3DBF64BC" w14:textId="77777777" w:rsidR="007E522F" w:rsidRPr="00697027" w:rsidRDefault="007E522F" w:rsidP="009D0478">
            <w:pPr>
              <w:pStyle w:val="TableText"/>
            </w:pPr>
            <w:r w:rsidRPr="00697027">
              <w:t>C</w:t>
            </w:r>
          </w:p>
        </w:tc>
        <w:tc>
          <w:tcPr>
            <w:tcW w:w="1893" w:type="dxa"/>
          </w:tcPr>
          <w:p w14:paraId="72884288" w14:textId="77777777" w:rsidR="007E522F" w:rsidRPr="00697027" w:rsidRDefault="007E522F" w:rsidP="009D0478">
            <w:pPr>
              <w:pStyle w:val="TableText"/>
            </w:pPr>
            <w:r w:rsidRPr="00697027">
              <w:t>43</w:t>
            </w:r>
          </w:p>
        </w:tc>
        <w:tc>
          <w:tcPr>
            <w:tcW w:w="1893" w:type="dxa"/>
          </w:tcPr>
          <w:p w14:paraId="706D4B1F" w14:textId="77777777" w:rsidR="007E522F" w:rsidRPr="00697027" w:rsidRDefault="007E522F" w:rsidP="009D0478">
            <w:pPr>
              <w:pStyle w:val="TableText"/>
            </w:pPr>
            <w:r w:rsidRPr="00697027">
              <w:t>c</w:t>
            </w:r>
          </w:p>
        </w:tc>
        <w:tc>
          <w:tcPr>
            <w:tcW w:w="1893" w:type="dxa"/>
          </w:tcPr>
          <w:p w14:paraId="2BE7DDDF" w14:textId="77777777" w:rsidR="007E522F" w:rsidRPr="00697027" w:rsidRDefault="007E522F" w:rsidP="009D0478">
            <w:pPr>
              <w:pStyle w:val="TableText"/>
            </w:pPr>
            <w:r w:rsidRPr="00697027">
              <w:t>63</w:t>
            </w:r>
          </w:p>
        </w:tc>
      </w:tr>
      <w:tr w:rsidR="007E522F" w:rsidRPr="00697027" w14:paraId="64C8DDA9" w14:textId="77777777" w:rsidTr="009D0478">
        <w:tc>
          <w:tcPr>
            <w:tcW w:w="1893" w:type="dxa"/>
          </w:tcPr>
          <w:p w14:paraId="622A42CC" w14:textId="77777777" w:rsidR="007E522F" w:rsidRPr="00697027" w:rsidRDefault="007E522F" w:rsidP="009D0478">
            <w:pPr>
              <w:pStyle w:val="TableText"/>
            </w:pPr>
            <w:r w:rsidRPr="00697027">
              <w:t>D</w:t>
            </w:r>
          </w:p>
        </w:tc>
        <w:tc>
          <w:tcPr>
            <w:tcW w:w="1893" w:type="dxa"/>
          </w:tcPr>
          <w:p w14:paraId="0A518220" w14:textId="77777777" w:rsidR="007E522F" w:rsidRPr="00697027" w:rsidRDefault="007E522F" w:rsidP="009D0478">
            <w:pPr>
              <w:pStyle w:val="TableText"/>
            </w:pPr>
            <w:r w:rsidRPr="00697027">
              <w:t>44</w:t>
            </w:r>
          </w:p>
        </w:tc>
        <w:tc>
          <w:tcPr>
            <w:tcW w:w="1893" w:type="dxa"/>
          </w:tcPr>
          <w:p w14:paraId="73F9BC52" w14:textId="77777777" w:rsidR="007E522F" w:rsidRPr="00697027" w:rsidRDefault="007E522F" w:rsidP="009D0478">
            <w:pPr>
              <w:pStyle w:val="TableText"/>
            </w:pPr>
            <w:r w:rsidRPr="00697027">
              <w:t>d</w:t>
            </w:r>
          </w:p>
        </w:tc>
        <w:tc>
          <w:tcPr>
            <w:tcW w:w="1893" w:type="dxa"/>
          </w:tcPr>
          <w:p w14:paraId="4EBA868E" w14:textId="77777777" w:rsidR="007E522F" w:rsidRPr="00697027" w:rsidRDefault="007E522F" w:rsidP="009D0478">
            <w:pPr>
              <w:pStyle w:val="TableText"/>
            </w:pPr>
            <w:r w:rsidRPr="00697027">
              <w:t>64</w:t>
            </w:r>
          </w:p>
        </w:tc>
      </w:tr>
      <w:tr w:rsidR="007E522F" w:rsidRPr="00697027" w14:paraId="089970E2" w14:textId="77777777" w:rsidTr="009D0478">
        <w:tc>
          <w:tcPr>
            <w:tcW w:w="1893" w:type="dxa"/>
          </w:tcPr>
          <w:p w14:paraId="08EC81B4" w14:textId="77777777" w:rsidR="007E522F" w:rsidRPr="00697027" w:rsidRDefault="007E522F" w:rsidP="009D0478">
            <w:pPr>
              <w:pStyle w:val="TableText"/>
            </w:pPr>
            <w:r w:rsidRPr="00697027">
              <w:t>E</w:t>
            </w:r>
          </w:p>
        </w:tc>
        <w:tc>
          <w:tcPr>
            <w:tcW w:w="1893" w:type="dxa"/>
          </w:tcPr>
          <w:p w14:paraId="743879AE" w14:textId="77777777" w:rsidR="007E522F" w:rsidRPr="00697027" w:rsidRDefault="007E522F" w:rsidP="009D0478">
            <w:pPr>
              <w:pStyle w:val="TableText"/>
            </w:pPr>
            <w:r w:rsidRPr="00697027">
              <w:t>45</w:t>
            </w:r>
          </w:p>
        </w:tc>
        <w:tc>
          <w:tcPr>
            <w:tcW w:w="1893" w:type="dxa"/>
          </w:tcPr>
          <w:p w14:paraId="35A0F741" w14:textId="77777777" w:rsidR="007E522F" w:rsidRPr="00697027" w:rsidRDefault="007E522F" w:rsidP="009D0478">
            <w:pPr>
              <w:pStyle w:val="TableText"/>
            </w:pPr>
            <w:r w:rsidRPr="00697027">
              <w:t>e</w:t>
            </w:r>
          </w:p>
        </w:tc>
        <w:tc>
          <w:tcPr>
            <w:tcW w:w="1893" w:type="dxa"/>
          </w:tcPr>
          <w:p w14:paraId="7B3A59F1" w14:textId="77777777" w:rsidR="007E522F" w:rsidRPr="00697027" w:rsidRDefault="007E522F" w:rsidP="009D0478">
            <w:pPr>
              <w:pStyle w:val="TableText"/>
            </w:pPr>
            <w:r w:rsidRPr="00697027">
              <w:t>65</w:t>
            </w:r>
          </w:p>
        </w:tc>
      </w:tr>
      <w:tr w:rsidR="007E522F" w:rsidRPr="00697027" w14:paraId="00E19FB7" w14:textId="77777777" w:rsidTr="009D0478">
        <w:tc>
          <w:tcPr>
            <w:tcW w:w="1893" w:type="dxa"/>
          </w:tcPr>
          <w:p w14:paraId="018C4B2C" w14:textId="77777777" w:rsidR="007E522F" w:rsidRPr="00697027" w:rsidRDefault="007E522F" w:rsidP="009D0478">
            <w:pPr>
              <w:pStyle w:val="TableText"/>
            </w:pPr>
            <w:r w:rsidRPr="00697027">
              <w:t>F</w:t>
            </w:r>
          </w:p>
        </w:tc>
        <w:tc>
          <w:tcPr>
            <w:tcW w:w="1893" w:type="dxa"/>
          </w:tcPr>
          <w:p w14:paraId="7E2C8BE1" w14:textId="77777777" w:rsidR="007E522F" w:rsidRPr="00697027" w:rsidRDefault="007E522F" w:rsidP="009D0478">
            <w:pPr>
              <w:pStyle w:val="TableText"/>
            </w:pPr>
            <w:r w:rsidRPr="00697027">
              <w:t>46</w:t>
            </w:r>
          </w:p>
        </w:tc>
        <w:tc>
          <w:tcPr>
            <w:tcW w:w="1893" w:type="dxa"/>
          </w:tcPr>
          <w:p w14:paraId="0DFF4016" w14:textId="77777777" w:rsidR="007E522F" w:rsidRPr="00697027" w:rsidRDefault="007E522F" w:rsidP="009D0478">
            <w:pPr>
              <w:pStyle w:val="TableText"/>
            </w:pPr>
            <w:r w:rsidRPr="00697027">
              <w:t>f</w:t>
            </w:r>
          </w:p>
        </w:tc>
        <w:tc>
          <w:tcPr>
            <w:tcW w:w="1893" w:type="dxa"/>
          </w:tcPr>
          <w:p w14:paraId="144A4910" w14:textId="77777777" w:rsidR="007E522F" w:rsidRPr="00697027" w:rsidRDefault="007E522F" w:rsidP="009D0478">
            <w:pPr>
              <w:pStyle w:val="TableText"/>
            </w:pPr>
            <w:r w:rsidRPr="00697027">
              <w:t>66</w:t>
            </w:r>
          </w:p>
        </w:tc>
      </w:tr>
      <w:tr w:rsidR="007E522F" w:rsidRPr="00697027" w14:paraId="06721803" w14:textId="77777777" w:rsidTr="009D0478">
        <w:tc>
          <w:tcPr>
            <w:tcW w:w="1893" w:type="dxa"/>
          </w:tcPr>
          <w:p w14:paraId="6AB8EC18" w14:textId="77777777" w:rsidR="007E522F" w:rsidRPr="00697027" w:rsidRDefault="007E522F" w:rsidP="009D0478">
            <w:pPr>
              <w:pStyle w:val="TableText"/>
            </w:pPr>
            <w:r w:rsidRPr="00697027">
              <w:t>G</w:t>
            </w:r>
          </w:p>
        </w:tc>
        <w:tc>
          <w:tcPr>
            <w:tcW w:w="1893" w:type="dxa"/>
          </w:tcPr>
          <w:p w14:paraId="534652E6" w14:textId="77777777" w:rsidR="007E522F" w:rsidRPr="00697027" w:rsidRDefault="007E522F" w:rsidP="009D0478">
            <w:pPr>
              <w:pStyle w:val="TableText"/>
            </w:pPr>
            <w:r w:rsidRPr="00697027">
              <w:t>47</w:t>
            </w:r>
          </w:p>
        </w:tc>
        <w:tc>
          <w:tcPr>
            <w:tcW w:w="1893" w:type="dxa"/>
          </w:tcPr>
          <w:p w14:paraId="4BE7225D" w14:textId="77777777" w:rsidR="007E522F" w:rsidRPr="00697027" w:rsidRDefault="007E522F" w:rsidP="009D0478">
            <w:pPr>
              <w:pStyle w:val="TableText"/>
            </w:pPr>
            <w:r w:rsidRPr="00697027">
              <w:t>g</w:t>
            </w:r>
          </w:p>
        </w:tc>
        <w:tc>
          <w:tcPr>
            <w:tcW w:w="1893" w:type="dxa"/>
          </w:tcPr>
          <w:p w14:paraId="7D1E1755" w14:textId="77777777" w:rsidR="007E522F" w:rsidRPr="00697027" w:rsidRDefault="007E522F" w:rsidP="009D0478">
            <w:pPr>
              <w:pStyle w:val="TableText"/>
            </w:pPr>
            <w:r w:rsidRPr="00697027">
              <w:t>67</w:t>
            </w:r>
          </w:p>
        </w:tc>
      </w:tr>
      <w:tr w:rsidR="007E522F" w:rsidRPr="00697027" w14:paraId="16CD1848" w14:textId="77777777" w:rsidTr="009D0478">
        <w:tc>
          <w:tcPr>
            <w:tcW w:w="1893" w:type="dxa"/>
          </w:tcPr>
          <w:p w14:paraId="620FCF94" w14:textId="77777777" w:rsidR="007E522F" w:rsidRPr="00697027" w:rsidRDefault="007E522F" w:rsidP="009D0478">
            <w:pPr>
              <w:pStyle w:val="TableText"/>
            </w:pPr>
            <w:r w:rsidRPr="00697027">
              <w:t>H</w:t>
            </w:r>
          </w:p>
        </w:tc>
        <w:tc>
          <w:tcPr>
            <w:tcW w:w="1893" w:type="dxa"/>
          </w:tcPr>
          <w:p w14:paraId="139B4C37" w14:textId="77777777" w:rsidR="007E522F" w:rsidRPr="00697027" w:rsidRDefault="007E522F" w:rsidP="009D0478">
            <w:pPr>
              <w:pStyle w:val="TableText"/>
            </w:pPr>
            <w:r w:rsidRPr="00697027">
              <w:t>48</w:t>
            </w:r>
          </w:p>
        </w:tc>
        <w:tc>
          <w:tcPr>
            <w:tcW w:w="1893" w:type="dxa"/>
          </w:tcPr>
          <w:p w14:paraId="47C79F97" w14:textId="77777777" w:rsidR="007E522F" w:rsidRPr="00697027" w:rsidRDefault="007E522F" w:rsidP="009D0478">
            <w:pPr>
              <w:pStyle w:val="TableText"/>
            </w:pPr>
            <w:r w:rsidRPr="00697027">
              <w:t>h</w:t>
            </w:r>
          </w:p>
        </w:tc>
        <w:tc>
          <w:tcPr>
            <w:tcW w:w="1893" w:type="dxa"/>
          </w:tcPr>
          <w:p w14:paraId="504233E1" w14:textId="77777777" w:rsidR="007E522F" w:rsidRPr="00697027" w:rsidRDefault="007E522F" w:rsidP="009D0478">
            <w:pPr>
              <w:pStyle w:val="TableText"/>
            </w:pPr>
            <w:r w:rsidRPr="00697027">
              <w:t>68</w:t>
            </w:r>
          </w:p>
        </w:tc>
      </w:tr>
      <w:tr w:rsidR="007E522F" w:rsidRPr="00697027" w14:paraId="3E475A65" w14:textId="77777777" w:rsidTr="009D0478">
        <w:tc>
          <w:tcPr>
            <w:tcW w:w="1893" w:type="dxa"/>
          </w:tcPr>
          <w:p w14:paraId="552937F4" w14:textId="77777777" w:rsidR="007E522F" w:rsidRPr="00697027" w:rsidRDefault="007E522F" w:rsidP="009D0478">
            <w:pPr>
              <w:pStyle w:val="TableText"/>
            </w:pPr>
            <w:r w:rsidRPr="00697027">
              <w:t>I</w:t>
            </w:r>
          </w:p>
        </w:tc>
        <w:tc>
          <w:tcPr>
            <w:tcW w:w="1893" w:type="dxa"/>
          </w:tcPr>
          <w:p w14:paraId="29547584" w14:textId="77777777" w:rsidR="007E522F" w:rsidRPr="00697027" w:rsidRDefault="007E522F" w:rsidP="009D0478">
            <w:pPr>
              <w:pStyle w:val="TableText"/>
            </w:pPr>
            <w:r w:rsidRPr="00697027">
              <w:t>49</w:t>
            </w:r>
          </w:p>
        </w:tc>
        <w:tc>
          <w:tcPr>
            <w:tcW w:w="1893" w:type="dxa"/>
          </w:tcPr>
          <w:p w14:paraId="282D15AE" w14:textId="77777777" w:rsidR="007E522F" w:rsidRPr="00697027" w:rsidRDefault="007E522F" w:rsidP="009D0478">
            <w:pPr>
              <w:pStyle w:val="TableText"/>
            </w:pPr>
            <w:r w:rsidRPr="00697027">
              <w:t>i</w:t>
            </w:r>
          </w:p>
        </w:tc>
        <w:tc>
          <w:tcPr>
            <w:tcW w:w="1893" w:type="dxa"/>
          </w:tcPr>
          <w:p w14:paraId="64A58E0C" w14:textId="77777777" w:rsidR="007E522F" w:rsidRPr="00697027" w:rsidRDefault="007E522F" w:rsidP="009D0478">
            <w:pPr>
              <w:pStyle w:val="TableText"/>
            </w:pPr>
            <w:r w:rsidRPr="00697027">
              <w:t>69</w:t>
            </w:r>
          </w:p>
        </w:tc>
      </w:tr>
      <w:tr w:rsidR="007E522F" w:rsidRPr="00697027" w14:paraId="2C297784" w14:textId="77777777" w:rsidTr="009D0478">
        <w:tc>
          <w:tcPr>
            <w:tcW w:w="1893" w:type="dxa"/>
          </w:tcPr>
          <w:p w14:paraId="5263AE14" w14:textId="77777777" w:rsidR="007E522F" w:rsidRPr="00697027" w:rsidRDefault="007E522F" w:rsidP="009D0478">
            <w:pPr>
              <w:pStyle w:val="TableText"/>
            </w:pPr>
            <w:r w:rsidRPr="00697027">
              <w:t>J</w:t>
            </w:r>
          </w:p>
        </w:tc>
        <w:tc>
          <w:tcPr>
            <w:tcW w:w="1893" w:type="dxa"/>
          </w:tcPr>
          <w:p w14:paraId="551A29DA" w14:textId="77777777" w:rsidR="007E522F" w:rsidRPr="00697027" w:rsidRDefault="007E522F" w:rsidP="009D0478">
            <w:pPr>
              <w:pStyle w:val="TableText"/>
            </w:pPr>
            <w:r w:rsidRPr="00697027">
              <w:t>4A</w:t>
            </w:r>
          </w:p>
        </w:tc>
        <w:tc>
          <w:tcPr>
            <w:tcW w:w="1893" w:type="dxa"/>
          </w:tcPr>
          <w:p w14:paraId="67C4824F" w14:textId="77777777" w:rsidR="007E522F" w:rsidRPr="00697027" w:rsidRDefault="007E522F" w:rsidP="009D0478">
            <w:pPr>
              <w:pStyle w:val="TableText"/>
            </w:pPr>
            <w:r w:rsidRPr="00697027">
              <w:t>j</w:t>
            </w:r>
          </w:p>
        </w:tc>
        <w:tc>
          <w:tcPr>
            <w:tcW w:w="1893" w:type="dxa"/>
          </w:tcPr>
          <w:p w14:paraId="78C80309" w14:textId="77777777" w:rsidR="007E522F" w:rsidRPr="00697027" w:rsidRDefault="007E522F" w:rsidP="009D0478">
            <w:pPr>
              <w:pStyle w:val="TableText"/>
            </w:pPr>
            <w:r w:rsidRPr="00697027">
              <w:t>6A</w:t>
            </w:r>
          </w:p>
        </w:tc>
      </w:tr>
      <w:tr w:rsidR="007E522F" w:rsidRPr="00697027" w14:paraId="75BD5998" w14:textId="77777777" w:rsidTr="009D0478">
        <w:tc>
          <w:tcPr>
            <w:tcW w:w="1893" w:type="dxa"/>
          </w:tcPr>
          <w:p w14:paraId="4DDAD78C" w14:textId="77777777" w:rsidR="007E522F" w:rsidRPr="00697027" w:rsidRDefault="007E522F" w:rsidP="009D0478">
            <w:pPr>
              <w:pStyle w:val="TableText"/>
            </w:pPr>
            <w:r w:rsidRPr="00697027">
              <w:t>K</w:t>
            </w:r>
          </w:p>
        </w:tc>
        <w:tc>
          <w:tcPr>
            <w:tcW w:w="1893" w:type="dxa"/>
          </w:tcPr>
          <w:p w14:paraId="5F8BF278" w14:textId="77777777" w:rsidR="007E522F" w:rsidRPr="00697027" w:rsidRDefault="007E522F" w:rsidP="009D0478">
            <w:pPr>
              <w:pStyle w:val="TableText"/>
            </w:pPr>
            <w:r w:rsidRPr="00697027">
              <w:t>4B</w:t>
            </w:r>
          </w:p>
        </w:tc>
        <w:tc>
          <w:tcPr>
            <w:tcW w:w="1893" w:type="dxa"/>
          </w:tcPr>
          <w:p w14:paraId="16E1D2EB" w14:textId="77777777" w:rsidR="007E522F" w:rsidRPr="00697027" w:rsidRDefault="007E522F" w:rsidP="009D0478">
            <w:pPr>
              <w:pStyle w:val="TableText"/>
            </w:pPr>
            <w:r w:rsidRPr="00697027">
              <w:t>k</w:t>
            </w:r>
          </w:p>
        </w:tc>
        <w:tc>
          <w:tcPr>
            <w:tcW w:w="1893" w:type="dxa"/>
          </w:tcPr>
          <w:p w14:paraId="7065355E" w14:textId="77777777" w:rsidR="007E522F" w:rsidRPr="00697027" w:rsidRDefault="007E522F" w:rsidP="009D0478">
            <w:pPr>
              <w:pStyle w:val="TableText"/>
            </w:pPr>
            <w:r w:rsidRPr="00697027">
              <w:t>6B</w:t>
            </w:r>
          </w:p>
        </w:tc>
      </w:tr>
      <w:tr w:rsidR="007E522F" w:rsidRPr="00697027" w14:paraId="172A33DB" w14:textId="77777777" w:rsidTr="009D0478">
        <w:tc>
          <w:tcPr>
            <w:tcW w:w="1893" w:type="dxa"/>
          </w:tcPr>
          <w:p w14:paraId="7C23258F" w14:textId="77777777" w:rsidR="007E522F" w:rsidRPr="00697027" w:rsidRDefault="007E522F" w:rsidP="009D0478">
            <w:pPr>
              <w:pStyle w:val="TableText"/>
            </w:pPr>
            <w:r w:rsidRPr="00697027">
              <w:t>L</w:t>
            </w:r>
          </w:p>
        </w:tc>
        <w:tc>
          <w:tcPr>
            <w:tcW w:w="1893" w:type="dxa"/>
          </w:tcPr>
          <w:p w14:paraId="6B64DD33" w14:textId="77777777" w:rsidR="007E522F" w:rsidRPr="00697027" w:rsidRDefault="007E522F" w:rsidP="009D0478">
            <w:pPr>
              <w:pStyle w:val="TableText"/>
            </w:pPr>
            <w:r w:rsidRPr="00697027">
              <w:t>4C</w:t>
            </w:r>
          </w:p>
        </w:tc>
        <w:tc>
          <w:tcPr>
            <w:tcW w:w="1893" w:type="dxa"/>
          </w:tcPr>
          <w:p w14:paraId="1786F048" w14:textId="77777777" w:rsidR="007E522F" w:rsidRPr="00697027" w:rsidRDefault="007E522F" w:rsidP="009D0478">
            <w:pPr>
              <w:pStyle w:val="TableText"/>
            </w:pPr>
            <w:r w:rsidRPr="00697027">
              <w:t>l</w:t>
            </w:r>
          </w:p>
        </w:tc>
        <w:tc>
          <w:tcPr>
            <w:tcW w:w="1893" w:type="dxa"/>
          </w:tcPr>
          <w:p w14:paraId="2EBCAC49" w14:textId="77777777" w:rsidR="007E522F" w:rsidRPr="00697027" w:rsidRDefault="007E522F" w:rsidP="009D0478">
            <w:pPr>
              <w:pStyle w:val="TableText"/>
            </w:pPr>
            <w:r w:rsidRPr="00697027">
              <w:t>6C</w:t>
            </w:r>
          </w:p>
        </w:tc>
      </w:tr>
      <w:tr w:rsidR="007E522F" w:rsidRPr="00697027" w14:paraId="2F081A49" w14:textId="77777777" w:rsidTr="009D0478">
        <w:tc>
          <w:tcPr>
            <w:tcW w:w="1893" w:type="dxa"/>
          </w:tcPr>
          <w:p w14:paraId="49140909" w14:textId="77777777" w:rsidR="007E522F" w:rsidRPr="00697027" w:rsidRDefault="007E522F" w:rsidP="009D0478">
            <w:pPr>
              <w:pStyle w:val="TableText"/>
            </w:pPr>
            <w:r w:rsidRPr="00697027">
              <w:t>M</w:t>
            </w:r>
          </w:p>
        </w:tc>
        <w:tc>
          <w:tcPr>
            <w:tcW w:w="1893" w:type="dxa"/>
          </w:tcPr>
          <w:p w14:paraId="20AB8C1E" w14:textId="77777777" w:rsidR="007E522F" w:rsidRPr="00697027" w:rsidRDefault="007E522F" w:rsidP="009D0478">
            <w:pPr>
              <w:pStyle w:val="TableText"/>
            </w:pPr>
            <w:r w:rsidRPr="00697027">
              <w:t>4D</w:t>
            </w:r>
          </w:p>
        </w:tc>
        <w:tc>
          <w:tcPr>
            <w:tcW w:w="1893" w:type="dxa"/>
          </w:tcPr>
          <w:p w14:paraId="702B1950" w14:textId="77777777" w:rsidR="007E522F" w:rsidRPr="00697027" w:rsidRDefault="007E522F" w:rsidP="009D0478">
            <w:pPr>
              <w:pStyle w:val="TableText"/>
            </w:pPr>
            <w:r w:rsidRPr="00697027">
              <w:t>m</w:t>
            </w:r>
          </w:p>
        </w:tc>
        <w:tc>
          <w:tcPr>
            <w:tcW w:w="1893" w:type="dxa"/>
          </w:tcPr>
          <w:p w14:paraId="4076F7AA" w14:textId="77777777" w:rsidR="007E522F" w:rsidRPr="00697027" w:rsidRDefault="007E522F" w:rsidP="009D0478">
            <w:pPr>
              <w:pStyle w:val="TableText"/>
            </w:pPr>
            <w:r w:rsidRPr="00697027">
              <w:t>6D</w:t>
            </w:r>
          </w:p>
        </w:tc>
      </w:tr>
      <w:tr w:rsidR="007E522F" w:rsidRPr="00697027" w14:paraId="35D89A0E" w14:textId="77777777" w:rsidTr="009D0478">
        <w:tc>
          <w:tcPr>
            <w:tcW w:w="1893" w:type="dxa"/>
          </w:tcPr>
          <w:p w14:paraId="64E54114" w14:textId="77777777" w:rsidR="007E522F" w:rsidRPr="00697027" w:rsidRDefault="007E522F" w:rsidP="009D0478">
            <w:pPr>
              <w:pStyle w:val="TableText"/>
            </w:pPr>
            <w:r w:rsidRPr="00697027">
              <w:t>N</w:t>
            </w:r>
          </w:p>
        </w:tc>
        <w:tc>
          <w:tcPr>
            <w:tcW w:w="1893" w:type="dxa"/>
          </w:tcPr>
          <w:p w14:paraId="49FE7EF2" w14:textId="77777777" w:rsidR="007E522F" w:rsidRPr="00697027" w:rsidRDefault="007E522F" w:rsidP="009D0478">
            <w:pPr>
              <w:pStyle w:val="TableText"/>
            </w:pPr>
            <w:r w:rsidRPr="00697027">
              <w:t>4E</w:t>
            </w:r>
          </w:p>
        </w:tc>
        <w:tc>
          <w:tcPr>
            <w:tcW w:w="1893" w:type="dxa"/>
          </w:tcPr>
          <w:p w14:paraId="4358EC38" w14:textId="77777777" w:rsidR="007E522F" w:rsidRPr="00697027" w:rsidRDefault="007E522F" w:rsidP="009D0478">
            <w:pPr>
              <w:pStyle w:val="TableText"/>
            </w:pPr>
            <w:r w:rsidRPr="00697027">
              <w:t>n</w:t>
            </w:r>
          </w:p>
        </w:tc>
        <w:tc>
          <w:tcPr>
            <w:tcW w:w="1893" w:type="dxa"/>
          </w:tcPr>
          <w:p w14:paraId="456B062C" w14:textId="77777777" w:rsidR="007E522F" w:rsidRPr="00697027" w:rsidRDefault="007E522F" w:rsidP="009D0478">
            <w:pPr>
              <w:pStyle w:val="TableText"/>
            </w:pPr>
            <w:r w:rsidRPr="00697027">
              <w:t>6E</w:t>
            </w:r>
          </w:p>
        </w:tc>
      </w:tr>
      <w:tr w:rsidR="007E522F" w:rsidRPr="00697027" w14:paraId="39EEBF8D" w14:textId="77777777" w:rsidTr="009D0478">
        <w:tc>
          <w:tcPr>
            <w:tcW w:w="1893" w:type="dxa"/>
          </w:tcPr>
          <w:p w14:paraId="519ADD48" w14:textId="77777777" w:rsidR="007E522F" w:rsidRPr="00697027" w:rsidRDefault="007E522F" w:rsidP="009D0478">
            <w:pPr>
              <w:pStyle w:val="TableText"/>
            </w:pPr>
            <w:r w:rsidRPr="00697027">
              <w:t>O</w:t>
            </w:r>
          </w:p>
        </w:tc>
        <w:tc>
          <w:tcPr>
            <w:tcW w:w="1893" w:type="dxa"/>
          </w:tcPr>
          <w:p w14:paraId="3D27F6F6" w14:textId="77777777" w:rsidR="007E522F" w:rsidRPr="00697027" w:rsidRDefault="007E522F" w:rsidP="009D0478">
            <w:pPr>
              <w:pStyle w:val="TableText"/>
            </w:pPr>
            <w:r w:rsidRPr="00697027">
              <w:t>4F</w:t>
            </w:r>
          </w:p>
        </w:tc>
        <w:tc>
          <w:tcPr>
            <w:tcW w:w="1893" w:type="dxa"/>
          </w:tcPr>
          <w:p w14:paraId="413A131C" w14:textId="77777777" w:rsidR="007E522F" w:rsidRPr="00697027" w:rsidRDefault="007E522F" w:rsidP="009D0478">
            <w:pPr>
              <w:pStyle w:val="TableText"/>
            </w:pPr>
            <w:r w:rsidRPr="00697027">
              <w:t>o</w:t>
            </w:r>
          </w:p>
        </w:tc>
        <w:tc>
          <w:tcPr>
            <w:tcW w:w="1893" w:type="dxa"/>
          </w:tcPr>
          <w:p w14:paraId="6BFBE78B" w14:textId="77777777" w:rsidR="007E522F" w:rsidRPr="00697027" w:rsidRDefault="007E522F" w:rsidP="009D0478">
            <w:pPr>
              <w:pStyle w:val="TableText"/>
            </w:pPr>
            <w:r w:rsidRPr="00697027">
              <w:t>6F</w:t>
            </w:r>
          </w:p>
        </w:tc>
      </w:tr>
      <w:tr w:rsidR="007E522F" w:rsidRPr="00697027" w14:paraId="08A93347" w14:textId="77777777" w:rsidTr="009D0478">
        <w:tc>
          <w:tcPr>
            <w:tcW w:w="1893" w:type="dxa"/>
          </w:tcPr>
          <w:p w14:paraId="17374809" w14:textId="77777777" w:rsidR="007E522F" w:rsidRPr="00697027" w:rsidRDefault="007E522F" w:rsidP="009D0478">
            <w:pPr>
              <w:pStyle w:val="TableText"/>
            </w:pPr>
            <w:r w:rsidRPr="00697027">
              <w:t>P</w:t>
            </w:r>
          </w:p>
        </w:tc>
        <w:tc>
          <w:tcPr>
            <w:tcW w:w="1893" w:type="dxa"/>
          </w:tcPr>
          <w:p w14:paraId="3ED34382" w14:textId="77777777" w:rsidR="007E522F" w:rsidRPr="00697027" w:rsidRDefault="007E522F" w:rsidP="009D0478">
            <w:pPr>
              <w:pStyle w:val="TableText"/>
            </w:pPr>
            <w:r w:rsidRPr="00697027">
              <w:t>50</w:t>
            </w:r>
          </w:p>
        </w:tc>
        <w:tc>
          <w:tcPr>
            <w:tcW w:w="1893" w:type="dxa"/>
          </w:tcPr>
          <w:p w14:paraId="49D19B95" w14:textId="77777777" w:rsidR="007E522F" w:rsidRPr="00697027" w:rsidRDefault="007E522F" w:rsidP="009D0478">
            <w:pPr>
              <w:pStyle w:val="TableText"/>
            </w:pPr>
            <w:r w:rsidRPr="00697027">
              <w:t>p</w:t>
            </w:r>
          </w:p>
        </w:tc>
        <w:tc>
          <w:tcPr>
            <w:tcW w:w="1893" w:type="dxa"/>
          </w:tcPr>
          <w:p w14:paraId="094A764E" w14:textId="77777777" w:rsidR="007E522F" w:rsidRPr="00697027" w:rsidRDefault="007E522F" w:rsidP="009D0478">
            <w:pPr>
              <w:pStyle w:val="TableText"/>
            </w:pPr>
            <w:r w:rsidRPr="00697027">
              <w:t>70</w:t>
            </w:r>
          </w:p>
        </w:tc>
      </w:tr>
      <w:tr w:rsidR="007E522F" w:rsidRPr="00697027" w14:paraId="5C43EEB7" w14:textId="77777777" w:rsidTr="009D0478">
        <w:tc>
          <w:tcPr>
            <w:tcW w:w="1893" w:type="dxa"/>
          </w:tcPr>
          <w:p w14:paraId="5E20F352" w14:textId="77777777" w:rsidR="007E522F" w:rsidRPr="00697027" w:rsidRDefault="007E522F" w:rsidP="009D0478">
            <w:pPr>
              <w:pStyle w:val="TableText"/>
            </w:pPr>
            <w:r w:rsidRPr="00697027">
              <w:t>Q</w:t>
            </w:r>
          </w:p>
        </w:tc>
        <w:tc>
          <w:tcPr>
            <w:tcW w:w="1893" w:type="dxa"/>
          </w:tcPr>
          <w:p w14:paraId="31238A66" w14:textId="77777777" w:rsidR="007E522F" w:rsidRPr="00697027" w:rsidRDefault="007E522F" w:rsidP="009D0478">
            <w:pPr>
              <w:pStyle w:val="TableText"/>
            </w:pPr>
            <w:r w:rsidRPr="00697027">
              <w:t>51</w:t>
            </w:r>
          </w:p>
        </w:tc>
        <w:tc>
          <w:tcPr>
            <w:tcW w:w="1893" w:type="dxa"/>
          </w:tcPr>
          <w:p w14:paraId="3B813D54" w14:textId="77777777" w:rsidR="007E522F" w:rsidRPr="00697027" w:rsidRDefault="007E522F" w:rsidP="009D0478">
            <w:pPr>
              <w:pStyle w:val="TableText"/>
            </w:pPr>
            <w:r w:rsidRPr="00697027">
              <w:t>q</w:t>
            </w:r>
          </w:p>
        </w:tc>
        <w:tc>
          <w:tcPr>
            <w:tcW w:w="1893" w:type="dxa"/>
          </w:tcPr>
          <w:p w14:paraId="681A83EC" w14:textId="77777777" w:rsidR="007E522F" w:rsidRPr="00697027" w:rsidRDefault="007E522F" w:rsidP="009D0478">
            <w:pPr>
              <w:pStyle w:val="TableText"/>
            </w:pPr>
            <w:r w:rsidRPr="00697027">
              <w:t>71</w:t>
            </w:r>
          </w:p>
        </w:tc>
      </w:tr>
      <w:tr w:rsidR="007E522F" w:rsidRPr="00697027" w14:paraId="221E45F6" w14:textId="77777777" w:rsidTr="009D0478">
        <w:tc>
          <w:tcPr>
            <w:tcW w:w="1893" w:type="dxa"/>
          </w:tcPr>
          <w:p w14:paraId="3529D798" w14:textId="77777777" w:rsidR="007E522F" w:rsidRPr="00697027" w:rsidRDefault="007E522F" w:rsidP="009D0478">
            <w:pPr>
              <w:pStyle w:val="TableText"/>
            </w:pPr>
            <w:r w:rsidRPr="00697027">
              <w:t>R</w:t>
            </w:r>
          </w:p>
        </w:tc>
        <w:tc>
          <w:tcPr>
            <w:tcW w:w="1893" w:type="dxa"/>
          </w:tcPr>
          <w:p w14:paraId="2140B863" w14:textId="77777777" w:rsidR="007E522F" w:rsidRPr="00697027" w:rsidRDefault="007E522F" w:rsidP="009D0478">
            <w:pPr>
              <w:pStyle w:val="TableText"/>
            </w:pPr>
            <w:r w:rsidRPr="00697027">
              <w:t>52</w:t>
            </w:r>
          </w:p>
        </w:tc>
        <w:tc>
          <w:tcPr>
            <w:tcW w:w="1893" w:type="dxa"/>
          </w:tcPr>
          <w:p w14:paraId="4AEE8375" w14:textId="77777777" w:rsidR="007E522F" w:rsidRPr="00697027" w:rsidRDefault="007E522F" w:rsidP="009D0478">
            <w:pPr>
              <w:pStyle w:val="TableText"/>
            </w:pPr>
            <w:r w:rsidRPr="00697027">
              <w:t>r</w:t>
            </w:r>
          </w:p>
        </w:tc>
        <w:tc>
          <w:tcPr>
            <w:tcW w:w="1893" w:type="dxa"/>
          </w:tcPr>
          <w:p w14:paraId="3B360302" w14:textId="77777777" w:rsidR="007E522F" w:rsidRPr="00697027" w:rsidRDefault="007E522F" w:rsidP="009D0478">
            <w:pPr>
              <w:pStyle w:val="TableText"/>
            </w:pPr>
            <w:r w:rsidRPr="00697027">
              <w:t>72</w:t>
            </w:r>
          </w:p>
        </w:tc>
      </w:tr>
      <w:tr w:rsidR="007E522F" w:rsidRPr="00697027" w14:paraId="6D25FF86" w14:textId="77777777" w:rsidTr="009D0478">
        <w:tc>
          <w:tcPr>
            <w:tcW w:w="1893" w:type="dxa"/>
          </w:tcPr>
          <w:p w14:paraId="7E6EA6DC" w14:textId="77777777" w:rsidR="007E522F" w:rsidRPr="00697027" w:rsidRDefault="007E522F" w:rsidP="009D0478">
            <w:pPr>
              <w:pStyle w:val="TableText"/>
            </w:pPr>
            <w:r w:rsidRPr="00697027">
              <w:t>S</w:t>
            </w:r>
          </w:p>
        </w:tc>
        <w:tc>
          <w:tcPr>
            <w:tcW w:w="1893" w:type="dxa"/>
          </w:tcPr>
          <w:p w14:paraId="76044479" w14:textId="77777777" w:rsidR="007E522F" w:rsidRPr="00697027" w:rsidRDefault="007E522F" w:rsidP="009D0478">
            <w:pPr>
              <w:pStyle w:val="TableText"/>
            </w:pPr>
            <w:r w:rsidRPr="00697027">
              <w:t>53</w:t>
            </w:r>
          </w:p>
        </w:tc>
        <w:tc>
          <w:tcPr>
            <w:tcW w:w="1893" w:type="dxa"/>
          </w:tcPr>
          <w:p w14:paraId="1CC3CE38" w14:textId="77777777" w:rsidR="007E522F" w:rsidRPr="00697027" w:rsidRDefault="007E522F" w:rsidP="009D0478">
            <w:pPr>
              <w:pStyle w:val="TableText"/>
            </w:pPr>
            <w:r w:rsidRPr="00697027">
              <w:t>s</w:t>
            </w:r>
          </w:p>
        </w:tc>
        <w:tc>
          <w:tcPr>
            <w:tcW w:w="1893" w:type="dxa"/>
          </w:tcPr>
          <w:p w14:paraId="1ECB025A" w14:textId="77777777" w:rsidR="007E522F" w:rsidRPr="00697027" w:rsidRDefault="007E522F" w:rsidP="009D0478">
            <w:pPr>
              <w:pStyle w:val="TableText"/>
            </w:pPr>
            <w:r w:rsidRPr="00697027">
              <w:t>73</w:t>
            </w:r>
          </w:p>
        </w:tc>
      </w:tr>
      <w:tr w:rsidR="007E522F" w:rsidRPr="00697027" w14:paraId="347ADC47" w14:textId="77777777" w:rsidTr="009D0478">
        <w:tc>
          <w:tcPr>
            <w:tcW w:w="1893" w:type="dxa"/>
          </w:tcPr>
          <w:p w14:paraId="65C8A6CC" w14:textId="77777777" w:rsidR="007E522F" w:rsidRPr="00697027" w:rsidRDefault="007E522F" w:rsidP="009D0478">
            <w:pPr>
              <w:pStyle w:val="TableText"/>
            </w:pPr>
            <w:r w:rsidRPr="00697027">
              <w:t>T</w:t>
            </w:r>
          </w:p>
        </w:tc>
        <w:tc>
          <w:tcPr>
            <w:tcW w:w="1893" w:type="dxa"/>
          </w:tcPr>
          <w:p w14:paraId="5DB3C855" w14:textId="77777777" w:rsidR="007E522F" w:rsidRPr="00697027" w:rsidRDefault="007E522F" w:rsidP="009D0478">
            <w:pPr>
              <w:pStyle w:val="TableText"/>
            </w:pPr>
            <w:r w:rsidRPr="00697027">
              <w:t>54</w:t>
            </w:r>
          </w:p>
        </w:tc>
        <w:tc>
          <w:tcPr>
            <w:tcW w:w="1893" w:type="dxa"/>
          </w:tcPr>
          <w:p w14:paraId="5519581E" w14:textId="77777777" w:rsidR="007E522F" w:rsidRPr="00697027" w:rsidRDefault="007E522F" w:rsidP="009D0478">
            <w:pPr>
              <w:pStyle w:val="TableText"/>
            </w:pPr>
            <w:r w:rsidRPr="00697027">
              <w:t>t</w:t>
            </w:r>
          </w:p>
        </w:tc>
        <w:tc>
          <w:tcPr>
            <w:tcW w:w="1893" w:type="dxa"/>
          </w:tcPr>
          <w:p w14:paraId="48565EAD" w14:textId="77777777" w:rsidR="007E522F" w:rsidRPr="00697027" w:rsidRDefault="007E522F" w:rsidP="009D0478">
            <w:pPr>
              <w:pStyle w:val="TableText"/>
            </w:pPr>
            <w:r w:rsidRPr="00697027">
              <w:t>74</w:t>
            </w:r>
          </w:p>
        </w:tc>
      </w:tr>
      <w:tr w:rsidR="007E522F" w:rsidRPr="00697027" w14:paraId="5921F74D" w14:textId="77777777" w:rsidTr="009D0478">
        <w:tc>
          <w:tcPr>
            <w:tcW w:w="1893" w:type="dxa"/>
          </w:tcPr>
          <w:p w14:paraId="686169EE" w14:textId="77777777" w:rsidR="007E522F" w:rsidRPr="00697027" w:rsidRDefault="007E522F" w:rsidP="009D0478">
            <w:pPr>
              <w:pStyle w:val="TableText"/>
            </w:pPr>
            <w:r w:rsidRPr="00697027">
              <w:t>U</w:t>
            </w:r>
          </w:p>
        </w:tc>
        <w:tc>
          <w:tcPr>
            <w:tcW w:w="1893" w:type="dxa"/>
          </w:tcPr>
          <w:p w14:paraId="7C29BD01" w14:textId="77777777" w:rsidR="007E522F" w:rsidRPr="00697027" w:rsidRDefault="007E522F" w:rsidP="009D0478">
            <w:pPr>
              <w:pStyle w:val="TableText"/>
            </w:pPr>
            <w:r w:rsidRPr="00697027">
              <w:t>55</w:t>
            </w:r>
          </w:p>
        </w:tc>
        <w:tc>
          <w:tcPr>
            <w:tcW w:w="1893" w:type="dxa"/>
          </w:tcPr>
          <w:p w14:paraId="6844BEA1" w14:textId="77777777" w:rsidR="007E522F" w:rsidRPr="00697027" w:rsidRDefault="007E522F" w:rsidP="009D0478">
            <w:pPr>
              <w:pStyle w:val="TableText"/>
            </w:pPr>
            <w:r w:rsidRPr="00697027">
              <w:t>u</w:t>
            </w:r>
          </w:p>
        </w:tc>
        <w:tc>
          <w:tcPr>
            <w:tcW w:w="1893" w:type="dxa"/>
          </w:tcPr>
          <w:p w14:paraId="30521CA7" w14:textId="77777777" w:rsidR="007E522F" w:rsidRPr="00697027" w:rsidRDefault="007E522F" w:rsidP="009D0478">
            <w:pPr>
              <w:pStyle w:val="TableText"/>
            </w:pPr>
            <w:r w:rsidRPr="00697027">
              <w:t>75</w:t>
            </w:r>
          </w:p>
        </w:tc>
      </w:tr>
      <w:tr w:rsidR="007E522F" w:rsidRPr="00697027" w14:paraId="5C63EAC7" w14:textId="77777777" w:rsidTr="009D0478">
        <w:tc>
          <w:tcPr>
            <w:tcW w:w="1893" w:type="dxa"/>
          </w:tcPr>
          <w:p w14:paraId="07192D80" w14:textId="77777777" w:rsidR="007E522F" w:rsidRPr="00697027" w:rsidRDefault="007E522F" w:rsidP="009D0478">
            <w:pPr>
              <w:pStyle w:val="TableText"/>
            </w:pPr>
            <w:r w:rsidRPr="00697027">
              <w:t>V</w:t>
            </w:r>
          </w:p>
        </w:tc>
        <w:tc>
          <w:tcPr>
            <w:tcW w:w="1893" w:type="dxa"/>
          </w:tcPr>
          <w:p w14:paraId="6BF349E2" w14:textId="77777777" w:rsidR="007E522F" w:rsidRPr="00697027" w:rsidRDefault="007E522F" w:rsidP="009D0478">
            <w:pPr>
              <w:pStyle w:val="TableText"/>
            </w:pPr>
            <w:r w:rsidRPr="00697027">
              <w:t>56</w:t>
            </w:r>
          </w:p>
        </w:tc>
        <w:tc>
          <w:tcPr>
            <w:tcW w:w="1893" w:type="dxa"/>
          </w:tcPr>
          <w:p w14:paraId="6F6660C1" w14:textId="77777777" w:rsidR="007E522F" w:rsidRPr="00697027" w:rsidRDefault="007E522F" w:rsidP="009D0478">
            <w:pPr>
              <w:pStyle w:val="TableText"/>
            </w:pPr>
            <w:r w:rsidRPr="00697027">
              <w:t>v</w:t>
            </w:r>
          </w:p>
        </w:tc>
        <w:tc>
          <w:tcPr>
            <w:tcW w:w="1893" w:type="dxa"/>
          </w:tcPr>
          <w:p w14:paraId="459ABD7B" w14:textId="77777777" w:rsidR="007E522F" w:rsidRPr="00697027" w:rsidRDefault="007E522F" w:rsidP="009D0478">
            <w:pPr>
              <w:pStyle w:val="TableText"/>
            </w:pPr>
            <w:r w:rsidRPr="00697027">
              <w:t>76</w:t>
            </w:r>
          </w:p>
        </w:tc>
      </w:tr>
      <w:tr w:rsidR="007E522F" w:rsidRPr="00697027" w14:paraId="088957A7" w14:textId="77777777" w:rsidTr="009D0478">
        <w:tc>
          <w:tcPr>
            <w:tcW w:w="1893" w:type="dxa"/>
          </w:tcPr>
          <w:p w14:paraId="0032BEFF" w14:textId="77777777" w:rsidR="007E522F" w:rsidRPr="00697027" w:rsidRDefault="007E522F" w:rsidP="009D0478">
            <w:pPr>
              <w:pStyle w:val="TableText"/>
            </w:pPr>
            <w:r w:rsidRPr="00697027">
              <w:t>W</w:t>
            </w:r>
          </w:p>
        </w:tc>
        <w:tc>
          <w:tcPr>
            <w:tcW w:w="1893" w:type="dxa"/>
          </w:tcPr>
          <w:p w14:paraId="35D5E2ED" w14:textId="77777777" w:rsidR="007E522F" w:rsidRPr="00697027" w:rsidRDefault="007E522F" w:rsidP="009D0478">
            <w:pPr>
              <w:pStyle w:val="TableText"/>
            </w:pPr>
            <w:r w:rsidRPr="00697027">
              <w:t>57</w:t>
            </w:r>
          </w:p>
        </w:tc>
        <w:tc>
          <w:tcPr>
            <w:tcW w:w="1893" w:type="dxa"/>
          </w:tcPr>
          <w:p w14:paraId="696F70F8" w14:textId="77777777" w:rsidR="007E522F" w:rsidRPr="00697027" w:rsidRDefault="007E522F" w:rsidP="009D0478">
            <w:pPr>
              <w:pStyle w:val="TableText"/>
            </w:pPr>
            <w:r w:rsidRPr="00697027">
              <w:t>w</w:t>
            </w:r>
          </w:p>
        </w:tc>
        <w:tc>
          <w:tcPr>
            <w:tcW w:w="1893" w:type="dxa"/>
          </w:tcPr>
          <w:p w14:paraId="734DBE45" w14:textId="77777777" w:rsidR="007E522F" w:rsidRPr="00697027" w:rsidRDefault="007E522F" w:rsidP="009D0478">
            <w:pPr>
              <w:pStyle w:val="TableText"/>
            </w:pPr>
            <w:r w:rsidRPr="00697027">
              <w:t>77</w:t>
            </w:r>
          </w:p>
        </w:tc>
      </w:tr>
      <w:tr w:rsidR="007E522F" w:rsidRPr="00697027" w14:paraId="58F65FE6" w14:textId="77777777" w:rsidTr="009D0478">
        <w:tc>
          <w:tcPr>
            <w:tcW w:w="1893" w:type="dxa"/>
          </w:tcPr>
          <w:p w14:paraId="17F45B71" w14:textId="77777777" w:rsidR="007E522F" w:rsidRPr="00697027" w:rsidRDefault="007E522F" w:rsidP="009D0478">
            <w:pPr>
              <w:pStyle w:val="TableText"/>
            </w:pPr>
            <w:r w:rsidRPr="00697027">
              <w:t>X</w:t>
            </w:r>
          </w:p>
        </w:tc>
        <w:tc>
          <w:tcPr>
            <w:tcW w:w="1893" w:type="dxa"/>
          </w:tcPr>
          <w:p w14:paraId="1464B341" w14:textId="77777777" w:rsidR="007E522F" w:rsidRPr="00697027" w:rsidRDefault="007E522F" w:rsidP="009D0478">
            <w:pPr>
              <w:pStyle w:val="TableText"/>
            </w:pPr>
            <w:r w:rsidRPr="00697027">
              <w:t>58</w:t>
            </w:r>
          </w:p>
        </w:tc>
        <w:tc>
          <w:tcPr>
            <w:tcW w:w="1893" w:type="dxa"/>
          </w:tcPr>
          <w:p w14:paraId="763D76BD" w14:textId="77777777" w:rsidR="007E522F" w:rsidRPr="00697027" w:rsidRDefault="007E522F" w:rsidP="009D0478">
            <w:pPr>
              <w:pStyle w:val="TableText"/>
            </w:pPr>
            <w:r w:rsidRPr="00697027">
              <w:t>x</w:t>
            </w:r>
          </w:p>
        </w:tc>
        <w:tc>
          <w:tcPr>
            <w:tcW w:w="1893" w:type="dxa"/>
          </w:tcPr>
          <w:p w14:paraId="2F011E5B" w14:textId="77777777" w:rsidR="007E522F" w:rsidRPr="00697027" w:rsidRDefault="007E522F" w:rsidP="009D0478">
            <w:pPr>
              <w:pStyle w:val="TableText"/>
            </w:pPr>
            <w:r w:rsidRPr="00697027">
              <w:t>78</w:t>
            </w:r>
          </w:p>
        </w:tc>
      </w:tr>
      <w:tr w:rsidR="007E522F" w:rsidRPr="00697027" w14:paraId="66B66191" w14:textId="77777777" w:rsidTr="009D0478">
        <w:tc>
          <w:tcPr>
            <w:tcW w:w="1893" w:type="dxa"/>
          </w:tcPr>
          <w:p w14:paraId="7EC9E865" w14:textId="77777777" w:rsidR="007E522F" w:rsidRPr="00697027" w:rsidRDefault="007E522F" w:rsidP="009D0478">
            <w:pPr>
              <w:pStyle w:val="TableText"/>
            </w:pPr>
            <w:r w:rsidRPr="00697027">
              <w:t>Y</w:t>
            </w:r>
          </w:p>
        </w:tc>
        <w:tc>
          <w:tcPr>
            <w:tcW w:w="1893" w:type="dxa"/>
          </w:tcPr>
          <w:p w14:paraId="22E575D6" w14:textId="77777777" w:rsidR="007E522F" w:rsidRPr="00697027" w:rsidRDefault="007E522F" w:rsidP="009D0478">
            <w:pPr>
              <w:pStyle w:val="TableText"/>
            </w:pPr>
            <w:r w:rsidRPr="00697027">
              <w:t>59</w:t>
            </w:r>
          </w:p>
        </w:tc>
        <w:tc>
          <w:tcPr>
            <w:tcW w:w="1893" w:type="dxa"/>
          </w:tcPr>
          <w:p w14:paraId="57E6520E" w14:textId="77777777" w:rsidR="007E522F" w:rsidRPr="00697027" w:rsidRDefault="007E522F" w:rsidP="009D0478">
            <w:pPr>
              <w:pStyle w:val="TableText"/>
            </w:pPr>
            <w:r w:rsidRPr="00697027">
              <w:t>y</w:t>
            </w:r>
          </w:p>
        </w:tc>
        <w:tc>
          <w:tcPr>
            <w:tcW w:w="1893" w:type="dxa"/>
          </w:tcPr>
          <w:p w14:paraId="39E6CF95" w14:textId="77777777" w:rsidR="007E522F" w:rsidRPr="00697027" w:rsidRDefault="007E522F" w:rsidP="009D0478">
            <w:pPr>
              <w:pStyle w:val="TableText"/>
            </w:pPr>
            <w:r w:rsidRPr="00697027">
              <w:t>79</w:t>
            </w:r>
          </w:p>
        </w:tc>
      </w:tr>
      <w:tr w:rsidR="007E522F" w:rsidRPr="00697027" w14:paraId="75725BBD" w14:textId="77777777" w:rsidTr="009D0478">
        <w:tc>
          <w:tcPr>
            <w:tcW w:w="1893" w:type="dxa"/>
          </w:tcPr>
          <w:p w14:paraId="7DC9DABA" w14:textId="77777777" w:rsidR="007E522F" w:rsidRPr="00697027" w:rsidRDefault="007E522F" w:rsidP="009D0478">
            <w:pPr>
              <w:pStyle w:val="TableText"/>
            </w:pPr>
            <w:r w:rsidRPr="00697027">
              <w:t>Z</w:t>
            </w:r>
          </w:p>
        </w:tc>
        <w:tc>
          <w:tcPr>
            <w:tcW w:w="1893" w:type="dxa"/>
          </w:tcPr>
          <w:p w14:paraId="43D916B8" w14:textId="77777777" w:rsidR="007E522F" w:rsidRPr="00697027" w:rsidRDefault="007E522F" w:rsidP="009D0478">
            <w:pPr>
              <w:pStyle w:val="TableText"/>
            </w:pPr>
            <w:r w:rsidRPr="00697027">
              <w:t>5A</w:t>
            </w:r>
          </w:p>
        </w:tc>
        <w:tc>
          <w:tcPr>
            <w:tcW w:w="1893" w:type="dxa"/>
          </w:tcPr>
          <w:p w14:paraId="7A496223" w14:textId="77777777" w:rsidR="007E522F" w:rsidRPr="00697027" w:rsidRDefault="007E522F" w:rsidP="009D0478">
            <w:pPr>
              <w:pStyle w:val="TableText"/>
            </w:pPr>
            <w:r w:rsidRPr="00697027">
              <w:t>z</w:t>
            </w:r>
          </w:p>
        </w:tc>
        <w:tc>
          <w:tcPr>
            <w:tcW w:w="1893" w:type="dxa"/>
          </w:tcPr>
          <w:p w14:paraId="6C46DBFD" w14:textId="77777777" w:rsidR="007E522F" w:rsidRPr="00697027" w:rsidRDefault="007E522F" w:rsidP="009D0478">
            <w:pPr>
              <w:pStyle w:val="TableText"/>
            </w:pPr>
            <w:r w:rsidRPr="00697027">
              <w:t>7A</w:t>
            </w:r>
          </w:p>
        </w:tc>
      </w:tr>
      <w:tr w:rsidR="007E522F" w:rsidRPr="00697027" w14:paraId="0554151A" w14:textId="77777777" w:rsidTr="009D0478">
        <w:tc>
          <w:tcPr>
            <w:tcW w:w="1893" w:type="dxa"/>
          </w:tcPr>
          <w:p w14:paraId="3F3651FA" w14:textId="77777777" w:rsidR="007E522F" w:rsidRPr="00697027" w:rsidRDefault="007E522F" w:rsidP="009D0478">
            <w:pPr>
              <w:pStyle w:val="TableText"/>
            </w:pPr>
            <w:r w:rsidRPr="00697027">
              <w:t>[</w:t>
            </w:r>
          </w:p>
        </w:tc>
        <w:tc>
          <w:tcPr>
            <w:tcW w:w="1893" w:type="dxa"/>
          </w:tcPr>
          <w:p w14:paraId="21F3C873" w14:textId="77777777" w:rsidR="007E522F" w:rsidRPr="00697027" w:rsidRDefault="007E522F" w:rsidP="009D0478">
            <w:pPr>
              <w:pStyle w:val="TableText"/>
            </w:pPr>
            <w:r w:rsidRPr="00697027">
              <w:t>5B</w:t>
            </w:r>
          </w:p>
        </w:tc>
        <w:tc>
          <w:tcPr>
            <w:tcW w:w="1893" w:type="dxa"/>
          </w:tcPr>
          <w:p w14:paraId="205DBB72" w14:textId="77777777" w:rsidR="007E522F" w:rsidRPr="00697027" w:rsidRDefault="007E522F" w:rsidP="009D0478">
            <w:pPr>
              <w:pStyle w:val="TableText"/>
            </w:pPr>
            <w:r w:rsidRPr="00697027">
              <w:t>{</w:t>
            </w:r>
          </w:p>
        </w:tc>
        <w:tc>
          <w:tcPr>
            <w:tcW w:w="1893" w:type="dxa"/>
          </w:tcPr>
          <w:p w14:paraId="46ECCBD2" w14:textId="77777777" w:rsidR="007E522F" w:rsidRPr="00697027" w:rsidRDefault="007E522F" w:rsidP="009D0478">
            <w:pPr>
              <w:pStyle w:val="TableText"/>
            </w:pPr>
            <w:r w:rsidRPr="00697027">
              <w:t>7B</w:t>
            </w:r>
          </w:p>
        </w:tc>
      </w:tr>
      <w:tr w:rsidR="007E522F" w:rsidRPr="00697027" w14:paraId="0B5DE69A" w14:textId="77777777" w:rsidTr="009D0478">
        <w:tc>
          <w:tcPr>
            <w:tcW w:w="1893" w:type="dxa"/>
          </w:tcPr>
          <w:p w14:paraId="05BA49CF" w14:textId="77777777" w:rsidR="007E522F" w:rsidRPr="00697027" w:rsidRDefault="007E522F" w:rsidP="009D0478">
            <w:pPr>
              <w:pStyle w:val="TableText"/>
            </w:pPr>
            <w:r w:rsidRPr="00697027">
              <w:t>\</w:t>
            </w:r>
          </w:p>
        </w:tc>
        <w:tc>
          <w:tcPr>
            <w:tcW w:w="1893" w:type="dxa"/>
          </w:tcPr>
          <w:p w14:paraId="56AE48FD" w14:textId="77777777" w:rsidR="007E522F" w:rsidRPr="00697027" w:rsidRDefault="007E522F" w:rsidP="009D0478">
            <w:pPr>
              <w:pStyle w:val="TableText"/>
            </w:pPr>
            <w:r w:rsidRPr="00697027">
              <w:t>5C</w:t>
            </w:r>
          </w:p>
        </w:tc>
        <w:tc>
          <w:tcPr>
            <w:tcW w:w="1893" w:type="dxa"/>
          </w:tcPr>
          <w:p w14:paraId="7732F3FD" w14:textId="77777777" w:rsidR="007E522F" w:rsidRPr="00697027" w:rsidRDefault="007E522F" w:rsidP="009D0478">
            <w:pPr>
              <w:pStyle w:val="TableText"/>
            </w:pPr>
            <w:r w:rsidRPr="00697027">
              <w:t>|</w:t>
            </w:r>
          </w:p>
        </w:tc>
        <w:tc>
          <w:tcPr>
            <w:tcW w:w="1893" w:type="dxa"/>
          </w:tcPr>
          <w:p w14:paraId="78C72831" w14:textId="77777777" w:rsidR="007E522F" w:rsidRPr="00697027" w:rsidRDefault="007E522F" w:rsidP="009D0478">
            <w:pPr>
              <w:pStyle w:val="TableText"/>
            </w:pPr>
            <w:r w:rsidRPr="00697027">
              <w:t>7C</w:t>
            </w:r>
          </w:p>
        </w:tc>
      </w:tr>
      <w:tr w:rsidR="007E522F" w:rsidRPr="00697027" w14:paraId="3F3AE911" w14:textId="77777777" w:rsidTr="009D0478">
        <w:tc>
          <w:tcPr>
            <w:tcW w:w="1893" w:type="dxa"/>
          </w:tcPr>
          <w:p w14:paraId="2C644CBB" w14:textId="77777777" w:rsidR="007E522F" w:rsidRPr="00697027" w:rsidRDefault="007E522F" w:rsidP="009D0478">
            <w:pPr>
              <w:pStyle w:val="TableText"/>
            </w:pPr>
            <w:r w:rsidRPr="00697027">
              <w:t>]</w:t>
            </w:r>
          </w:p>
        </w:tc>
        <w:tc>
          <w:tcPr>
            <w:tcW w:w="1893" w:type="dxa"/>
          </w:tcPr>
          <w:p w14:paraId="1EE070E9" w14:textId="77777777" w:rsidR="007E522F" w:rsidRPr="00697027" w:rsidRDefault="007E522F" w:rsidP="009D0478">
            <w:pPr>
              <w:pStyle w:val="TableText"/>
            </w:pPr>
            <w:r w:rsidRPr="00697027">
              <w:t>5D</w:t>
            </w:r>
          </w:p>
        </w:tc>
        <w:tc>
          <w:tcPr>
            <w:tcW w:w="1893" w:type="dxa"/>
          </w:tcPr>
          <w:p w14:paraId="23585F5B" w14:textId="77777777" w:rsidR="007E522F" w:rsidRPr="00697027" w:rsidRDefault="007E522F" w:rsidP="009D0478">
            <w:pPr>
              <w:pStyle w:val="TableText"/>
            </w:pPr>
            <w:r w:rsidRPr="00697027">
              <w:t>}</w:t>
            </w:r>
          </w:p>
        </w:tc>
        <w:tc>
          <w:tcPr>
            <w:tcW w:w="1893" w:type="dxa"/>
          </w:tcPr>
          <w:p w14:paraId="104EEF31" w14:textId="77777777" w:rsidR="007E522F" w:rsidRPr="00697027" w:rsidRDefault="007E522F" w:rsidP="009D0478">
            <w:pPr>
              <w:pStyle w:val="TableText"/>
            </w:pPr>
            <w:r w:rsidRPr="00697027">
              <w:t>7D</w:t>
            </w:r>
          </w:p>
        </w:tc>
      </w:tr>
      <w:tr w:rsidR="007E522F" w:rsidRPr="00697027" w14:paraId="76DF8356" w14:textId="77777777" w:rsidTr="009D0478">
        <w:tc>
          <w:tcPr>
            <w:tcW w:w="1893" w:type="dxa"/>
          </w:tcPr>
          <w:p w14:paraId="520C08D7" w14:textId="77777777" w:rsidR="007E522F" w:rsidRPr="00697027" w:rsidRDefault="007E522F" w:rsidP="009D0478">
            <w:pPr>
              <w:pStyle w:val="TableText"/>
            </w:pPr>
            <w:r w:rsidRPr="00697027">
              <w:t>^</w:t>
            </w:r>
          </w:p>
        </w:tc>
        <w:tc>
          <w:tcPr>
            <w:tcW w:w="1893" w:type="dxa"/>
          </w:tcPr>
          <w:p w14:paraId="32BC0DE0" w14:textId="77777777" w:rsidR="007E522F" w:rsidRPr="00697027" w:rsidRDefault="007E522F" w:rsidP="009D0478">
            <w:pPr>
              <w:pStyle w:val="TableText"/>
            </w:pPr>
            <w:r w:rsidRPr="00697027">
              <w:t>5E</w:t>
            </w:r>
          </w:p>
        </w:tc>
        <w:tc>
          <w:tcPr>
            <w:tcW w:w="1893" w:type="dxa"/>
          </w:tcPr>
          <w:p w14:paraId="736D282F" w14:textId="77777777" w:rsidR="007E522F" w:rsidRPr="00697027" w:rsidRDefault="007E522F" w:rsidP="009D0478">
            <w:pPr>
              <w:pStyle w:val="TableText"/>
            </w:pPr>
            <w:r w:rsidRPr="00697027">
              <w:t>~</w:t>
            </w:r>
          </w:p>
        </w:tc>
        <w:tc>
          <w:tcPr>
            <w:tcW w:w="1893" w:type="dxa"/>
          </w:tcPr>
          <w:p w14:paraId="3DAB7CCC" w14:textId="77777777" w:rsidR="007E522F" w:rsidRPr="00697027" w:rsidRDefault="007E522F" w:rsidP="009D0478">
            <w:pPr>
              <w:pStyle w:val="TableText"/>
            </w:pPr>
            <w:r w:rsidRPr="00697027">
              <w:t>7E</w:t>
            </w:r>
          </w:p>
        </w:tc>
      </w:tr>
      <w:tr w:rsidR="007E522F" w:rsidRPr="00697027" w14:paraId="32153932" w14:textId="77777777" w:rsidTr="009D0478">
        <w:tc>
          <w:tcPr>
            <w:tcW w:w="1893" w:type="dxa"/>
          </w:tcPr>
          <w:p w14:paraId="77BE634A" w14:textId="77777777" w:rsidR="007E522F" w:rsidRPr="00697027" w:rsidRDefault="007E522F" w:rsidP="009D0478">
            <w:pPr>
              <w:pStyle w:val="TableText"/>
            </w:pPr>
            <w:r w:rsidRPr="00697027">
              <w:t>_</w:t>
            </w:r>
          </w:p>
        </w:tc>
        <w:tc>
          <w:tcPr>
            <w:tcW w:w="1893" w:type="dxa"/>
          </w:tcPr>
          <w:p w14:paraId="5DF40132" w14:textId="77777777" w:rsidR="007E522F" w:rsidRPr="00697027" w:rsidRDefault="007E522F" w:rsidP="009D0478">
            <w:pPr>
              <w:pStyle w:val="TableText"/>
            </w:pPr>
            <w:r w:rsidRPr="00697027">
              <w:t>5F</w:t>
            </w:r>
          </w:p>
        </w:tc>
        <w:tc>
          <w:tcPr>
            <w:tcW w:w="1893" w:type="dxa"/>
          </w:tcPr>
          <w:p w14:paraId="74DEC9FB" w14:textId="77777777" w:rsidR="007E522F" w:rsidRPr="00697027" w:rsidRDefault="007E522F" w:rsidP="009D0478">
            <w:pPr>
              <w:pStyle w:val="TableText"/>
            </w:pPr>
            <w:r w:rsidRPr="00697027">
              <w:t>DEL (RUB OUT)</w:t>
            </w:r>
          </w:p>
        </w:tc>
        <w:tc>
          <w:tcPr>
            <w:tcW w:w="1893" w:type="dxa"/>
          </w:tcPr>
          <w:p w14:paraId="21F794D3" w14:textId="77777777" w:rsidR="007E522F" w:rsidRPr="00697027" w:rsidRDefault="007E522F" w:rsidP="009D0478">
            <w:pPr>
              <w:pStyle w:val="TableText"/>
            </w:pPr>
            <w:r w:rsidRPr="00697027">
              <w:t>7F</w:t>
            </w:r>
          </w:p>
        </w:tc>
      </w:tr>
    </w:tbl>
    <w:p w14:paraId="73400522" w14:textId="77777777" w:rsidR="007E522F" w:rsidRPr="00697027" w:rsidRDefault="007E522F" w:rsidP="007E522F">
      <w:pPr>
        <w:pStyle w:val="TableText"/>
      </w:pPr>
    </w:p>
    <w:p w14:paraId="7A11DE9C" w14:textId="0F73FC56" w:rsidR="007E522F" w:rsidRPr="00697027" w:rsidRDefault="007E522F" w:rsidP="007E522F">
      <w:pPr>
        <w:pStyle w:val="StyleHeading9Left"/>
      </w:pPr>
      <w:r w:rsidRPr="00697027">
        <w:br w:type="page"/>
      </w:r>
      <w:bookmarkStart w:id="249" w:name="_Toc473023499"/>
      <w:bookmarkStart w:id="250" w:name="_Toc516230927"/>
      <w:bookmarkStart w:id="251" w:name="_Toc142031228"/>
      <w:r w:rsidRPr="00697027">
        <w:lastRenderedPageBreak/>
        <w:t>ENCLOSURE 2: Error Types for Scanner</w:t>
      </w:r>
      <w:bookmarkEnd w:id="249"/>
      <w:bookmarkEnd w:id="250"/>
      <w:bookmarkEnd w:id="251"/>
    </w:p>
    <w:p w14:paraId="6D1619B2" w14:textId="10202948" w:rsidR="00EE6D3B" w:rsidRPr="00697027" w:rsidRDefault="00EE6D3B" w:rsidP="00EE6D3B">
      <w:pPr>
        <w:rPr>
          <w:b/>
        </w:rPr>
      </w:pPr>
      <w:r w:rsidRPr="00697027">
        <w:rPr>
          <w:b/>
        </w:rPr>
        <w:t xml:space="preserve">Error types for </w:t>
      </w:r>
      <w:r w:rsidR="00A64DAE">
        <w:rPr>
          <w:b/>
        </w:rPr>
        <w:t>s</w:t>
      </w:r>
      <w:r w:rsidRPr="00697027">
        <w:rPr>
          <w:b/>
        </w:rPr>
        <w:t xml:space="preserve">canner </w:t>
      </w:r>
      <w:r w:rsidR="00A64DAE">
        <w:rPr>
          <w:b/>
        </w:rPr>
        <w:t>i</w:t>
      </w:r>
      <w:r w:rsidRPr="00697027">
        <w:rPr>
          <w:b/>
        </w:rPr>
        <w:t xml:space="preserve">dentity XX (XX Hex) - XXX </w:t>
      </w:r>
    </w:p>
    <w:tbl>
      <w:tblPr>
        <w:tblW w:w="7680" w:type="dxa"/>
        <w:tblInd w:w="13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43"/>
        <w:gridCol w:w="5837"/>
      </w:tblGrid>
      <w:tr w:rsidR="00EE6D3B" w:rsidRPr="00697027" w14:paraId="097759F1" w14:textId="77777777" w:rsidTr="00B41FEE">
        <w:trPr>
          <w:tblHeader/>
        </w:trPr>
        <w:tc>
          <w:tcPr>
            <w:tcW w:w="1843" w:type="dxa"/>
            <w:shd w:val="clear" w:color="000000" w:fill="008080"/>
          </w:tcPr>
          <w:p w14:paraId="03E4B2F6" w14:textId="77777777" w:rsidR="00EE6D3B" w:rsidRPr="00697027" w:rsidRDefault="00EE6D3B" w:rsidP="00B41FEE">
            <w:pPr>
              <w:pStyle w:val="TableHeader"/>
              <w:keepNext/>
              <w:rPr>
                <w:color w:val="FFFFFF"/>
              </w:rPr>
            </w:pPr>
            <w:r w:rsidRPr="00697027">
              <w:rPr>
                <w:color w:val="FFFFFF"/>
              </w:rPr>
              <w:t>Error type</w:t>
            </w:r>
          </w:p>
        </w:tc>
        <w:tc>
          <w:tcPr>
            <w:tcW w:w="5837" w:type="dxa"/>
            <w:shd w:val="clear" w:color="000000" w:fill="008080"/>
          </w:tcPr>
          <w:p w14:paraId="77B22D0E" w14:textId="07E4BD5E" w:rsidR="00EE6D3B" w:rsidRPr="00697027" w:rsidRDefault="00EE6D3B" w:rsidP="00B41FEE">
            <w:pPr>
              <w:pStyle w:val="TableHeader"/>
              <w:keepNext/>
              <w:rPr>
                <w:color w:val="FFFFFF"/>
              </w:rPr>
            </w:pPr>
            <w:r w:rsidRPr="00697027">
              <w:rPr>
                <w:color w:val="FFFFFF"/>
              </w:rPr>
              <w:t xml:space="preserve">Description of </w:t>
            </w:r>
            <w:r w:rsidR="00A64DAE">
              <w:rPr>
                <w:color w:val="FFFFFF"/>
              </w:rPr>
              <w:t>e</w:t>
            </w:r>
            <w:r w:rsidRPr="00697027">
              <w:rPr>
                <w:color w:val="FFFFFF"/>
              </w:rPr>
              <w:t>rror</w:t>
            </w:r>
          </w:p>
        </w:tc>
      </w:tr>
      <w:tr w:rsidR="00EE6D3B" w:rsidRPr="00697027" w14:paraId="2E7548EE" w14:textId="77777777" w:rsidTr="00B41FEE">
        <w:tc>
          <w:tcPr>
            <w:tcW w:w="1843" w:type="dxa"/>
          </w:tcPr>
          <w:p w14:paraId="42C21CBC" w14:textId="77777777" w:rsidR="00EE6D3B" w:rsidRPr="00697027" w:rsidRDefault="00EE6D3B" w:rsidP="00B41FEE">
            <w:pPr>
              <w:pStyle w:val="TableText"/>
              <w:keepNext/>
              <w:spacing w:before="0" w:after="0" w:line="300" w:lineRule="atLeast"/>
            </w:pPr>
            <w:r w:rsidRPr="00697027">
              <w:t>10 HEX</w:t>
            </w:r>
          </w:p>
        </w:tc>
        <w:tc>
          <w:tcPr>
            <w:tcW w:w="5837" w:type="dxa"/>
          </w:tcPr>
          <w:p w14:paraId="2BD53C41" w14:textId="468800F2" w:rsidR="00EE6D3B" w:rsidRPr="00697027" w:rsidRDefault="00050A86" w:rsidP="00B41FEE">
            <w:pPr>
              <w:pStyle w:val="TableText"/>
              <w:keepNext/>
              <w:spacing w:before="0" w:after="0" w:line="300" w:lineRule="atLeast"/>
            </w:pPr>
            <w:r>
              <w:t>Hardware failure – Top side</w:t>
            </w:r>
            <w:r w:rsidR="00AA59AE">
              <w:t>*</w:t>
            </w:r>
            <w:r>
              <w:t xml:space="preserve"> / Bottom side</w:t>
            </w:r>
            <w:r w:rsidR="00AA59AE">
              <w:t>**</w:t>
            </w:r>
            <w:r>
              <w:t xml:space="preserve"> – BX1</w:t>
            </w:r>
          </w:p>
        </w:tc>
      </w:tr>
      <w:tr w:rsidR="00EE6D3B" w:rsidRPr="00697027" w14:paraId="4D3FE516" w14:textId="77777777" w:rsidTr="00B41FEE">
        <w:tc>
          <w:tcPr>
            <w:tcW w:w="1843" w:type="dxa"/>
          </w:tcPr>
          <w:p w14:paraId="647B9898" w14:textId="77777777" w:rsidR="00EE6D3B" w:rsidRPr="00697027" w:rsidRDefault="00EE6D3B" w:rsidP="00B41FEE">
            <w:pPr>
              <w:pStyle w:val="TableText"/>
              <w:keepNext/>
              <w:spacing w:before="0" w:after="0" w:line="300" w:lineRule="atLeast"/>
            </w:pPr>
            <w:r w:rsidRPr="00697027">
              <w:t>11 HEX</w:t>
            </w:r>
          </w:p>
        </w:tc>
        <w:tc>
          <w:tcPr>
            <w:tcW w:w="5837" w:type="dxa"/>
          </w:tcPr>
          <w:p w14:paraId="7499D9A8" w14:textId="6A2B8617" w:rsidR="00EE6D3B" w:rsidRPr="00697027" w:rsidRDefault="00050A86" w:rsidP="00B41FEE">
            <w:pPr>
              <w:pStyle w:val="TableText"/>
              <w:keepNext/>
              <w:spacing w:before="0" w:after="0" w:line="300" w:lineRule="atLeast"/>
            </w:pPr>
            <w:r>
              <w:t>Hardware failure – Left side – BX2</w:t>
            </w:r>
          </w:p>
        </w:tc>
      </w:tr>
      <w:tr w:rsidR="00EE6D3B" w:rsidRPr="00697027" w14:paraId="5B371BAD" w14:textId="77777777" w:rsidTr="00B41FEE">
        <w:tc>
          <w:tcPr>
            <w:tcW w:w="1843" w:type="dxa"/>
          </w:tcPr>
          <w:p w14:paraId="27445BEE" w14:textId="77777777" w:rsidR="00EE6D3B" w:rsidRPr="00697027" w:rsidRDefault="00EE6D3B" w:rsidP="00B41FEE">
            <w:pPr>
              <w:pStyle w:val="TableText"/>
              <w:keepNext/>
              <w:spacing w:before="0" w:after="0" w:line="300" w:lineRule="atLeast"/>
            </w:pPr>
            <w:r w:rsidRPr="00697027">
              <w:t>12 HEX</w:t>
            </w:r>
          </w:p>
        </w:tc>
        <w:tc>
          <w:tcPr>
            <w:tcW w:w="5837" w:type="dxa"/>
          </w:tcPr>
          <w:p w14:paraId="04877243" w14:textId="2B728320" w:rsidR="00EE6D3B" w:rsidRPr="00697027" w:rsidRDefault="00050A86" w:rsidP="00B41FEE">
            <w:pPr>
              <w:pStyle w:val="TableText"/>
              <w:keepNext/>
              <w:spacing w:before="0" w:after="0" w:line="300" w:lineRule="atLeast"/>
            </w:pPr>
            <w:r>
              <w:t>Hardware failure – Right side – BX3</w:t>
            </w:r>
          </w:p>
        </w:tc>
      </w:tr>
      <w:tr w:rsidR="00EE6D3B" w:rsidRPr="00697027" w14:paraId="3C5489E9" w14:textId="77777777" w:rsidTr="00B41FEE">
        <w:tc>
          <w:tcPr>
            <w:tcW w:w="1843" w:type="dxa"/>
          </w:tcPr>
          <w:p w14:paraId="6C2DA38C" w14:textId="77777777" w:rsidR="00EE6D3B" w:rsidRPr="00697027" w:rsidRDefault="00EE6D3B" w:rsidP="00B41FEE">
            <w:pPr>
              <w:pStyle w:val="TableText"/>
              <w:keepNext/>
              <w:spacing w:before="0" w:after="0" w:line="300" w:lineRule="atLeast"/>
            </w:pPr>
            <w:r w:rsidRPr="00697027">
              <w:t>13 HEX</w:t>
            </w:r>
          </w:p>
        </w:tc>
        <w:tc>
          <w:tcPr>
            <w:tcW w:w="5837" w:type="dxa"/>
          </w:tcPr>
          <w:p w14:paraId="2DE81AAF" w14:textId="20AD0D9C" w:rsidR="00EE6D3B" w:rsidRPr="00697027" w:rsidRDefault="00050A86" w:rsidP="00B41FEE">
            <w:pPr>
              <w:pStyle w:val="TableText"/>
              <w:keepNext/>
              <w:spacing w:before="0" w:after="0" w:line="300" w:lineRule="atLeast"/>
            </w:pPr>
            <w:r>
              <w:t>Hardware failure – Right side – BX4</w:t>
            </w:r>
          </w:p>
        </w:tc>
      </w:tr>
      <w:tr w:rsidR="00EE6D3B" w:rsidRPr="00697027" w14:paraId="404F72D6" w14:textId="77777777" w:rsidTr="00B41FEE">
        <w:tc>
          <w:tcPr>
            <w:tcW w:w="1843" w:type="dxa"/>
          </w:tcPr>
          <w:p w14:paraId="123B7D6C" w14:textId="77777777" w:rsidR="00EE6D3B" w:rsidRPr="00697027" w:rsidRDefault="00EE6D3B" w:rsidP="00B41FEE">
            <w:pPr>
              <w:pStyle w:val="TableText"/>
              <w:spacing w:before="0" w:after="0" w:line="300" w:lineRule="atLeast"/>
            </w:pPr>
            <w:r w:rsidRPr="00697027">
              <w:t>14 HEX</w:t>
            </w:r>
          </w:p>
        </w:tc>
        <w:tc>
          <w:tcPr>
            <w:tcW w:w="5837" w:type="dxa"/>
          </w:tcPr>
          <w:p w14:paraId="0F47608B" w14:textId="313F9468" w:rsidR="00EE6D3B" w:rsidRPr="00697027" w:rsidRDefault="00050A86" w:rsidP="00B41FEE">
            <w:pPr>
              <w:pStyle w:val="TableText"/>
              <w:spacing w:before="0" w:after="0" w:line="300" w:lineRule="atLeast"/>
            </w:pPr>
            <w:r>
              <w:t>Hardware failure – Left side – BX5</w:t>
            </w:r>
          </w:p>
        </w:tc>
      </w:tr>
      <w:tr w:rsidR="00EE6D3B" w:rsidRPr="00697027" w14:paraId="5D6938DD" w14:textId="77777777" w:rsidTr="00B41FEE">
        <w:tc>
          <w:tcPr>
            <w:tcW w:w="1843" w:type="dxa"/>
          </w:tcPr>
          <w:p w14:paraId="42F55A60" w14:textId="77777777" w:rsidR="00EE6D3B" w:rsidRPr="00697027" w:rsidRDefault="00EE6D3B" w:rsidP="00B41FEE">
            <w:pPr>
              <w:pStyle w:val="TableText"/>
              <w:spacing w:before="0" w:after="0" w:line="300" w:lineRule="atLeast"/>
            </w:pPr>
            <w:r w:rsidRPr="00697027">
              <w:t>15 HEX</w:t>
            </w:r>
          </w:p>
        </w:tc>
        <w:tc>
          <w:tcPr>
            <w:tcW w:w="5837" w:type="dxa"/>
          </w:tcPr>
          <w:p w14:paraId="5998FE86" w14:textId="4515F88C" w:rsidR="00EE6D3B" w:rsidRPr="00697027" w:rsidRDefault="00050A86" w:rsidP="00B41FEE">
            <w:pPr>
              <w:pStyle w:val="TableText"/>
              <w:spacing w:before="0" w:after="0" w:line="300" w:lineRule="atLeast"/>
            </w:pPr>
            <w:r>
              <w:t>Hardware failure VMS head – Right side – BX34</w:t>
            </w:r>
          </w:p>
        </w:tc>
      </w:tr>
      <w:tr w:rsidR="00050A86" w:rsidRPr="00697027" w14:paraId="1F2C55F6" w14:textId="77777777" w:rsidTr="00B41FEE">
        <w:tc>
          <w:tcPr>
            <w:tcW w:w="1843" w:type="dxa"/>
          </w:tcPr>
          <w:p w14:paraId="28B75C7D" w14:textId="77777777" w:rsidR="00050A86" w:rsidRPr="00697027" w:rsidRDefault="00050A86" w:rsidP="00050A86">
            <w:pPr>
              <w:pStyle w:val="TableText"/>
              <w:spacing w:before="0" w:after="0" w:line="300" w:lineRule="atLeast"/>
            </w:pPr>
            <w:r w:rsidRPr="00697027">
              <w:t>16 HEX</w:t>
            </w:r>
          </w:p>
        </w:tc>
        <w:tc>
          <w:tcPr>
            <w:tcW w:w="5837" w:type="dxa"/>
          </w:tcPr>
          <w:p w14:paraId="1D63F7F6" w14:textId="20414A01" w:rsidR="00050A86" w:rsidRPr="00697027" w:rsidRDefault="00050A86" w:rsidP="00050A86">
            <w:pPr>
              <w:pStyle w:val="TableText"/>
              <w:spacing w:before="0" w:after="0" w:line="300" w:lineRule="atLeast"/>
            </w:pPr>
            <w:r>
              <w:t>Hardware failure VMS head – Left side – BX35</w:t>
            </w:r>
          </w:p>
        </w:tc>
      </w:tr>
      <w:tr w:rsidR="00050A86" w:rsidRPr="00697027" w14:paraId="6D91C231" w14:textId="77777777" w:rsidTr="00B41FEE">
        <w:tc>
          <w:tcPr>
            <w:tcW w:w="1843" w:type="dxa"/>
          </w:tcPr>
          <w:p w14:paraId="02EA7DB0" w14:textId="77777777" w:rsidR="00050A86" w:rsidRPr="00697027" w:rsidRDefault="00050A86" w:rsidP="00050A86">
            <w:pPr>
              <w:pStyle w:val="TableText"/>
              <w:spacing w:before="0" w:after="0" w:line="300" w:lineRule="atLeast"/>
            </w:pPr>
            <w:r w:rsidRPr="00697027">
              <w:t>17 HEX</w:t>
            </w:r>
          </w:p>
        </w:tc>
        <w:tc>
          <w:tcPr>
            <w:tcW w:w="5837" w:type="dxa"/>
          </w:tcPr>
          <w:p w14:paraId="78E468B4" w14:textId="77777777" w:rsidR="00050A86" w:rsidRPr="00697027" w:rsidRDefault="00050A86" w:rsidP="00050A86">
            <w:pPr>
              <w:pStyle w:val="TableText"/>
              <w:spacing w:before="0" w:after="0" w:line="300" w:lineRule="atLeast"/>
            </w:pPr>
          </w:p>
        </w:tc>
      </w:tr>
      <w:tr w:rsidR="00050A86" w:rsidRPr="00697027" w14:paraId="6263217E" w14:textId="77777777" w:rsidTr="00B41FEE">
        <w:tc>
          <w:tcPr>
            <w:tcW w:w="1843" w:type="dxa"/>
          </w:tcPr>
          <w:p w14:paraId="0BD3CBDD" w14:textId="77777777" w:rsidR="00050A86" w:rsidRPr="00697027" w:rsidRDefault="00050A86" w:rsidP="00050A86">
            <w:pPr>
              <w:pStyle w:val="TableText"/>
              <w:spacing w:before="0" w:after="0" w:line="300" w:lineRule="atLeast"/>
            </w:pPr>
            <w:r w:rsidRPr="00697027">
              <w:t>18 HEX</w:t>
            </w:r>
          </w:p>
        </w:tc>
        <w:tc>
          <w:tcPr>
            <w:tcW w:w="5837" w:type="dxa"/>
          </w:tcPr>
          <w:p w14:paraId="57408CB7" w14:textId="77777777" w:rsidR="00050A86" w:rsidRPr="00697027" w:rsidRDefault="00050A86" w:rsidP="00050A86">
            <w:pPr>
              <w:pStyle w:val="TableText"/>
              <w:spacing w:before="0" w:after="0" w:line="300" w:lineRule="atLeast"/>
            </w:pPr>
          </w:p>
        </w:tc>
      </w:tr>
      <w:tr w:rsidR="00050A86" w:rsidRPr="00697027" w14:paraId="323B84F9" w14:textId="77777777" w:rsidTr="00B41FEE">
        <w:tc>
          <w:tcPr>
            <w:tcW w:w="1843" w:type="dxa"/>
          </w:tcPr>
          <w:p w14:paraId="1008D6E3" w14:textId="77777777" w:rsidR="00050A86" w:rsidRPr="00697027" w:rsidRDefault="00050A86" w:rsidP="00050A86">
            <w:pPr>
              <w:pStyle w:val="TableText"/>
              <w:spacing w:before="0" w:after="0" w:line="300" w:lineRule="atLeast"/>
            </w:pPr>
            <w:r w:rsidRPr="00697027">
              <w:t>19 HEX</w:t>
            </w:r>
          </w:p>
        </w:tc>
        <w:tc>
          <w:tcPr>
            <w:tcW w:w="5837" w:type="dxa"/>
          </w:tcPr>
          <w:p w14:paraId="3E287C76" w14:textId="77777777" w:rsidR="00050A86" w:rsidRPr="00697027" w:rsidRDefault="00050A86" w:rsidP="00050A86">
            <w:pPr>
              <w:pStyle w:val="TableText"/>
              <w:spacing w:before="0" w:after="0" w:line="300" w:lineRule="atLeast"/>
            </w:pPr>
          </w:p>
        </w:tc>
      </w:tr>
      <w:tr w:rsidR="00050A86" w:rsidRPr="00697027" w14:paraId="3619C08E" w14:textId="77777777" w:rsidTr="00B41FEE">
        <w:tc>
          <w:tcPr>
            <w:tcW w:w="1843" w:type="dxa"/>
          </w:tcPr>
          <w:p w14:paraId="30691096" w14:textId="77777777" w:rsidR="00050A86" w:rsidRPr="00697027" w:rsidRDefault="00050A86" w:rsidP="00050A86">
            <w:pPr>
              <w:pStyle w:val="TableText"/>
              <w:spacing w:before="0" w:after="0" w:line="300" w:lineRule="atLeast"/>
            </w:pPr>
            <w:r w:rsidRPr="00697027">
              <w:t>1A HEX</w:t>
            </w:r>
          </w:p>
        </w:tc>
        <w:tc>
          <w:tcPr>
            <w:tcW w:w="5837" w:type="dxa"/>
          </w:tcPr>
          <w:p w14:paraId="49AE12F3" w14:textId="52DD9DB0" w:rsidR="00050A86" w:rsidRPr="00697027" w:rsidRDefault="00AA59AE" w:rsidP="00050A86">
            <w:pPr>
              <w:pStyle w:val="TableText"/>
              <w:spacing w:before="0" w:after="0" w:line="300" w:lineRule="atLeast"/>
            </w:pPr>
            <w:r>
              <w:t>Hardware failure – System controller</w:t>
            </w:r>
          </w:p>
        </w:tc>
      </w:tr>
      <w:tr w:rsidR="00050A86" w:rsidRPr="00697027" w14:paraId="037AFD7D" w14:textId="77777777" w:rsidTr="00B41FEE">
        <w:tc>
          <w:tcPr>
            <w:tcW w:w="1843" w:type="dxa"/>
          </w:tcPr>
          <w:p w14:paraId="14FCDDFB" w14:textId="77777777" w:rsidR="00050A86" w:rsidRPr="00697027" w:rsidRDefault="00050A86" w:rsidP="00050A86">
            <w:pPr>
              <w:pStyle w:val="TableText"/>
              <w:spacing w:before="0" w:after="0" w:line="300" w:lineRule="atLeast"/>
            </w:pPr>
            <w:r w:rsidRPr="00697027">
              <w:t>1B HEX</w:t>
            </w:r>
          </w:p>
        </w:tc>
        <w:tc>
          <w:tcPr>
            <w:tcW w:w="5837" w:type="dxa"/>
          </w:tcPr>
          <w:p w14:paraId="43DCAA38" w14:textId="77777777" w:rsidR="00050A86" w:rsidRPr="00697027" w:rsidRDefault="00050A86" w:rsidP="00050A86">
            <w:pPr>
              <w:pStyle w:val="TableText"/>
              <w:spacing w:before="0" w:after="0" w:line="300" w:lineRule="atLeast"/>
            </w:pPr>
          </w:p>
        </w:tc>
      </w:tr>
      <w:tr w:rsidR="00050A86" w:rsidRPr="00697027" w14:paraId="63BAAD37" w14:textId="77777777" w:rsidTr="00B41FEE">
        <w:tc>
          <w:tcPr>
            <w:tcW w:w="1843" w:type="dxa"/>
          </w:tcPr>
          <w:p w14:paraId="205B6167" w14:textId="77777777" w:rsidR="00050A86" w:rsidRPr="00697027" w:rsidRDefault="00050A86" w:rsidP="00050A86">
            <w:pPr>
              <w:pStyle w:val="TableText"/>
              <w:spacing w:before="0" w:after="0" w:line="300" w:lineRule="atLeast"/>
            </w:pPr>
            <w:r w:rsidRPr="00697027">
              <w:t>1C HEX</w:t>
            </w:r>
          </w:p>
        </w:tc>
        <w:tc>
          <w:tcPr>
            <w:tcW w:w="5837" w:type="dxa"/>
          </w:tcPr>
          <w:p w14:paraId="6CB480B6" w14:textId="77777777" w:rsidR="00050A86" w:rsidRPr="00697027" w:rsidRDefault="00050A86" w:rsidP="00050A86">
            <w:pPr>
              <w:pStyle w:val="TableText"/>
              <w:spacing w:before="0" w:after="0" w:line="300" w:lineRule="atLeast"/>
            </w:pPr>
          </w:p>
        </w:tc>
      </w:tr>
      <w:tr w:rsidR="00050A86" w:rsidRPr="00697027" w14:paraId="307C3747" w14:textId="77777777" w:rsidTr="00B41FEE">
        <w:tc>
          <w:tcPr>
            <w:tcW w:w="1843" w:type="dxa"/>
          </w:tcPr>
          <w:p w14:paraId="0B9414CA" w14:textId="77777777" w:rsidR="00050A86" w:rsidRPr="00697027" w:rsidRDefault="00050A86" w:rsidP="00050A86">
            <w:pPr>
              <w:pStyle w:val="TableText"/>
              <w:spacing w:before="0" w:after="0" w:line="300" w:lineRule="atLeast"/>
            </w:pPr>
            <w:r w:rsidRPr="00697027">
              <w:t>1D HEX</w:t>
            </w:r>
          </w:p>
        </w:tc>
        <w:tc>
          <w:tcPr>
            <w:tcW w:w="5837" w:type="dxa"/>
          </w:tcPr>
          <w:p w14:paraId="4AEE3BE2" w14:textId="77777777" w:rsidR="00050A86" w:rsidRPr="00697027" w:rsidRDefault="00050A86" w:rsidP="00050A86">
            <w:pPr>
              <w:pStyle w:val="TableText"/>
              <w:spacing w:before="0" w:after="0" w:line="300" w:lineRule="atLeast"/>
            </w:pPr>
          </w:p>
        </w:tc>
      </w:tr>
      <w:tr w:rsidR="00050A86" w:rsidRPr="00697027" w14:paraId="7AA59282" w14:textId="77777777" w:rsidTr="00B41FEE">
        <w:tc>
          <w:tcPr>
            <w:tcW w:w="1843" w:type="dxa"/>
          </w:tcPr>
          <w:p w14:paraId="28616108" w14:textId="77777777" w:rsidR="00050A86" w:rsidRPr="00697027" w:rsidRDefault="00050A86" w:rsidP="00050A86">
            <w:pPr>
              <w:pStyle w:val="TableText"/>
              <w:spacing w:before="0" w:after="0" w:line="300" w:lineRule="atLeast"/>
            </w:pPr>
            <w:r w:rsidRPr="00697027">
              <w:t>1E HEX</w:t>
            </w:r>
          </w:p>
        </w:tc>
        <w:tc>
          <w:tcPr>
            <w:tcW w:w="5837" w:type="dxa"/>
          </w:tcPr>
          <w:p w14:paraId="3AD43943" w14:textId="77777777" w:rsidR="00050A86" w:rsidRPr="00697027" w:rsidRDefault="00050A86" w:rsidP="00050A86">
            <w:pPr>
              <w:pStyle w:val="TableText"/>
              <w:spacing w:before="0" w:after="0" w:line="300" w:lineRule="atLeast"/>
            </w:pPr>
          </w:p>
        </w:tc>
      </w:tr>
      <w:tr w:rsidR="00050A86" w:rsidRPr="00697027" w14:paraId="5E7A2752" w14:textId="77777777" w:rsidTr="00B41FEE">
        <w:tc>
          <w:tcPr>
            <w:tcW w:w="1843" w:type="dxa"/>
          </w:tcPr>
          <w:p w14:paraId="3CF276E5" w14:textId="77777777" w:rsidR="00050A86" w:rsidRPr="00697027" w:rsidRDefault="00050A86" w:rsidP="00050A86">
            <w:pPr>
              <w:pStyle w:val="TableText"/>
              <w:spacing w:before="0" w:after="0" w:line="300" w:lineRule="atLeast"/>
            </w:pPr>
            <w:r w:rsidRPr="00697027">
              <w:t>1F HEX</w:t>
            </w:r>
          </w:p>
        </w:tc>
        <w:tc>
          <w:tcPr>
            <w:tcW w:w="5837" w:type="dxa"/>
          </w:tcPr>
          <w:p w14:paraId="3CC7F7CC" w14:textId="77777777" w:rsidR="00050A86" w:rsidRPr="00697027" w:rsidRDefault="00050A86" w:rsidP="00050A86">
            <w:pPr>
              <w:pStyle w:val="TableText"/>
              <w:spacing w:before="0" w:after="0" w:line="300" w:lineRule="atLeast"/>
            </w:pPr>
          </w:p>
        </w:tc>
      </w:tr>
      <w:tr w:rsidR="00050A86" w:rsidRPr="00697027" w14:paraId="2BC4675D" w14:textId="77777777" w:rsidTr="00B41FEE">
        <w:tc>
          <w:tcPr>
            <w:tcW w:w="1843" w:type="dxa"/>
          </w:tcPr>
          <w:p w14:paraId="0F43694E" w14:textId="77777777" w:rsidR="00050A86" w:rsidRPr="00697027" w:rsidRDefault="00050A86" w:rsidP="00050A86">
            <w:pPr>
              <w:pStyle w:val="TableText"/>
              <w:spacing w:before="0" w:after="0" w:line="300" w:lineRule="atLeast"/>
            </w:pPr>
            <w:r w:rsidRPr="00697027">
              <w:t>20 HEX</w:t>
            </w:r>
          </w:p>
        </w:tc>
        <w:tc>
          <w:tcPr>
            <w:tcW w:w="5837" w:type="dxa"/>
          </w:tcPr>
          <w:p w14:paraId="282B9A1F" w14:textId="77777777" w:rsidR="00050A86" w:rsidRPr="00697027" w:rsidRDefault="00050A86" w:rsidP="00050A86">
            <w:pPr>
              <w:pStyle w:val="TableText"/>
              <w:spacing w:before="0" w:after="0" w:line="300" w:lineRule="atLeast"/>
            </w:pPr>
          </w:p>
        </w:tc>
      </w:tr>
      <w:tr w:rsidR="00050A86" w:rsidRPr="00697027" w14:paraId="6D0D06BF" w14:textId="77777777" w:rsidTr="00B41FEE">
        <w:tc>
          <w:tcPr>
            <w:tcW w:w="1843" w:type="dxa"/>
          </w:tcPr>
          <w:p w14:paraId="28BE14EE" w14:textId="77777777" w:rsidR="00050A86" w:rsidRPr="00697027" w:rsidRDefault="00050A86" w:rsidP="00050A86">
            <w:pPr>
              <w:pStyle w:val="TableText"/>
              <w:spacing w:before="0" w:after="0" w:line="300" w:lineRule="atLeast"/>
            </w:pPr>
            <w:r w:rsidRPr="00697027">
              <w:t>21 HEX</w:t>
            </w:r>
          </w:p>
        </w:tc>
        <w:tc>
          <w:tcPr>
            <w:tcW w:w="5837" w:type="dxa"/>
          </w:tcPr>
          <w:p w14:paraId="1F35C681" w14:textId="77777777" w:rsidR="00050A86" w:rsidRPr="00697027" w:rsidRDefault="00050A86" w:rsidP="00050A86">
            <w:pPr>
              <w:pStyle w:val="TableText"/>
              <w:spacing w:before="0" w:after="0" w:line="300" w:lineRule="atLeast"/>
            </w:pPr>
          </w:p>
        </w:tc>
      </w:tr>
      <w:tr w:rsidR="00050A86" w:rsidRPr="00697027" w14:paraId="07E27F94" w14:textId="77777777" w:rsidTr="00B41FEE">
        <w:tc>
          <w:tcPr>
            <w:tcW w:w="1843" w:type="dxa"/>
          </w:tcPr>
          <w:p w14:paraId="27C8BCF5" w14:textId="77777777" w:rsidR="00050A86" w:rsidRPr="00697027" w:rsidRDefault="00050A86" w:rsidP="00050A86">
            <w:pPr>
              <w:pStyle w:val="TableText"/>
              <w:spacing w:before="0" w:after="0" w:line="300" w:lineRule="atLeast"/>
            </w:pPr>
            <w:r w:rsidRPr="00697027">
              <w:t>22 HEX</w:t>
            </w:r>
          </w:p>
        </w:tc>
        <w:tc>
          <w:tcPr>
            <w:tcW w:w="5837" w:type="dxa"/>
          </w:tcPr>
          <w:p w14:paraId="5B05C850" w14:textId="77777777" w:rsidR="00050A86" w:rsidRPr="00697027" w:rsidRDefault="00050A86" w:rsidP="00050A86">
            <w:pPr>
              <w:pStyle w:val="TableText"/>
              <w:spacing w:before="0" w:after="0" w:line="300" w:lineRule="atLeast"/>
            </w:pPr>
          </w:p>
        </w:tc>
      </w:tr>
      <w:tr w:rsidR="00050A86" w:rsidRPr="00697027" w14:paraId="7AD1FFEF" w14:textId="77777777" w:rsidTr="00B41FEE">
        <w:tc>
          <w:tcPr>
            <w:tcW w:w="1843" w:type="dxa"/>
          </w:tcPr>
          <w:p w14:paraId="1745146E" w14:textId="77777777" w:rsidR="00050A86" w:rsidRPr="00697027" w:rsidRDefault="00050A86" w:rsidP="00050A86">
            <w:pPr>
              <w:pStyle w:val="TableText"/>
              <w:spacing w:before="0" w:after="0" w:line="300" w:lineRule="atLeast"/>
            </w:pPr>
            <w:r w:rsidRPr="00697027">
              <w:t>23 HEX</w:t>
            </w:r>
          </w:p>
        </w:tc>
        <w:tc>
          <w:tcPr>
            <w:tcW w:w="5837" w:type="dxa"/>
          </w:tcPr>
          <w:p w14:paraId="502D7443" w14:textId="77777777" w:rsidR="00050A86" w:rsidRPr="00697027" w:rsidRDefault="00050A86" w:rsidP="00050A86">
            <w:pPr>
              <w:pStyle w:val="TableText"/>
              <w:spacing w:before="0" w:after="0" w:line="300" w:lineRule="atLeast"/>
            </w:pPr>
          </w:p>
        </w:tc>
      </w:tr>
      <w:tr w:rsidR="00050A86" w:rsidRPr="00697027" w14:paraId="4DCADE32" w14:textId="77777777" w:rsidTr="00B41FEE">
        <w:tc>
          <w:tcPr>
            <w:tcW w:w="1843" w:type="dxa"/>
          </w:tcPr>
          <w:p w14:paraId="65546C9B" w14:textId="77777777" w:rsidR="00050A86" w:rsidRPr="00697027" w:rsidRDefault="00050A86" w:rsidP="00050A86">
            <w:pPr>
              <w:pStyle w:val="TableText"/>
              <w:spacing w:before="0" w:after="0" w:line="300" w:lineRule="atLeast"/>
            </w:pPr>
            <w:r w:rsidRPr="00697027">
              <w:t>24 HEX</w:t>
            </w:r>
          </w:p>
        </w:tc>
        <w:tc>
          <w:tcPr>
            <w:tcW w:w="5837" w:type="dxa"/>
          </w:tcPr>
          <w:p w14:paraId="72D76F04" w14:textId="77777777" w:rsidR="00050A86" w:rsidRPr="00697027" w:rsidRDefault="00050A86" w:rsidP="00050A86">
            <w:pPr>
              <w:pStyle w:val="TableText"/>
              <w:spacing w:before="0" w:after="0" w:line="300" w:lineRule="atLeast"/>
            </w:pPr>
          </w:p>
        </w:tc>
      </w:tr>
      <w:tr w:rsidR="00050A86" w:rsidRPr="00697027" w14:paraId="328377AE" w14:textId="77777777" w:rsidTr="00B41FEE">
        <w:tc>
          <w:tcPr>
            <w:tcW w:w="1843" w:type="dxa"/>
          </w:tcPr>
          <w:p w14:paraId="7ABAF3CF" w14:textId="77777777" w:rsidR="00050A86" w:rsidRPr="00697027" w:rsidRDefault="00050A86" w:rsidP="00050A86">
            <w:pPr>
              <w:pStyle w:val="TableText"/>
              <w:spacing w:before="0" w:after="0" w:line="300" w:lineRule="atLeast"/>
            </w:pPr>
            <w:r w:rsidRPr="00697027">
              <w:t>25 HEX</w:t>
            </w:r>
          </w:p>
        </w:tc>
        <w:tc>
          <w:tcPr>
            <w:tcW w:w="5837" w:type="dxa"/>
          </w:tcPr>
          <w:p w14:paraId="71284F9F" w14:textId="77777777" w:rsidR="00050A86" w:rsidRPr="00697027" w:rsidRDefault="00050A86" w:rsidP="00050A86">
            <w:pPr>
              <w:pStyle w:val="TableText"/>
              <w:spacing w:before="0" w:after="0" w:line="300" w:lineRule="atLeast"/>
            </w:pPr>
          </w:p>
        </w:tc>
      </w:tr>
      <w:tr w:rsidR="00050A86" w:rsidRPr="00697027" w14:paraId="333B571A" w14:textId="77777777" w:rsidTr="00B41FEE">
        <w:tc>
          <w:tcPr>
            <w:tcW w:w="1843" w:type="dxa"/>
          </w:tcPr>
          <w:p w14:paraId="78931DDB" w14:textId="77777777" w:rsidR="00050A86" w:rsidRPr="00697027" w:rsidRDefault="00050A86" w:rsidP="00050A86">
            <w:pPr>
              <w:pStyle w:val="TableText"/>
              <w:spacing w:before="0" w:after="0" w:line="300" w:lineRule="atLeast"/>
            </w:pPr>
            <w:r w:rsidRPr="00697027">
              <w:t>26 HEX</w:t>
            </w:r>
          </w:p>
        </w:tc>
        <w:tc>
          <w:tcPr>
            <w:tcW w:w="5837" w:type="dxa"/>
          </w:tcPr>
          <w:p w14:paraId="3EED5DFC" w14:textId="77777777" w:rsidR="00050A86" w:rsidRPr="00697027" w:rsidRDefault="00050A86" w:rsidP="00050A86">
            <w:pPr>
              <w:pStyle w:val="TableText"/>
              <w:spacing w:before="0" w:after="0" w:line="300" w:lineRule="atLeast"/>
            </w:pPr>
          </w:p>
        </w:tc>
      </w:tr>
      <w:tr w:rsidR="00050A86" w:rsidRPr="00697027" w14:paraId="251CAA2C" w14:textId="77777777" w:rsidTr="00B41FEE">
        <w:tc>
          <w:tcPr>
            <w:tcW w:w="1843" w:type="dxa"/>
          </w:tcPr>
          <w:p w14:paraId="06895006" w14:textId="77777777" w:rsidR="00050A86" w:rsidRPr="00697027" w:rsidRDefault="00050A86" w:rsidP="00050A86">
            <w:pPr>
              <w:pStyle w:val="TableText"/>
              <w:spacing w:before="0" w:after="0" w:line="300" w:lineRule="atLeast"/>
            </w:pPr>
            <w:r w:rsidRPr="00697027">
              <w:t>27 HEX</w:t>
            </w:r>
          </w:p>
        </w:tc>
        <w:tc>
          <w:tcPr>
            <w:tcW w:w="5837" w:type="dxa"/>
          </w:tcPr>
          <w:p w14:paraId="5CCFA5E8" w14:textId="77777777" w:rsidR="00050A86" w:rsidRPr="00697027" w:rsidRDefault="00050A86" w:rsidP="00050A86">
            <w:pPr>
              <w:pStyle w:val="TableText"/>
              <w:spacing w:before="0" w:after="0" w:line="300" w:lineRule="atLeast"/>
            </w:pPr>
          </w:p>
        </w:tc>
      </w:tr>
      <w:tr w:rsidR="00050A86" w:rsidRPr="00697027" w14:paraId="70B65867" w14:textId="77777777" w:rsidTr="00B41FEE">
        <w:tc>
          <w:tcPr>
            <w:tcW w:w="1843" w:type="dxa"/>
          </w:tcPr>
          <w:p w14:paraId="57B91B3F" w14:textId="77777777" w:rsidR="00050A86" w:rsidRPr="00697027" w:rsidRDefault="00050A86" w:rsidP="00050A86">
            <w:pPr>
              <w:pStyle w:val="TableText"/>
              <w:keepNext/>
              <w:spacing w:before="0" w:after="0" w:line="300" w:lineRule="atLeast"/>
            </w:pPr>
            <w:r w:rsidRPr="00697027">
              <w:t>28 HEX</w:t>
            </w:r>
          </w:p>
        </w:tc>
        <w:tc>
          <w:tcPr>
            <w:tcW w:w="5837" w:type="dxa"/>
          </w:tcPr>
          <w:p w14:paraId="735721BE" w14:textId="77777777" w:rsidR="00050A86" w:rsidRPr="00697027" w:rsidRDefault="00050A86" w:rsidP="00050A86">
            <w:pPr>
              <w:pStyle w:val="TableText"/>
              <w:keepNext/>
              <w:spacing w:before="0" w:after="0" w:line="300" w:lineRule="atLeast"/>
            </w:pPr>
          </w:p>
        </w:tc>
      </w:tr>
      <w:tr w:rsidR="00050A86" w:rsidRPr="00697027" w14:paraId="0D8D73CC" w14:textId="77777777" w:rsidTr="00B41FEE">
        <w:tc>
          <w:tcPr>
            <w:tcW w:w="1843" w:type="dxa"/>
          </w:tcPr>
          <w:p w14:paraId="1E6A544B" w14:textId="77777777" w:rsidR="00050A86" w:rsidRPr="00697027" w:rsidRDefault="00050A86" w:rsidP="00050A86">
            <w:pPr>
              <w:pStyle w:val="TableText"/>
              <w:keepNext/>
              <w:spacing w:before="0" w:after="0" w:line="300" w:lineRule="atLeast"/>
            </w:pPr>
            <w:r w:rsidRPr="00697027">
              <w:t>29 HEX</w:t>
            </w:r>
          </w:p>
        </w:tc>
        <w:tc>
          <w:tcPr>
            <w:tcW w:w="5837" w:type="dxa"/>
          </w:tcPr>
          <w:p w14:paraId="703071DF" w14:textId="77777777" w:rsidR="00050A86" w:rsidRPr="00697027" w:rsidRDefault="00050A86" w:rsidP="00050A86">
            <w:pPr>
              <w:pStyle w:val="TableText"/>
              <w:keepNext/>
              <w:spacing w:before="0" w:after="0" w:line="300" w:lineRule="atLeast"/>
            </w:pPr>
          </w:p>
        </w:tc>
      </w:tr>
      <w:tr w:rsidR="00050A86" w:rsidRPr="00697027" w14:paraId="069A10B7" w14:textId="77777777" w:rsidTr="00B41FEE">
        <w:tc>
          <w:tcPr>
            <w:tcW w:w="1843" w:type="dxa"/>
          </w:tcPr>
          <w:p w14:paraId="06A00F49" w14:textId="77777777" w:rsidR="00050A86" w:rsidRPr="00697027" w:rsidRDefault="00050A86" w:rsidP="00050A86">
            <w:pPr>
              <w:pStyle w:val="TableText"/>
              <w:keepNext/>
              <w:spacing w:before="0" w:after="0" w:line="300" w:lineRule="atLeast"/>
            </w:pPr>
            <w:r w:rsidRPr="00697027">
              <w:t>2A HEX</w:t>
            </w:r>
          </w:p>
        </w:tc>
        <w:tc>
          <w:tcPr>
            <w:tcW w:w="5837" w:type="dxa"/>
          </w:tcPr>
          <w:p w14:paraId="45772382" w14:textId="77777777" w:rsidR="00050A86" w:rsidRPr="00697027" w:rsidRDefault="00050A86" w:rsidP="00050A86">
            <w:pPr>
              <w:pStyle w:val="TableText"/>
              <w:keepNext/>
              <w:spacing w:before="0" w:after="0" w:line="300" w:lineRule="atLeast"/>
            </w:pPr>
          </w:p>
        </w:tc>
      </w:tr>
      <w:tr w:rsidR="00050A86" w:rsidRPr="00697027" w14:paraId="5B1B2C81" w14:textId="77777777" w:rsidTr="00B41FEE">
        <w:tc>
          <w:tcPr>
            <w:tcW w:w="1843" w:type="dxa"/>
          </w:tcPr>
          <w:p w14:paraId="5F7FF1D4" w14:textId="77777777" w:rsidR="00050A86" w:rsidRPr="00697027" w:rsidRDefault="00050A86" w:rsidP="00050A86">
            <w:pPr>
              <w:pStyle w:val="TableText"/>
              <w:keepNext/>
              <w:spacing w:before="0" w:after="0" w:line="300" w:lineRule="atLeast"/>
            </w:pPr>
            <w:r w:rsidRPr="00697027">
              <w:t>2B HEX</w:t>
            </w:r>
          </w:p>
        </w:tc>
        <w:tc>
          <w:tcPr>
            <w:tcW w:w="5837" w:type="dxa"/>
          </w:tcPr>
          <w:p w14:paraId="4A6D3871" w14:textId="77777777" w:rsidR="00050A86" w:rsidRPr="00697027" w:rsidRDefault="00050A86" w:rsidP="00050A86">
            <w:pPr>
              <w:pStyle w:val="TableText"/>
              <w:keepNext/>
              <w:spacing w:before="0" w:after="0" w:line="300" w:lineRule="atLeast"/>
            </w:pPr>
          </w:p>
        </w:tc>
      </w:tr>
      <w:tr w:rsidR="00050A86" w:rsidRPr="00697027" w14:paraId="1A878F7C" w14:textId="77777777" w:rsidTr="00B41FEE">
        <w:tc>
          <w:tcPr>
            <w:tcW w:w="1843" w:type="dxa"/>
          </w:tcPr>
          <w:p w14:paraId="3C872874" w14:textId="77777777" w:rsidR="00050A86" w:rsidRPr="00697027" w:rsidRDefault="00050A86" w:rsidP="00050A86">
            <w:pPr>
              <w:pStyle w:val="TableText"/>
              <w:spacing w:before="0" w:after="0" w:line="300" w:lineRule="atLeast"/>
            </w:pPr>
            <w:r w:rsidRPr="00697027">
              <w:t>2C HEX</w:t>
            </w:r>
          </w:p>
        </w:tc>
        <w:tc>
          <w:tcPr>
            <w:tcW w:w="5837" w:type="dxa"/>
          </w:tcPr>
          <w:p w14:paraId="2827D0F2" w14:textId="77777777" w:rsidR="00050A86" w:rsidRPr="00697027" w:rsidRDefault="00050A86" w:rsidP="00050A86">
            <w:pPr>
              <w:pStyle w:val="TableText"/>
              <w:spacing w:before="0" w:after="0" w:line="300" w:lineRule="atLeast"/>
            </w:pPr>
          </w:p>
        </w:tc>
      </w:tr>
      <w:tr w:rsidR="00050A86" w:rsidRPr="00697027" w14:paraId="6836D673" w14:textId="77777777" w:rsidTr="00B41FEE">
        <w:tc>
          <w:tcPr>
            <w:tcW w:w="1843" w:type="dxa"/>
          </w:tcPr>
          <w:p w14:paraId="5D984B08" w14:textId="77777777" w:rsidR="00050A86" w:rsidRPr="00697027" w:rsidRDefault="00050A86" w:rsidP="00050A86">
            <w:pPr>
              <w:pStyle w:val="TableText"/>
              <w:spacing w:before="0" w:after="0" w:line="300" w:lineRule="atLeast"/>
            </w:pPr>
            <w:r w:rsidRPr="00697027">
              <w:t>2D HEX</w:t>
            </w:r>
          </w:p>
        </w:tc>
        <w:tc>
          <w:tcPr>
            <w:tcW w:w="5837" w:type="dxa"/>
          </w:tcPr>
          <w:p w14:paraId="36835A95" w14:textId="77777777" w:rsidR="00050A86" w:rsidRPr="00697027" w:rsidRDefault="00050A86" w:rsidP="00050A86">
            <w:pPr>
              <w:pStyle w:val="TableText"/>
              <w:spacing w:before="0" w:after="0" w:line="300" w:lineRule="atLeast"/>
            </w:pPr>
          </w:p>
        </w:tc>
      </w:tr>
      <w:tr w:rsidR="00050A86" w:rsidRPr="00697027" w14:paraId="54C591B1" w14:textId="77777777" w:rsidTr="00B41FEE">
        <w:tc>
          <w:tcPr>
            <w:tcW w:w="1843" w:type="dxa"/>
          </w:tcPr>
          <w:p w14:paraId="1ACDEF31" w14:textId="77777777" w:rsidR="00050A86" w:rsidRPr="00697027" w:rsidRDefault="00050A86" w:rsidP="00050A86">
            <w:pPr>
              <w:pStyle w:val="TableText"/>
              <w:spacing w:before="0" w:after="0" w:line="300" w:lineRule="atLeast"/>
            </w:pPr>
            <w:r w:rsidRPr="00697027">
              <w:t>2E HEX</w:t>
            </w:r>
          </w:p>
        </w:tc>
        <w:tc>
          <w:tcPr>
            <w:tcW w:w="5837" w:type="dxa"/>
          </w:tcPr>
          <w:p w14:paraId="695DF67A" w14:textId="77777777" w:rsidR="00050A86" w:rsidRPr="00697027" w:rsidRDefault="00050A86" w:rsidP="00050A86">
            <w:pPr>
              <w:pStyle w:val="TableText"/>
              <w:spacing w:before="0" w:after="0" w:line="300" w:lineRule="atLeast"/>
            </w:pPr>
          </w:p>
        </w:tc>
      </w:tr>
      <w:tr w:rsidR="00050A86" w:rsidRPr="00697027" w14:paraId="5BB513D9" w14:textId="77777777" w:rsidTr="00B41FEE">
        <w:tc>
          <w:tcPr>
            <w:tcW w:w="1843" w:type="dxa"/>
          </w:tcPr>
          <w:p w14:paraId="3A73184E" w14:textId="77777777" w:rsidR="00050A86" w:rsidRPr="00697027" w:rsidRDefault="00050A86" w:rsidP="00050A86">
            <w:pPr>
              <w:pStyle w:val="TableText"/>
              <w:spacing w:before="0" w:after="0" w:line="300" w:lineRule="atLeast"/>
            </w:pPr>
            <w:r w:rsidRPr="00697027">
              <w:t>2F HEX</w:t>
            </w:r>
          </w:p>
        </w:tc>
        <w:tc>
          <w:tcPr>
            <w:tcW w:w="5837" w:type="dxa"/>
          </w:tcPr>
          <w:p w14:paraId="6C783C7A" w14:textId="77777777" w:rsidR="00050A86" w:rsidRPr="00697027" w:rsidRDefault="00050A86" w:rsidP="00050A86">
            <w:pPr>
              <w:pStyle w:val="TableText"/>
              <w:spacing w:before="0" w:after="0" w:line="300" w:lineRule="atLeast"/>
            </w:pPr>
          </w:p>
        </w:tc>
      </w:tr>
      <w:tr w:rsidR="00050A86" w:rsidRPr="00697027" w14:paraId="0A0F542D" w14:textId="77777777" w:rsidTr="00B41FEE">
        <w:tc>
          <w:tcPr>
            <w:tcW w:w="1843" w:type="dxa"/>
          </w:tcPr>
          <w:p w14:paraId="4CC74BAA" w14:textId="77777777" w:rsidR="00050A86" w:rsidRPr="00697027" w:rsidRDefault="00050A86" w:rsidP="00050A86">
            <w:pPr>
              <w:pStyle w:val="TableText"/>
              <w:spacing w:before="0" w:after="0" w:line="300" w:lineRule="atLeast"/>
              <w:rPr>
                <w:color w:val="000000"/>
              </w:rPr>
            </w:pPr>
            <w:r w:rsidRPr="00697027">
              <w:rPr>
                <w:color w:val="000000"/>
              </w:rPr>
              <w:t>30 HEX</w:t>
            </w:r>
          </w:p>
        </w:tc>
        <w:tc>
          <w:tcPr>
            <w:tcW w:w="5837" w:type="dxa"/>
          </w:tcPr>
          <w:p w14:paraId="14AE9ED0" w14:textId="77777777" w:rsidR="00050A86" w:rsidRPr="00697027" w:rsidRDefault="00050A86" w:rsidP="00050A86">
            <w:pPr>
              <w:pStyle w:val="TableText"/>
              <w:spacing w:before="0" w:after="0" w:line="300" w:lineRule="atLeast"/>
              <w:rPr>
                <w:color w:val="000000"/>
              </w:rPr>
            </w:pPr>
          </w:p>
        </w:tc>
      </w:tr>
      <w:tr w:rsidR="00050A86" w:rsidRPr="00697027" w14:paraId="6FDEADC0" w14:textId="77777777" w:rsidTr="00B41FEE">
        <w:tc>
          <w:tcPr>
            <w:tcW w:w="1843" w:type="dxa"/>
          </w:tcPr>
          <w:p w14:paraId="091D082F" w14:textId="77777777" w:rsidR="00050A86" w:rsidRPr="00697027" w:rsidRDefault="00050A86" w:rsidP="00050A86">
            <w:pPr>
              <w:pStyle w:val="TableText"/>
              <w:keepNext/>
              <w:spacing w:before="0" w:after="0" w:line="300" w:lineRule="atLeast"/>
              <w:rPr>
                <w:color w:val="000000"/>
              </w:rPr>
            </w:pPr>
            <w:r w:rsidRPr="00697027">
              <w:rPr>
                <w:color w:val="000000"/>
              </w:rPr>
              <w:lastRenderedPageBreak/>
              <w:t>31 HEX</w:t>
            </w:r>
          </w:p>
        </w:tc>
        <w:tc>
          <w:tcPr>
            <w:tcW w:w="5837" w:type="dxa"/>
          </w:tcPr>
          <w:p w14:paraId="39CFB1A4" w14:textId="77777777" w:rsidR="00050A86" w:rsidRPr="00697027" w:rsidRDefault="00050A86" w:rsidP="00050A86">
            <w:pPr>
              <w:pStyle w:val="TableText"/>
              <w:spacing w:before="0" w:after="0" w:line="300" w:lineRule="atLeast"/>
              <w:rPr>
                <w:color w:val="000000"/>
              </w:rPr>
            </w:pPr>
            <w:r w:rsidRPr="00697027">
              <w:t>No index telegram received within read signal</w:t>
            </w:r>
          </w:p>
        </w:tc>
      </w:tr>
      <w:tr w:rsidR="00050A86" w:rsidRPr="00697027" w14:paraId="03FD654C" w14:textId="77777777" w:rsidTr="00B41FEE">
        <w:tc>
          <w:tcPr>
            <w:tcW w:w="1843" w:type="dxa"/>
          </w:tcPr>
          <w:p w14:paraId="4CBCA266" w14:textId="77777777" w:rsidR="00050A86" w:rsidRPr="00697027" w:rsidRDefault="00050A86" w:rsidP="00050A86">
            <w:pPr>
              <w:pStyle w:val="TableText"/>
              <w:keepNext/>
              <w:spacing w:before="0" w:after="0" w:line="300" w:lineRule="atLeast"/>
              <w:rPr>
                <w:color w:val="000000"/>
              </w:rPr>
            </w:pPr>
            <w:r w:rsidRPr="00697027">
              <w:rPr>
                <w:color w:val="000000"/>
              </w:rPr>
              <w:t>32 HEX</w:t>
            </w:r>
          </w:p>
        </w:tc>
        <w:tc>
          <w:tcPr>
            <w:tcW w:w="5837" w:type="dxa"/>
          </w:tcPr>
          <w:p w14:paraId="7BAF026F" w14:textId="77777777" w:rsidR="00050A86" w:rsidRPr="00697027" w:rsidRDefault="00050A86" w:rsidP="00050A86">
            <w:pPr>
              <w:pStyle w:val="TableText"/>
              <w:spacing w:before="0" w:after="0" w:line="300" w:lineRule="atLeast"/>
              <w:rPr>
                <w:color w:val="000000"/>
              </w:rPr>
            </w:pPr>
            <w:r w:rsidRPr="00697027">
              <w:t>Multiple indexes received within read signal</w:t>
            </w:r>
          </w:p>
        </w:tc>
      </w:tr>
      <w:tr w:rsidR="00050A86" w:rsidRPr="00697027" w14:paraId="738F29F5" w14:textId="77777777" w:rsidTr="00B41FEE">
        <w:tc>
          <w:tcPr>
            <w:tcW w:w="1843" w:type="dxa"/>
          </w:tcPr>
          <w:p w14:paraId="2B23C996" w14:textId="77777777" w:rsidR="00050A86" w:rsidRPr="00697027" w:rsidRDefault="00050A86" w:rsidP="00050A86">
            <w:pPr>
              <w:pStyle w:val="TableText"/>
              <w:keepNext/>
              <w:spacing w:before="0" w:after="0" w:line="300" w:lineRule="atLeast"/>
              <w:rPr>
                <w:color w:val="000000"/>
              </w:rPr>
            </w:pPr>
            <w:r w:rsidRPr="00697027">
              <w:rPr>
                <w:color w:val="000000"/>
              </w:rPr>
              <w:t>33 HEX</w:t>
            </w:r>
          </w:p>
        </w:tc>
        <w:tc>
          <w:tcPr>
            <w:tcW w:w="5837" w:type="dxa"/>
          </w:tcPr>
          <w:p w14:paraId="16F94315" w14:textId="77777777" w:rsidR="00050A86" w:rsidRPr="00697027" w:rsidRDefault="00050A86" w:rsidP="00050A86">
            <w:pPr>
              <w:pStyle w:val="TableText"/>
              <w:spacing w:before="0" w:after="0" w:line="300" w:lineRule="atLeast"/>
              <w:rPr>
                <w:color w:val="000000"/>
              </w:rPr>
            </w:pPr>
            <w:r w:rsidRPr="00697027">
              <w:t>Index already in use</w:t>
            </w:r>
          </w:p>
        </w:tc>
      </w:tr>
      <w:tr w:rsidR="00050A86" w:rsidRPr="00697027" w14:paraId="515D9380" w14:textId="77777777" w:rsidTr="00B41FEE">
        <w:tc>
          <w:tcPr>
            <w:tcW w:w="1843" w:type="dxa"/>
          </w:tcPr>
          <w:p w14:paraId="56499816" w14:textId="77777777" w:rsidR="00050A86" w:rsidRPr="00697027" w:rsidRDefault="00050A86" w:rsidP="00050A86">
            <w:pPr>
              <w:pStyle w:val="TableText"/>
              <w:keepNext/>
              <w:spacing w:before="0" w:after="0" w:line="300" w:lineRule="atLeast"/>
              <w:rPr>
                <w:color w:val="000000"/>
              </w:rPr>
            </w:pPr>
            <w:r w:rsidRPr="00697027">
              <w:rPr>
                <w:color w:val="000000"/>
              </w:rPr>
              <w:t>34 HEX</w:t>
            </w:r>
          </w:p>
        </w:tc>
        <w:tc>
          <w:tcPr>
            <w:tcW w:w="5837" w:type="dxa"/>
          </w:tcPr>
          <w:p w14:paraId="605C5609" w14:textId="77777777" w:rsidR="00050A86" w:rsidRPr="00697027" w:rsidRDefault="00050A86" w:rsidP="00050A86">
            <w:pPr>
              <w:pStyle w:val="TableText"/>
              <w:spacing w:before="0" w:after="0" w:line="300" w:lineRule="atLeast"/>
              <w:rPr>
                <w:color w:val="000000"/>
              </w:rPr>
            </w:pPr>
            <w:r w:rsidRPr="00697027">
              <w:t>Index telegram error detected (framing/parity or length/ context)</w:t>
            </w:r>
          </w:p>
        </w:tc>
      </w:tr>
      <w:tr w:rsidR="00050A86" w:rsidRPr="00697027" w14:paraId="61461E37" w14:textId="77777777" w:rsidTr="00B41FEE">
        <w:tc>
          <w:tcPr>
            <w:tcW w:w="1843" w:type="dxa"/>
          </w:tcPr>
          <w:p w14:paraId="0DF0757D" w14:textId="77777777" w:rsidR="00050A86" w:rsidRPr="00697027" w:rsidRDefault="00050A86" w:rsidP="00050A86">
            <w:pPr>
              <w:pStyle w:val="TableText"/>
              <w:keepNext/>
              <w:spacing w:before="0" w:after="0" w:line="300" w:lineRule="atLeast"/>
              <w:rPr>
                <w:color w:val="000000"/>
              </w:rPr>
            </w:pPr>
            <w:r w:rsidRPr="00697027">
              <w:rPr>
                <w:color w:val="000000"/>
              </w:rPr>
              <w:t>35 HEX</w:t>
            </w:r>
          </w:p>
        </w:tc>
        <w:tc>
          <w:tcPr>
            <w:tcW w:w="5837" w:type="dxa"/>
          </w:tcPr>
          <w:p w14:paraId="5CD7E3AC" w14:textId="77777777" w:rsidR="00050A86" w:rsidRPr="00697027" w:rsidRDefault="00050A86" w:rsidP="00050A86">
            <w:pPr>
              <w:pStyle w:val="TableText"/>
              <w:spacing w:before="0" w:after="0" w:line="300" w:lineRule="atLeast"/>
              <w:rPr>
                <w:color w:val="000000"/>
              </w:rPr>
            </w:pPr>
            <w:r w:rsidRPr="00697027">
              <w:t>No read signal received for index</w:t>
            </w:r>
          </w:p>
        </w:tc>
      </w:tr>
      <w:tr w:rsidR="00050A86" w:rsidRPr="00697027" w14:paraId="4B9A5AE0" w14:textId="77777777" w:rsidTr="00B41FEE">
        <w:tc>
          <w:tcPr>
            <w:tcW w:w="1843" w:type="dxa"/>
          </w:tcPr>
          <w:p w14:paraId="5A0210ED" w14:textId="77777777" w:rsidR="00050A86" w:rsidRPr="00697027" w:rsidRDefault="00050A86" w:rsidP="00050A86">
            <w:pPr>
              <w:pStyle w:val="TableText"/>
              <w:keepNext/>
              <w:spacing w:before="0" w:after="0" w:line="300" w:lineRule="atLeast"/>
              <w:rPr>
                <w:color w:val="000000"/>
              </w:rPr>
            </w:pPr>
            <w:r w:rsidRPr="00697027">
              <w:rPr>
                <w:color w:val="000000"/>
              </w:rPr>
              <w:t>36 HEX</w:t>
            </w:r>
          </w:p>
        </w:tc>
        <w:tc>
          <w:tcPr>
            <w:tcW w:w="5837" w:type="dxa"/>
          </w:tcPr>
          <w:p w14:paraId="1C5031FC" w14:textId="77777777" w:rsidR="00050A86" w:rsidRPr="00697027" w:rsidRDefault="00050A86" w:rsidP="00050A86">
            <w:pPr>
              <w:pStyle w:val="TableText"/>
              <w:spacing w:before="0" w:after="0" w:line="300" w:lineRule="atLeast"/>
              <w:rPr>
                <w:color w:val="000000"/>
              </w:rPr>
            </w:pPr>
            <w:r w:rsidRPr="00697027">
              <w:t>Speed signal not present when read signal is active</w:t>
            </w:r>
          </w:p>
        </w:tc>
      </w:tr>
      <w:tr w:rsidR="00050A86" w:rsidRPr="00697027" w14:paraId="1C32CDB7" w14:textId="77777777" w:rsidTr="00B41FEE">
        <w:tc>
          <w:tcPr>
            <w:tcW w:w="1843" w:type="dxa"/>
          </w:tcPr>
          <w:p w14:paraId="7B9D2467" w14:textId="77777777" w:rsidR="00050A86" w:rsidRPr="00697027" w:rsidRDefault="00050A86" w:rsidP="00050A86">
            <w:pPr>
              <w:pStyle w:val="TableText"/>
              <w:keepNext/>
              <w:spacing w:before="0" w:after="0" w:line="300" w:lineRule="atLeast"/>
              <w:rPr>
                <w:color w:val="000000"/>
              </w:rPr>
            </w:pPr>
            <w:r w:rsidRPr="00697027">
              <w:rPr>
                <w:color w:val="000000"/>
              </w:rPr>
              <w:t>37 HEX</w:t>
            </w:r>
          </w:p>
        </w:tc>
        <w:tc>
          <w:tcPr>
            <w:tcW w:w="5837" w:type="dxa"/>
          </w:tcPr>
          <w:p w14:paraId="568A8C3C" w14:textId="77777777" w:rsidR="00050A86" w:rsidRPr="00697027" w:rsidRDefault="00050A86" w:rsidP="00050A86">
            <w:pPr>
              <w:pStyle w:val="TableText"/>
              <w:spacing w:before="0" w:after="0" w:line="300" w:lineRule="atLeast"/>
              <w:rPr>
                <w:color w:val="000000"/>
              </w:rPr>
            </w:pPr>
            <w:r w:rsidRPr="00697027">
              <w:t>Telegram with bad checksum received</w:t>
            </w:r>
          </w:p>
        </w:tc>
      </w:tr>
      <w:tr w:rsidR="00050A86" w:rsidRPr="00697027" w14:paraId="2E981C59" w14:textId="77777777" w:rsidTr="00B41FEE">
        <w:tc>
          <w:tcPr>
            <w:tcW w:w="1843" w:type="dxa"/>
          </w:tcPr>
          <w:p w14:paraId="640A98E1" w14:textId="77777777" w:rsidR="00050A86" w:rsidRPr="00697027" w:rsidRDefault="00050A86" w:rsidP="00050A86">
            <w:pPr>
              <w:pStyle w:val="TableText"/>
              <w:keepNext/>
              <w:spacing w:before="0" w:after="0" w:line="300" w:lineRule="atLeast"/>
              <w:rPr>
                <w:color w:val="000000"/>
              </w:rPr>
            </w:pPr>
            <w:r w:rsidRPr="00697027">
              <w:rPr>
                <w:color w:val="000000"/>
              </w:rPr>
              <w:t>38 HEX</w:t>
            </w:r>
          </w:p>
        </w:tc>
        <w:tc>
          <w:tcPr>
            <w:tcW w:w="5837" w:type="dxa"/>
          </w:tcPr>
          <w:p w14:paraId="0597E0CF" w14:textId="22F8776B" w:rsidR="00050A86" w:rsidRPr="00697027" w:rsidRDefault="00050A86" w:rsidP="00050A86">
            <w:pPr>
              <w:pStyle w:val="TableText"/>
              <w:spacing w:before="0" w:after="0" w:line="300" w:lineRule="atLeast"/>
              <w:rPr>
                <w:color w:val="000000"/>
              </w:rPr>
            </w:pPr>
          </w:p>
        </w:tc>
      </w:tr>
      <w:tr w:rsidR="00050A86" w:rsidRPr="00697027" w14:paraId="269F38EB" w14:textId="77777777" w:rsidTr="00B41FEE">
        <w:tc>
          <w:tcPr>
            <w:tcW w:w="1843" w:type="dxa"/>
          </w:tcPr>
          <w:p w14:paraId="1C84502F" w14:textId="77777777" w:rsidR="00050A86" w:rsidRPr="00697027" w:rsidRDefault="00050A86" w:rsidP="00050A86">
            <w:pPr>
              <w:pStyle w:val="TableText"/>
              <w:keepNext/>
              <w:spacing w:before="0" w:after="0" w:line="300" w:lineRule="atLeast"/>
              <w:rPr>
                <w:color w:val="000000"/>
              </w:rPr>
            </w:pPr>
            <w:r w:rsidRPr="00697027">
              <w:rPr>
                <w:color w:val="000000"/>
              </w:rPr>
              <w:t>39 HEX</w:t>
            </w:r>
          </w:p>
        </w:tc>
        <w:tc>
          <w:tcPr>
            <w:tcW w:w="5837" w:type="dxa"/>
          </w:tcPr>
          <w:p w14:paraId="1B04EA5A" w14:textId="2563D9E2" w:rsidR="00050A86" w:rsidRPr="00697027" w:rsidRDefault="00AA59AE" w:rsidP="00050A86">
            <w:pPr>
              <w:pStyle w:val="TableText"/>
              <w:spacing w:before="0" w:after="0" w:line="300" w:lineRule="atLeast"/>
              <w:rPr>
                <w:color w:val="000000"/>
              </w:rPr>
            </w:pPr>
            <w:r>
              <w:rPr>
                <w:color w:val="000000"/>
              </w:rPr>
              <w:t>Scale fault reported by scanner communication</w:t>
            </w:r>
          </w:p>
        </w:tc>
      </w:tr>
      <w:tr w:rsidR="00050A86" w:rsidRPr="00697027" w14:paraId="0993C8B6" w14:textId="77777777" w:rsidTr="00B41FEE">
        <w:tc>
          <w:tcPr>
            <w:tcW w:w="1843" w:type="dxa"/>
          </w:tcPr>
          <w:p w14:paraId="45574804" w14:textId="77777777" w:rsidR="00050A86" w:rsidRPr="00697027" w:rsidRDefault="00050A86" w:rsidP="00050A86">
            <w:pPr>
              <w:pStyle w:val="TableText"/>
              <w:spacing w:before="0" w:after="0" w:line="300" w:lineRule="atLeast"/>
              <w:rPr>
                <w:color w:val="000000"/>
              </w:rPr>
            </w:pPr>
            <w:r w:rsidRPr="00697027">
              <w:rPr>
                <w:color w:val="000000"/>
              </w:rPr>
              <w:t>3A HEX</w:t>
            </w:r>
          </w:p>
        </w:tc>
        <w:tc>
          <w:tcPr>
            <w:tcW w:w="5837" w:type="dxa"/>
          </w:tcPr>
          <w:p w14:paraId="4072A795" w14:textId="7D1934C2" w:rsidR="00050A86" w:rsidRPr="00697027" w:rsidRDefault="00AA59AE" w:rsidP="00050A86">
            <w:pPr>
              <w:pStyle w:val="TableText"/>
              <w:spacing w:before="0" w:after="0" w:line="300" w:lineRule="atLeast"/>
              <w:rPr>
                <w:color w:val="000000"/>
              </w:rPr>
            </w:pPr>
            <w:r>
              <w:rPr>
                <w:color w:val="000000"/>
              </w:rPr>
              <w:t>No communication between Scanner and Scale</w:t>
            </w:r>
          </w:p>
        </w:tc>
      </w:tr>
      <w:tr w:rsidR="00050A86" w:rsidRPr="00697027" w14:paraId="304A3C72" w14:textId="77777777" w:rsidTr="00B41FEE">
        <w:tc>
          <w:tcPr>
            <w:tcW w:w="1843" w:type="dxa"/>
          </w:tcPr>
          <w:p w14:paraId="0587AFD5" w14:textId="77777777" w:rsidR="00050A86" w:rsidRPr="00697027" w:rsidRDefault="00050A86" w:rsidP="00050A86">
            <w:pPr>
              <w:pStyle w:val="TableText"/>
              <w:spacing w:before="0" w:after="0" w:line="300" w:lineRule="atLeast"/>
              <w:rPr>
                <w:color w:val="000000"/>
              </w:rPr>
            </w:pPr>
            <w:r w:rsidRPr="00697027">
              <w:rPr>
                <w:color w:val="000000"/>
              </w:rPr>
              <w:t>3B HEX</w:t>
            </w:r>
          </w:p>
        </w:tc>
        <w:tc>
          <w:tcPr>
            <w:tcW w:w="5837" w:type="dxa"/>
          </w:tcPr>
          <w:p w14:paraId="41713D52" w14:textId="77777777" w:rsidR="00050A86" w:rsidRPr="00697027" w:rsidRDefault="00050A86" w:rsidP="00050A86">
            <w:pPr>
              <w:pStyle w:val="TableText"/>
              <w:spacing w:before="0" w:after="0" w:line="300" w:lineRule="atLeast"/>
              <w:rPr>
                <w:color w:val="000000"/>
              </w:rPr>
            </w:pPr>
          </w:p>
        </w:tc>
      </w:tr>
      <w:tr w:rsidR="00050A86" w:rsidRPr="00697027" w14:paraId="3FCDD6F3" w14:textId="77777777" w:rsidTr="00B41FEE">
        <w:tc>
          <w:tcPr>
            <w:tcW w:w="1843" w:type="dxa"/>
          </w:tcPr>
          <w:p w14:paraId="2AFDAA19" w14:textId="77777777" w:rsidR="00050A86" w:rsidRPr="00697027" w:rsidRDefault="00050A86" w:rsidP="00050A86">
            <w:pPr>
              <w:pStyle w:val="TableText"/>
              <w:spacing w:before="0" w:after="0" w:line="300" w:lineRule="atLeast"/>
              <w:rPr>
                <w:color w:val="000000"/>
              </w:rPr>
            </w:pPr>
            <w:r w:rsidRPr="00697027">
              <w:rPr>
                <w:color w:val="000000"/>
              </w:rPr>
              <w:t>3C HEX</w:t>
            </w:r>
          </w:p>
        </w:tc>
        <w:tc>
          <w:tcPr>
            <w:tcW w:w="5837" w:type="dxa"/>
          </w:tcPr>
          <w:p w14:paraId="60733BE6" w14:textId="77777777" w:rsidR="00050A86" w:rsidRPr="00697027" w:rsidRDefault="00050A86" w:rsidP="00050A86">
            <w:pPr>
              <w:pStyle w:val="TableText"/>
              <w:spacing w:before="0" w:after="0" w:line="300" w:lineRule="atLeast"/>
              <w:rPr>
                <w:color w:val="000000"/>
              </w:rPr>
            </w:pPr>
          </w:p>
        </w:tc>
      </w:tr>
      <w:tr w:rsidR="00050A86" w:rsidRPr="00697027" w14:paraId="037A329C" w14:textId="77777777" w:rsidTr="00B41FEE">
        <w:tc>
          <w:tcPr>
            <w:tcW w:w="1843" w:type="dxa"/>
          </w:tcPr>
          <w:p w14:paraId="56BBED6F" w14:textId="77777777" w:rsidR="00050A86" w:rsidRPr="00697027" w:rsidRDefault="00050A86" w:rsidP="00050A86">
            <w:pPr>
              <w:pStyle w:val="TableText"/>
              <w:spacing w:before="0" w:after="0" w:line="300" w:lineRule="atLeast"/>
              <w:rPr>
                <w:color w:val="000000"/>
              </w:rPr>
            </w:pPr>
            <w:r w:rsidRPr="00697027">
              <w:rPr>
                <w:color w:val="000000"/>
              </w:rPr>
              <w:t>3D HEX</w:t>
            </w:r>
          </w:p>
        </w:tc>
        <w:tc>
          <w:tcPr>
            <w:tcW w:w="5837" w:type="dxa"/>
          </w:tcPr>
          <w:p w14:paraId="0290AE45" w14:textId="77777777" w:rsidR="00050A86" w:rsidRPr="00697027" w:rsidRDefault="00050A86" w:rsidP="00050A86">
            <w:pPr>
              <w:pStyle w:val="TableText"/>
              <w:spacing w:before="0" w:after="0" w:line="300" w:lineRule="atLeast"/>
              <w:rPr>
                <w:color w:val="000000"/>
              </w:rPr>
            </w:pPr>
          </w:p>
        </w:tc>
      </w:tr>
      <w:tr w:rsidR="00050A86" w:rsidRPr="00697027" w14:paraId="3E8DECEB" w14:textId="77777777" w:rsidTr="00B41FEE">
        <w:tc>
          <w:tcPr>
            <w:tcW w:w="1843" w:type="dxa"/>
          </w:tcPr>
          <w:p w14:paraId="01F43E3B" w14:textId="77777777" w:rsidR="00050A86" w:rsidRPr="00697027" w:rsidRDefault="00050A86" w:rsidP="00050A86">
            <w:pPr>
              <w:pStyle w:val="TableText"/>
              <w:spacing w:before="0" w:after="0" w:line="300" w:lineRule="atLeast"/>
              <w:rPr>
                <w:color w:val="000000"/>
              </w:rPr>
            </w:pPr>
            <w:r w:rsidRPr="00697027">
              <w:rPr>
                <w:color w:val="000000"/>
              </w:rPr>
              <w:t>3E HEX</w:t>
            </w:r>
          </w:p>
        </w:tc>
        <w:tc>
          <w:tcPr>
            <w:tcW w:w="5837" w:type="dxa"/>
          </w:tcPr>
          <w:p w14:paraId="12040058" w14:textId="77777777" w:rsidR="00050A86" w:rsidRPr="00697027" w:rsidRDefault="00050A86" w:rsidP="00050A86">
            <w:pPr>
              <w:pStyle w:val="TableText"/>
              <w:spacing w:before="0" w:after="0" w:line="300" w:lineRule="atLeast"/>
              <w:rPr>
                <w:color w:val="000000"/>
              </w:rPr>
            </w:pPr>
          </w:p>
        </w:tc>
      </w:tr>
      <w:tr w:rsidR="00050A86" w:rsidRPr="00697027" w14:paraId="790EBB9D" w14:textId="77777777" w:rsidTr="00B41FEE">
        <w:tc>
          <w:tcPr>
            <w:tcW w:w="1843" w:type="dxa"/>
          </w:tcPr>
          <w:p w14:paraId="65C6B8BC" w14:textId="77777777" w:rsidR="00050A86" w:rsidRPr="00697027" w:rsidRDefault="00050A86" w:rsidP="00050A86">
            <w:pPr>
              <w:pStyle w:val="TableText"/>
              <w:spacing w:before="0" w:after="0" w:line="300" w:lineRule="atLeast"/>
              <w:rPr>
                <w:color w:val="000000"/>
              </w:rPr>
            </w:pPr>
            <w:r w:rsidRPr="00697027">
              <w:rPr>
                <w:color w:val="000000"/>
              </w:rPr>
              <w:t>3F HEX</w:t>
            </w:r>
          </w:p>
        </w:tc>
        <w:tc>
          <w:tcPr>
            <w:tcW w:w="5837" w:type="dxa"/>
          </w:tcPr>
          <w:p w14:paraId="13A9EDA6" w14:textId="77777777" w:rsidR="00050A86" w:rsidRPr="00697027" w:rsidRDefault="00050A86" w:rsidP="00050A86">
            <w:pPr>
              <w:pStyle w:val="TableText"/>
              <w:spacing w:before="0" w:after="0" w:line="300" w:lineRule="atLeast"/>
              <w:rPr>
                <w:color w:val="000000"/>
              </w:rPr>
            </w:pPr>
          </w:p>
        </w:tc>
      </w:tr>
      <w:tr w:rsidR="00050A86" w:rsidRPr="00697027" w14:paraId="0050E3A9" w14:textId="77777777" w:rsidTr="00B41FEE">
        <w:tc>
          <w:tcPr>
            <w:tcW w:w="1843" w:type="dxa"/>
          </w:tcPr>
          <w:p w14:paraId="45406CB9" w14:textId="77777777" w:rsidR="00050A86" w:rsidRPr="00697027" w:rsidRDefault="00050A86" w:rsidP="00050A86">
            <w:pPr>
              <w:pStyle w:val="TableText"/>
              <w:spacing w:before="0" w:after="0" w:line="300" w:lineRule="atLeast"/>
            </w:pPr>
            <w:r w:rsidRPr="00697027">
              <w:t>40 HEX</w:t>
            </w:r>
          </w:p>
        </w:tc>
        <w:tc>
          <w:tcPr>
            <w:tcW w:w="5837" w:type="dxa"/>
          </w:tcPr>
          <w:p w14:paraId="5397C441" w14:textId="415EFFAF" w:rsidR="00050A86" w:rsidRPr="00697027" w:rsidRDefault="00050A86" w:rsidP="00050A86">
            <w:pPr>
              <w:pStyle w:val="TableText"/>
              <w:spacing w:before="0" w:after="0" w:line="300" w:lineRule="atLeast"/>
            </w:pPr>
            <w:r>
              <w:t>No scanner in network detected</w:t>
            </w:r>
          </w:p>
        </w:tc>
      </w:tr>
      <w:tr w:rsidR="00050A86" w:rsidRPr="00697027" w14:paraId="409914BF" w14:textId="77777777" w:rsidTr="00B41FEE">
        <w:tc>
          <w:tcPr>
            <w:tcW w:w="1843" w:type="dxa"/>
          </w:tcPr>
          <w:p w14:paraId="3A3A690A" w14:textId="77777777" w:rsidR="00050A86" w:rsidRPr="00697027" w:rsidRDefault="00050A86" w:rsidP="00050A86">
            <w:pPr>
              <w:pStyle w:val="TableText"/>
              <w:spacing w:before="0" w:after="0" w:line="300" w:lineRule="atLeast"/>
            </w:pPr>
            <w:r w:rsidRPr="00697027">
              <w:t>41 HEX</w:t>
            </w:r>
          </w:p>
        </w:tc>
        <w:tc>
          <w:tcPr>
            <w:tcW w:w="5837" w:type="dxa"/>
          </w:tcPr>
          <w:p w14:paraId="6DDC89A3" w14:textId="77777777" w:rsidR="00050A86" w:rsidRPr="00697027" w:rsidRDefault="00050A86" w:rsidP="00050A86">
            <w:pPr>
              <w:pStyle w:val="TableText"/>
              <w:keepNext/>
              <w:spacing w:before="0" w:after="0" w:line="300" w:lineRule="atLeast"/>
            </w:pPr>
          </w:p>
        </w:tc>
      </w:tr>
      <w:tr w:rsidR="00050A86" w:rsidRPr="00697027" w14:paraId="2EFA2949" w14:textId="77777777" w:rsidTr="00B41FEE">
        <w:tc>
          <w:tcPr>
            <w:tcW w:w="1843" w:type="dxa"/>
          </w:tcPr>
          <w:p w14:paraId="4BBDB7D5" w14:textId="77777777" w:rsidR="00050A86" w:rsidRPr="00697027" w:rsidRDefault="00050A86" w:rsidP="00050A86">
            <w:pPr>
              <w:pStyle w:val="TableText"/>
              <w:spacing w:before="0" w:after="0" w:line="300" w:lineRule="atLeast"/>
            </w:pPr>
            <w:r w:rsidRPr="00697027">
              <w:t>42 HEX</w:t>
            </w:r>
          </w:p>
        </w:tc>
        <w:tc>
          <w:tcPr>
            <w:tcW w:w="5837" w:type="dxa"/>
          </w:tcPr>
          <w:p w14:paraId="4842350E" w14:textId="77777777" w:rsidR="00050A86" w:rsidRPr="00697027" w:rsidRDefault="00050A86" w:rsidP="00050A86">
            <w:pPr>
              <w:pStyle w:val="TableText"/>
              <w:keepNext/>
              <w:spacing w:before="0" w:after="0" w:line="300" w:lineRule="atLeast"/>
            </w:pPr>
          </w:p>
        </w:tc>
      </w:tr>
      <w:tr w:rsidR="00050A86" w:rsidRPr="00697027" w14:paraId="4DA3EA70" w14:textId="77777777" w:rsidTr="00B41FEE">
        <w:tc>
          <w:tcPr>
            <w:tcW w:w="1843" w:type="dxa"/>
          </w:tcPr>
          <w:p w14:paraId="4E0EAF22" w14:textId="77777777" w:rsidR="00050A86" w:rsidRPr="00697027" w:rsidRDefault="00050A86" w:rsidP="00050A86">
            <w:pPr>
              <w:pStyle w:val="TableText"/>
              <w:spacing w:before="0" w:after="0" w:line="300" w:lineRule="atLeast"/>
            </w:pPr>
            <w:r w:rsidRPr="00697027">
              <w:t>43 HEX</w:t>
            </w:r>
          </w:p>
        </w:tc>
        <w:tc>
          <w:tcPr>
            <w:tcW w:w="5837" w:type="dxa"/>
          </w:tcPr>
          <w:p w14:paraId="24618E7C" w14:textId="77777777" w:rsidR="00050A86" w:rsidRPr="00697027" w:rsidRDefault="00050A86" w:rsidP="00050A86">
            <w:pPr>
              <w:pStyle w:val="TableText"/>
              <w:keepNext/>
              <w:spacing w:before="0" w:after="0" w:line="300" w:lineRule="atLeast"/>
            </w:pPr>
          </w:p>
        </w:tc>
      </w:tr>
      <w:tr w:rsidR="00050A86" w:rsidRPr="00697027" w14:paraId="1D111476" w14:textId="77777777" w:rsidTr="00B41FEE">
        <w:tc>
          <w:tcPr>
            <w:tcW w:w="1843" w:type="dxa"/>
          </w:tcPr>
          <w:p w14:paraId="246597CA" w14:textId="77777777" w:rsidR="00050A86" w:rsidRPr="00697027" w:rsidRDefault="00050A86" w:rsidP="00050A86">
            <w:pPr>
              <w:pStyle w:val="TableText"/>
              <w:spacing w:before="0" w:after="0" w:line="300" w:lineRule="atLeast"/>
            </w:pPr>
            <w:r w:rsidRPr="00697027">
              <w:t>44 HEX</w:t>
            </w:r>
          </w:p>
        </w:tc>
        <w:tc>
          <w:tcPr>
            <w:tcW w:w="5837" w:type="dxa"/>
          </w:tcPr>
          <w:p w14:paraId="687CF6B3" w14:textId="77777777" w:rsidR="00050A86" w:rsidRPr="00697027" w:rsidRDefault="00050A86" w:rsidP="00050A86">
            <w:pPr>
              <w:pStyle w:val="TableText"/>
              <w:keepNext/>
              <w:spacing w:before="0" w:after="0" w:line="300" w:lineRule="atLeast"/>
            </w:pPr>
          </w:p>
        </w:tc>
      </w:tr>
      <w:tr w:rsidR="00050A86" w:rsidRPr="00697027" w14:paraId="3B21FBE4" w14:textId="77777777" w:rsidTr="00B41FEE">
        <w:tc>
          <w:tcPr>
            <w:tcW w:w="1843" w:type="dxa"/>
          </w:tcPr>
          <w:p w14:paraId="334AA7C5" w14:textId="77777777" w:rsidR="00050A86" w:rsidRPr="00697027" w:rsidRDefault="00050A86" w:rsidP="00050A86">
            <w:pPr>
              <w:pStyle w:val="TableText"/>
              <w:spacing w:before="0" w:after="0" w:line="300" w:lineRule="atLeast"/>
            </w:pPr>
            <w:r w:rsidRPr="00697027">
              <w:t>45 HEX</w:t>
            </w:r>
          </w:p>
        </w:tc>
        <w:tc>
          <w:tcPr>
            <w:tcW w:w="5837" w:type="dxa"/>
          </w:tcPr>
          <w:p w14:paraId="5212ED2F" w14:textId="77777777" w:rsidR="00050A86" w:rsidRPr="00697027" w:rsidRDefault="00050A86" w:rsidP="00050A86">
            <w:pPr>
              <w:pStyle w:val="TableText"/>
              <w:keepNext/>
              <w:spacing w:before="0" w:after="0" w:line="300" w:lineRule="atLeast"/>
            </w:pPr>
          </w:p>
        </w:tc>
      </w:tr>
      <w:tr w:rsidR="00050A86" w:rsidRPr="00697027" w14:paraId="73078BB1" w14:textId="77777777" w:rsidTr="00B41FEE">
        <w:tc>
          <w:tcPr>
            <w:tcW w:w="1843" w:type="dxa"/>
          </w:tcPr>
          <w:p w14:paraId="21C92F2C" w14:textId="77777777" w:rsidR="00050A86" w:rsidRPr="00697027" w:rsidRDefault="00050A86" w:rsidP="00050A86">
            <w:pPr>
              <w:pStyle w:val="TableText"/>
              <w:spacing w:before="0" w:after="0" w:line="300" w:lineRule="atLeast"/>
            </w:pPr>
            <w:r w:rsidRPr="00697027">
              <w:t>46 HEX</w:t>
            </w:r>
          </w:p>
        </w:tc>
        <w:tc>
          <w:tcPr>
            <w:tcW w:w="5837" w:type="dxa"/>
          </w:tcPr>
          <w:p w14:paraId="3E23808E" w14:textId="77777777" w:rsidR="00050A86" w:rsidRPr="00697027" w:rsidRDefault="00050A86" w:rsidP="00050A86">
            <w:pPr>
              <w:pStyle w:val="TableText"/>
              <w:keepNext/>
              <w:spacing w:before="0" w:after="0" w:line="300" w:lineRule="atLeast"/>
            </w:pPr>
          </w:p>
        </w:tc>
      </w:tr>
      <w:tr w:rsidR="00050A86" w:rsidRPr="00697027" w14:paraId="77D4AFEC" w14:textId="77777777" w:rsidTr="00B41FEE">
        <w:tc>
          <w:tcPr>
            <w:tcW w:w="1843" w:type="dxa"/>
          </w:tcPr>
          <w:p w14:paraId="038709C7" w14:textId="77777777" w:rsidR="00050A86" w:rsidRPr="00697027" w:rsidRDefault="00050A86" w:rsidP="00050A86">
            <w:pPr>
              <w:pStyle w:val="TableText"/>
              <w:spacing w:before="0" w:after="0" w:line="300" w:lineRule="atLeast"/>
            </w:pPr>
            <w:r w:rsidRPr="00697027">
              <w:t>47 HEX</w:t>
            </w:r>
          </w:p>
        </w:tc>
        <w:tc>
          <w:tcPr>
            <w:tcW w:w="5837" w:type="dxa"/>
          </w:tcPr>
          <w:p w14:paraId="6E8ED029" w14:textId="77777777" w:rsidR="00050A86" w:rsidRPr="00697027" w:rsidRDefault="00050A86" w:rsidP="00050A86">
            <w:pPr>
              <w:pStyle w:val="TableText"/>
              <w:keepNext/>
              <w:spacing w:before="0" w:after="0" w:line="300" w:lineRule="atLeast"/>
            </w:pPr>
          </w:p>
        </w:tc>
      </w:tr>
      <w:tr w:rsidR="00050A86" w:rsidRPr="00697027" w14:paraId="436962C0" w14:textId="77777777" w:rsidTr="00B41FEE">
        <w:tc>
          <w:tcPr>
            <w:tcW w:w="1843" w:type="dxa"/>
          </w:tcPr>
          <w:p w14:paraId="356DFAD4" w14:textId="77777777" w:rsidR="00050A86" w:rsidRPr="00697027" w:rsidRDefault="00050A86" w:rsidP="00050A86">
            <w:pPr>
              <w:pStyle w:val="TableText"/>
              <w:spacing w:before="0" w:after="0" w:line="300" w:lineRule="atLeast"/>
            </w:pPr>
            <w:r w:rsidRPr="00697027">
              <w:t>48 HEX</w:t>
            </w:r>
          </w:p>
        </w:tc>
        <w:tc>
          <w:tcPr>
            <w:tcW w:w="5837" w:type="dxa"/>
          </w:tcPr>
          <w:p w14:paraId="573C67DD" w14:textId="77777777" w:rsidR="00050A86" w:rsidRPr="00697027" w:rsidRDefault="00050A86" w:rsidP="00050A86">
            <w:pPr>
              <w:pStyle w:val="TableText"/>
              <w:keepNext/>
              <w:spacing w:before="0" w:after="0" w:line="300" w:lineRule="atLeast"/>
            </w:pPr>
          </w:p>
        </w:tc>
      </w:tr>
      <w:tr w:rsidR="00050A86" w:rsidRPr="00697027" w14:paraId="1F8F9A37" w14:textId="77777777" w:rsidTr="00B41FEE">
        <w:tc>
          <w:tcPr>
            <w:tcW w:w="1843" w:type="dxa"/>
          </w:tcPr>
          <w:p w14:paraId="3CFE34F2" w14:textId="77777777" w:rsidR="00050A86" w:rsidRPr="00697027" w:rsidRDefault="00050A86" w:rsidP="00050A86">
            <w:pPr>
              <w:pStyle w:val="TableText"/>
              <w:spacing w:before="0" w:after="0" w:line="300" w:lineRule="atLeast"/>
              <w:rPr>
                <w:color w:val="000000"/>
              </w:rPr>
            </w:pPr>
            <w:r w:rsidRPr="00697027">
              <w:rPr>
                <w:color w:val="000000"/>
              </w:rPr>
              <w:t>49 HEX</w:t>
            </w:r>
          </w:p>
        </w:tc>
        <w:tc>
          <w:tcPr>
            <w:tcW w:w="5837" w:type="dxa"/>
          </w:tcPr>
          <w:p w14:paraId="7F41EF8B" w14:textId="77777777" w:rsidR="00050A86" w:rsidRPr="00697027" w:rsidRDefault="00050A86" w:rsidP="00050A86">
            <w:pPr>
              <w:pStyle w:val="TableText"/>
              <w:keepNext/>
              <w:spacing w:before="0" w:after="0" w:line="300" w:lineRule="atLeast"/>
              <w:rPr>
                <w:b/>
                <w:color w:val="000000"/>
              </w:rPr>
            </w:pPr>
          </w:p>
        </w:tc>
      </w:tr>
      <w:tr w:rsidR="00050A86" w:rsidRPr="00697027" w14:paraId="68265F7D" w14:textId="77777777" w:rsidTr="00B41FEE">
        <w:tc>
          <w:tcPr>
            <w:tcW w:w="1843" w:type="dxa"/>
          </w:tcPr>
          <w:p w14:paraId="631BE70D" w14:textId="77777777" w:rsidR="00050A86" w:rsidRPr="00697027" w:rsidRDefault="00050A86" w:rsidP="00050A86">
            <w:pPr>
              <w:pStyle w:val="TableText"/>
              <w:spacing w:before="0" w:after="0" w:line="300" w:lineRule="atLeast"/>
            </w:pPr>
            <w:r w:rsidRPr="00697027">
              <w:t>4A HEX</w:t>
            </w:r>
          </w:p>
        </w:tc>
        <w:tc>
          <w:tcPr>
            <w:tcW w:w="5837" w:type="dxa"/>
          </w:tcPr>
          <w:p w14:paraId="407BCAF8" w14:textId="77777777" w:rsidR="00050A86" w:rsidRPr="00697027" w:rsidRDefault="00050A86" w:rsidP="00050A86">
            <w:pPr>
              <w:pStyle w:val="TableText"/>
              <w:spacing w:before="0" w:after="0" w:line="300" w:lineRule="atLeast"/>
            </w:pPr>
          </w:p>
        </w:tc>
      </w:tr>
      <w:tr w:rsidR="00050A86" w:rsidRPr="00697027" w14:paraId="7AE9FFD4" w14:textId="77777777" w:rsidTr="00B41FEE">
        <w:tc>
          <w:tcPr>
            <w:tcW w:w="1843" w:type="dxa"/>
          </w:tcPr>
          <w:p w14:paraId="232A1E9F" w14:textId="77777777" w:rsidR="00050A86" w:rsidRPr="00697027" w:rsidRDefault="00050A86" w:rsidP="00050A86">
            <w:pPr>
              <w:pStyle w:val="TableText"/>
              <w:spacing w:before="0" w:after="0" w:line="300" w:lineRule="atLeast"/>
            </w:pPr>
            <w:r w:rsidRPr="00697027">
              <w:t>4B HEX</w:t>
            </w:r>
          </w:p>
        </w:tc>
        <w:tc>
          <w:tcPr>
            <w:tcW w:w="5837" w:type="dxa"/>
          </w:tcPr>
          <w:p w14:paraId="21E575EE" w14:textId="77777777" w:rsidR="00050A86" w:rsidRPr="00697027" w:rsidRDefault="00050A86" w:rsidP="00050A86">
            <w:pPr>
              <w:ind w:left="34" w:hanging="34"/>
            </w:pPr>
          </w:p>
        </w:tc>
      </w:tr>
      <w:tr w:rsidR="00050A86" w:rsidRPr="00697027" w14:paraId="1A9A7F40" w14:textId="77777777" w:rsidTr="00B41FEE">
        <w:tc>
          <w:tcPr>
            <w:tcW w:w="1843" w:type="dxa"/>
          </w:tcPr>
          <w:p w14:paraId="7E085615" w14:textId="77777777" w:rsidR="00050A86" w:rsidRPr="00697027" w:rsidRDefault="00050A86" w:rsidP="00050A86">
            <w:pPr>
              <w:pStyle w:val="TableText"/>
              <w:spacing w:before="0" w:after="0" w:line="300" w:lineRule="atLeast"/>
            </w:pPr>
            <w:r w:rsidRPr="00697027">
              <w:t>4C HEX</w:t>
            </w:r>
          </w:p>
        </w:tc>
        <w:tc>
          <w:tcPr>
            <w:tcW w:w="5837" w:type="dxa"/>
          </w:tcPr>
          <w:p w14:paraId="20DB5D64" w14:textId="77777777" w:rsidR="00050A86" w:rsidRPr="00697027" w:rsidRDefault="00050A86" w:rsidP="00050A86">
            <w:pPr>
              <w:ind w:left="34" w:hanging="34"/>
            </w:pPr>
          </w:p>
        </w:tc>
      </w:tr>
      <w:tr w:rsidR="00050A86" w:rsidRPr="00697027" w14:paraId="5EFF790F" w14:textId="77777777" w:rsidTr="00B41FEE">
        <w:tc>
          <w:tcPr>
            <w:tcW w:w="1843" w:type="dxa"/>
          </w:tcPr>
          <w:p w14:paraId="34107D63" w14:textId="77777777" w:rsidR="00050A86" w:rsidRPr="00697027" w:rsidRDefault="00050A86" w:rsidP="00050A86">
            <w:pPr>
              <w:pStyle w:val="TableText"/>
              <w:spacing w:before="0" w:after="0" w:line="300" w:lineRule="atLeast"/>
            </w:pPr>
            <w:r w:rsidRPr="00697027">
              <w:rPr>
                <w:rFonts w:eastAsia="MS Gothic"/>
                <w:lang w:eastAsia="ja-JP"/>
              </w:rPr>
              <w:t>50</w:t>
            </w:r>
            <w:r w:rsidRPr="00697027">
              <w:t xml:space="preserve"> HEX</w:t>
            </w:r>
          </w:p>
        </w:tc>
        <w:tc>
          <w:tcPr>
            <w:tcW w:w="5837" w:type="dxa"/>
          </w:tcPr>
          <w:p w14:paraId="77A70F36" w14:textId="77777777" w:rsidR="00050A86" w:rsidRPr="00697027" w:rsidRDefault="00050A86" w:rsidP="00050A86">
            <w:pPr>
              <w:ind w:left="34" w:hanging="34"/>
            </w:pPr>
          </w:p>
        </w:tc>
      </w:tr>
      <w:tr w:rsidR="00050A86" w:rsidRPr="00697027" w14:paraId="679B956D" w14:textId="77777777" w:rsidTr="00B41FEE">
        <w:tc>
          <w:tcPr>
            <w:tcW w:w="1843" w:type="dxa"/>
          </w:tcPr>
          <w:p w14:paraId="09D42AC4" w14:textId="77777777" w:rsidR="00050A86" w:rsidRPr="00697027" w:rsidRDefault="00050A86" w:rsidP="00050A86">
            <w:pPr>
              <w:pStyle w:val="TableText"/>
              <w:spacing w:before="0" w:after="0" w:line="300" w:lineRule="atLeast"/>
            </w:pPr>
            <w:r w:rsidRPr="00697027">
              <w:t>51 HEX</w:t>
            </w:r>
          </w:p>
        </w:tc>
        <w:tc>
          <w:tcPr>
            <w:tcW w:w="5837" w:type="dxa"/>
          </w:tcPr>
          <w:p w14:paraId="2B794D6A" w14:textId="77777777" w:rsidR="00050A86" w:rsidRPr="00697027" w:rsidRDefault="00050A86" w:rsidP="00050A86">
            <w:pPr>
              <w:ind w:left="34" w:hanging="34"/>
            </w:pPr>
          </w:p>
        </w:tc>
      </w:tr>
      <w:tr w:rsidR="00050A86" w:rsidRPr="00697027" w14:paraId="2942D7F6" w14:textId="77777777" w:rsidTr="00B41FEE">
        <w:tc>
          <w:tcPr>
            <w:tcW w:w="1843" w:type="dxa"/>
          </w:tcPr>
          <w:p w14:paraId="56C06018" w14:textId="77777777" w:rsidR="00050A86" w:rsidRPr="00697027" w:rsidRDefault="00050A86" w:rsidP="00050A86">
            <w:pPr>
              <w:pStyle w:val="TableText"/>
              <w:spacing w:before="0" w:after="0" w:line="300" w:lineRule="atLeast"/>
            </w:pPr>
            <w:r w:rsidRPr="00697027">
              <w:t>52 HEX</w:t>
            </w:r>
          </w:p>
        </w:tc>
        <w:tc>
          <w:tcPr>
            <w:tcW w:w="5837" w:type="dxa"/>
          </w:tcPr>
          <w:p w14:paraId="2D336F55" w14:textId="77777777" w:rsidR="00050A86" w:rsidRPr="00697027" w:rsidRDefault="00050A86" w:rsidP="00050A86">
            <w:pPr>
              <w:ind w:left="34" w:hanging="34"/>
            </w:pPr>
          </w:p>
        </w:tc>
      </w:tr>
      <w:tr w:rsidR="00050A86" w:rsidRPr="00697027" w14:paraId="20154C24" w14:textId="77777777" w:rsidTr="00B41FEE">
        <w:tc>
          <w:tcPr>
            <w:tcW w:w="1843" w:type="dxa"/>
          </w:tcPr>
          <w:p w14:paraId="0463C82B" w14:textId="77777777" w:rsidR="00050A86" w:rsidRPr="00697027" w:rsidRDefault="00050A86" w:rsidP="00050A86">
            <w:pPr>
              <w:pStyle w:val="TableText"/>
              <w:spacing w:before="0" w:after="0" w:line="300" w:lineRule="atLeast"/>
            </w:pPr>
            <w:r w:rsidRPr="00697027">
              <w:t>53 HEX</w:t>
            </w:r>
          </w:p>
        </w:tc>
        <w:tc>
          <w:tcPr>
            <w:tcW w:w="5837" w:type="dxa"/>
          </w:tcPr>
          <w:p w14:paraId="0302DE42" w14:textId="77777777" w:rsidR="00050A86" w:rsidRPr="00697027" w:rsidRDefault="00050A86" w:rsidP="00050A86">
            <w:pPr>
              <w:ind w:left="34" w:hanging="34"/>
            </w:pPr>
          </w:p>
        </w:tc>
      </w:tr>
      <w:tr w:rsidR="00050A86" w:rsidRPr="00697027" w14:paraId="2F15EEE8" w14:textId="77777777" w:rsidTr="00B41FEE">
        <w:tc>
          <w:tcPr>
            <w:tcW w:w="1843" w:type="dxa"/>
          </w:tcPr>
          <w:p w14:paraId="6C16C377" w14:textId="77777777" w:rsidR="00050A86" w:rsidRPr="00697027" w:rsidRDefault="00050A86" w:rsidP="00050A86">
            <w:pPr>
              <w:pStyle w:val="TableText"/>
              <w:spacing w:before="0" w:after="0" w:line="300" w:lineRule="atLeast"/>
            </w:pPr>
            <w:r w:rsidRPr="00697027">
              <w:t>54 HEX</w:t>
            </w:r>
          </w:p>
        </w:tc>
        <w:tc>
          <w:tcPr>
            <w:tcW w:w="5837" w:type="dxa"/>
          </w:tcPr>
          <w:p w14:paraId="40559A86" w14:textId="77777777" w:rsidR="00050A86" w:rsidRPr="00697027" w:rsidRDefault="00050A86" w:rsidP="00050A86">
            <w:pPr>
              <w:ind w:left="34" w:hanging="34"/>
            </w:pPr>
          </w:p>
        </w:tc>
      </w:tr>
      <w:tr w:rsidR="00050A86" w:rsidRPr="00697027" w14:paraId="1BDDAD35" w14:textId="77777777" w:rsidTr="00B41FEE">
        <w:tc>
          <w:tcPr>
            <w:tcW w:w="1843" w:type="dxa"/>
          </w:tcPr>
          <w:p w14:paraId="777B0728" w14:textId="77777777" w:rsidR="00050A86" w:rsidRPr="00697027" w:rsidRDefault="00050A86" w:rsidP="00050A86">
            <w:pPr>
              <w:pStyle w:val="TableText"/>
              <w:spacing w:before="0" w:after="0" w:line="300" w:lineRule="atLeast"/>
            </w:pPr>
            <w:r w:rsidRPr="00697027">
              <w:t>55 HEX</w:t>
            </w:r>
          </w:p>
        </w:tc>
        <w:tc>
          <w:tcPr>
            <w:tcW w:w="5837" w:type="dxa"/>
          </w:tcPr>
          <w:p w14:paraId="45CE714F" w14:textId="77777777" w:rsidR="00050A86" w:rsidRPr="00697027" w:rsidRDefault="00050A86" w:rsidP="00050A86">
            <w:pPr>
              <w:ind w:left="34" w:hanging="34"/>
            </w:pPr>
          </w:p>
        </w:tc>
      </w:tr>
      <w:tr w:rsidR="00050A86" w:rsidRPr="00697027" w14:paraId="7F577317" w14:textId="77777777" w:rsidTr="00B41FEE">
        <w:tc>
          <w:tcPr>
            <w:tcW w:w="1843" w:type="dxa"/>
          </w:tcPr>
          <w:p w14:paraId="224A8500" w14:textId="77777777" w:rsidR="00050A86" w:rsidRPr="00697027" w:rsidRDefault="00050A86" w:rsidP="00050A86">
            <w:pPr>
              <w:pStyle w:val="TableText"/>
              <w:spacing w:before="0" w:after="0" w:line="300" w:lineRule="atLeast"/>
            </w:pPr>
            <w:r w:rsidRPr="00697027">
              <w:t>56 HEX</w:t>
            </w:r>
          </w:p>
        </w:tc>
        <w:tc>
          <w:tcPr>
            <w:tcW w:w="5837" w:type="dxa"/>
          </w:tcPr>
          <w:p w14:paraId="1FDD1410" w14:textId="4975C86C" w:rsidR="00050A86" w:rsidRPr="00697027" w:rsidRDefault="00050A86" w:rsidP="00050A86">
            <w:pPr>
              <w:ind w:left="34" w:hanging="34"/>
            </w:pPr>
            <w:r>
              <w:t>Trigger failure</w:t>
            </w:r>
          </w:p>
        </w:tc>
      </w:tr>
      <w:tr w:rsidR="00050A86" w:rsidRPr="00697027" w14:paraId="2F83E8EC" w14:textId="77777777" w:rsidTr="00B41FEE">
        <w:tc>
          <w:tcPr>
            <w:tcW w:w="1843" w:type="dxa"/>
          </w:tcPr>
          <w:p w14:paraId="58E72BEB" w14:textId="77777777" w:rsidR="00050A86" w:rsidRPr="00697027" w:rsidRDefault="00050A86" w:rsidP="00050A86">
            <w:pPr>
              <w:pStyle w:val="TableText"/>
              <w:spacing w:before="0" w:after="0" w:line="300" w:lineRule="atLeast"/>
            </w:pPr>
            <w:r w:rsidRPr="00697027">
              <w:t>57 HEX</w:t>
            </w:r>
          </w:p>
        </w:tc>
        <w:tc>
          <w:tcPr>
            <w:tcW w:w="5837" w:type="dxa"/>
          </w:tcPr>
          <w:p w14:paraId="378CCC3C" w14:textId="77777777" w:rsidR="00050A86" w:rsidRPr="00697027" w:rsidRDefault="00050A86" w:rsidP="00050A86">
            <w:pPr>
              <w:ind w:left="34" w:hanging="34"/>
            </w:pPr>
          </w:p>
        </w:tc>
      </w:tr>
      <w:tr w:rsidR="00050A86" w:rsidRPr="00697027" w14:paraId="75D088EF" w14:textId="77777777" w:rsidTr="00B41FEE">
        <w:tc>
          <w:tcPr>
            <w:tcW w:w="1843" w:type="dxa"/>
          </w:tcPr>
          <w:p w14:paraId="728B7861" w14:textId="77777777" w:rsidR="00050A86" w:rsidRPr="00697027" w:rsidRDefault="00050A86" w:rsidP="00050A86">
            <w:pPr>
              <w:pStyle w:val="TableText"/>
              <w:spacing w:before="0" w:after="0" w:line="300" w:lineRule="atLeast"/>
            </w:pPr>
            <w:r w:rsidRPr="00697027">
              <w:t>58 HEX</w:t>
            </w:r>
          </w:p>
        </w:tc>
        <w:tc>
          <w:tcPr>
            <w:tcW w:w="5837" w:type="dxa"/>
          </w:tcPr>
          <w:p w14:paraId="6B96087D" w14:textId="77777777" w:rsidR="00050A86" w:rsidRPr="00697027" w:rsidRDefault="00050A86" w:rsidP="00050A86">
            <w:pPr>
              <w:ind w:left="34" w:hanging="34"/>
            </w:pPr>
          </w:p>
        </w:tc>
      </w:tr>
      <w:tr w:rsidR="00050A86" w:rsidRPr="00697027" w14:paraId="31A3D73F" w14:textId="77777777" w:rsidTr="00B41FEE">
        <w:tc>
          <w:tcPr>
            <w:tcW w:w="1843" w:type="dxa"/>
          </w:tcPr>
          <w:p w14:paraId="5C223DD2" w14:textId="77777777" w:rsidR="00050A86" w:rsidRPr="00697027" w:rsidRDefault="00050A86" w:rsidP="00050A86">
            <w:pPr>
              <w:pStyle w:val="TableText"/>
              <w:spacing w:before="0" w:after="0" w:line="300" w:lineRule="atLeast"/>
            </w:pPr>
            <w:r w:rsidRPr="00697027">
              <w:t>59 HEX</w:t>
            </w:r>
          </w:p>
        </w:tc>
        <w:tc>
          <w:tcPr>
            <w:tcW w:w="5837" w:type="dxa"/>
          </w:tcPr>
          <w:p w14:paraId="28AA8B04" w14:textId="77777777" w:rsidR="00050A86" w:rsidRPr="00697027" w:rsidRDefault="00050A86" w:rsidP="00050A86">
            <w:pPr>
              <w:ind w:left="34" w:hanging="34"/>
            </w:pPr>
          </w:p>
        </w:tc>
      </w:tr>
      <w:tr w:rsidR="00050A86" w:rsidRPr="00697027" w14:paraId="74DF75DD" w14:textId="77777777" w:rsidTr="00B41FEE">
        <w:tc>
          <w:tcPr>
            <w:tcW w:w="1843" w:type="dxa"/>
          </w:tcPr>
          <w:p w14:paraId="7585479A" w14:textId="77777777" w:rsidR="00050A86" w:rsidRPr="00697027" w:rsidRDefault="00050A86" w:rsidP="00050A86">
            <w:pPr>
              <w:pStyle w:val="TableText"/>
              <w:spacing w:before="0" w:after="0" w:line="300" w:lineRule="atLeast"/>
            </w:pPr>
            <w:r w:rsidRPr="00697027">
              <w:t>5A HEX</w:t>
            </w:r>
          </w:p>
        </w:tc>
        <w:tc>
          <w:tcPr>
            <w:tcW w:w="5837" w:type="dxa"/>
          </w:tcPr>
          <w:p w14:paraId="1518D63C" w14:textId="77777777" w:rsidR="00050A86" w:rsidRPr="00697027" w:rsidRDefault="00050A86" w:rsidP="00050A86">
            <w:pPr>
              <w:ind w:left="34" w:hanging="34"/>
            </w:pPr>
          </w:p>
        </w:tc>
      </w:tr>
      <w:tr w:rsidR="00050A86" w:rsidRPr="00697027" w14:paraId="4E6C698D" w14:textId="77777777" w:rsidTr="00B41FEE">
        <w:tc>
          <w:tcPr>
            <w:tcW w:w="1843" w:type="dxa"/>
          </w:tcPr>
          <w:p w14:paraId="3BB996B9" w14:textId="77777777" w:rsidR="00050A86" w:rsidRPr="00697027" w:rsidRDefault="00050A86" w:rsidP="00050A86">
            <w:pPr>
              <w:pStyle w:val="TableText"/>
              <w:spacing w:before="0" w:after="0" w:line="300" w:lineRule="atLeast"/>
            </w:pPr>
            <w:r w:rsidRPr="00697027">
              <w:lastRenderedPageBreak/>
              <w:t>5B HEX</w:t>
            </w:r>
          </w:p>
        </w:tc>
        <w:tc>
          <w:tcPr>
            <w:tcW w:w="5837" w:type="dxa"/>
          </w:tcPr>
          <w:p w14:paraId="59D7FF5D" w14:textId="77777777" w:rsidR="00050A86" w:rsidRPr="00697027" w:rsidRDefault="00050A86" w:rsidP="00050A86">
            <w:pPr>
              <w:ind w:left="34" w:hanging="34"/>
            </w:pPr>
          </w:p>
        </w:tc>
      </w:tr>
      <w:tr w:rsidR="00050A86" w:rsidRPr="00697027" w14:paraId="13CF826A" w14:textId="77777777" w:rsidTr="00B41FEE">
        <w:tc>
          <w:tcPr>
            <w:tcW w:w="1843" w:type="dxa"/>
          </w:tcPr>
          <w:p w14:paraId="301A2D1A" w14:textId="77777777" w:rsidR="00050A86" w:rsidRPr="00697027" w:rsidRDefault="00050A86" w:rsidP="00050A86">
            <w:pPr>
              <w:pStyle w:val="TableText"/>
              <w:spacing w:before="0" w:after="0" w:line="300" w:lineRule="atLeast"/>
            </w:pPr>
            <w:r w:rsidRPr="00697027">
              <w:t>5C HEX</w:t>
            </w:r>
          </w:p>
        </w:tc>
        <w:tc>
          <w:tcPr>
            <w:tcW w:w="5837" w:type="dxa"/>
          </w:tcPr>
          <w:p w14:paraId="774100FB" w14:textId="77777777" w:rsidR="00050A86" w:rsidRPr="00697027" w:rsidRDefault="00050A86" w:rsidP="00050A86">
            <w:pPr>
              <w:ind w:left="34" w:hanging="34"/>
            </w:pPr>
          </w:p>
        </w:tc>
      </w:tr>
      <w:tr w:rsidR="00050A86" w:rsidRPr="00697027" w14:paraId="13BF476E" w14:textId="77777777" w:rsidTr="00B41FEE">
        <w:tc>
          <w:tcPr>
            <w:tcW w:w="1843" w:type="dxa"/>
          </w:tcPr>
          <w:p w14:paraId="1ACADF46" w14:textId="77777777" w:rsidR="00050A86" w:rsidRPr="00697027" w:rsidRDefault="00050A86" w:rsidP="00050A86">
            <w:pPr>
              <w:pStyle w:val="TableText"/>
              <w:spacing w:before="0" w:after="0" w:line="300" w:lineRule="atLeast"/>
            </w:pPr>
            <w:r w:rsidRPr="00697027">
              <w:t>5D HEX</w:t>
            </w:r>
          </w:p>
        </w:tc>
        <w:tc>
          <w:tcPr>
            <w:tcW w:w="5837" w:type="dxa"/>
          </w:tcPr>
          <w:p w14:paraId="73E42DD5" w14:textId="77777777" w:rsidR="00050A86" w:rsidRPr="00697027" w:rsidRDefault="00050A86" w:rsidP="00050A86">
            <w:pPr>
              <w:ind w:left="34" w:hanging="34"/>
            </w:pPr>
          </w:p>
        </w:tc>
      </w:tr>
      <w:tr w:rsidR="00050A86" w:rsidRPr="00697027" w14:paraId="14E74C1C" w14:textId="77777777" w:rsidTr="00B41FEE">
        <w:tc>
          <w:tcPr>
            <w:tcW w:w="1843" w:type="dxa"/>
          </w:tcPr>
          <w:p w14:paraId="2C2414F6" w14:textId="77777777" w:rsidR="00050A86" w:rsidRPr="00697027" w:rsidRDefault="00050A86" w:rsidP="00050A86">
            <w:pPr>
              <w:pStyle w:val="TableText"/>
              <w:spacing w:before="0" w:after="0" w:line="300" w:lineRule="atLeast"/>
            </w:pPr>
            <w:r w:rsidRPr="00697027">
              <w:t>5E HEX</w:t>
            </w:r>
          </w:p>
        </w:tc>
        <w:tc>
          <w:tcPr>
            <w:tcW w:w="5837" w:type="dxa"/>
          </w:tcPr>
          <w:p w14:paraId="7F44FE93" w14:textId="77777777" w:rsidR="00050A86" w:rsidRPr="00697027" w:rsidRDefault="00050A86" w:rsidP="00050A86">
            <w:pPr>
              <w:ind w:left="34" w:hanging="34"/>
            </w:pPr>
          </w:p>
        </w:tc>
      </w:tr>
      <w:tr w:rsidR="00050A86" w:rsidRPr="00697027" w14:paraId="5A63FD76" w14:textId="77777777" w:rsidTr="00B41FEE">
        <w:tc>
          <w:tcPr>
            <w:tcW w:w="1843" w:type="dxa"/>
          </w:tcPr>
          <w:p w14:paraId="085F87A5" w14:textId="77777777" w:rsidR="00050A86" w:rsidRPr="00697027" w:rsidRDefault="00050A86" w:rsidP="00050A86">
            <w:pPr>
              <w:pStyle w:val="TableText"/>
              <w:spacing w:before="0" w:after="0" w:line="300" w:lineRule="atLeast"/>
            </w:pPr>
            <w:r w:rsidRPr="00697027">
              <w:t>5F HEX</w:t>
            </w:r>
          </w:p>
        </w:tc>
        <w:tc>
          <w:tcPr>
            <w:tcW w:w="5837" w:type="dxa"/>
          </w:tcPr>
          <w:p w14:paraId="53E384A1" w14:textId="77777777" w:rsidR="00050A86" w:rsidRPr="00697027" w:rsidRDefault="00050A86" w:rsidP="00050A86">
            <w:pPr>
              <w:ind w:left="34" w:hanging="34"/>
            </w:pPr>
          </w:p>
        </w:tc>
      </w:tr>
      <w:tr w:rsidR="00050A86" w:rsidRPr="00697027" w14:paraId="25C5CC34" w14:textId="77777777" w:rsidTr="00B41FEE">
        <w:tc>
          <w:tcPr>
            <w:tcW w:w="1843" w:type="dxa"/>
          </w:tcPr>
          <w:p w14:paraId="48FF8410" w14:textId="77777777" w:rsidR="00050A86" w:rsidRPr="00697027" w:rsidRDefault="00050A86" w:rsidP="00050A86">
            <w:pPr>
              <w:pStyle w:val="TableText"/>
              <w:spacing w:before="0" w:after="0" w:line="300" w:lineRule="atLeast"/>
            </w:pPr>
            <w:r w:rsidRPr="00697027">
              <w:t>60 HEX</w:t>
            </w:r>
          </w:p>
        </w:tc>
        <w:tc>
          <w:tcPr>
            <w:tcW w:w="5837" w:type="dxa"/>
          </w:tcPr>
          <w:p w14:paraId="0D7A3EBF" w14:textId="72536F59" w:rsidR="00050A86" w:rsidRPr="00697027" w:rsidRDefault="00050A86" w:rsidP="00050A86">
            <w:pPr>
              <w:pStyle w:val="TableText"/>
              <w:spacing w:before="0" w:after="0" w:line="300" w:lineRule="atLeast"/>
            </w:pPr>
            <w:r>
              <w:t>No connection to device – Top side / Bottom side – BX1</w:t>
            </w:r>
          </w:p>
        </w:tc>
      </w:tr>
      <w:tr w:rsidR="00050A86" w:rsidRPr="00697027" w14:paraId="113D2DA7" w14:textId="77777777" w:rsidTr="00B41FEE">
        <w:tc>
          <w:tcPr>
            <w:tcW w:w="1843" w:type="dxa"/>
          </w:tcPr>
          <w:p w14:paraId="30379DD0" w14:textId="77777777" w:rsidR="00050A86" w:rsidRPr="00697027" w:rsidRDefault="00050A86" w:rsidP="00050A86">
            <w:pPr>
              <w:pStyle w:val="TableText"/>
              <w:spacing w:before="0" w:after="0" w:line="300" w:lineRule="atLeast"/>
            </w:pPr>
            <w:r w:rsidRPr="00697027">
              <w:t>61 HEX</w:t>
            </w:r>
          </w:p>
        </w:tc>
        <w:tc>
          <w:tcPr>
            <w:tcW w:w="5837" w:type="dxa"/>
          </w:tcPr>
          <w:p w14:paraId="60AE13DF" w14:textId="59F6903B" w:rsidR="00050A86" w:rsidRPr="00697027" w:rsidRDefault="00050A86" w:rsidP="00050A86">
            <w:pPr>
              <w:pStyle w:val="TableText"/>
              <w:spacing w:before="0" w:after="0" w:line="300" w:lineRule="atLeast"/>
            </w:pPr>
            <w:r>
              <w:t>No connection to device – Left side – BX2</w:t>
            </w:r>
          </w:p>
        </w:tc>
      </w:tr>
      <w:tr w:rsidR="00050A86" w:rsidRPr="00697027" w14:paraId="2276EBCD" w14:textId="77777777" w:rsidTr="00B41FEE">
        <w:tc>
          <w:tcPr>
            <w:tcW w:w="1843" w:type="dxa"/>
          </w:tcPr>
          <w:p w14:paraId="730D18C3" w14:textId="77777777" w:rsidR="00050A86" w:rsidRPr="00697027" w:rsidRDefault="00050A86" w:rsidP="00050A86">
            <w:pPr>
              <w:pStyle w:val="TableText"/>
              <w:spacing w:before="0" w:after="0" w:line="300" w:lineRule="atLeast"/>
            </w:pPr>
            <w:r w:rsidRPr="00697027">
              <w:t>62 HEX</w:t>
            </w:r>
          </w:p>
        </w:tc>
        <w:tc>
          <w:tcPr>
            <w:tcW w:w="5837" w:type="dxa"/>
          </w:tcPr>
          <w:p w14:paraId="587BDA6A" w14:textId="16E52677" w:rsidR="00050A86" w:rsidRPr="00697027" w:rsidRDefault="00050A86" w:rsidP="00050A86">
            <w:pPr>
              <w:pStyle w:val="TableText"/>
              <w:spacing w:before="0" w:after="0" w:line="300" w:lineRule="atLeast"/>
            </w:pPr>
            <w:r>
              <w:t>No connection to device – Right side – BX3</w:t>
            </w:r>
          </w:p>
        </w:tc>
      </w:tr>
      <w:tr w:rsidR="00050A86" w:rsidRPr="00697027" w14:paraId="1BEDC472" w14:textId="77777777" w:rsidTr="00B41FEE">
        <w:tc>
          <w:tcPr>
            <w:tcW w:w="1843" w:type="dxa"/>
          </w:tcPr>
          <w:p w14:paraId="4740E267" w14:textId="77777777" w:rsidR="00050A86" w:rsidRPr="00697027" w:rsidRDefault="00050A86" w:rsidP="00050A86">
            <w:pPr>
              <w:pStyle w:val="TableText"/>
              <w:spacing w:before="0" w:after="0" w:line="300" w:lineRule="atLeast"/>
            </w:pPr>
            <w:r w:rsidRPr="00697027">
              <w:t>63 HEX</w:t>
            </w:r>
          </w:p>
        </w:tc>
        <w:tc>
          <w:tcPr>
            <w:tcW w:w="5837" w:type="dxa"/>
          </w:tcPr>
          <w:p w14:paraId="1F3A5579" w14:textId="570D29B0" w:rsidR="00050A86" w:rsidRPr="00697027" w:rsidRDefault="00050A86" w:rsidP="00050A86">
            <w:pPr>
              <w:pStyle w:val="TableText"/>
              <w:spacing w:before="0" w:after="0" w:line="300" w:lineRule="atLeast"/>
            </w:pPr>
            <w:r>
              <w:t>No connection to device – Right side – BX4</w:t>
            </w:r>
          </w:p>
        </w:tc>
      </w:tr>
      <w:tr w:rsidR="00050A86" w:rsidRPr="00697027" w14:paraId="129419B0" w14:textId="77777777" w:rsidTr="00B41FEE">
        <w:tc>
          <w:tcPr>
            <w:tcW w:w="1843" w:type="dxa"/>
          </w:tcPr>
          <w:p w14:paraId="0B9619D1" w14:textId="77777777" w:rsidR="00050A86" w:rsidRPr="00697027" w:rsidRDefault="00050A86" w:rsidP="00050A86">
            <w:pPr>
              <w:pStyle w:val="TableText"/>
              <w:spacing w:before="0" w:after="0" w:line="300" w:lineRule="atLeast"/>
            </w:pPr>
            <w:r w:rsidRPr="00697027">
              <w:t>64 HEX</w:t>
            </w:r>
          </w:p>
        </w:tc>
        <w:tc>
          <w:tcPr>
            <w:tcW w:w="5837" w:type="dxa"/>
          </w:tcPr>
          <w:p w14:paraId="18691695" w14:textId="7D84E6C9" w:rsidR="00050A86" w:rsidRPr="00697027" w:rsidRDefault="00050A86" w:rsidP="00050A86">
            <w:pPr>
              <w:pStyle w:val="TableText"/>
              <w:spacing w:before="0" w:after="0" w:line="300" w:lineRule="atLeast"/>
            </w:pPr>
            <w:r>
              <w:t>No connection to device – Left side – BX5</w:t>
            </w:r>
          </w:p>
        </w:tc>
      </w:tr>
      <w:tr w:rsidR="00050A86" w:rsidRPr="00697027" w14:paraId="2E1765F8" w14:textId="77777777" w:rsidTr="00B41FEE">
        <w:tc>
          <w:tcPr>
            <w:tcW w:w="1843" w:type="dxa"/>
          </w:tcPr>
          <w:p w14:paraId="56AA3A52" w14:textId="77777777" w:rsidR="00050A86" w:rsidRPr="00697027" w:rsidRDefault="00050A86" w:rsidP="00050A86">
            <w:pPr>
              <w:pStyle w:val="TableText"/>
              <w:spacing w:before="0" w:after="0" w:line="300" w:lineRule="atLeast"/>
            </w:pPr>
            <w:r w:rsidRPr="00697027">
              <w:t>65 HEX</w:t>
            </w:r>
          </w:p>
        </w:tc>
        <w:tc>
          <w:tcPr>
            <w:tcW w:w="5837" w:type="dxa"/>
          </w:tcPr>
          <w:p w14:paraId="5B8C3D45" w14:textId="0ADDB974" w:rsidR="00050A86" w:rsidRPr="00697027" w:rsidRDefault="00050A86" w:rsidP="00050A86">
            <w:pPr>
              <w:pStyle w:val="TableText"/>
              <w:spacing w:before="0" w:after="0" w:line="300" w:lineRule="atLeast"/>
            </w:pPr>
            <w:r>
              <w:t>No connection to device VMS head – Right side – BX34</w:t>
            </w:r>
          </w:p>
        </w:tc>
      </w:tr>
      <w:tr w:rsidR="00050A86" w:rsidRPr="00697027" w14:paraId="0815ADC8" w14:textId="77777777" w:rsidTr="00B41FEE">
        <w:tc>
          <w:tcPr>
            <w:tcW w:w="1843" w:type="dxa"/>
          </w:tcPr>
          <w:p w14:paraId="52AFB621" w14:textId="77777777" w:rsidR="00050A86" w:rsidRPr="00697027" w:rsidRDefault="00050A86" w:rsidP="00050A86">
            <w:pPr>
              <w:pStyle w:val="TableText"/>
              <w:spacing w:before="0" w:after="0" w:line="300" w:lineRule="atLeast"/>
            </w:pPr>
            <w:r w:rsidRPr="00697027">
              <w:t>66 HEX</w:t>
            </w:r>
          </w:p>
        </w:tc>
        <w:tc>
          <w:tcPr>
            <w:tcW w:w="5837" w:type="dxa"/>
          </w:tcPr>
          <w:p w14:paraId="39EB046D" w14:textId="4A348DBF" w:rsidR="00050A86" w:rsidRPr="00697027" w:rsidRDefault="00050A86" w:rsidP="00050A86">
            <w:pPr>
              <w:pStyle w:val="TableText"/>
              <w:spacing w:before="0" w:after="0" w:line="300" w:lineRule="atLeast"/>
            </w:pPr>
            <w:r>
              <w:t>No connection to device VMS head – Left side – BX35</w:t>
            </w:r>
          </w:p>
        </w:tc>
      </w:tr>
      <w:tr w:rsidR="00050A86" w:rsidRPr="00697027" w14:paraId="22BC28C6" w14:textId="77777777" w:rsidTr="00B41FEE">
        <w:tc>
          <w:tcPr>
            <w:tcW w:w="1843" w:type="dxa"/>
          </w:tcPr>
          <w:p w14:paraId="42B87F83" w14:textId="77777777" w:rsidR="00050A86" w:rsidRPr="00697027" w:rsidRDefault="00050A86" w:rsidP="00050A86">
            <w:pPr>
              <w:pStyle w:val="TableText"/>
              <w:spacing w:before="0" w:after="0" w:line="300" w:lineRule="atLeast"/>
            </w:pPr>
            <w:r w:rsidRPr="00697027">
              <w:t>67 HEX</w:t>
            </w:r>
          </w:p>
        </w:tc>
        <w:tc>
          <w:tcPr>
            <w:tcW w:w="5837" w:type="dxa"/>
          </w:tcPr>
          <w:p w14:paraId="3B00A4B9" w14:textId="77777777" w:rsidR="00050A86" w:rsidRPr="00697027" w:rsidRDefault="00050A86" w:rsidP="00050A86">
            <w:pPr>
              <w:pStyle w:val="TableText"/>
              <w:spacing w:before="0" w:after="0" w:line="300" w:lineRule="atLeast"/>
            </w:pPr>
          </w:p>
        </w:tc>
      </w:tr>
      <w:tr w:rsidR="00050A86" w:rsidRPr="00697027" w14:paraId="0D1A9380" w14:textId="77777777" w:rsidTr="00B41FEE">
        <w:tc>
          <w:tcPr>
            <w:tcW w:w="1843" w:type="dxa"/>
          </w:tcPr>
          <w:p w14:paraId="2774E60F" w14:textId="77777777" w:rsidR="00050A86" w:rsidRPr="00697027" w:rsidRDefault="00050A86" w:rsidP="00050A86">
            <w:pPr>
              <w:pStyle w:val="TableText"/>
              <w:spacing w:before="0" w:after="0" w:line="300" w:lineRule="atLeast"/>
            </w:pPr>
            <w:r w:rsidRPr="00697027">
              <w:t>68 HEX</w:t>
            </w:r>
          </w:p>
        </w:tc>
        <w:tc>
          <w:tcPr>
            <w:tcW w:w="5837" w:type="dxa"/>
          </w:tcPr>
          <w:p w14:paraId="4AAA94C8" w14:textId="77777777" w:rsidR="00050A86" w:rsidRPr="00697027" w:rsidRDefault="00050A86" w:rsidP="00050A86">
            <w:pPr>
              <w:pStyle w:val="TableText"/>
              <w:spacing w:before="0" w:after="0" w:line="300" w:lineRule="atLeast"/>
            </w:pPr>
          </w:p>
        </w:tc>
      </w:tr>
      <w:tr w:rsidR="00050A86" w:rsidRPr="00697027" w14:paraId="5805DBF8" w14:textId="77777777" w:rsidTr="00B41FEE">
        <w:tc>
          <w:tcPr>
            <w:tcW w:w="1843" w:type="dxa"/>
          </w:tcPr>
          <w:p w14:paraId="4F995CFB" w14:textId="77777777" w:rsidR="00050A86" w:rsidRPr="00697027" w:rsidRDefault="00050A86" w:rsidP="00050A86">
            <w:pPr>
              <w:pStyle w:val="TableText"/>
              <w:spacing w:before="0" w:after="0" w:line="300" w:lineRule="atLeast"/>
            </w:pPr>
            <w:r w:rsidRPr="00697027">
              <w:t>69 HEX</w:t>
            </w:r>
          </w:p>
        </w:tc>
        <w:tc>
          <w:tcPr>
            <w:tcW w:w="5837" w:type="dxa"/>
          </w:tcPr>
          <w:p w14:paraId="4990EDF6" w14:textId="77777777" w:rsidR="00050A86" w:rsidRPr="00697027" w:rsidRDefault="00050A86" w:rsidP="00050A86">
            <w:pPr>
              <w:pStyle w:val="TableText"/>
              <w:spacing w:before="0" w:after="0" w:line="300" w:lineRule="atLeast"/>
            </w:pPr>
          </w:p>
        </w:tc>
      </w:tr>
      <w:tr w:rsidR="00050A86" w:rsidRPr="00697027" w14:paraId="366FE49F" w14:textId="77777777" w:rsidTr="00B41FEE">
        <w:tc>
          <w:tcPr>
            <w:tcW w:w="1843" w:type="dxa"/>
          </w:tcPr>
          <w:p w14:paraId="73D49E9E" w14:textId="77777777" w:rsidR="00050A86" w:rsidRPr="00697027" w:rsidRDefault="00050A86" w:rsidP="00050A86">
            <w:pPr>
              <w:pStyle w:val="TableText"/>
              <w:spacing w:before="0" w:after="0" w:line="300" w:lineRule="atLeast"/>
            </w:pPr>
            <w:r w:rsidRPr="00697027">
              <w:t>6A HEX</w:t>
            </w:r>
          </w:p>
        </w:tc>
        <w:tc>
          <w:tcPr>
            <w:tcW w:w="5837" w:type="dxa"/>
          </w:tcPr>
          <w:p w14:paraId="3ED61852" w14:textId="77777777" w:rsidR="00050A86" w:rsidRPr="00697027" w:rsidRDefault="00050A86" w:rsidP="00050A86">
            <w:pPr>
              <w:pStyle w:val="TableText"/>
              <w:spacing w:before="0" w:after="0" w:line="300" w:lineRule="atLeast"/>
            </w:pPr>
          </w:p>
        </w:tc>
      </w:tr>
      <w:tr w:rsidR="00050A86" w:rsidRPr="00697027" w14:paraId="676AE626" w14:textId="77777777" w:rsidTr="00B41FEE">
        <w:tc>
          <w:tcPr>
            <w:tcW w:w="1843" w:type="dxa"/>
          </w:tcPr>
          <w:p w14:paraId="7DA271A3" w14:textId="77777777" w:rsidR="00050A86" w:rsidRPr="00697027" w:rsidRDefault="00050A86" w:rsidP="00050A86">
            <w:pPr>
              <w:pStyle w:val="TableText"/>
              <w:spacing w:before="0" w:after="0" w:line="300" w:lineRule="atLeast"/>
            </w:pPr>
            <w:r w:rsidRPr="00697027">
              <w:t>6B HEX</w:t>
            </w:r>
          </w:p>
        </w:tc>
        <w:tc>
          <w:tcPr>
            <w:tcW w:w="5837" w:type="dxa"/>
          </w:tcPr>
          <w:p w14:paraId="5BEE7E2A" w14:textId="77777777" w:rsidR="00050A86" w:rsidRPr="00697027" w:rsidRDefault="00050A86" w:rsidP="00050A86">
            <w:pPr>
              <w:pStyle w:val="TableText"/>
              <w:spacing w:before="0" w:after="0" w:line="300" w:lineRule="atLeast"/>
            </w:pPr>
          </w:p>
        </w:tc>
      </w:tr>
      <w:tr w:rsidR="00050A86" w:rsidRPr="00697027" w14:paraId="7ADDADB4" w14:textId="77777777" w:rsidTr="00B41FEE">
        <w:tc>
          <w:tcPr>
            <w:tcW w:w="1843" w:type="dxa"/>
          </w:tcPr>
          <w:p w14:paraId="0B0C384B" w14:textId="77777777" w:rsidR="00050A86" w:rsidRPr="00697027" w:rsidRDefault="00050A86" w:rsidP="00050A86">
            <w:pPr>
              <w:pStyle w:val="TableText"/>
              <w:spacing w:before="0" w:after="0" w:line="300" w:lineRule="atLeast"/>
            </w:pPr>
            <w:r w:rsidRPr="00697027">
              <w:t>6C HEX</w:t>
            </w:r>
          </w:p>
        </w:tc>
        <w:tc>
          <w:tcPr>
            <w:tcW w:w="5837" w:type="dxa"/>
          </w:tcPr>
          <w:p w14:paraId="6ED84BB7" w14:textId="77777777" w:rsidR="00050A86" w:rsidRPr="00697027" w:rsidRDefault="00050A86" w:rsidP="00050A86">
            <w:pPr>
              <w:pStyle w:val="TableText"/>
              <w:spacing w:before="0" w:after="0" w:line="300" w:lineRule="atLeast"/>
            </w:pPr>
          </w:p>
        </w:tc>
      </w:tr>
      <w:tr w:rsidR="00050A86" w:rsidRPr="00697027" w14:paraId="557B7725" w14:textId="77777777" w:rsidTr="00B41FEE">
        <w:tc>
          <w:tcPr>
            <w:tcW w:w="1843" w:type="dxa"/>
          </w:tcPr>
          <w:p w14:paraId="255DC6E8" w14:textId="77777777" w:rsidR="00050A86" w:rsidRPr="00697027" w:rsidRDefault="00050A86" w:rsidP="00050A86">
            <w:pPr>
              <w:pStyle w:val="TableText"/>
              <w:spacing w:before="0" w:after="0" w:line="300" w:lineRule="atLeast"/>
            </w:pPr>
            <w:r w:rsidRPr="00697027">
              <w:t>6D HEX</w:t>
            </w:r>
          </w:p>
        </w:tc>
        <w:tc>
          <w:tcPr>
            <w:tcW w:w="5837" w:type="dxa"/>
          </w:tcPr>
          <w:p w14:paraId="19A47725" w14:textId="77777777" w:rsidR="00050A86" w:rsidRPr="00697027" w:rsidRDefault="00050A86" w:rsidP="00050A86">
            <w:pPr>
              <w:pStyle w:val="TableText"/>
              <w:spacing w:before="0" w:after="0" w:line="300" w:lineRule="atLeast"/>
            </w:pPr>
          </w:p>
        </w:tc>
      </w:tr>
      <w:tr w:rsidR="00050A86" w:rsidRPr="00697027" w14:paraId="7F7F9DAF" w14:textId="77777777" w:rsidTr="00B41FEE">
        <w:tc>
          <w:tcPr>
            <w:tcW w:w="1843" w:type="dxa"/>
          </w:tcPr>
          <w:p w14:paraId="7C96A2D3" w14:textId="77777777" w:rsidR="00050A86" w:rsidRPr="00697027" w:rsidRDefault="00050A86" w:rsidP="00050A86">
            <w:pPr>
              <w:pStyle w:val="TableText"/>
              <w:spacing w:before="0" w:after="0" w:line="300" w:lineRule="atLeast"/>
            </w:pPr>
            <w:r w:rsidRPr="00697027">
              <w:t>6E HEX</w:t>
            </w:r>
          </w:p>
        </w:tc>
        <w:tc>
          <w:tcPr>
            <w:tcW w:w="5837" w:type="dxa"/>
          </w:tcPr>
          <w:p w14:paraId="39F1776F" w14:textId="77777777" w:rsidR="00050A86" w:rsidRPr="00697027" w:rsidRDefault="00050A86" w:rsidP="00050A86">
            <w:pPr>
              <w:pStyle w:val="TableText"/>
              <w:spacing w:before="0" w:after="0" w:line="300" w:lineRule="atLeast"/>
            </w:pPr>
          </w:p>
        </w:tc>
      </w:tr>
      <w:tr w:rsidR="00050A86" w:rsidRPr="00697027" w14:paraId="290DDA39" w14:textId="77777777" w:rsidTr="00B41FEE">
        <w:tc>
          <w:tcPr>
            <w:tcW w:w="1843" w:type="dxa"/>
          </w:tcPr>
          <w:p w14:paraId="5DD143E6" w14:textId="77777777" w:rsidR="00050A86" w:rsidRPr="00697027" w:rsidRDefault="00050A86" w:rsidP="00050A86">
            <w:pPr>
              <w:pStyle w:val="TableText"/>
              <w:spacing w:before="0" w:after="0" w:line="300" w:lineRule="atLeast"/>
            </w:pPr>
            <w:r w:rsidRPr="00697027">
              <w:t>6F HEX</w:t>
            </w:r>
          </w:p>
        </w:tc>
        <w:tc>
          <w:tcPr>
            <w:tcW w:w="5837" w:type="dxa"/>
          </w:tcPr>
          <w:p w14:paraId="4026BC2D" w14:textId="77777777" w:rsidR="00050A86" w:rsidRPr="00697027" w:rsidRDefault="00050A86" w:rsidP="00050A86">
            <w:pPr>
              <w:pStyle w:val="TableText"/>
              <w:spacing w:before="0" w:after="0" w:line="300" w:lineRule="atLeast"/>
            </w:pPr>
          </w:p>
        </w:tc>
      </w:tr>
      <w:tr w:rsidR="00050A86" w:rsidRPr="00697027" w14:paraId="1AA28593" w14:textId="77777777" w:rsidTr="00B41FEE">
        <w:tc>
          <w:tcPr>
            <w:tcW w:w="1843" w:type="dxa"/>
          </w:tcPr>
          <w:p w14:paraId="13798850" w14:textId="77777777" w:rsidR="00050A86" w:rsidRPr="00697027" w:rsidRDefault="00050A86" w:rsidP="00050A86">
            <w:pPr>
              <w:pStyle w:val="TableText"/>
              <w:spacing w:before="0" w:after="0" w:line="300" w:lineRule="atLeast"/>
            </w:pPr>
            <w:r w:rsidRPr="00697027">
              <w:t>70 HEX</w:t>
            </w:r>
          </w:p>
        </w:tc>
        <w:tc>
          <w:tcPr>
            <w:tcW w:w="5837" w:type="dxa"/>
          </w:tcPr>
          <w:p w14:paraId="386F231B" w14:textId="77777777" w:rsidR="00050A86" w:rsidRPr="00697027" w:rsidRDefault="00050A86" w:rsidP="00050A86">
            <w:pPr>
              <w:pStyle w:val="TableText"/>
              <w:spacing w:before="0" w:after="0" w:line="300" w:lineRule="atLeast"/>
            </w:pPr>
          </w:p>
        </w:tc>
      </w:tr>
      <w:tr w:rsidR="00050A86" w:rsidRPr="00697027" w14:paraId="52BD7C64" w14:textId="77777777" w:rsidTr="00B41FEE">
        <w:tc>
          <w:tcPr>
            <w:tcW w:w="1843" w:type="dxa"/>
          </w:tcPr>
          <w:p w14:paraId="67EB05CF" w14:textId="77777777" w:rsidR="00050A86" w:rsidRPr="00697027" w:rsidRDefault="00050A86" w:rsidP="00050A86">
            <w:pPr>
              <w:pStyle w:val="TableText"/>
              <w:spacing w:before="0" w:after="0" w:line="300" w:lineRule="atLeast"/>
            </w:pPr>
            <w:r w:rsidRPr="00697027">
              <w:t>71 HEX</w:t>
            </w:r>
          </w:p>
        </w:tc>
        <w:tc>
          <w:tcPr>
            <w:tcW w:w="5837" w:type="dxa"/>
          </w:tcPr>
          <w:p w14:paraId="3E4AB2E3" w14:textId="77777777" w:rsidR="00050A86" w:rsidRPr="00697027" w:rsidRDefault="00050A86" w:rsidP="00050A86">
            <w:pPr>
              <w:pStyle w:val="TableText"/>
              <w:spacing w:before="0" w:after="0" w:line="300" w:lineRule="atLeast"/>
            </w:pPr>
          </w:p>
        </w:tc>
      </w:tr>
      <w:tr w:rsidR="00050A86" w:rsidRPr="00697027" w14:paraId="7A4204E1" w14:textId="77777777" w:rsidTr="00B41FEE">
        <w:tc>
          <w:tcPr>
            <w:tcW w:w="1843" w:type="dxa"/>
          </w:tcPr>
          <w:p w14:paraId="4A59DE92" w14:textId="77777777" w:rsidR="00050A86" w:rsidRPr="00697027" w:rsidRDefault="00050A86" w:rsidP="00050A86">
            <w:pPr>
              <w:pStyle w:val="TableText"/>
              <w:spacing w:before="0" w:after="0" w:line="300" w:lineRule="atLeast"/>
            </w:pPr>
            <w:r w:rsidRPr="00697027">
              <w:t>72 HEX</w:t>
            </w:r>
          </w:p>
        </w:tc>
        <w:tc>
          <w:tcPr>
            <w:tcW w:w="5837" w:type="dxa"/>
          </w:tcPr>
          <w:p w14:paraId="74BC637F" w14:textId="77777777" w:rsidR="00050A86" w:rsidRPr="00697027" w:rsidRDefault="00050A86" w:rsidP="00050A86">
            <w:pPr>
              <w:pStyle w:val="TableText"/>
              <w:spacing w:before="0" w:after="0" w:line="300" w:lineRule="atLeast"/>
            </w:pPr>
          </w:p>
        </w:tc>
      </w:tr>
      <w:tr w:rsidR="00050A86" w:rsidRPr="00697027" w14:paraId="3400A911" w14:textId="77777777" w:rsidTr="00B41FEE">
        <w:tc>
          <w:tcPr>
            <w:tcW w:w="1843" w:type="dxa"/>
          </w:tcPr>
          <w:p w14:paraId="51C234C8" w14:textId="77777777" w:rsidR="00050A86" w:rsidRPr="00697027" w:rsidRDefault="00050A86" w:rsidP="00050A86">
            <w:pPr>
              <w:pStyle w:val="TableText"/>
              <w:spacing w:before="0" w:after="0" w:line="300" w:lineRule="atLeast"/>
            </w:pPr>
            <w:r w:rsidRPr="00697027">
              <w:t>73 HEX</w:t>
            </w:r>
          </w:p>
        </w:tc>
        <w:tc>
          <w:tcPr>
            <w:tcW w:w="5837" w:type="dxa"/>
          </w:tcPr>
          <w:p w14:paraId="226FBF0A" w14:textId="77777777" w:rsidR="00050A86" w:rsidRPr="00697027" w:rsidRDefault="00050A86" w:rsidP="00050A86">
            <w:pPr>
              <w:pStyle w:val="TableText"/>
              <w:spacing w:before="0" w:after="0" w:line="300" w:lineRule="atLeast"/>
            </w:pPr>
          </w:p>
        </w:tc>
      </w:tr>
      <w:tr w:rsidR="00050A86" w:rsidRPr="00697027" w14:paraId="1AF54D73" w14:textId="77777777" w:rsidTr="00B41FEE">
        <w:tc>
          <w:tcPr>
            <w:tcW w:w="1843" w:type="dxa"/>
          </w:tcPr>
          <w:p w14:paraId="1862C121" w14:textId="77777777" w:rsidR="00050A86" w:rsidRPr="00697027" w:rsidRDefault="00050A86" w:rsidP="00050A86">
            <w:pPr>
              <w:pStyle w:val="TableText"/>
              <w:spacing w:before="0" w:after="0" w:line="300" w:lineRule="atLeast"/>
            </w:pPr>
            <w:r w:rsidRPr="00697027">
              <w:t>74 HEX</w:t>
            </w:r>
          </w:p>
        </w:tc>
        <w:tc>
          <w:tcPr>
            <w:tcW w:w="5837" w:type="dxa"/>
          </w:tcPr>
          <w:p w14:paraId="1F97BB33" w14:textId="77777777" w:rsidR="00050A86" w:rsidRPr="00697027" w:rsidRDefault="00050A86" w:rsidP="00050A86">
            <w:pPr>
              <w:pStyle w:val="TableText"/>
              <w:spacing w:before="0" w:after="0" w:line="300" w:lineRule="atLeast"/>
            </w:pPr>
          </w:p>
        </w:tc>
      </w:tr>
      <w:tr w:rsidR="00050A86" w:rsidRPr="00697027" w14:paraId="29E6580F" w14:textId="77777777" w:rsidTr="00B41FEE">
        <w:tc>
          <w:tcPr>
            <w:tcW w:w="1843" w:type="dxa"/>
          </w:tcPr>
          <w:p w14:paraId="4FA8F7EA" w14:textId="77777777" w:rsidR="00050A86" w:rsidRPr="00697027" w:rsidRDefault="00050A86" w:rsidP="00050A86">
            <w:pPr>
              <w:pStyle w:val="TableText"/>
              <w:spacing w:before="0" w:after="0" w:line="300" w:lineRule="atLeast"/>
            </w:pPr>
            <w:r w:rsidRPr="00697027">
              <w:t>75 HEX</w:t>
            </w:r>
          </w:p>
        </w:tc>
        <w:tc>
          <w:tcPr>
            <w:tcW w:w="5837" w:type="dxa"/>
          </w:tcPr>
          <w:p w14:paraId="203B9C42" w14:textId="77777777" w:rsidR="00050A86" w:rsidRPr="00697027" w:rsidRDefault="00050A86" w:rsidP="00050A86">
            <w:pPr>
              <w:pStyle w:val="TableText"/>
              <w:spacing w:before="0" w:after="0" w:line="300" w:lineRule="atLeast"/>
            </w:pPr>
          </w:p>
        </w:tc>
      </w:tr>
      <w:tr w:rsidR="00050A86" w:rsidRPr="00697027" w14:paraId="1FF554A1" w14:textId="77777777" w:rsidTr="00B41FEE">
        <w:tc>
          <w:tcPr>
            <w:tcW w:w="1843" w:type="dxa"/>
          </w:tcPr>
          <w:p w14:paraId="04CD0740" w14:textId="77777777" w:rsidR="00050A86" w:rsidRPr="00697027" w:rsidRDefault="00050A86" w:rsidP="00050A86">
            <w:pPr>
              <w:pStyle w:val="TableText"/>
              <w:spacing w:before="0" w:after="0" w:line="300" w:lineRule="atLeast"/>
            </w:pPr>
            <w:r w:rsidRPr="00697027">
              <w:t>76 HEX</w:t>
            </w:r>
          </w:p>
        </w:tc>
        <w:tc>
          <w:tcPr>
            <w:tcW w:w="5837" w:type="dxa"/>
          </w:tcPr>
          <w:p w14:paraId="489BE6E2" w14:textId="77777777" w:rsidR="00050A86" w:rsidRPr="00697027" w:rsidRDefault="00050A86" w:rsidP="00050A86">
            <w:pPr>
              <w:pStyle w:val="TableText"/>
              <w:spacing w:before="0" w:after="0" w:line="300" w:lineRule="atLeast"/>
            </w:pPr>
          </w:p>
        </w:tc>
      </w:tr>
      <w:tr w:rsidR="00050A86" w:rsidRPr="00697027" w14:paraId="0CAC490E" w14:textId="77777777" w:rsidTr="00B41FEE">
        <w:tc>
          <w:tcPr>
            <w:tcW w:w="1843" w:type="dxa"/>
          </w:tcPr>
          <w:p w14:paraId="21BC66E0" w14:textId="77777777" w:rsidR="00050A86" w:rsidRPr="00697027" w:rsidRDefault="00050A86" w:rsidP="00050A86">
            <w:pPr>
              <w:pStyle w:val="TableText"/>
              <w:spacing w:before="0" w:after="0" w:line="300" w:lineRule="atLeast"/>
            </w:pPr>
            <w:r w:rsidRPr="00697027">
              <w:t>77 HEX</w:t>
            </w:r>
          </w:p>
        </w:tc>
        <w:tc>
          <w:tcPr>
            <w:tcW w:w="5837" w:type="dxa"/>
          </w:tcPr>
          <w:p w14:paraId="53C376AA" w14:textId="77777777" w:rsidR="00050A86" w:rsidRPr="00697027" w:rsidRDefault="00050A86" w:rsidP="00050A86">
            <w:pPr>
              <w:pStyle w:val="TableText"/>
              <w:spacing w:before="0" w:after="0" w:line="300" w:lineRule="atLeast"/>
            </w:pPr>
          </w:p>
        </w:tc>
      </w:tr>
      <w:tr w:rsidR="00050A86" w:rsidRPr="00697027" w14:paraId="31B2CB0E" w14:textId="77777777" w:rsidTr="00B41FEE">
        <w:tc>
          <w:tcPr>
            <w:tcW w:w="1843" w:type="dxa"/>
          </w:tcPr>
          <w:p w14:paraId="487B43C6" w14:textId="77777777" w:rsidR="00050A86" w:rsidRPr="00697027" w:rsidRDefault="00050A86" w:rsidP="00050A86">
            <w:pPr>
              <w:pStyle w:val="TableText"/>
              <w:spacing w:before="0" w:after="0" w:line="300" w:lineRule="atLeast"/>
            </w:pPr>
            <w:r w:rsidRPr="00697027">
              <w:t>78 HEX</w:t>
            </w:r>
          </w:p>
        </w:tc>
        <w:tc>
          <w:tcPr>
            <w:tcW w:w="5837" w:type="dxa"/>
          </w:tcPr>
          <w:p w14:paraId="3BE3EAC8" w14:textId="77777777" w:rsidR="00050A86" w:rsidRPr="00697027" w:rsidRDefault="00050A86" w:rsidP="00050A86">
            <w:pPr>
              <w:pStyle w:val="TableText"/>
              <w:spacing w:before="0" w:after="0" w:line="300" w:lineRule="atLeast"/>
            </w:pPr>
          </w:p>
        </w:tc>
      </w:tr>
      <w:tr w:rsidR="00050A86" w:rsidRPr="00697027" w14:paraId="7DCC2087" w14:textId="77777777" w:rsidTr="00B41FEE">
        <w:tc>
          <w:tcPr>
            <w:tcW w:w="1843" w:type="dxa"/>
          </w:tcPr>
          <w:p w14:paraId="3324AE1B" w14:textId="77777777" w:rsidR="00050A86" w:rsidRPr="00697027" w:rsidRDefault="00050A86" w:rsidP="00050A86">
            <w:pPr>
              <w:pStyle w:val="TableText"/>
              <w:spacing w:before="0" w:after="0" w:line="300" w:lineRule="atLeast"/>
            </w:pPr>
            <w:r w:rsidRPr="00697027">
              <w:t>79 HEX</w:t>
            </w:r>
          </w:p>
        </w:tc>
        <w:tc>
          <w:tcPr>
            <w:tcW w:w="5837" w:type="dxa"/>
          </w:tcPr>
          <w:p w14:paraId="2138095E" w14:textId="77777777" w:rsidR="00050A86" w:rsidRPr="00697027" w:rsidRDefault="00050A86" w:rsidP="00050A86">
            <w:pPr>
              <w:pStyle w:val="TableText"/>
              <w:spacing w:before="0" w:after="0" w:line="300" w:lineRule="atLeast"/>
            </w:pPr>
          </w:p>
        </w:tc>
      </w:tr>
      <w:tr w:rsidR="00050A86" w:rsidRPr="00697027" w14:paraId="58B8450E" w14:textId="77777777" w:rsidTr="00B41FEE">
        <w:tc>
          <w:tcPr>
            <w:tcW w:w="1843" w:type="dxa"/>
          </w:tcPr>
          <w:p w14:paraId="1B08E2E4" w14:textId="77777777" w:rsidR="00050A86" w:rsidRPr="00697027" w:rsidRDefault="00050A86" w:rsidP="00050A86">
            <w:pPr>
              <w:pStyle w:val="TableText"/>
              <w:spacing w:before="0" w:after="0" w:line="300" w:lineRule="atLeast"/>
            </w:pPr>
            <w:r w:rsidRPr="00697027">
              <w:t>7A HEX</w:t>
            </w:r>
          </w:p>
        </w:tc>
        <w:tc>
          <w:tcPr>
            <w:tcW w:w="5837" w:type="dxa"/>
          </w:tcPr>
          <w:p w14:paraId="3EF50471" w14:textId="77777777" w:rsidR="00050A86" w:rsidRPr="00697027" w:rsidRDefault="00050A86" w:rsidP="00050A86">
            <w:pPr>
              <w:pStyle w:val="TableText"/>
              <w:spacing w:before="0" w:after="0" w:line="300" w:lineRule="atLeast"/>
            </w:pPr>
          </w:p>
        </w:tc>
      </w:tr>
      <w:tr w:rsidR="00050A86" w:rsidRPr="00697027" w14:paraId="48C2B228" w14:textId="77777777" w:rsidTr="00B41FEE">
        <w:tc>
          <w:tcPr>
            <w:tcW w:w="1843" w:type="dxa"/>
          </w:tcPr>
          <w:p w14:paraId="303E1A68" w14:textId="77777777" w:rsidR="00050A86" w:rsidRPr="00697027" w:rsidRDefault="00050A86" w:rsidP="00050A86">
            <w:pPr>
              <w:pStyle w:val="TableText"/>
              <w:spacing w:before="0" w:after="0" w:line="300" w:lineRule="atLeast"/>
            </w:pPr>
            <w:r w:rsidRPr="00697027">
              <w:t>7B HEX</w:t>
            </w:r>
          </w:p>
        </w:tc>
        <w:tc>
          <w:tcPr>
            <w:tcW w:w="5837" w:type="dxa"/>
          </w:tcPr>
          <w:p w14:paraId="5987C5F8" w14:textId="77777777" w:rsidR="00050A86" w:rsidRPr="00697027" w:rsidRDefault="00050A86" w:rsidP="00050A86">
            <w:pPr>
              <w:pStyle w:val="TableText"/>
              <w:spacing w:before="0" w:after="0" w:line="300" w:lineRule="atLeast"/>
            </w:pPr>
          </w:p>
        </w:tc>
      </w:tr>
      <w:tr w:rsidR="00050A86" w:rsidRPr="00697027" w14:paraId="41940B6C" w14:textId="77777777" w:rsidTr="00B41FEE">
        <w:tc>
          <w:tcPr>
            <w:tcW w:w="1843" w:type="dxa"/>
          </w:tcPr>
          <w:p w14:paraId="7039740E" w14:textId="77777777" w:rsidR="00050A86" w:rsidRPr="00697027" w:rsidRDefault="00050A86" w:rsidP="00050A86">
            <w:pPr>
              <w:pStyle w:val="TableText"/>
              <w:spacing w:before="0" w:after="0" w:line="300" w:lineRule="atLeast"/>
            </w:pPr>
            <w:r w:rsidRPr="00697027">
              <w:t>7C HEX</w:t>
            </w:r>
          </w:p>
        </w:tc>
        <w:tc>
          <w:tcPr>
            <w:tcW w:w="5837" w:type="dxa"/>
          </w:tcPr>
          <w:p w14:paraId="672640E2" w14:textId="77777777" w:rsidR="00050A86" w:rsidRPr="00697027" w:rsidRDefault="00050A86" w:rsidP="00050A86">
            <w:pPr>
              <w:pStyle w:val="TableText"/>
              <w:spacing w:before="0" w:after="0" w:line="300" w:lineRule="atLeast"/>
            </w:pPr>
          </w:p>
        </w:tc>
      </w:tr>
      <w:tr w:rsidR="00050A86" w:rsidRPr="00697027" w14:paraId="38E9D007" w14:textId="77777777" w:rsidTr="00B41FEE">
        <w:tc>
          <w:tcPr>
            <w:tcW w:w="1843" w:type="dxa"/>
          </w:tcPr>
          <w:p w14:paraId="67870899" w14:textId="77777777" w:rsidR="00050A86" w:rsidRPr="00697027" w:rsidRDefault="00050A86" w:rsidP="00050A86">
            <w:pPr>
              <w:pStyle w:val="TableText"/>
              <w:spacing w:before="0" w:after="0" w:line="300" w:lineRule="atLeast"/>
            </w:pPr>
            <w:r w:rsidRPr="00697027">
              <w:t>7D HEX</w:t>
            </w:r>
          </w:p>
        </w:tc>
        <w:tc>
          <w:tcPr>
            <w:tcW w:w="5837" w:type="dxa"/>
          </w:tcPr>
          <w:p w14:paraId="4261B1AB" w14:textId="77777777" w:rsidR="00050A86" w:rsidRPr="00697027" w:rsidRDefault="00050A86" w:rsidP="00050A86">
            <w:pPr>
              <w:pStyle w:val="TableText"/>
              <w:spacing w:before="0" w:after="0" w:line="300" w:lineRule="atLeast"/>
            </w:pPr>
          </w:p>
        </w:tc>
      </w:tr>
      <w:tr w:rsidR="00050A86" w:rsidRPr="00697027" w14:paraId="2A023717" w14:textId="77777777" w:rsidTr="00B41FEE">
        <w:tc>
          <w:tcPr>
            <w:tcW w:w="1843" w:type="dxa"/>
          </w:tcPr>
          <w:p w14:paraId="7CDE6D63" w14:textId="77777777" w:rsidR="00050A86" w:rsidRPr="00697027" w:rsidRDefault="00050A86" w:rsidP="00050A86">
            <w:pPr>
              <w:pStyle w:val="TableText"/>
              <w:spacing w:before="0" w:after="0" w:line="300" w:lineRule="atLeast"/>
            </w:pPr>
            <w:r w:rsidRPr="00697027">
              <w:t>7E HEX</w:t>
            </w:r>
          </w:p>
        </w:tc>
        <w:tc>
          <w:tcPr>
            <w:tcW w:w="5837" w:type="dxa"/>
          </w:tcPr>
          <w:p w14:paraId="7C176ECA" w14:textId="77777777" w:rsidR="00050A86" w:rsidRPr="00697027" w:rsidRDefault="00050A86" w:rsidP="00050A86">
            <w:pPr>
              <w:pStyle w:val="TableText"/>
              <w:spacing w:before="0" w:after="0" w:line="300" w:lineRule="atLeast"/>
            </w:pPr>
          </w:p>
        </w:tc>
      </w:tr>
      <w:tr w:rsidR="00050A86" w:rsidRPr="00697027" w14:paraId="33CB3341" w14:textId="77777777" w:rsidTr="00B41FEE">
        <w:tc>
          <w:tcPr>
            <w:tcW w:w="1843" w:type="dxa"/>
          </w:tcPr>
          <w:p w14:paraId="32084300" w14:textId="77777777" w:rsidR="00050A86" w:rsidRPr="00697027" w:rsidRDefault="00050A86" w:rsidP="00050A86">
            <w:pPr>
              <w:pStyle w:val="TableText"/>
              <w:spacing w:before="0" w:after="0" w:line="300" w:lineRule="atLeast"/>
            </w:pPr>
            <w:r w:rsidRPr="00697027">
              <w:t>7F HEX</w:t>
            </w:r>
          </w:p>
        </w:tc>
        <w:tc>
          <w:tcPr>
            <w:tcW w:w="5837" w:type="dxa"/>
          </w:tcPr>
          <w:p w14:paraId="01FF2215" w14:textId="77777777" w:rsidR="00050A86" w:rsidRPr="00697027" w:rsidRDefault="00050A86" w:rsidP="00050A86">
            <w:pPr>
              <w:pStyle w:val="TableText"/>
              <w:spacing w:before="0" w:after="0" w:line="300" w:lineRule="atLeast"/>
            </w:pPr>
          </w:p>
        </w:tc>
      </w:tr>
    </w:tbl>
    <w:p w14:paraId="0D905860" w14:textId="6625E59A" w:rsidR="00AA59AE" w:rsidRPr="00AA59AE" w:rsidRDefault="00AA59AE" w:rsidP="00AA59AE">
      <w:pPr>
        <w:ind w:left="0"/>
        <w:rPr>
          <w:b/>
          <w:bCs/>
        </w:rPr>
      </w:pPr>
      <w:r w:rsidRPr="00AA59AE">
        <w:rPr>
          <w:b/>
          <w:bCs/>
        </w:rPr>
        <w:t>*Top side for camera tunnels on sorter</w:t>
      </w:r>
    </w:p>
    <w:p w14:paraId="5154D4A8" w14:textId="000E7205" w:rsidR="00AA59AE" w:rsidRPr="00AA59AE" w:rsidRDefault="00AA59AE" w:rsidP="00AA59AE">
      <w:pPr>
        <w:ind w:left="0"/>
        <w:rPr>
          <w:b/>
          <w:bCs/>
        </w:rPr>
      </w:pPr>
      <w:r w:rsidRPr="00AA59AE">
        <w:rPr>
          <w:b/>
          <w:bCs/>
        </w:rPr>
        <w:t>**Bottom side for bottom read cameras on inductions</w:t>
      </w:r>
    </w:p>
    <w:p w14:paraId="7960EF51" w14:textId="6A991390" w:rsidR="001121CE" w:rsidRPr="00697027" w:rsidRDefault="00EE6D3B" w:rsidP="00A64DAE">
      <w:pPr>
        <w:ind w:left="0"/>
      </w:pPr>
      <w:r w:rsidRPr="00697027">
        <w:rPr>
          <w:b/>
          <w:bCs/>
          <w:u w:val="single"/>
        </w:rPr>
        <w:t>Note:</w:t>
      </w:r>
      <w:r w:rsidRPr="00697027">
        <w:t xml:space="preserve"> Error </w:t>
      </w:r>
      <w:r w:rsidR="00A64DAE">
        <w:t>t</w:t>
      </w:r>
      <w:r w:rsidRPr="00697027">
        <w:t xml:space="preserve">ypes 31Hex to 37Hex are fixed. Moving those errors will have an impact </w:t>
      </w:r>
      <w:r w:rsidR="00A64DAE">
        <w:t>o</w:t>
      </w:r>
      <w:r w:rsidRPr="00697027">
        <w:t>n</w:t>
      </w:r>
      <w:r w:rsidR="00A64DAE">
        <w:t xml:space="preserve"> the</w:t>
      </w:r>
      <w:r w:rsidRPr="00697027">
        <w:t xml:space="preserve"> CMC.</w:t>
      </w:r>
    </w:p>
    <w:sectPr w:rsidR="001121CE" w:rsidRPr="00697027" w:rsidSect="00A239AF">
      <w:headerReference w:type="default" r:id="rId14"/>
      <w:footerReference w:type="default" r:id="rId15"/>
      <w:footnotePr>
        <w:numFmt w:val="lowerRoman"/>
      </w:footnotePr>
      <w:endnotePr>
        <w:numFmt w:val="decimal"/>
      </w:endnotePr>
      <w:type w:val="continuous"/>
      <w:pgSz w:w="11907" w:h="16840" w:code="9"/>
      <w:pgMar w:top="1985" w:right="1418" w:bottom="890" w:left="1418" w:header="624" w:footer="357"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03C1A" w14:textId="77777777" w:rsidR="004847E1" w:rsidRPr="00697027" w:rsidRDefault="004847E1">
      <w:r w:rsidRPr="00697027">
        <w:separator/>
      </w:r>
    </w:p>
  </w:endnote>
  <w:endnote w:type="continuationSeparator" w:id="0">
    <w:p w14:paraId="0EF47306" w14:textId="77777777" w:rsidR="004847E1" w:rsidRPr="00697027" w:rsidRDefault="004847E1">
      <w:r w:rsidRPr="006970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Serif">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nePrinter">
    <w:altName w:val="Calibri"/>
    <w:panose1 w:val="00000000000000000000"/>
    <w:charset w:val="00"/>
    <w:family w:val="modern"/>
    <w:notTrueType/>
    <w:pitch w:val="fixed"/>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DotumChe">
    <w:charset w:val="81"/>
    <w:family w:val="modern"/>
    <w:pitch w:val="fixed"/>
    <w:sig w:usb0="B00002AF" w:usb1="69D77CFB" w:usb2="00000030" w:usb3="00000000" w:csb0="0008009F" w:csb1="00000000"/>
  </w:font>
  <w:font w:name="AvantGarde">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embedRegular r:id="rId1" w:subsetted="1" w:fontKey="{2D1AD544-CE70-4B3B-B4CE-957A8EA37565}"/>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78CA2" w14:textId="5EDBD142" w:rsidR="00697027" w:rsidRPr="00697027" w:rsidRDefault="00697027">
    <w:pPr>
      <w:pStyle w:val="FooterStart"/>
      <w:spacing w:before="0" w:after="0"/>
    </w:pPr>
    <w:r w:rsidRPr="00697027">
      <w:rPr>
        <w:sz w:val="12"/>
      </w:rPr>
      <w:t>© BEUMER Group 2021</w:t>
    </w:r>
  </w:p>
  <w:p w14:paraId="026AE1DF" w14:textId="417330C3" w:rsidR="00697027" w:rsidRPr="00697027" w:rsidRDefault="006D356D">
    <w:pPr>
      <w:pStyle w:val="FooterA4"/>
    </w:pPr>
    <w:r>
      <w:t>03</w:t>
    </w:r>
    <w:r w:rsidR="00697027" w:rsidRPr="00697027">
      <w:t xml:space="preserve"> </w:t>
    </w:r>
    <w:r>
      <w:t>Jan</w:t>
    </w:r>
    <w:r w:rsidR="00697027" w:rsidRPr="00697027">
      <w:t xml:space="preserve"> 202</w:t>
    </w:r>
    <w:r>
      <w:t>4</w:t>
    </w:r>
    <w:r w:rsidR="00697027" w:rsidRPr="00697027">
      <w:tab/>
    </w:r>
    <w:r w:rsidR="00697027" w:rsidRPr="00697027">
      <w:rPr>
        <w:b/>
      </w:rPr>
      <w:t xml:space="preserve">CMC &lt;&gt; Camera </w:t>
    </w:r>
    <w:r w:rsidR="00451835">
      <w:rPr>
        <w:b/>
      </w:rPr>
      <w:t xml:space="preserve">and VMS </w:t>
    </w:r>
    <w:r w:rsidR="00697027" w:rsidRPr="00697027">
      <w:rPr>
        <w:b/>
      </w:rPr>
      <w:t>System Interface Specification RS422</w:t>
    </w:r>
    <w:r w:rsidR="00697027" w:rsidRPr="00697027">
      <w:rPr>
        <w:b/>
      </w:rPr>
      <w:tab/>
    </w:r>
  </w:p>
  <w:p w14:paraId="5967D245" w14:textId="3662698C" w:rsidR="00697027" w:rsidRPr="00697027" w:rsidRDefault="00451835">
    <w:pPr>
      <w:pStyle w:val="FooterA4"/>
    </w:pPr>
    <w:r>
      <w:t>PGP</w:t>
    </w:r>
    <w:r w:rsidR="00697027" w:rsidRPr="00697027">
      <w:tab/>
    </w:r>
    <w:r w:rsidR="00697027" w:rsidRPr="00697027">
      <w:rPr>
        <w:b/>
      </w:rPr>
      <w:t>SorterCMC.P10a</w:t>
    </w:r>
    <w:r w:rsidR="00697027" w:rsidRPr="00697027">
      <w:tab/>
    </w:r>
    <w:r w:rsidR="00697027" w:rsidRPr="00697027">
      <w:fldChar w:fldCharType="begin"/>
    </w:r>
    <w:r w:rsidR="00697027" w:rsidRPr="00697027">
      <w:instrText xml:space="preserve"> PAGE  \* MERGEFORMAT </w:instrText>
    </w:r>
    <w:r w:rsidR="00697027" w:rsidRPr="00697027">
      <w:fldChar w:fldCharType="separate"/>
    </w:r>
    <w:r w:rsidR="00697027" w:rsidRPr="00697027">
      <w:rPr>
        <w:noProof/>
      </w:rPr>
      <w:t>4</w:t>
    </w:r>
    <w:r w:rsidR="00697027" w:rsidRPr="00697027">
      <w:fldChar w:fldCharType="end"/>
    </w:r>
    <w:r w:rsidR="00697027" w:rsidRPr="00697027">
      <w:t>/</w:t>
    </w:r>
    <w:r w:rsidR="00FC627D">
      <w:fldChar w:fldCharType="begin"/>
    </w:r>
    <w:r w:rsidR="00FC627D">
      <w:instrText xml:space="preserve"> NUMPAGES  \* MERGEFORMAT </w:instrText>
    </w:r>
    <w:r w:rsidR="00FC627D">
      <w:fldChar w:fldCharType="separate"/>
    </w:r>
    <w:r w:rsidR="00697027" w:rsidRPr="00697027">
      <w:rPr>
        <w:noProof/>
      </w:rPr>
      <w:t>21</w:t>
    </w:r>
    <w:r w:rsidR="00FC627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F69C7" w14:textId="77777777" w:rsidR="004847E1" w:rsidRPr="00697027" w:rsidRDefault="004847E1">
      <w:r w:rsidRPr="00697027">
        <w:separator/>
      </w:r>
    </w:p>
  </w:footnote>
  <w:footnote w:type="continuationSeparator" w:id="0">
    <w:p w14:paraId="74F445F3" w14:textId="77777777" w:rsidR="004847E1" w:rsidRPr="00697027" w:rsidRDefault="004847E1">
      <w:r w:rsidRPr="006970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5C9FD" w14:textId="77777777" w:rsidR="00697027" w:rsidRPr="00697027" w:rsidRDefault="00697027">
    <w:pPr>
      <w:pStyle w:val="Header"/>
      <w:rPr>
        <w:b/>
        <w:sz w:val="24"/>
      </w:rPr>
    </w:pPr>
  </w:p>
  <w:p w14:paraId="05C2C8FA" w14:textId="41648DF0" w:rsidR="00697027" w:rsidRPr="00697027" w:rsidRDefault="00697027">
    <w:pPr>
      <w:pStyle w:val="Header"/>
      <w:pBdr>
        <w:bottom w:val="single" w:sz="12" w:space="12" w:color="auto"/>
      </w:pBdr>
      <w:rPr>
        <w:b/>
        <w:sz w:val="24"/>
      </w:rPr>
    </w:pPr>
    <w:r w:rsidRPr="00697027">
      <w:rPr>
        <w:b/>
        <w:sz w:val="24"/>
      </w:rPr>
      <w:t>Control System</w:t>
    </w:r>
  </w:p>
  <w:p w14:paraId="5B66ACF0" w14:textId="73593C20" w:rsidR="009B6060" w:rsidRPr="00697027" w:rsidRDefault="00697027" w:rsidP="00697027">
    <w:pPr>
      <w:pStyle w:val="Header"/>
    </w:pPr>
    <w:r w:rsidRPr="00697027">
      <w:rPr>
        <w:noProof/>
      </w:rPr>
      <w:drawing>
        <wp:anchor distT="0" distB="0" distL="114300" distR="114300" simplePos="0" relativeHeight="251659264" behindDoc="0" locked="0" layoutInCell="1" allowOverlap="1" wp14:anchorId="1CA4DF09" wp14:editId="2A394D5A">
          <wp:simplePos x="0" y="0"/>
          <wp:positionH relativeFrom="page">
            <wp:posOffset>900430</wp:posOffset>
          </wp:positionH>
          <wp:positionV relativeFrom="page">
            <wp:posOffset>431800</wp:posOffset>
          </wp:positionV>
          <wp:extent cx="1645920" cy="39560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5920" cy="3956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5964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88CDA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A00B64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A70BC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A6C9A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3A8C4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401D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3F21B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86F0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2816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9260948"/>
    <w:lvl w:ilvl="0">
      <w:start w:val="1"/>
      <w:numFmt w:val="decimal"/>
      <w:lvlRestart w:val="0"/>
      <w:pStyle w:val="Heading1"/>
      <w:lvlText w:val="%1."/>
      <w:lvlJc w:val="left"/>
      <w:pPr>
        <w:tabs>
          <w:tab w:val="num" w:pos="1281"/>
        </w:tabs>
        <w:ind w:left="1281" w:hanging="1281"/>
      </w:pPr>
      <w:rPr>
        <w:rFonts w:hint="default"/>
      </w:rPr>
    </w:lvl>
    <w:lvl w:ilvl="1">
      <w:start w:val="1"/>
      <w:numFmt w:val="decimal"/>
      <w:pStyle w:val="Heading2"/>
      <w:lvlText w:val="%1.%2"/>
      <w:lvlJc w:val="left"/>
      <w:pPr>
        <w:tabs>
          <w:tab w:val="num" w:pos="1281"/>
        </w:tabs>
        <w:ind w:left="0" w:firstLine="0"/>
      </w:pPr>
      <w:rPr>
        <w:rFonts w:hint="default"/>
      </w:rPr>
    </w:lvl>
    <w:lvl w:ilvl="2">
      <w:start w:val="1"/>
      <w:numFmt w:val="decimal"/>
      <w:pStyle w:val="Heading3"/>
      <w:lvlText w:val="%1.%2.%3"/>
      <w:lvlJc w:val="left"/>
      <w:pPr>
        <w:tabs>
          <w:tab w:val="num" w:pos="1281"/>
        </w:tabs>
        <w:ind w:left="0" w:firstLine="0"/>
      </w:pPr>
      <w:rPr>
        <w:rFonts w:hint="default"/>
      </w:rPr>
    </w:lvl>
    <w:lvl w:ilvl="3">
      <w:start w:val="1"/>
      <w:numFmt w:val="decimal"/>
      <w:pStyle w:val="Heading4"/>
      <w:lvlText w:val="%1.%2.%3.%4"/>
      <w:lvlJc w:val="left"/>
      <w:pPr>
        <w:tabs>
          <w:tab w:val="num" w:pos="1281"/>
        </w:tabs>
        <w:ind w:left="0" w:firstLine="0"/>
      </w:pPr>
      <w:rPr>
        <w:rFonts w:hint="default"/>
      </w:rPr>
    </w:lvl>
    <w:lvl w:ilvl="4">
      <w:start w:val="1"/>
      <w:numFmt w:val="decimal"/>
      <w:pStyle w:val="Heading5"/>
      <w:lvlText w:val="%1.%2.%3.%4.%5"/>
      <w:lvlJc w:val="left"/>
      <w:pPr>
        <w:tabs>
          <w:tab w:val="num" w:pos="1281"/>
        </w:tabs>
        <w:ind w:left="0" w:firstLine="0"/>
      </w:pPr>
      <w:rPr>
        <w:rFonts w:hint="default"/>
      </w:rPr>
    </w:lvl>
    <w:lvl w:ilvl="5">
      <w:start w:val="1"/>
      <w:numFmt w:val="decimal"/>
      <w:pStyle w:val="Heading6"/>
      <w:lvlText w:val="%1.%2.%3.%4.%5.%6"/>
      <w:lvlJc w:val="left"/>
      <w:pPr>
        <w:tabs>
          <w:tab w:val="num" w:pos="1281"/>
        </w:tabs>
        <w:ind w:left="0" w:firstLine="0"/>
      </w:pPr>
      <w:rPr>
        <w:rFonts w:hint="default"/>
      </w:rPr>
    </w:lvl>
    <w:lvl w:ilvl="6">
      <w:start w:val="1"/>
      <w:numFmt w:val="decimal"/>
      <w:pStyle w:val="Heading7"/>
      <w:lvlText w:val="%1.%2.%3.%4.%5.%6.%7"/>
      <w:lvlJc w:val="left"/>
      <w:pPr>
        <w:tabs>
          <w:tab w:val="num" w:pos="1281"/>
        </w:tabs>
        <w:ind w:left="0" w:firstLine="0"/>
      </w:pPr>
      <w:rPr>
        <w:rFonts w:hint="default"/>
      </w:rPr>
    </w:lvl>
    <w:lvl w:ilvl="7">
      <w:start w:val="1"/>
      <w:numFmt w:val="decimal"/>
      <w:pStyle w:val="Heading8"/>
      <w:lvlText w:val="%1.%2.%3.%4.%5.%6.%7.%8"/>
      <w:lvlJc w:val="left"/>
      <w:pPr>
        <w:tabs>
          <w:tab w:val="num" w:pos="1281"/>
        </w:tabs>
        <w:ind w:left="0" w:firstLine="0"/>
      </w:pPr>
      <w:rPr>
        <w:rFonts w:hint="default"/>
      </w:rPr>
    </w:lvl>
    <w:lvl w:ilvl="8">
      <w:start w:val="1"/>
      <w:numFmt w:val="decimal"/>
      <w:pStyle w:val="Heading9"/>
      <w:lvlText w:val="%1.%2.%3.%4.%5.%6.%7.%8.%9"/>
      <w:lvlJc w:val="left"/>
      <w:pPr>
        <w:tabs>
          <w:tab w:val="num" w:pos="1281"/>
        </w:tabs>
        <w:ind w:left="0" w:firstLine="0"/>
      </w:pPr>
      <w:rPr>
        <w:rFonts w:hint="default"/>
      </w:rPr>
    </w:lvl>
  </w:abstractNum>
  <w:abstractNum w:abstractNumId="11" w15:restartNumberingAfterBreak="0">
    <w:nsid w:val="FFFFFFFE"/>
    <w:multiLevelType w:val="singleLevel"/>
    <w:tmpl w:val="0564401C"/>
    <w:lvl w:ilvl="0">
      <w:numFmt w:val="bullet"/>
      <w:lvlText w:val="*"/>
      <w:lvlJc w:val="left"/>
    </w:lvl>
  </w:abstractNum>
  <w:abstractNum w:abstractNumId="12" w15:restartNumberingAfterBreak="0">
    <w:nsid w:val="069E00EA"/>
    <w:multiLevelType w:val="singleLevel"/>
    <w:tmpl w:val="BAB2C1A6"/>
    <w:lvl w:ilvl="0">
      <w:start w:val="1"/>
      <w:numFmt w:val="decimal"/>
      <w:lvlText w:val="%1."/>
      <w:legacy w:legacy="1" w:legacySpace="0" w:legacyIndent="283"/>
      <w:lvlJc w:val="left"/>
      <w:pPr>
        <w:ind w:left="283" w:hanging="283"/>
      </w:pPr>
    </w:lvl>
  </w:abstractNum>
  <w:abstractNum w:abstractNumId="13" w15:restartNumberingAfterBreak="0">
    <w:nsid w:val="090C3963"/>
    <w:multiLevelType w:val="multilevel"/>
    <w:tmpl w:val="DC4E23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227764"/>
    <w:multiLevelType w:val="multilevel"/>
    <w:tmpl w:val="041E5A00"/>
    <w:lvl w:ilvl="0">
      <w:start w:val="1"/>
      <w:numFmt w:val="bullet"/>
      <w:lvlText w:val=""/>
      <w:lvlJc w:val="left"/>
      <w:pPr>
        <w:tabs>
          <w:tab w:val="num" w:pos="1641"/>
        </w:tabs>
        <w:ind w:left="1641" w:hanging="360"/>
      </w:pPr>
      <w:rPr>
        <w:rFonts w:ascii="Symbol" w:hAnsi="Symbol" w:hint="default"/>
      </w:rPr>
    </w:lvl>
    <w:lvl w:ilvl="1">
      <w:start w:val="1"/>
      <w:numFmt w:val="bullet"/>
      <w:lvlText w:val="o"/>
      <w:lvlJc w:val="left"/>
      <w:pPr>
        <w:tabs>
          <w:tab w:val="num" w:pos="2721"/>
        </w:tabs>
        <w:ind w:left="2721" w:hanging="360"/>
      </w:pPr>
      <w:rPr>
        <w:rFonts w:ascii="Courier New" w:hAnsi="Courier New" w:hint="default"/>
      </w:rPr>
    </w:lvl>
    <w:lvl w:ilvl="2">
      <w:start w:val="1"/>
      <w:numFmt w:val="bullet"/>
      <w:lvlText w:val=""/>
      <w:lvlJc w:val="left"/>
      <w:pPr>
        <w:tabs>
          <w:tab w:val="num" w:pos="3441"/>
        </w:tabs>
        <w:ind w:left="3441" w:hanging="360"/>
      </w:pPr>
      <w:rPr>
        <w:rFonts w:ascii="Wingdings" w:hAnsi="Wingdings" w:hint="default"/>
      </w:rPr>
    </w:lvl>
    <w:lvl w:ilvl="3">
      <w:start w:val="1"/>
      <w:numFmt w:val="bullet"/>
      <w:lvlText w:val=""/>
      <w:lvlJc w:val="left"/>
      <w:pPr>
        <w:tabs>
          <w:tab w:val="num" w:pos="4161"/>
        </w:tabs>
        <w:ind w:left="4161" w:hanging="360"/>
      </w:pPr>
      <w:rPr>
        <w:rFonts w:ascii="Symbol" w:hAnsi="Symbol" w:hint="default"/>
      </w:rPr>
    </w:lvl>
    <w:lvl w:ilvl="4">
      <w:start w:val="1"/>
      <w:numFmt w:val="bullet"/>
      <w:lvlText w:val="o"/>
      <w:lvlJc w:val="left"/>
      <w:pPr>
        <w:tabs>
          <w:tab w:val="num" w:pos="4881"/>
        </w:tabs>
        <w:ind w:left="4881" w:hanging="360"/>
      </w:pPr>
      <w:rPr>
        <w:rFonts w:ascii="Courier New" w:hAnsi="Courier New" w:hint="default"/>
      </w:rPr>
    </w:lvl>
    <w:lvl w:ilvl="5">
      <w:start w:val="1"/>
      <w:numFmt w:val="bullet"/>
      <w:lvlText w:val=""/>
      <w:lvlJc w:val="left"/>
      <w:pPr>
        <w:tabs>
          <w:tab w:val="num" w:pos="5601"/>
        </w:tabs>
        <w:ind w:left="5601" w:hanging="360"/>
      </w:pPr>
      <w:rPr>
        <w:rFonts w:ascii="Wingdings" w:hAnsi="Wingdings" w:hint="default"/>
      </w:rPr>
    </w:lvl>
    <w:lvl w:ilvl="6">
      <w:start w:val="1"/>
      <w:numFmt w:val="bullet"/>
      <w:lvlText w:val=""/>
      <w:lvlJc w:val="left"/>
      <w:pPr>
        <w:tabs>
          <w:tab w:val="num" w:pos="6321"/>
        </w:tabs>
        <w:ind w:left="6321" w:hanging="360"/>
      </w:pPr>
      <w:rPr>
        <w:rFonts w:ascii="Symbol" w:hAnsi="Symbol" w:hint="default"/>
      </w:rPr>
    </w:lvl>
    <w:lvl w:ilvl="7">
      <w:start w:val="1"/>
      <w:numFmt w:val="bullet"/>
      <w:lvlText w:val="o"/>
      <w:lvlJc w:val="left"/>
      <w:pPr>
        <w:tabs>
          <w:tab w:val="num" w:pos="7041"/>
        </w:tabs>
        <w:ind w:left="7041" w:hanging="360"/>
      </w:pPr>
      <w:rPr>
        <w:rFonts w:ascii="Courier New" w:hAnsi="Courier New" w:hint="default"/>
      </w:rPr>
    </w:lvl>
    <w:lvl w:ilvl="8">
      <w:start w:val="1"/>
      <w:numFmt w:val="bullet"/>
      <w:lvlText w:val=""/>
      <w:lvlJc w:val="left"/>
      <w:pPr>
        <w:tabs>
          <w:tab w:val="num" w:pos="7761"/>
        </w:tabs>
        <w:ind w:left="7761" w:hanging="360"/>
      </w:pPr>
      <w:rPr>
        <w:rFonts w:ascii="Wingdings" w:hAnsi="Wingdings" w:hint="default"/>
      </w:rPr>
    </w:lvl>
  </w:abstractNum>
  <w:abstractNum w:abstractNumId="15" w15:restartNumberingAfterBreak="0">
    <w:nsid w:val="11F478D5"/>
    <w:multiLevelType w:val="multilevel"/>
    <w:tmpl w:val="D528FB7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16" w15:restartNumberingAfterBreak="0">
    <w:nsid w:val="181C2858"/>
    <w:multiLevelType w:val="multilevel"/>
    <w:tmpl w:val="4C525CD4"/>
    <w:lvl w:ilvl="0">
      <w:start w:val="1"/>
      <w:numFmt w:val="bullet"/>
      <w:lvlText w:val=""/>
      <w:lvlJc w:val="left"/>
      <w:pPr>
        <w:tabs>
          <w:tab w:val="num" w:pos="1999"/>
        </w:tabs>
        <w:ind w:left="1999" w:hanging="360"/>
      </w:pPr>
      <w:rPr>
        <w:rFonts w:ascii="Symbol" w:hAnsi="Symbol" w:hint="default"/>
      </w:rPr>
    </w:lvl>
    <w:lvl w:ilvl="1">
      <w:start w:val="1"/>
      <w:numFmt w:val="bullet"/>
      <w:lvlText w:val="o"/>
      <w:lvlJc w:val="left"/>
      <w:pPr>
        <w:tabs>
          <w:tab w:val="num" w:pos="3079"/>
        </w:tabs>
        <w:ind w:left="3079" w:hanging="360"/>
      </w:pPr>
      <w:rPr>
        <w:rFonts w:ascii="Courier New" w:hAnsi="Courier New" w:hint="default"/>
      </w:rPr>
    </w:lvl>
    <w:lvl w:ilvl="2">
      <w:start w:val="1"/>
      <w:numFmt w:val="bullet"/>
      <w:lvlText w:val=""/>
      <w:lvlJc w:val="left"/>
      <w:pPr>
        <w:tabs>
          <w:tab w:val="num" w:pos="3799"/>
        </w:tabs>
        <w:ind w:left="3799" w:hanging="360"/>
      </w:pPr>
      <w:rPr>
        <w:rFonts w:ascii="Wingdings" w:hAnsi="Wingdings" w:hint="default"/>
      </w:rPr>
    </w:lvl>
    <w:lvl w:ilvl="3">
      <w:start w:val="1"/>
      <w:numFmt w:val="bullet"/>
      <w:lvlText w:val=""/>
      <w:lvlJc w:val="left"/>
      <w:pPr>
        <w:tabs>
          <w:tab w:val="num" w:pos="4519"/>
        </w:tabs>
        <w:ind w:left="4519" w:hanging="360"/>
      </w:pPr>
      <w:rPr>
        <w:rFonts w:ascii="Symbol" w:hAnsi="Symbol" w:hint="default"/>
      </w:rPr>
    </w:lvl>
    <w:lvl w:ilvl="4">
      <w:start w:val="1"/>
      <w:numFmt w:val="bullet"/>
      <w:lvlText w:val="o"/>
      <w:lvlJc w:val="left"/>
      <w:pPr>
        <w:tabs>
          <w:tab w:val="num" w:pos="5239"/>
        </w:tabs>
        <w:ind w:left="5239" w:hanging="360"/>
      </w:pPr>
      <w:rPr>
        <w:rFonts w:ascii="Courier New" w:hAnsi="Courier New" w:hint="default"/>
      </w:rPr>
    </w:lvl>
    <w:lvl w:ilvl="5">
      <w:start w:val="1"/>
      <w:numFmt w:val="bullet"/>
      <w:lvlText w:val=""/>
      <w:lvlJc w:val="left"/>
      <w:pPr>
        <w:tabs>
          <w:tab w:val="num" w:pos="5959"/>
        </w:tabs>
        <w:ind w:left="5959" w:hanging="360"/>
      </w:pPr>
      <w:rPr>
        <w:rFonts w:ascii="Wingdings" w:hAnsi="Wingdings" w:hint="default"/>
      </w:rPr>
    </w:lvl>
    <w:lvl w:ilvl="6">
      <w:start w:val="1"/>
      <w:numFmt w:val="bullet"/>
      <w:lvlText w:val=""/>
      <w:lvlJc w:val="left"/>
      <w:pPr>
        <w:tabs>
          <w:tab w:val="num" w:pos="6679"/>
        </w:tabs>
        <w:ind w:left="6679" w:hanging="360"/>
      </w:pPr>
      <w:rPr>
        <w:rFonts w:ascii="Symbol" w:hAnsi="Symbol" w:hint="default"/>
      </w:rPr>
    </w:lvl>
    <w:lvl w:ilvl="7">
      <w:start w:val="1"/>
      <w:numFmt w:val="bullet"/>
      <w:lvlText w:val="o"/>
      <w:lvlJc w:val="left"/>
      <w:pPr>
        <w:tabs>
          <w:tab w:val="num" w:pos="7399"/>
        </w:tabs>
        <w:ind w:left="7399" w:hanging="360"/>
      </w:pPr>
      <w:rPr>
        <w:rFonts w:ascii="Courier New" w:hAnsi="Courier New" w:hint="default"/>
      </w:rPr>
    </w:lvl>
    <w:lvl w:ilvl="8">
      <w:start w:val="1"/>
      <w:numFmt w:val="bullet"/>
      <w:lvlText w:val=""/>
      <w:lvlJc w:val="left"/>
      <w:pPr>
        <w:tabs>
          <w:tab w:val="num" w:pos="8119"/>
        </w:tabs>
        <w:ind w:left="8119" w:hanging="360"/>
      </w:pPr>
      <w:rPr>
        <w:rFonts w:ascii="Wingdings" w:hAnsi="Wingdings" w:hint="default"/>
      </w:rPr>
    </w:lvl>
  </w:abstractNum>
  <w:abstractNum w:abstractNumId="17" w15:restartNumberingAfterBreak="0">
    <w:nsid w:val="1C4E0345"/>
    <w:multiLevelType w:val="singleLevel"/>
    <w:tmpl w:val="2EF0F43C"/>
    <w:lvl w:ilvl="0">
      <w:start w:val="1"/>
      <w:numFmt w:val="lowerLetter"/>
      <w:lvlText w:val="%1."/>
      <w:legacy w:legacy="1" w:legacySpace="0" w:legacyIndent="283"/>
      <w:lvlJc w:val="left"/>
      <w:pPr>
        <w:ind w:left="1922" w:hanging="283"/>
      </w:pPr>
    </w:lvl>
  </w:abstractNum>
  <w:abstractNum w:abstractNumId="18" w15:restartNumberingAfterBreak="0">
    <w:nsid w:val="1DDA6979"/>
    <w:multiLevelType w:val="singleLevel"/>
    <w:tmpl w:val="2EF0F43C"/>
    <w:lvl w:ilvl="0">
      <w:start w:val="1"/>
      <w:numFmt w:val="lowerLetter"/>
      <w:lvlText w:val="%1."/>
      <w:legacy w:legacy="1" w:legacySpace="0" w:legacyIndent="283"/>
      <w:lvlJc w:val="left"/>
      <w:pPr>
        <w:ind w:left="1922" w:hanging="283"/>
      </w:pPr>
    </w:lvl>
  </w:abstractNum>
  <w:abstractNum w:abstractNumId="19" w15:restartNumberingAfterBreak="0">
    <w:nsid w:val="215F5FF4"/>
    <w:multiLevelType w:val="hybridMultilevel"/>
    <w:tmpl w:val="17789546"/>
    <w:lvl w:ilvl="0" w:tplc="9E8E45DA">
      <w:start w:val="1"/>
      <w:numFmt w:val="bullet"/>
      <w:pStyle w:val="BulletList3"/>
      <w:lvlText w:val=""/>
      <w:lvlJc w:val="left"/>
      <w:pPr>
        <w:tabs>
          <w:tab w:val="num" w:pos="2356"/>
        </w:tabs>
        <w:ind w:left="2356" w:hanging="360"/>
      </w:pPr>
      <w:rPr>
        <w:rFonts w:ascii="Symbol" w:hAnsi="Symbol" w:hint="default"/>
      </w:rPr>
    </w:lvl>
    <w:lvl w:ilvl="1" w:tplc="04090003" w:tentative="1">
      <w:start w:val="1"/>
      <w:numFmt w:val="bullet"/>
      <w:lvlText w:val="o"/>
      <w:lvlJc w:val="left"/>
      <w:pPr>
        <w:tabs>
          <w:tab w:val="num" w:pos="3442"/>
        </w:tabs>
        <w:ind w:left="3442" w:hanging="360"/>
      </w:pPr>
      <w:rPr>
        <w:rFonts w:ascii="Courier New" w:hAnsi="Courier New" w:hint="default"/>
      </w:rPr>
    </w:lvl>
    <w:lvl w:ilvl="2" w:tplc="04090005" w:tentative="1">
      <w:start w:val="1"/>
      <w:numFmt w:val="bullet"/>
      <w:lvlText w:val=""/>
      <w:lvlJc w:val="left"/>
      <w:pPr>
        <w:tabs>
          <w:tab w:val="num" w:pos="4162"/>
        </w:tabs>
        <w:ind w:left="4162" w:hanging="360"/>
      </w:pPr>
      <w:rPr>
        <w:rFonts w:ascii="Wingdings" w:hAnsi="Wingdings" w:hint="default"/>
      </w:rPr>
    </w:lvl>
    <w:lvl w:ilvl="3" w:tplc="04090001" w:tentative="1">
      <w:start w:val="1"/>
      <w:numFmt w:val="bullet"/>
      <w:lvlText w:val=""/>
      <w:lvlJc w:val="left"/>
      <w:pPr>
        <w:tabs>
          <w:tab w:val="num" w:pos="4882"/>
        </w:tabs>
        <w:ind w:left="4882" w:hanging="360"/>
      </w:pPr>
      <w:rPr>
        <w:rFonts w:ascii="Symbol" w:hAnsi="Symbol" w:hint="default"/>
      </w:rPr>
    </w:lvl>
    <w:lvl w:ilvl="4" w:tplc="04090003" w:tentative="1">
      <w:start w:val="1"/>
      <w:numFmt w:val="bullet"/>
      <w:lvlText w:val="o"/>
      <w:lvlJc w:val="left"/>
      <w:pPr>
        <w:tabs>
          <w:tab w:val="num" w:pos="5602"/>
        </w:tabs>
        <w:ind w:left="5602" w:hanging="360"/>
      </w:pPr>
      <w:rPr>
        <w:rFonts w:ascii="Courier New" w:hAnsi="Courier New" w:hint="default"/>
      </w:rPr>
    </w:lvl>
    <w:lvl w:ilvl="5" w:tplc="04090005" w:tentative="1">
      <w:start w:val="1"/>
      <w:numFmt w:val="bullet"/>
      <w:lvlText w:val=""/>
      <w:lvlJc w:val="left"/>
      <w:pPr>
        <w:tabs>
          <w:tab w:val="num" w:pos="6322"/>
        </w:tabs>
        <w:ind w:left="6322" w:hanging="360"/>
      </w:pPr>
      <w:rPr>
        <w:rFonts w:ascii="Wingdings" w:hAnsi="Wingdings" w:hint="default"/>
      </w:rPr>
    </w:lvl>
    <w:lvl w:ilvl="6" w:tplc="04090001" w:tentative="1">
      <w:start w:val="1"/>
      <w:numFmt w:val="bullet"/>
      <w:lvlText w:val=""/>
      <w:lvlJc w:val="left"/>
      <w:pPr>
        <w:tabs>
          <w:tab w:val="num" w:pos="7042"/>
        </w:tabs>
        <w:ind w:left="7042" w:hanging="360"/>
      </w:pPr>
      <w:rPr>
        <w:rFonts w:ascii="Symbol" w:hAnsi="Symbol" w:hint="default"/>
      </w:rPr>
    </w:lvl>
    <w:lvl w:ilvl="7" w:tplc="04090003" w:tentative="1">
      <w:start w:val="1"/>
      <w:numFmt w:val="bullet"/>
      <w:lvlText w:val="o"/>
      <w:lvlJc w:val="left"/>
      <w:pPr>
        <w:tabs>
          <w:tab w:val="num" w:pos="7762"/>
        </w:tabs>
        <w:ind w:left="7762" w:hanging="360"/>
      </w:pPr>
      <w:rPr>
        <w:rFonts w:ascii="Courier New" w:hAnsi="Courier New" w:hint="default"/>
      </w:rPr>
    </w:lvl>
    <w:lvl w:ilvl="8" w:tplc="04090005" w:tentative="1">
      <w:start w:val="1"/>
      <w:numFmt w:val="bullet"/>
      <w:lvlText w:val=""/>
      <w:lvlJc w:val="left"/>
      <w:pPr>
        <w:tabs>
          <w:tab w:val="num" w:pos="8482"/>
        </w:tabs>
        <w:ind w:left="8482" w:hanging="360"/>
      </w:pPr>
      <w:rPr>
        <w:rFonts w:ascii="Wingdings" w:hAnsi="Wingdings" w:hint="default"/>
      </w:rPr>
    </w:lvl>
  </w:abstractNum>
  <w:abstractNum w:abstractNumId="20" w15:restartNumberingAfterBreak="0">
    <w:nsid w:val="2327458E"/>
    <w:multiLevelType w:val="multilevel"/>
    <w:tmpl w:val="BAB2C1A6"/>
    <w:lvl w:ilvl="0">
      <w:start w:val="1"/>
      <w:numFmt w:val="decimal"/>
      <w:lvlRestart w:val="0"/>
      <w:lvlText w:val="%1."/>
      <w:lvlJc w:val="left"/>
      <w:pPr>
        <w:tabs>
          <w:tab w:val="num" w:pos="1281"/>
        </w:tabs>
        <w:ind w:left="1281" w:hanging="1281"/>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241904C1"/>
    <w:multiLevelType w:val="singleLevel"/>
    <w:tmpl w:val="BAB2C1A6"/>
    <w:lvl w:ilvl="0">
      <w:start w:val="1"/>
      <w:numFmt w:val="decimal"/>
      <w:lvlText w:val="%1."/>
      <w:legacy w:legacy="1" w:legacySpace="0" w:legacyIndent="283"/>
      <w:lvlJc w:val="left"/>
      <w:pPr>
        <w:ind w:left="283" w:hanging="283"/>
      </w:pPr>
    </w:lvl>
  </w:abstractNum>
  <w:abstractNum w:abstractNumId="22" w15:restartNumberingAfterBreak="0">
    <w:nsid w:val="28B02A51"/>
    <w:multiLevelType w:val="hybridMultilevel"/>
    <w:tmpl w:val="4C525CD4"/>
    <w:lvl w:ilvl="0" w:tplc="F6EC5A7C">
      <w:start w:val="1"/>
      <w:numFmt w:val="bullet"/>
      <w:pStyle w:val="BulletList2"/>
      <w:lvlText w:val=""/>
      <w:lvlJc w:val="left"/>
      <w:pPr>
        <w:tabs>
          <w:tab w:val="num" w:pos="1999"/>
        </w:tabs>
        <w:ind w:left="1999" w:hanging="360"/>
      </w:pPr>
      <w:rPr>
        <w:rFonts w:ascii="Symbol" w:hAnsi="Symbol" w:hint="default"/>
      </w:rPr>
    </w:lvl>
    <w:lvl w:ilvl="1" w:tplc="04090003" w:tentative="1">
      <w:start w:val="1"/>
      <w:numFmt w:val="bullet"/>
      <w:lvlText w:val="o"/>
      <w:lvlJc w:val="left"/>
      <w:pPr>
        <w:tabs>
          <w:tab w:val="num" w:pos="3079"/>
        </w:tabs>
        <w:ind w:left="3079" w:hanging="360"/>
      </w:pPr>
      <w:rPr>
        <w:rFonts w:ascii="Courier New" w:hAnsi="Courier New" w:hint="default"/>
      </w:rPr>
    </w:lvl>
    <w:lvl w:ilvl="2" w:tplc="04090005" w:tentative="1">
      <w:start w:val="1"/>
      <w:numFmt w:val="bullet"/>
      <w:lvlText w:val=""/>
      <w:lvlJc w:val="left"/>
      <w:pPr>
        <w:tabs>
          <w:tab w:val="num" w:pos="3799"/>
        </w:tabs>
        <w:ind w:left="3799" w:hanging="360"/>
      </w:pPr>
      <w:rPr>
        <w:rFonts w:ascii="Wingdings" w:hAnsi="Wingdings" w:hint="default"/>
      </w:rPr>
    </w:lvl>
    <w:lvl w:ilvl="3" w:tplc="04090001" w:tentative="1">
      <w:start w:val="1"/>
      <w:numFmt w:val="bullet"/>
      <w:lvlText w:val=""/>
      <w:lvlJc w:val="left"/>
      <w:pPr>
        <w:tabs>
          <w:tab w:val="num" w:pos="4519"/>
        </w:tabs>
        <w:ind w:left="4519" w:hanging="360"/>
      </w:pPr>
      <w:rPr>
        <w:rFonts w:ascii="Symbol" w:hAnsi="Symbol" w:hint="default"/>
      </w:rPr>
    </w:lvl>
    <w:lvl w:ilvl="4" w:tplc="04090003" w:tentative="1">
      <w:start w:val="1"/>
      <w:numFmt w:val="bullet"/>
      <w:lvlText w:val="o"/>
      <w:lvlJc w:val="left"/>
      <w:pPr>
        <w:tabs>
          <w:tab w:val="num" w:pos="5239"/>
        </w:tabs>
        <w:ind w:left="5239" w:hanging="360"/>
      </w:pPr>
      <w:rPr>
        <w:rFonts w:ascii="Courier New" w:hAnsi="Courier New" w:hint="default"/>
      </w:rPr>
    </w:lvl>
    <w:lvl w:ilvl="5" w:tplc="04090005" w:tentative="1">
      <w:start w:val="1"/>
      <w:numFmt w:val="bullet"/>
      <w:lvlText w:val=""/>
      <w:lvlJc w:val="left"/>
      <w:pPr>
        <w:tabs>
          <w:tab w:val="num" w:pos="5959"/>
        </w:tabs>
        <w:ind w:left="5959" w:hanging="360"/>
      </w:pPr>
      <w:rPr>
        <w:rFonts w:ascii="Wingdings" w:hAnsi="Wingdings" w:hint="default"/>
      </w:rPr>
    </w:lvl>
    <w:lvl w:ilvl="6" w:tplc="04090001" w:tentative="1">
      <w:start w:val="1"/>
      <w:numFmt w:val="bullet"/>
      <w:lvlText w:val=""/>
      <w:lvlJc w:val="left"/>
      <w:pPr>
        <w:tabs>
          <w:tab w:val="num" w:pos="6679"/>
        </w:tabs>
        <w:ind w:left="6679" w:hanging="360"/>
      </w:pPr>
      <w:rPr>
        <w:rFonts w:ascii="Symbol" w:hAnsi="Symbol" w:hint="default"/>
      </w:rPr>
    </w:lvl>
    <w:lvl w:ilvl="7" w:tplc="04090003" w:tentative="1">
      <w:start w:val="1"/>
      <w:numFmt w:val="bullet"/>
      <w:lvlText w:val="o"/>
      <w:lvlJc w:val="left"/>
      <w:pPr>
        <w:tabs>
          <w:tab w:val="num" w:pos="7399"/>
        </w:tabs>
        <w:ind w:left="7399" w:hanging="360"/>
      </w:pPr>
      <w:rPr>
        <w:rFonts w:ascii="Courier New" w:hAnsi="Courier New" w:hint="default"/>
      </w:rPr>
    </w:lvl>
    <w:lvl w:ilvl="8" w:tplc="04090005" w:tentative="1">
      <w:start w:val="1"/>
      <w:numFmt w:val="bullet"/>
      <w:lvlText w:val=""/>
      <w:lvlJc w:val="left"/>
      <w:pPr>
        <w:tabs>
          <w:tab w:val="num" w:pos="8119"/>
        </w:tabs>
        <w:ind w:left="8119" w:hanging="360"/>
      </w:pPr>
      <w:rPr>
        <w:rFonts w:ascii="Wingdings" w:hAnsi="Wingdings" w:hint="default"/>
      </w:rPr>
    </w:lvl>
  </w:abstractNum>
  <w:abstractNum w:abstractNumId="23" w15:restartNumberingAfterBreak="0">
    <w:nsid w:val="307E173F"/>
    <w:multiLevelType w:val="singleLevel"/>
    <w:tmpl w:val="2EF0F43C"/>
    <w:lvl w:ilvl="0">
      <w:start w:val="1"/>
      <w:numFmt w:val="lowerLetter"/>
      <w:lvlText w:val="%1."/>
      <w:legacy w:legacy="1" w:legacySpace="0" w:legacyIndent="283"/>
      <w:lvlJc w:val="left"/>
      <w:pPr>
        <w:ind w:left="1922" w:hanging="283"/>
      </w:pPr>
    </w:lvl>
  </w:abstractNum>
  <w:abstractNum w:abstractNumId="24" w15:restartNumberingAfterBreak="0">
    <w:nsid w:val="31596648"/>
    <w:multiLevelType w:val="multilevel"/>
    <w:tmpl w:val="784ED8A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9C15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45E26D0"/>
    <w:multiLevelType w:val="multilevel"/>
    <w:tmpl w:val="93A6C40E"/>
    <w:lvl w:ilvl="0">
      <w:start w:val="1"/>
      <w:numFmt w:val="decimal"/>
      <w:lvlText w:val="%1."/>
      <w:lvlJc w:val="left"/>
      <w:pPr>
        <w:tabs>
          <w:tab w:val="num" w:pos="1281"/>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27" w15:restartNumberingAfterBreak="0">
    <w:nsid w:val="35177BED"/>
    <w:multiLevelType w:val="hybridMultilevel"/>
    <w:tmpl w:val="67163FC2"/>
    <w:lvl w:ilvl="0" w:tplc="36A4A098">
      <w:start w:val="1"/>
      <w:numFmt w:val="bullet"/>
      <w:pStyle w:val="TableBulletList"/>
      <w:lvlText w:val=""/>
      <w:lvlJc w:val="left"/>
      <w:pPr>
        <w:tabs>
          <w:tab w:val="num" w:pos="284"/>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57754AA"/>
    <w:multiLevelType w:val="singleLevel"/>
    <w:tmpl w:val="BAB2C1A6"/>
    <w:lvl w:ilvl="0">
      <w:start w:val="1"/>
      <w:numFmt w:val="decimal"/>
      <w:lvlText w:val="%1."/>
      <w:legacy w:legacy="1" w:legacySpace="0" w:legacyIndent="283"/>
      <w:lvlJc w:val="left"/>
      <w:pPr>
        <w:ind w:left="283" w:hanging="283"/>
      </w:pPr>
    </w:lvl>
  </w:abstractNum>
  <w:abstractNum w:abstractNumId="29" w15:restartNumberingAfterBreak="0">
    <w:nsid w:val="396A497F"/>
    <w:multiLevelType w:val="multilevel"/>
    <w:tmpl w:val="17789546"/>
    <w:lvl w:ilvl="0">
      <w:start w:val="1"/>
      <w:numFmt w:val="bullet"/>
      <w:lvlText w:val=""/>
      <w:lvlJc w:val="left"/>
      <w:pPr>
        <w:tabs>
          <w:tab w:val="num" w:pos="2356"/>
        </w:tabs>
        <w:ind w:left="2356" w:hanging="360"/>
      </w:pPr>
      <w:rPr>
        <w:rFonts w:ascii="Symbol" w:hAnsi="Symbol" w:hint="default"/>
      </w:rPr>
    </w:lvl>
    <w:lvl w:ilvl="1">
      <w:start w:val="1"/>
      <w:numFmt w:val="bullet"/>
      <w:lvlText w:val="o"/>
      <w:lvlJc w:val="left"/>
      <w:pPr>
        <w:tabs>
          <w:tab w:val="num" w:pos="3442"/>
        </w:tabs>
        <w:ind w:left="3442" w:hanging="360"/>
      </w:pPr>
      <w:rPr>
        <w:rFonts w:ascii="Courier New" w:hAnsi="Courier New" w:hint="default"/>
      </w:rPr>
    </w:lvl>
    <w:lvl w:ilvl="2">
      <w:start w:val="1"/>
      <w:numFmt w:val="bullet"/>
      <w:lvlText w:val=""/>
      <w:lvlJc w:val="left"/>
      <w:pPr>
        <w:tabs>
          <w:tab w:val="num" w:pos="4162"/>
        </w:tabs>
        <w:ind w:left="4162" w:hanging="360"/>
      </w:pPr>
      <w:rPr>
        <w:rFonts w:ascii="Wingdings" w:hAnsi="Wingdings" w:hint="default"/>
      </w:rPr>
    </w:lvl>
    <w:lvl w:ilvl="3">
      <w:start w:val="1"/>
      <w:numFmt w:val="bullet"/>
      <w:lvlText w:val=""/>
      <w:lvlJc w:val="left"/>
      <w:pPr>
        <w:tabs>
          <w:tab w:val="num" w:pos="4882"/>
        </w:tabs>
        <w:ind w:left="4882" w:hanging="360"/>
      </w:pPr>
      <w:rPr>
        <w:rFonts w:ascii="Symbol" w:hAnsi="Symbol" w:hint="default"/>
      </w:rPr>
    </w:lvl>
    <w:lvl w:ilvl="4">
      <w:start w:val="1"/>
      <w:numFmt w:val="bullet"/>
      <w:lvlText w:val="o"/>
      <w:lvlJc w:val="left"/>
      <w:pPr>
        <w:tabs>
          <w:tab w:val="num" w:pos="5602"/>
        </w:tabs>
        <w:ind w:left="5602" w:hanging="360"/>
      </w:pPr>
      <w:rPr>
        <w:rFonts w:ascii="Courier New" w:hAnsi="Courier New" w:hint="default"/>
      </w:rPr>
    </w:lvl>
    <w:lvl w:ilvl="5">
      <w:start w:val="1"/>
      <w:numFmt w:val="bullet"/>
      <w:lvlText w:val=""/>
      <w:lvlJc w:val="left"/>
      <w:pPr>
        <w:tabs>
          <w:tab w:val="num" w:pos="6322"/>
        </w:tabs>
        <w:ind w:left="6322" w:hanging="360"/>
      </w:pPr>
      <w:rPr>
        <w:rFonts w:ascii="Wingdings" w:hAnsi="Wingdings" w:hint="default"/>
      </w:rPr>
    </w:lvl>
    <w:lvl w:ilvl="6">
      <w:start w:val="1"/>
      <w:numFmt w:val="bullet"/>
      <w:lvlText w:val=""/>
      <w:lvlJc w:val="left"/>
      <w:pPr>
        <w:tabs>
          <w:tab w:val="num" w:pos="7042"/>
        </w:tabs>
        <w:ind w:left="7042" w:hanging="360"/>
      </w:pPr>
      <w:rPr>
        <w:rFonts w:ascii="Symbol" w:hAnsi="Symbol" w:hint="default"/>
      </w:rPr>
    </w:lvl>
    <w:lvl w:ilvl="7">
      <w:start w:val="1"/>
      <w:numFmt w:val="bullet"/>
      <w:lvlText w:val="o"/>
      <w:lvlJc w:val="left"/>
      <w:pPr>
        <w:tabs>
          <w:tab w:val="num" w:pos="7762"/>
        </w:tabs>
        <w:ind w:left="7762" w:hanging="360"/>
      </w:pPr>
      <w:rPr>
        <w:rFonts w:ascii="Courier New" w:hAnsi="Courier New" w:hint="default"/>
      </w:rPr>
    </w:lvl>
    <w:lvl w:ilvl="8">
      <w:start w:val="1"/>
      <w:numFmt w:val="bullet"/>
      <w:lvlText w:val=""/>
      <w:lvlJc w:val="left"/>
      <w:pPr>
        <w:tabs>
          <w:tab w:val="num" w:pos="8482"/>
        </w:tabs>
        <w:ind w:left="8482" w:hanging="360"/>
      </w:pPr>
      <w:rPr>
        <w:rFonts w:ascii="Wingdings" w:hAnsi="Wingdings" w:hint="default"/>
      </w:rPr>
    </w:lvl>
  </w:abstractNum>
  <w:abstractNum w:abstractNumId="30" w15:restartNumberingAfterBreak="0">
    <w:nsid w:val="3D7736E1"/>
    <w:multiLevelType w:val="singleLevel"/>
    <w:tmpl w:val="2EF0F43C"/>
    <w:lvl w:ilvl="0">
      <w:start w:val="1"/>
      <w:numFmt w:val="lowerLetter"/>
      <w:lvlText w:val="%1."/>
      <w:legacy w:legacy="1" w:legacySpace="0" w:legacyIndent="283"/>
      <w:lvlJc w:val="left"/>
      <w:pPr>
        <w:ind w:left="1922" w:hanging="283"/>
      </w:pPr>
    </w:lvl>
  </w:abstractNum>
  <w:abstractNum w:abstractNumId="31" w15:restartNumberingAfterBreak="0">
    <w:nsid w:val="4C3E3354"/>
    <w:multiLevelType w:val="hybridMultilevel"/>
    <w:tmpl w:val="BB0E86E0"/>
    <w:lvl w:ilvl="0" w:tplc="B6B27E18">
      <w:start w:val="1"/>
      <w:numFmt w:val="bullet"/>
      <w:pStyle w:val="BulletList1"/>
      <w:lvlText w:val=""/>
      <w:lvlJc w:val="left"/>
      <w:pPr>
        <w:tabs>
          <w:tab w:val="num" w:pos="1641"/>
        </w:tabs>
        <w:ind w:left="164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abstractNum w:abstractNumId="32" w15:restartNumberingAfterBreak="0">
    <w:nsid w:val="55376ABA"/>
    <w:multiLevelType w:val="singleLevel"/>
    <w:tmpl w:val="BAB2C1A6"/>
    <w:lvl w:ilvl="0">
      <w:start w:val="1"/>
      <w:numFmt w:val="decimal"/>
      <w:lvlText w:val="%1."/>
      <w:legacy w:legacy="1" w:legacySpace="0" w:legacyIndent="283"/>
      <w:lvlJc w:val="left"/>
      <w:pPr>
        <w:ind w:left="283" w:hanging="283"/>
      </w:pPr>
    </w:lvl>
  </w:abstractNum>
  <w:abstractNum w:abstractNumId="33" w15:restartNumberingAfterBreak="0">
    <w:nsid w:val="56A24619"/>
    <w:multiLevelType w:val="multilevel"/>
    <w:tmpl w:val="3106F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2401DF"/>
    <w:multiLevelType w:val="hybridMultilevel"/>
    <w:tmpl w:val="847C118E"/>
    <w:lvl w:ilvl="0" w:tplc="9258B516">
      <w:start w:val="1"/>
      <w:numFmt w:val="bullet"/>
      <w:pStyle w:val="TableBulletListSmall"/>
      <w:lvlText w:val=""/>
      <w:lvlJc w:val="left"/>
      <w:pPr>
        <w:tabs>
          <w:tab w:val="num" w:pos="284"/>
        </w:tabs>
        <w:ind w:left="0" w:firstLine="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EC148E"/>
    <w:multiLevelType w:val="singleLevel"/>
    <w:tmpl w:val="BAB2C1A6"/>
    <w:lvl w:ilvl="0">
      <w:start w:val="1"/>
      <w:numFmt w:val="decimal"/>
      <w:lvlText w:val="%1."/>
      <w:legacy w:legacy="1" w:legacySpace="0" w:legacyIndent="283"/>
      <w:lvlJc w:val="left"/>
      <w:pPr>
        <w:ind w:left="1564" w:hanging="283"/>
      </w:pPr>
    </w:lvl>
  </w:abstractNum>
  <w:abstractNum w:abstractNumId="36" w15:restartNumberingAfterBreak="0">
    <w:nsid w:val="6F196D56"/>
    <w:multiLevelType w:val="multilevel"/>
    <w:tmpl w:val="4E162666"/>
    <w:lvl w:ilvl="0">
      <w:start w:val="1"/>
      <w:numFmt w:val="decimal"/>
      <w:lvlText w:val="%1."/>
      <w:lvlJc w:val="left"/>
      <w:pPr>
        <w:tabs>
          <w:tab w:val="num" w:pos="1281"/>
        </w:tabs>
        <w:ind w:left="1281" w:hanging="1281"/>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37" w15:restartNumberingAfterBreak="0">
    <w:nsid w:val="773F78FA"/>
    <w:multiLevelType w:val="multilevel"/>
    <w:tmpl w:val="CF48B16A"/>
    <w:lvl w:ilvl="0">
      <w:start w:val="1"/>
      <w:numFmt w:val="decimal"/>
      <w:lvlText w:val="%1."/>
      <w:lvlJc w:val="left"/>
      <w:pPr>
        <w:tabs>
          <w:tab w:val="num" w:pos="1281"/>
        </w:tabs>
        <w:ind w:left="0" w:firstLine="0"/>
      </w:pPr>
      <w:rPr>
        <w:rFonts w:hint="default"/>
      </w:rPr>
    </w:lvl>
    <w:lvl w:ilvl="1">
      <w:start w:val="1"/>
      <w:numFmt w:val="decimal"/>
      <w:lvlText w:val="%1.%2"/>
      <w:lvlJc w:val="left"/>
      <w:pPr>
        <w:tabs>
          <w:tab w:val="num" w:pos="-1281"/>
        </w:tabs>
        <w:ind w:left="-1281" w:firstLine="0"/>
      </w:pPr>
      <w:rPr>
        <w:rFonts w:hint="default"/>
      </w:rPr>
    </w:lvl>
    <w:lvl w:ilvl="2">
      <w:start w:val="1"/>
      <w:numFmt w:val="decimal"/>
      <w:lvlText w:val="%1.%2.%3"/>
      <w:lvlJc w:val="left"/>
      <w:pPr>
        <w:tabs>
          <w:tab w:val="num" w:pos="-1281"/>
        </w:tabs>
        <w:ind w:left="-1281" w:firstLine="0"/>
      </w:pPr>
      <w:rPr>
        <w:rFonts w:hint="default"/>
      </w:rPr>
    </w:lvl>
    <w:lvl w:ilvl="3">
      <w:start w:val="1"/>
      <w:numFmt w:val="decimal"/>
      <w:lvlText w:val="%1.%2.%3.%4"/>
      <w:lvlJc w:val="left"/>
      <w:pPr>
        <w:tabs>
          <w:tab w:val="num" w:pos="-1281"/>
        </w:tabs>
        <w:ind w:left="-1281" w:firstLine="0"/>
      </w:pPr>
      <w:rPr>
        <w:rFonts w:hint="default"/>
      </w:rPr>
    </w:lvl>
    <w:lvl w:ilvl="4">
      <w:start w:val="1"/>
      <w:numFmt w:val="decimal"/>
      <w:lvlText w:val="%1.%2.%3.%4.%5"/>
      <w:lvlJc w:val="left"/>
      <w:pPr>
        <w:tabs>
          <w:tab w:val="num" w:pos="-1281"/>
        </w:tabs>
        <w:ind w:left="-1281" w:firstLine="0"/>
      </w:pPr>
      <w:rPr>
        <w:rFonts w:hint="default"/>
      </w:rPr>
    </w:lvl>
    <w:lvl w:ilvl="5">
      <w:start w:val="1"/>
      <w:numFmt w:val="decimal"/>
      <w:lvlText w:val="%1.%2.%3.%4.%5.%6"/>
      <w:lvlJc w:val="left"/>
      <w:pPr>
        <w:tabs>
          <w:tab w:val="num" w:pos="-1281"/>
        </w:tabs>
        <w:ind w:left="-1281" w:firstLine="0"/>
      </w:pPr>
      <w:rPr>
        <w:rFonts w:hint="default"/>
      </w:rPr>
    </w:lvl>
    <w:lvl w:ilvl="6">
      <w:start w:val="1"/>
      <w:numFmt w:val="decimal"/>
      <w:lvlText w:val="%1.%2.%3.%4.%5.%6.%7"/>
      <w:lvlJc w:val="left"/>
      <w:pPr>
        <w:tabs>
          <w:tab w:val="num" w:pos="-1281"/>
        </w:tabs>
        <w:ind w:left="-1281" w:firstLine="0"/>
      </w:pPr>
      <w:rPr>
        <w:rFonts w:hint="default"/>
      </w:rPr>
    </w:lvl>
    <w:lvl w:ilvl="7">
      <w:start w:val="1"/>
      <w:numFmt w:val="decimal"/>
      <w:lvlText w:val="%1.%2.%3.%4.%5.%6.%7.%8"/>
      <w:lvlJc w:val="left"/>
      <w:pPr>
        <w:tabs>
          <w:tab w:val="num" w:pos="-1281"/>
        </w:tabs>
        <w:ind w:left="-1281" w:firstLine="0"/>
      </w:pPr>
      <w:rPr>
        <w:rFonts w:hint="default"/>
      </w:rPr>
    </w:lvl>
    <w:lvl w:ilvl="8">
      <w:start w:val="1"/>
      <w:numFmt w:val="decimal"/>
      <w:lvlText w:val="%1.%2.%3.%4.%5.%6.%7.%8.%9"/>
      <w:lvlJc w:val="left"/>
      <w:pPr>
        <w:tabs>
          <w:tab w:val="num" w:pos="-1281"/>
        </w:tabs>
        <w:ind w:left="-1281" w:firstLine="0"/>
      </w:pPr>
      <w:rPr>
        <w:rFonts w:hint="default"/>
      </w:rPr>
    </w:lvl>
  </w:abstractNum>
  <w:abstractNum w:abstractNumId="38" w15:restartNumberingAfterBreak="0">
    <w:nsid w:val="7A0B4179"/>
    <w:multiLevelType w:val="hybridMultilevel"/>
    <w:tmpl w:val="041E5A00"/>
    <w:lvl w:ilvl="0" w:tplc="0C50B254">
      <w:start w:val="1"/>
      <w:numFmt w:val="bullet"/>
      <w:pStyle w:val="BulletList"/>
      <w:lvlText w:val=""/>
      <w:lvlJc w:val="left"/>
      <w:pPr>
        <w:tabs>
          <w:tab w:val="num" w:pos="1641"/>
        </w:tabs>
        <w:ind w:left="1641" w:hanging="360"/>
      </w:pPr>
      <w:rPr>
        <w:rFonts w:ascii="Symbol" w:hAnsi="Symbol" w:hint="default"/>
      </w:rPr>
    </w:lvl>
    <w:lvl w:ilvl="1" w:tplc="04090003" w:tentative="1">
      <w:start w:val="1"/>
      <w:numFmt w:val="bullet"/>
      <w:lvlText w:val="o"/>
      <w:lvlJc w:val="left"/>
      <w:pPr>
        <w:tabs>
          <w:tab w:val="num" w:pos="2721"/>
        </w:tabs>
        <w:ind w:left="2721" w:hanging="360"/>
      </w:pPr>
      <w:rPr>
        <w:rFonts w:ascii="Courier New" w:hAnsi="Courier New" w:hint="default"/>
      </w:rPr>
    </w:lvl>
    <w:lvl w:ilvl="2" w:tplc="04090005" w:tentative="1">
      <w:start w:val="1"/>
      <w:numFmt w:val="bullet"/>
      <w:lvlText w:val=""/>
      <w:lvlJc w:val="left"/>
      <w:pPr>
        <w:tabs>
          <w:tab w:val="num" w:pos="3441"/>
        </w:tabs>
        <w:ind w:left="3441" w:hanging="360"/>
      </w:pPr>
      <w:rPr>
        <w:rFonts w:ascii="Wingdings" w:hAnsi="Wingdings" w:hint="default"/>
      </w:rPr>
    </w:lvl>
    <w:lvl w:ilvl="3" w:tplc="04090001" w:tentative="1">
      <w:start w:val="1"/>
      <w:numFmt w:val="bullet"/>
      <w:lvlText w:val=""/>
      <w:lvlJc w:val="left"/>
      <w:pPr>
        <w:tabs>
          <w:tab w:val="num" w:pos="4161"/>
        </w:tabs>
        <w:ind w:left="4161" w:hanging="360"/>
      </w:pPr>
      <w:rPr>
        <w:rFonts w:ascii="Symbol" w:hAnsi="Symbol" w:hint="default"/>
      </w:rPr>
    </w:lvl>
    <w:lvl w:ilvl="4" w:tplc="04090003" w:tentative="1">
      <w:start w:val="1"/>
      <w:numFmt w:val="bullet"/>
      <w:lvlText w:val="o"/>
      <w:lvlJc w:val="left"/>
      <w:pPr>
        <w:tabs>
          <w:tab w:val="num" w:pos="4881"/>
        </w:tabs>
        <w:ind w:left="4881" w:hanging="360"/>
      </w:pPr>
      <w:rPr>
        <w:rFonts w:ascii="Courier New" w:hAnsi="Courier New" w:hint="default"/>
      </w:rPr>
    </w:lvl>
    <w:lvl w:ilvl="5" w:tplc="04090005" w:tentative="1">
      <w:start w:val="1"/>
      <w:numFmt w:val="bullet"/>
      <w:lvlText w:val=""/>
      <w:lvlJc w:val="left"/>
      <w:pPr>
        <w:tabs>
          <w:tab w:val="num" w:pos="5601"/>
        </w:tabs>
        <w:ind w:left="5601" w:hanging="360"/>
      </w:pPr>
      <w:rPr>
        <w:rFonts w:ascii="Wingdings" w:hAnsi="Wingdings" w:hint="default"/>
      </w:rPr>
    </w:lvl>
    <w:lvl w:ilvl="6" w:tplc="04090001" w:tentative="1">
      <w:start w:val="1"/>
      <w:numFmt w:val="bullet"/>
      <w:lvlText w:val=""/>
      <w:lvlJc w:val="left"/>
      <w:pPr>
        <w:tabs>
          <w:tab w:val="num" w:pos="6321"/>
        </w:tabs>
        <w:ind w:left="6321" w:hanging="360"/>
      </w:pPr>
      <w:rPr>
        <w:rFonts w:ascii="Symbol" w:hAnsi="Symbol" w:hint="default"/>
      </w:rPr>
    </w:lvl>
    <w:lvl w:ilvl="7" w:tplc="04090003" w:tentative="1">
      <w:start w:val="1"/>
      <w:numFmt w:val="bullet"/>
      <w:lvlText w:val="o"/>
      <w:lvlJc w:val="left"/>
      <w:pPr>
        <w:tabs>
          <w:tab w:val="num" w:pos="7041"/>
        </w:tabs>
        <w:ind w:left="7041" w:hanging="360"/>
      </w:pPr>
      <w:rPr>
        <w:rFonts w:ascii="Courier New" w:hAnsi="Courier New" w:hint="default"/>
      </w:rPr>
    </w:lvl>
    <w:lvl w:ilvl="8" w:tplc="04090005" w:tentative="1">
      <w:start w:val="1"/>
      <w:numFmt w:val="bullet"/>
      <w:lvlText w:val=""/>
      <w:lvlJc w:val="left"/>
      <w:pPr>
        <w:tabs>
          <w:tab w:val="num" w:pos="7761"/>
        </w:tabs>
        <w:ind w:left="7761" w:hanging="360"/>
      </w:pPr>
      <w:rPr>
        <w:rFonts w:ascii="Wingdings" w:hAnsi="Wingdings" w:hint="default"/>
      </w:rPr>
    </w:lvl>
  </w:abstractNum>
  <w:num w:numId="1" w16cid:durableId="1292982388">
    <w:abstractNumId w:val="10"/>
  </w:num>
  <w:num w:numId="2" w16cid:durableId="493644218">
    <w:abstractNumId w:val="22"/>
  </w:num>
  <w:num w:numId="3" w16cid:durableId="2124957478">
    <w:abstractNumId w:val="31"/>
  </w:num>
  <w:num w:numId="4" w16cid:durableId="914166426">
    <w:abstractNumId w:val="19"/>
  </w:num>
  <w:num w:numId="5" w16cid:durableId="925697230">
    <w:abstractNumId w:val="38"/>
  </w:num>
  <w:num w:numId="6" w16cid:durableId="1041829574">
    <w:abstractNumId w:val="27"/>
  </w:num>
  <w:num w:numId="7" w16cid:durableId="1804304027">
    <w:abstractNumId w:val="34"/>
  </w:num>
  <w:num w:numId="8" w16cid:durableId="3167484">
    <w:abstractNumId w:val="33"/>
  </w:num>
  <w:num w:numId="9" w16cid:durableId="271936292">
    <w:abstractNumId w:val="24"/>
  </w:num>
  <w:num w:numId="10" w16cid:durableId="2141261345">
    <w:abstractNumId w:val="13"/>
  </w:num>
  <w:num w:numId="11" w16cid:durableId="815102947">
    <w:abstractNumId w:val="14"/>
  </w:num>
  <w:num w:numId="12" w16cid:durableId="946735525">
    <w:abstractNumId w:val="16"/>
  </w:num>
  <w:num w:numId="13" w16cid:durableId="702903548">
    <w:abstractNumId w:val="29"/>
  </w:num>
  <w:num w:numId="14" w16cid:durableId="1896769425">
    <w:abstractNumId w:val="25"/>
  </w:num>
  <w:num w:numId="15" w16cid:durableId="825516390">
    <w:abstractNumId w:val="37"/>
  </w:num>
  <w:num w:numId="16" w16cid:durableId="761418864">
    <w:abstractNumId w:val="15"/>
  </w:num>
  <w:num w:numId="17" w16cid:durableId="1720595755">
    <w:abstractNumId w:val="26"/>
  </w:num>
  <w:num w:numId="18" w16cid:durableId="120389805">
    <w:abstractNumId w:val="36"/>
  </w:num>
  <w:num w:numId="19" w16cid:durableId="209928654">
    <w:abstractNumId w:val="20"/>
  </w:num>
  <w:num w:numId="20" w16cid:durableId="351733012">
    <w:abstractNumId w:val="35"/>
  </w:num>
  <w:num w:numId="21" w16cid:durableId="57291180">
    <w:abstractNumId w:val="28"/>
  </w:num>
  <w:num w:numId="22" w16cid:durableId="1998802083">
    <w:abstractNumId w:val="12"/>
  </w:num>
  <w:num w:numId="23" w16cid:durableId="360132136">
    <w:abstractNumId w:val="32"/>
  </w:num>
  <w:num w:numId="24" w16cid:durableId="261186896">
    <w:abstractNumId w:val="21"/>
  </w:num>
  <w:num w:numId="25" w16cid:durableId="1069962251">
    <w:abstractNumId w:val="9"/>
  </w:num>
  <w:num w:numId="26" w16cid:durableId="2023167013">
    <w:abstractNumId w:val="7"/>
  </w:num>
  <w:num w:numId="27" w16cid:durableId="1506018914">
    <w:abstractNumId w:val="6"/>
  </w:num>
  <w:num w:numId="28" w16cid:durableId="122122662">
    <w:abstractNumId w:val="5"/>
  </w:num>
  <w:num w:numId="29" w16cid:durableId="43724670">
    <w:abstractNumId w:val="4"/>
  </w:num>
  <w:num w:numId="30" w16cid:durableId="349988795">
    <w:abstractNumId w:val="8"/>
  </w:num>
  <w:num w:numId="31" w16cid:durableId="832380407">
    <w:abstractNumId w:val="3"/>
  </w:num>
  <w:num w:numId="32" w16cid:durableId="1662004161">
    <w:abstractNumId w:val="2"/>
  </w:num>
  <w:num w:numId="33" w16cid:durableId="687758686">
    <w:abstractNumId w:val="1"/>
  </w:num>
  <w:num w:numId="34" w16cid:durableId="1734542113">
    <w:abstractNumId w:val="0"/>
  </w:num>
  <w:num w:numId="35" w16cid:durableId="1630159809">
    <w:abstractNumId w:val="30"/>
  </w:num>
  <w:num w:numId="36" w16cid:durableId="2032873005">
    <w:abstractNumId w:val="18"/>
  </w:num>
  <w:num w:numId="37" w16cid:durableId="336274851">
    <w:abstractNumId w:val="23"/>
  </w:num>
  <w:num w:numId="38" w16cid:durableId="65959375">
    <w:abstractNumId w:val="17"/>
  </w:num>
  <w:num w:numId="39" w16cid:durableId="1132287599">
    <w:abstractNumId w:val="11"/>
    <w:lvlOverride w:ilvl="0">
      <w:lvl w:ilvl="0">
        <w:start w:val="1"/>
        <w:numFmt w:val="bullet"/>
        <w:lvlText w:val=""/>
        <w:legacy w:legacy="1" w:legacySpace="0" w:legacyIndent="284"/>
        <w:lvlJc w:val="left"/>
        <w:pPr>
          <w:ind w:left="1849" w:hanging="284"/>
        </w:pPr>
        <w:rPr>
          <w:rFonts w:ascii="MS Serif" w:hAnsi="MS Serif" w:hint="default"/>
        </w:rPr>
      </w:lvl>
    </w:lvlOverride>
  </w:num>
  <w:num w:numId="40" w16cid:durableId="1797601941">
    <w:abstractNumId w:val="11"/>
    <w:lvlOverride w:ilvl="0">
      <w:lvl w:ilvl="0">
        <w:numFmt w:val="bullet"/>
        <w:lvlText w:val=""/>
        <w:legacy w:legacy="1" w:legacySpace="0" w:legacyIndent="284"/>
        <w:lvlJc w:val="left"/>
        <w:pPr>
          <w:ind w:left="1565" w:hanging="284"/>
        </w:pPr>
        <w:rPr>
          <w:rFonts w:ascii="Symbol" w:hAnsi="Symbol" w:hint="default"/>
        </w:rPr>
      </w:lvl>
    </w:lvlOverride>
  </w:num>
  <w:num w:numId="41" w16cid:durableId="993098867">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TrueTypeFonts/>
  <w:saveSubsetFonts/>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en-GB" w:vendorID="64" w:dllVersion="0" w:nlCheck="1" w:checkStyle="0"/>
  <w:activeWritingStyle w:appName="MSWord" w:lang="da-DK" w:vendorID="64" w:dllVersion="0" w:nlCheck="1" w:checkStyle="0"/>
  <w:activeWritingStyle w:appName="MSWord" w:lang="fr-FR" w:vendorID="64" w:dllVersion="0" w:nlCheck="1" w:checkStyle="0"/>
  <w:activeWritingStyle w:appName="MSWord" w:lang="en-US" w:vendorID="64" w:dllVersion="0" w:nlCheck="1" w:checkStyle="0"/>
  <w:activeWritingStyle w:appName="MSWord" w:lang="pt-BR" w:vendorID="64" w:dllVersion="0" w:nlCheck="1" w:checkStyle="0"/>
  <w:attachedTemplate r:id="rId1"/>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oNotHyphenateCaps/>
  <w:drawingGridHorizontalSpacing w:val="24"/>
  <w:drawingGridVerticalSpacing w:val="136"/>
  <w:displayHorizontalDrawingGridEvery w:val="0"/>
  <w:displayVerticalDrawingGridEvery w:val="0"/>
  <w:doNotShadeFormData/>
  <w:noPunctuationKerning/>
  <w:characterSpacingControl w:val="doNotCompress"/>
  <w:hdrShapeDefaults>
    <o:shapedefaults v:ext="edit" spidmax="2050"/>
  </w:hdrShapeDefaults>
  <w:footnotePr>
    <w:numFmt w:val="lowerRoman"/>
    <w:footnote w:id="-1"/>
    <w:footnote w:id="0"/>
  </w:footnotePr>
  <w:endnotePr>
    <w:pos w:val="sectEnd"/>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pyR" w:val="BEUMER Group 2021"/>
    <w:docVar w:name="Date" w:val="05 Oct 2021"/>
    <w:docVar w:name="DocLang" w:val="English (UK)"/>
    <w:docVar w:name="Head2" w:val="Control System"/>
    <w:docVar w:name="Head3" w:val="CMC &lt;&gt; Camera System Interface Specification RS422"/>
    <w:docVar w:name="Head4" w:val="SorterCMC.P10a"/>
    <w:docVar w:name="HeaderName" w:val="AS"/>
    <w:docVar w:name="Ini" w:val="PGP"/>
    <w:docVar w:name="Paper" w:val="A4"/>
  </w:docVars>
  <w:rsids>
    <w:rsidRoot w:val="007E522F"/>
    <w:rsid w:val="00005714"/>
    <w:rsid w:val="00016B6A"/>
    <w:rsid w:val="0004326E"/>
    <w:rsid w:val="00050A86"/>
    <w:rsid w:val="00056168"/>
    <w:rsid w:val="00062B0E"/>
    <w:rsid w:val="000913E1"/>
    <w:rsid w:val="00091A47"/>
    <w:rsid w:val="00096E27"/>
    <w:rsid w:val="000A47A1"/>
    <w:rsid w:val="000B211E"/>
    <w:rsid w:val="000E082A"/>
    <w:rsid w:val="000E3B80"/>
    <w:rsid w:val="000F08D8"/>
    <w:rsid w:val="001121CE"/>
    <w:rsid w:val="00112830"/>
    <w:rsid w:val="00117B2B"/>
    <w:rsid w:val="00120161"/>
    <w:rsid w:val="001306B0"/>
    <w:rsid w:val="001424D0"/>
    <w:rsid w:val="00142F59"/>
    <w:rsid w:val="00145658"/>
    <w:rsid w:val="001972D2"/>
    <w:rsid w:val="001A0902"/>
    <w:rsid w:val="001A6DC6"/>
    <w:rsid w:val="001B5933"/>
    <w:rsid w:val="001E3FD4"/>
    <w:rsid w:val="001E6C70"/>
    <w:rsid w:val="001F06F5"/>
    <w:rsid w:val="00200C7D"/>
    <w:rsid w:val="00220897"/>
    <w:rsid w:val="002223DD"/>
    <w:rsid w:val="00222495"/>
    <w:rsid w:val="00244313"/>
    <w:rsid w:val="002475EA"/>
    <w:rsid w:val="00251935"/>
    <w:rsid w:val="002639E6"/>
    <w:rsid w:val="0028429A"/>
    <w:rsid w:val="002866F0"/>
    <w:rsid w:val="002949F3"/>
    <w:rsid w:val="002C3DE8"/>
    <w:rsid w:val="002D0BF1"/>
    <w:rsid w:val="002D7605"/>
    <w:rsid w:val="002E6237"/>
    <w:rsid w:val="002F1A02"/>
    <w:rsid w:val="002F3484"/>
    <w:rsid w:val="002F4B7E"/>
    <w:rsid w:val="002F6EE2"/>
    <w:rsid w:val="00321DF1"/>
    <w:rsid w:val="003359F2"/>
    <w:rsid w:val="003423C9"/>
    <w:rsid w:val="0039478C"/>
    <w:rsid w:val="003A639C"/>
    <w:rsid w:val="003B2966"/>
    <w:rsid w:val="003D1238"/>
    <w:rsid w:val="003D2D66"/>
    <w:rsid w:val="003D41F0"/>
    <w:rsid w:val="003D4DBD"/>
    <w:rsid w:val="00426D30"/>
    <w:rsid w:val="004314A2"/>
    <w:rsid w:val="00432F8B"/>
    <w:rsid w:val="00444328"/>
    <w:rsid w:val="00451835"/>
    <w:rsid w:val="00457669"/>
    <w:rsid w:val="00465180"/>
    <w:rsid w:val="00474B41"/>
    <w:rsid w:val="004766A5"/>
    <w:rsid w:val="004847E1"/>
    <w:rsid w:val="00490B9C"/>
    <w:rsid w:val="004B1C39"/>
    <w:rsid w:val="004B77D2"/>
    <w:rsid w:val="004C54CB"/>
    <w:rsid w:val="004D04B9"/>
    <w:rsid w:val="004D56DB"/>
    <w:rsid w:val="004E52C4"/>
    <w:rsid w:val="004F6846"/>
    <w:rsid w:val="00501A6A"/>
    <w:rsid w:val="00503764"/>
    <w:rsid w:val="00506B59"/>
    <w:rsid w:val="00516F79"/>
    <w:rsid w:val="00577ECB"/>
    <w:rsid w:val="00577F52"/>
    <w:rsid w:val="00582690"/>
    <w:rsid w:val="005A0A3E"/>
    <w:rsid w:val="005A2C0D"/>
    <w:rsid w:val="005B3023"/>
    <w:rsid w:val="005B54F5"/>
    <w:rsid w:val="005C583A"/>
    <w:rsid w:val="005C716F"/>
    <w:rsid w:val="005D629C"/>
    <w:rsid w:val="00627D7D"/>
    <w:rsid w:val="006326EB"/>
    <w:rsid w:val="00632F6A"/>
    <w:rsid w:val="00633741"/>
    <w:rsid w:val="00645E2E"/>
    <w:rsid w:val="00655E6A"/>
    <w:rsid w:val="00656598"/>
    <w:rsid w:val="00670CCE"/>
    <w:rsid w:val="00697027"/>
    <w:rsid w:val="006B3A54"/>
    <w:rsid w:val="006B3B23"/>
    <w:rsid w:val="006C0BCE"/>
    <w:rsid w:val="006D356D"/>
    <w:rsid w:val="006D36A8"/>
    <w:rsid w:val="006D7F48"/>
    <w:rsid w:val="006E1976"/>
    <w:rsid w:val="006F2F74"/>
    <w:rsid w:val="006F4924"/>
    <w:rsid w:val="006F4BC0"/>
    <w:rsid w:val="00702A5C"/>
    <w:rsid w:val="00707DF9"/>
    <w:rsid w:val="00712D51"/>
    <w:rsid w:val="00736467"/>
    <w:rsid w:val="00740868"/>
    <w:rsid w:val="0074268E"/>
    <w:rsid w:val="00756D2C"/>
    <w:rsid w:val="00762B87"/>
    <w:rsid w:val="007633E8"/>
    <w:rsid w:val="007705A5"/>
    <w:rsid w:val="00772DFB"/>
    <w:rsid w:val="00775E76"/>
    <w:rsid w:val="007B3FD1"/>
    <w:rsid w:val="007E0988"/>
    <w:rsid w:val="007E522F"/>
    <w:rsid w:val="007F7844"/>
    <w:rsid w:val="007F7A52"/>
    <w:rsid w:val="00816004"/>
    <w:rsid w:val="00823E29"/>
    <w:rsid w:val="00826402"/>
    <w:rsid w:val="00843187"/>
    <w:rsid w:val="00861A08"/>
    <w:rsid w:val="008671EE"/>
    <w:rsid w:val="00895E59"/>
    <w:rsid w:val="008B1472"/>
    <w:rsid w:val="008B47A2"/>
    <w:rsid w:val="008B6C23"/>
    <w:rsid w:val="008B73D4"/>
    <w:rsid w:val="008F3B65"/>
    <w:rsid w:val="009006CC"/>
    <w:rsid w:val="009030D6"/>
    <w:rsid w:val="009219C8"/>
    <w:rsid w:val="009365F6"/>
    <w:rsid w:val="00936645"/>
    <w:rsid w:val="00936BFC"/>
    <w:rsid w:val="00946D69"/>
    <w:rsid w:val="009605BD"/>
    <w:rsid w:val="009658F8"/>
    <w:rsid w:val="00982FB4"/>
    <w:rsid w:val="00985C93"/>
    <w:rsid w:val="009A1F46"/>
    <w:rsid w:val="009B6060"/>
    <w:rsid w:val="009B6085"/>
    <w:rsid w:val="009C24B2"/>
    <w:rsid w:val="009D0478"/>
    <w:rsid w:val="009E20FB"/>
    <w:rsid w:val="00A01229"/>
    <w:rsid w:val="00A02471"/>
    <w:rsid w:val="00A12AB1"/>
    <w:rsid w:val="00A16640"/>
    <w:rsid w:val="00A239AF"/>
    <w:rsid w:val="00A24EBE"/>
    <w:rsid w:val="00A4073B"/>
    <w:rsid w:val="00A462E4"/>
    <w:rsid w:val="00A55B83"/>
    <w:rsid w:val="00A64DAE"/>
    <w:rsid w:val="00A73C10"/>
    <w:rsid w:val="00A73D31"/>
    <w:rsid w:val="00A90602"/>
    <w:rsid w:val="00AA59AE"/>
    <w:rsid w:val="00AC33D0"/>
    <w:rsid w:val="00AD21B5"/>
    <w:rsid w:val="00B008B9"/>
    <w:rsid w:val="00B12F98"/>
    <w:rsid w:val="00B13D02"/>
    <w:rsid w:val="00B14FC4"/>
    <w:rsid w:val="00B24861"/>
    <w:rsid w:val="00B30DB1"/>
    <w:rsid w:val="00B352A6"/>
    <w:rsid w:val="00B413BE"/>
    <w:rsid w:val="00B43146"/>
    <w:rsid w:val="00B714B6"/>
    <w:rsid w:val="00B93534"/>
    <w:rsid w:val="00B96461"/>
    <w:rsid w:val="00BA3FBF"/>
    <w:rsid w:val="00BA50B4"/>
    <w:rsid w:val="00BB70D0"/>
    <w:rsid w:val="00BC2A2B"/>
    <w:rsid w:val="00BC563D"/>
    <w:rsid w:val="00BD0613"/>
    <w:rsid w:val="00BD2483"/>
    <w:rsid w:val="00C032C9"/>
    <w:rsid w:val="00C259C6"/>
    <w:rsid w:val="00C358B4"/>
    <w:rsid w:val="00C42D43"/>
    <w:rsid w:val="00C44829"/>
    <w:rsid w:val="00C458FB"/>
    <w:rsid w:val="00C52547"/>
    <w:rsid w:val="00C554E2"/>
    <w:rsid w:val="00C56D7D"/>
    <w:rsid w:val="00C60493"/>
    <w:rsid w:val="00C7357E"/>
    <w:rsid w:val="00C8441B"/>
    <w:rsid w:val="00CA1303"/>
    <w:rsid w:val="00CB2DE7"/>
    <w:rsid w:val="00CE4FBE"/>
    <w:rsid w:val="00D0158D"/>
    <w:rsid w:val="00D16945"/>
    <w:rsid w:val="00D42425"/>
    <w:rsid w:val="00D50AEF"/>
    <w:rsid w:val="00D5250E"/>
    <w:rsid w:val="00D766D7"/>
    <w:rsid w:val="00D960DD"/>
    <w:rsid w:val="00DA330C"/>
    <w:rsid w:val="00DE05DD"/>
    <w:rsid w:val="00E13CDC"/>
    <w:rsid w:val="00E43637"/>
    <w:rsid w:val="00E51C52"/>
    <w:rsid w:val="00EA5260"/>
    <w:rsid w:val="00EB2A2F"/>
    <w:rsid w:val="00ED4A73"/>
    <w:rsid w:val="00EE0D18"/>
    <w:rsid w:val="00EE1308"/>
    <w:rsid w:val="00EE6D3B"/>
    <w:rsid w:val="00F32E53"/>
    <w:rsid w:val="00F671B4"/>
    <w:rsid w:val="00F72831"/>
    <w:rsid w:val="00F83C61"/>
    <w:rsid w:val="00F87A2C"/>
    <w:rsid w:val="00FA4BF4"/>
    <w:rsid w:val="00FC6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A581F"/>
  <w15:chartTrackingRefBased/>
  <w15:docId w15:val="{178F6F49-80F3-486D-A867-BD85366B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22F"/>
    <w:pPr>
      <w:tabs>
        <w:tab w:val="left" w:pos="1962"/>
        <w:tab w:val="left" w:pos="3119"/>
        <w:tab w:val="left" w:pos="5296"/>
        <w:tab w:val="left" w:pos="5687"/>
      </w:tabs>
      <w:spacing w:before="60" w:after="60"/>
      <w:ind w:left="1281"/>
      <w:jc w:val="both"/>
    </w:pPr>
    <w:rPr>
      <w:rFonts w:ascii="Arial" w:hAnsi="Arial"/>
    </w:rPr>
  </w:style>
  <w:style w:type="paragraph" w:styleId="Heading1">
    <w:name w:val="heading 1"/>
    <w:basedOn w:val="Normal"/>
    <w:next w:val="Normal"/>
    <w:qFormat/>
    <w:rsid w:val="007E522F"/>
    <w:pPr>
      <w:keepNext/>
      <w:pageBreakBefore/>
      <w:numPr>
        <w:numId w:val="1"/>
      </w:numPr>
      <w:spacing w:before="480" w:after="120"/>
      <w:jc w:val="left"/>
      <w:outlineLvl w:val="0"/>
    </w:pPr>
    <w:rPr>
      <w:b/>
      <w:caps/>
      <w:sz w:val="24"/>
    </w:rPr>
  </w:style>
  <w:style w:type="paragraph" w:styleId="Heading2">
    <w:name w:val="heading 2"/>
    <w:basedOn w:val="Heading1"/>
    <w:next w:val="Normal"/>
    <w:qFormat/>
    <w:rsid w:val="007E522F"/>
    <w:pPr>
      <w:pageBreakBefore w:val="0"/>
      <w:numPr>
        <w:ilvl w:val="1"/>
      </w:numPr>
      <w:spacing w:before="320"/>
      <w:ind w:left="1281" w:hanging="1281"/>
      <w:outlineLvl w:val="1"/>
    </w:pPr>
    <w:rPr>
      <w:sz w:val="20"/>
    </w:rPr>
  </w:style>
  <w:style w:type="paragraph" w:styleId="Heading3">
    <w:name w:val="heading 3"/>
    <w:basedOn w:val="Heading2"/>
    <w:next w:val="Normal"/>
    <w:qFormat/>
    <w:rsid w:val="007E522F"/>
    <w:pPr>
      <w:numPr>
        <w:ilvl w:val="2"/>
      </w:numPr>
      <w:spacing w:before="240" w:after="60"/>
      <w:ind w:left="1281" w:hanging="1281"/>
      <w:outlineLvl w:val="2"/>
    </w:pPr>
    <w:rPr>
      <w:caps w:val="0"/>
    </w:rPr>
  </w:style>
  <w:style w:type="paragraph" w:styleId="Heading4">
    <w:name w:val="heading 4"/>
    <w:basedOn w:val="Heading2"/>
    <w:next w:val="Normal"/>
    <w:qFormat/>
    <w:rsid w:val="007E522F"/>
    <w:pPr>
      <w:numPr>
        <w:ilvl w:val="3"/>
      </w:numPr>
      <w:spacing w:before="240" w:after="60"/>
      <w:ind w:left="1281" w:hanging="1281"/>
      <w:outlineLvl w:val="3"/>
    </w:pPr>
    <w:rPr>
      <w:caps w:val="0"/>
    </w:rPr>
  </w:style>
  <w:style w:type="paragraph" w:styleId="Heading5">
    <w:name w:val="heading 5"/>
    <w:basedOn w:val="Heading2"/>
    <w:next w:val="Normal"/>
    <w:qFormat/>
    <w:rsid w:val="007E522F"/>
    <w:pPr>
      <w:numPr>
        <w:ilvl w:val="4"/>
      </w:numPr>
      <w:tabs>
        <w:tab w:val="clear" w:pos="1281"/>
      </w:tabs>
      <w:spacing w:before="240" w:after="60"/>
      <w:ind w:left="1281" w:hanging="1281"/>
      <w:outlineLvl w:val="4"/>
    </w:pPr>
    <w:rPr>
      <w:caps w:val="0"/>
    </w:rPr>
  </w:style>
  <w:style w:type="paragraph" w:styleId="Heading6">
    <w:name w:val="heading 6"/>
    <w:basedOn w:val="Heading2"/>
    <w:next w:val="Normal"/>
    <w:qFormat/>
    <w:rsid w:val="007E522F"/>
    <w:pPr>
      <w:numPr>
        <w:ilvl w:val="5"/>
      </w:numPr>
      <w:tabs>
        <w:tab w:val="clear" w:pos="1281"/>
      </w:tabs>
      <w:spacing w:before="240" w:after="60"/>
      <w:ind w:left="1281" w:hanging="1281"/>
      <w:outlineLvl w:val="5"/>
    </w:pPr>
    <w:rPr>
      <w:caps w:val="0"/>
    </w:rPr>
  </w:style>
  <w:style w:type="paragraph" w:styleId="Heading7">
    <w:name w:val="heading 7"/>
    <w:basedOn w:val="Heading2"/>
    <w:next w:val="Normal"/>
    <w:qFormat/>
    <w:rsid w:val="007E522F"/>
    <w:pPr>
      <w:numPr>
        <w:ilvl w:val="6"/>
      </w:numPr>
      <w:tabs>
        <w:tab w:val="clear" w:pos="1281"/>
      </w:tabs>
      <w:spacing w:before="240" w:after="60"/>
      <w:ind w:left="1281" w:hanging="1281"/>
      <w:outlineLvl w:val="6"/>
    </w:pPr>
    <w:rPr>
      <w:caps w:val="0"/>
    </w:rPr>
  </w:style>
  <w:style w:type="paragraph" w:styleId="Heading8">
    <w:name w:val="heading 8"/>
    <w:basedOn w:val="Heading2"/>
    <w:next w:val="Normal"/>
    <w:qFormat/>
    <w:rsid w:val="007E522F"/>
    <w:pPr>
      <w:numPr>
        <w:ilvl w:val="7"/>
      </w:numPr>
      <w:tabs>
        <w:tab w:val="clear" w:pos="1281"/>
      </w:tabs>
      <w:ind w:left="1281" w:hanging="1281"/>
      <w:outlineLvl w:val="7"/>
    </w:pPr>
    <w:rPr>
      <w:caps w:val="0"/>
    </w:rPr>
  </w:style>
  <w:style w:type="paragraph" w:styleId="Heading9">
    <w:name w:val="heading 9"/>
    <w:basedOn w:val="Heading2"/>
    <w:next w:val="Normal"/>
    <w:qFormat/>
    <w:rsid w:val="007E522F"/>
    <w:pPr>
      <w:numPr>
        <w:ilvl w:val="8"/>
      </w:numPr>
      <w:tabs>
        <w:tab w:val="clear" w:pos="1281"/>
        <w:tab w:val="num" w:pos="360"/>
      </w:tabs>
      <w:spacing w:before="240" w:after="60"/>
      <w:ind w:left="1849" w:hanging="284"/>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um">
    <w:name w:val="NormalNum"/>
    <w:basedOn w:val="Normal"/>
    <w:next w:val="Normal"/>
    <w:rsid w:val="007E522F"/>
    <w:pPr>
      <w:tabs>
        <w:tab w:val="left" w:pos="1565"/>
      </w:tabs>
      <w:ind w:hanging="1281"/>
    </w:pPr>
  </w:style>
  <w:style w:type="paragraph" w:styleId="TOC3">
    <w:name w:val="toc 3"/>
    <w:basedOn w:val="TOC2"/>
    <w:next w:val="Normal"/>
    <w:uiPriority w:val="39"/>
    <w:rsid w:val="007E522F"/>
    <w:rPr>
      <w:caps w:val="0"/>
    </w:rPr>
  </w:style>
  <w:style w:type="paragraph" w:styleId="TOC2">
    <w:name w:val="toc 2"/>
    <w:basedOn w:val="TOC1"/>
    <w:next w:val="Normal"/>
    <w:uiPriority w:val="39"/>
    <w:rsid w:val="007E522F"/>
    <w:pPr>
      <w:spacing w:before="60"/>
    </w:pPr>
  </w:style>
  <w:style w:type="paragraph" w:styleId="TOC1">
    <w:name w:val="toc 1"/>
    <w:basedOn w:val="Normal"/>
    <w:next w:val="Normal"/>
    <w:uiPriority w:val="39"/>
    <w:rsid w:val="007E522F"/>
    <w:pPr>
      <w:tabs>
        <w:tab w:val="clear" w:pos="1962"/>
        <w:tab w:val="clear" w:pos="3119"/>
        <w:tab w:val="clear" w:pos="5296"/>
        <w:tab w:val="clear" w:pos="5687"/>
        <w:tab w:val="left" w:pos="1701"/>
        <w:tab w:val="right" w:leader="dot" w:pos="9072"/>
      </w:tabs>
      <w:spacing w:before="240"/>
      <w:ind w:left="1701" w:hanging="1701"/>
      <w:jc w:val="left"/>
    </w:pPr>
    <w:rPr>
      <w:caps/>
    </w:rPr>
  </w:style>
  <w:style w:type="paragraph" w:styleId="Footer">
    <w:name w:val="footer"/>
    <w:basedOn w:val="Normal"/>
    <w:rsid w:val="007E522F"/>
    <w:pPr>
      <w:tabs>
        <w:tab w:val="center" w:pos="3544"/>
        <w:tab w:val="right" w:pos="7088"/>
      </w:tabs>
      <w:ind w:left="0"/>
      <w:jc w:val="left"/>
    </w:pPr>
    <w:rPr>
      <w:rFonts w:ascii="LinePrinter" w:hAnsi="LinePrinter"/>
      <w:caps/>
      <w:sz w:val="14"/>
    </w:rPr>
  </w:style>
  <w:style w:type="paragraph" w:styleId="Header">
    <w:name w:val="header"/>
    <w:basedOn w:val="Normal"/>
    <w:rsid w:val="00697027"/>
    <w:pPr>
      <w:tabs>
        <w:tab w:val="clear" w:pos="1962"/>
        <w:tab w:val="clear" w:pos="3119"/>
        <w:tab w:val="clear" w:pos="5296"/>
        <w:tab w:val="clear" w:pos="5687"/>
        <w:tab w:val="center" w:pos="4587"/>
        <w:tab w:val="left" w:pos="7490"/>
      </w:tabs>
      <w:overflowPunct w:val="0"/>
      <w:autoSpaceDE w:val="0"/>
      <w:autoSpaceDN w:val="0"/>
      <w:adjustRightInd w:val="0"/>
      <w:ind w:left="0"/>
      <w:jc w:val="right"/>
      <w:textAlignment w:val="baseline"/>
    </w:pPr>
  </w:style>
  <w:style w:type="paragraph" w:styleId="FootnoteText">
    <w:name w:val="footnote text"/>
    <w:basedOn w:val="Normal"/>
    <w:semiHidden/>
    <w:rsid w:val="007E522F"/>
  </w:style>
  <w:style w:type="table" w:styleId="TableGrid">
    <w:name w:val="Table Grid"/>
    <w:basedOn w:val="TableNormal"/>
    <w:rsid w:val="007E522F"/>
    <w:pPr>
      <w:tabs>
        <w:tab w:val="left" w:pos="1962"/>
        <w:tab w:val="left" w:pos="3119"/>
        <w:tab w:val="left" w:pos="5296"/>
        <w:tab w:val="left" w:pos="5687"/>
      </w:tabs>
      <w:spacing w:before="60" w:after="60"/>
      <w:ind w:left="128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
    <w:name w:val="Toc Head"/>
    <w:basedOn w:val="TOC1"/>
    <w:rsid w:val="007E522F"/>
    <w:pPr>
      <w:tabs>
        <w:tab w:val="right" w:pos="6521"/>
        <w:tab w:val="right" w:pos="8789"/>
      </w:tabs>
      <w:spacing w:after="0"/>
      <w:jc w:val="right"/>
    </w:pPr>
    <w:rPr>
      <w:caps w:val="0"/>
      <w:u w:val="single"/>
    </w:rPr>
  </w:style>
  <w:style w:type="paragraph" w:customStyle="1" w:styleId="TocTitle">
    <w:name w:val="Toc Title"/>
    <w:basedOn w:val="Heading1"/>
    <w:next w:val="TocHead"/>
    <w:rsid w:val="007E522F"/>
    <w:pPr>
      <w:numPr>
        <w:numId w:val="0"/>
      </w:numPr>
      <w:overflowPunct w:val="0"/>
      <w:autoSpaceDE w:val="0"/>
      <w:autoSpaceDN w:val="0"/>
      <w:adjustRightInd w:val="0"/>
      <w:ind w:left="1701"/>
      <w:textAlignment w:val="baseline"/>
      <w:outlineLvl w:val="9"/>
    </w:pPr>
    <w:rPr>
      <w:spacing w:val="40"/>
      <w:u w:val="single"/>
    </w:rPr>
  </w:style>
  <w:style w:type="paragraph" w:customStyle="1" w:styleId="HangingIndent">
    <w:name w:val="Hanging Indent"/>
    <w:basedOn w:val="Normal"/>
    <w:rsid w:val="007E522F"/>
    <w:pPr>
      <w:tabs>
        <w:tab w:val="clear" w:pos="1962"/>
        <w:tab w:val="clear" w:pos="3119"/>
        <w:tab w:val="clear" w:pos="5296"/>
        <w:tab w:val="clear" w:pos="5687"/>
        <w:tab w:val="left" w:pos="3022"/>
      </w:tabs>
      <w:ind w:left="2670" w:hanging="1389"/>
    </w:pPr>
  </w:style>
  <w:style w:type="paragraph" w:customStyle="1" w:styleId="Xmp">
    <w:name w:val="Xmp"/>
    <w:basedOn w:val="Normal"/>
    <w:rsid w:val="007E522F"/>
    <w:pPr>
      <w:spacing w:before="0" w:after="0"/>
      <w:jc w:val="left"/>
    </w:pPr>
    <w:rPr>
      <w:rFonts w:ascii="Courier" w:hAnsi="Courier"/>
      <w:sz w:val="18"/>
    </w:rPr>
  </w:style>
  <w:style w:type="paragraph" w:customStyle="1" w:styleId="BulletList">
    <w:name w:val="BulletList"/>
    <w:basedOn w:val="Normal"/>
    <w:rsid w:val="007E522F"/>
    <w:pPr>
      <w:numPr>
        <w:numId w:val="5"/>
      </w:numPr>
      <w:tabs>
        <w:tab w:val="clear" w:pos="1962"/>
        <w:tab w:val="clear" w:pos="3119"/>
        <w:tab w:val="clear" w:pos="5296"/>
        <w:tab w:val="clear" w:pos="5687"/>
        <w:tab w:val="left" w:pos="360"/>
        <w:tab w:val="left" w:pos="2671"/>
        <w:tab w:val="left" w:pos="3238"/>
        <w:tab w:val="left" w:pos="3805"/>
      </w:tabs>
      <w:overflowPunct w:val="0"/>
      <w:autoSpaceDE w:val="0"/>
      <w:autoSpaceDN w:val="0"/>
      <w:adjustRightInd w:val="0"/>
      <w:spacing w:before="40" w:after="40"/>
      <w:jc w:val="left"/>
      <w:textAlignment w:val="baseline"/>
    </w:pPr>
  </w:style>
  <w:style w:type="paragraph" w:customStyle="1" w:styleId="NumList">
    <w:name w:val="NumList"/>
    <w:basedOn w:val="BulletList"/>
    <w:rsid w:val="007E522F"/>
    <w:pPr>
      <w:ind w:left="1638" w:hanging="357"/>
    </w:pPr>
  </w:style>
  <w:style w:type="paragraph" w:customStyle="1" w:styleId="Note">
    <w:name w:val="Note"/>
    <w:basedOn w:val="Normal"/>
    <w:next w:val="Normal"/>
    <w:rsid w:val="007E522F"/>
    <w:pPr>
      <w:pBdr>
        <w:top w:val="single" w:sz="6" w:space="1" w:color="auto"/>
        <w:bottom w:val="single" w:sz="6" w:space="1" w:color="auto"/>
      </w:pBdr>
      <w:jc w:val="left"/>
    </w:pPr>
  </w:style>
  <w:style w:type="paragraph" w:customStyle="1" w:styleId="PosListeTable">
    <w:name w:val="PosListeTable"/>
    <w:basedOn w:val="TableSmall"/>
    <w:rsid w:val="007E522F"/>
    <w:pPr>
      <w:tabs>
        <w:tab w:val="clear" w:pos="1421"/>
        <w:tab w:val="clear" w:pos="1962"/>
        <w:tab w:val="clear" w:pos="3119"/>
        <w:tab w:val="clear" w:pos="5296"/>
        <w:tab w:val="clear" w:pos="5687"/>
      </w:tabs>
      <w:spacing w:before="20" w:after="20"/>
    </w:pPr>
  </w:style>
  <w:style w:type="paragraph" w:customStyle="1" w:styleId="TocHeadChapt">
    <w:name w:val="TocHeadChapt"/>
    <w:basedOn w:val="Heading4"/>
    <w:rsid w:val="007E522F"/>
    <w:pPr>
      <w:outlineLvl w:val="9"/>
    </w:pPr>
  </w:style>
  <w:style w:type="paragraph" w:customStyle="1" w:styleId="TOCHeadChapt0">
    <w:name w:val="TOCHeadChapt"/>
    <w:basedOn w:val="Heading4"/>
    <w:rsid w:val="007E522F"/>
    <w:pPr>
      <w:outlineLvl w:val="9"/>
    </w:pPr>
  </w:style>
  <w:style w:type="paragraph" w:customStyle="1" w:styleId="NumList2">
    <w:name w:val="NumList 2"/>
    <w:basedOn w:val="NumList"/>
    <w:rsid w:val="007E522F"/>
    <w:pPr>
      <w:ind w:left="1996"/>
    </w:pPr>
  </w:style>
  <w:style w:type="paragraph" w:customStyle="1" w:styleId="NumList3">
    <w:name w:val="NumList 3"/>
    <w:basedOn w:val="NumList"/>
    <w:rsid w:val="007E522F"/>
    <w:pPr>
      <w:ind w:left="2353"/>
    </w:pPr>
  </w:style>
  <w:style w:type="paragraph" w:customStyle="1" w:styleId="BulletList2">
    <w:name w:val="BulletList 2"/>
    <w:basedOn w:val="BulletList"/>
    <w:rsid w:val="007E522F"/>
    <w:pPr>
      <w:numPr>
        <w:numId w:val="2"/>
      </w:numPr>
      <w:tabs>
        <w:tab w:val="clear" w:pos="1999"/>
        <w:tab w:val="num" w:pos="1281"/>
        <w:tab w:val="left" w:pos="1996"/>
      </w:tabs>
      <w:ind w:left="1996" w:hanging="357"/>
    </w:pPr>
  </w:style>
  <w:style w:type="paragraph" w:customStyle="1" w:styleId="HangingIndenti1">
    <w:name w:val="Hanging Indent i1"/>
    <w:basedOn w:val="HangingIndent"/>
    <w:rsid w:val="007E522F"/>
    <w:pPr>
      <w:ind w:left="2671" w:hanging="1032"/>
    </w:pPr>
  </w:style>
  <w:style w:type="paragraph" w:customStyle="1" w:styleId="HangingIndent3">
    <w:name w:val="Hanging Indent 3"/>
    <w:basedOn w:val="HangingIndent"/>
    <w:rsid w:val="007E522F"/>
    <w:pPr>
      <w:tabs>
        <w:tab w:val="clear" w:pos="3022"/>
        <w:tab w:val="left" w:pos="4156"/>
      </w:tabs>
      <w:ind w:left="3804" w:hanging="2523"/>
    </w:pPr>
  </w:style>
  <w:style w:type="paragraph" w:customStyle="1" w:styleId="Xmp2">
    <w:name w:val="Xmp 2"/>
    <w:basedOn w:val="Xmp"/>
    <w:rsid w:val="007E522F"/>
    <w:pPr>
      <w:ind w:left="1922"/>
    </w:pPr>
  </w:style>
  <w:style w:type="paragraph" w:customStyle="1" w:styleId="Xmp3">
    <w:name w:val="Xmp 3"/>
    <w:basedOn w:val="Xmp2"/>
    <w:rsid w:val="007E522F"/>
    <w:pPr>
      <w:ind w:left="2285"/>
    </w:pPr>
  </w:style>
  <w:style w:type="paragraph" w:customStyle="1" w:styleId="Xmp0">
    <w:name w:val="Xmp 0"/>
    <w:basedOn w:val="Xmp"/>
    <w:rsid w:val="007E522F"/>
    <w:pPr>
      <w:spacing w:before="20" w:after="20"/>
      <w:ind w:left="-1701"/>
    </w:pPr>
  </w:style>
  <w:style w:type="paragraph" w:customStyle="1" w:styleId="BulletList3">
    <w:name w:val="BulletList 3"/>
    <w:basedOn w:val="BulletList"/>
    <w:rsid w:val="007E522F"/>
    <w:pPr>
      <w:numPr>
        <w:numId w:val="4"/>
      </w:numPr>
    </w:pPr>
  </w:style>
  <w:style w:type="paragraph" w:styleId="TableofFigures">
    <w:name w:val="table of figures"/>
    <w:basedOn w:val="Normal"/>
    <w:next w:val="Normal"/>
    <w:semiHidden/>
    <w:rsid w:val="007E522F"/>
    <w:pPr>
      <w:tabs>
        <w:tab w:val="clear" w:pos="1962"/>
        <w:tab w:val="clear" w:pos="3119"/>
        <w:tab w:val="clear" w:pos="5296"/>
        <w:tab w:val="clear" w:pos="5687"/>
        <w:tab w:val="left" w:pos="1701"/>
        <w:tab w:val="right" w:leader="dot" w:pos="9061"/>
      </w:tabs>
      <w:ind w:left="1701" w:hanging="1701"/>
      <w:jc w:val="left"/>
    </w:pPr>
    <w:rPr>
      <w:noProof/>
      <w:szCs w:val="16"/>
      <w:lang w:val="da-DK"/>
    </w:rPr>
  </w:style>
  <w:style w:type="paragraph" w:customStyle="1" w:styleId="CopyrightText">
    <w:name w:val="CopyrightText"/>
    <w:basedOn w:val="TableSmall"/>
    <w:rsid w:val="007E522F"/>
    <w:pPr>
      <w:jc w:val="both"/>
    </w:pPr>
    <w:rPr>
      <w:noProof/>
    </w:rPr>
  </w:style>
  <w:style w:type="paragraph" w:customStyle="1" w:styleId="Indent3">
    <w:name w:val="Indent 3"/>
    <w:basedOn w:val="Normal"/>
    <w:rsid w:val="007E522F"/>
    <w:pPr>
      <w:ind w:left="2353"/>
    </w:pPr>
  </w:style>
  <w:style w:type="paragraph" w:styleId="Caption">
    <w:name w:val="caption"/>
    <w:basedOn w:val="Normal"/>
    <w:next w:val="Normal"/>
    <w:qFormat/>
    <w:rsid w:val="007E522F"/>
    <w:pPr>
      <w:tabs>
        <w:tab w:val="clear" w:pos="1962"/>
        <w:tab w:val="left" w:pos="2041"/>
      </w:tabs>
      <w:spacing w:before="0" w:after="120"/>
      <w:ind w:left="2046" w:hanging="765"/>
      <w:jc w:val="left"/>
    </w:pPr>
    <w:rPr>
      <w:sz w:val="16"/>
    </w:rPr>
  </w:style>
  <w:style w:type="paragraph" w:customStyle="1" w:styleId="TableText">
    <w:name w:val="Table Text"/>
    <w:basedOn w:val="Normal"/>
    <w:rsid w:val="007E522F"/>
    <w:pPr>
      <w:tabs>
        <w:tab w:val="center" w:pos="1421"/>
      </w:tabs>
      <w:ind w:left="0"/>
      <w:jc w:val="left"/>
    </w:pPr>
  </w:style>
  <w:style w:type="paragraph" w:customStyle="1" w:styleId="TableHeader">
    <w:name w:val="Table Header"/>
    <w:basedOn w:val="TableText"/>
    <w:rsid w:val="007E522F"/>
    <w:rPr>
      <w:b/>
    </w:rPr>
  </w:style>
  <w:style w:type="paragraph" w:customStyle="1" w:styleId="TableHeaderCenter">
    <w:name w:val="Table Header Center"/>
    <w:basedOn w:val="TableHeader"/>
    <w:rsid w:val="007E522F"/>
    <w:pPr>
      <w:jc w:val="center"/>
    </w:pPr>
  </w:style>
  <w:style w:type="paragraph" w:customStyle="1" w:styleId="TabletextRight">
    <w:name w:val="Table text Right"/>
    <w:basedOn w:val="TableText"/>
    <w:rsid w:val="007E522F"/>
    <w:pPr>
      <w:jc w:val="right"/>
    </w:pPr>
  </w:style>
  <w:style w:type="paragraph" w:customStyle="1" w:styleId="TableHeaderRight">
    <w:name w:val="Table Header Right"/>
    <w:basedOn w:val="TableHeader"/>
    <w:rsid w:val="007E522F"/>
    <w:pPr>
      <w:jc w:val="right"/>
    </w:pPr>
  </w:style>
  <w:style w:type="paragraph" w:customStyle="1" w:styleId="Indent">
    <w:name w:val="Indent"/>
    <w:basedOn w:val="Normal"/>
    <w:rsid w:val="007E522F"/>
    <w:pPr>
      <w:ind w:left="1639"/>
    </w:pPr>
  </w:style>
  <w:style w:type="paragraph" w:customStyle="1" w:styleId="Indent2">
    <w:name w:val="Indent 2"/>
    <w:basedOn w:val="Indent"/>
    <w:rsid w:val="007E522F"/>
    <w:pPr>
      <w:ind w:left="1996"/>
    </w:pPr>
  </w:style>
  <w:style w:type="paragraph" w:customStyle="1" w:styleId="TabletextCenter">
    <w:name w:val="Table text Center"/>
    <w:basedOn w:val="TableText"/>
    <w:rsid w:val="007E522F"/>
    <w:pPr>
      <w:jc w:val="center"/>
    </w:pPr>
  </w:style>
  <w:style w:type="character" w:customStyle="1" w:styleId="TargetId">
    <w:name w:val="TargetId"/>
    <w:rsid w:val="007E522F"/>
    <w:rPr>
      <w:vanish/>
      <w:color w:val="FF00FF"/>
    </w:rPr>
  </w:style>
  <w:style w:type="paragraph" w:customStyle="1" w:styleId="TableNumList">
    <w:name w:val="TableNumList"/>
    <w:basedOn w:val="TableText"/>
    <w:rsid w:val="007E522F"/>
    <w:pPr>
      <w:tabs>
        <w:tab w:val="clear" w:pos="1421"/>
        <w:tab w:val="clear" w:pos="1962"/>
        <w:tab w:val="clear" w:pos="3119"/>
        <w:tab w:val="clear" w:pos="5296"/>
        <w:tab w:val="clear" w:pos="5687"/>
        <w:tab w:val="left" w:pos="284"/>
        <w:tab w:val="left" w:pos="1134"/>
        <w:tab w:val="left" w:pos="2268"/>
        <w:tab w:val="left" w:pos="3402"/>
      </w:tabs>
      <w:ind w:left="284" w:hanging="284"/>
    </w:pPr>
  </w:style>
  <w:style w:type="paragraph" w:customStyle="1" w:styleId="TableBulletList">
    <w:name w:val="TableBulletList"/>
    <w:basedOn w:val="BulletList"/>
    <w:rsid w:val="007E522F"/>
    <w:pPr>
      <w:numPr>
        <w:numId w:val="6"/>
      </w:numPr>
      <w:tabs>
        <w:tab w:val="clear" w:pos="360"/>
        <w:tab w:val="clear" w:pos="2671"/>
        <w:tab w:val="clear" w:pos="3238"/>
        <w:tab w:val="clear" w:pos="3805"/>
        <w:tab w:val="left" w:pos="1134"/>
        <w:tab w:val="left" w:pos="2268"/>
        <w:tab w:val="left" w:pos="3402"/>
      </w:tabs>
      <w:ind w:left="284" w:hanging="284"/>
    </w:pPr>
  </w:style>
  <w:style w:type="character" w:customStyle="1" w:styleId="XR">
    <w:name w:val="XR"/>
    <w:rsid w:val="007E522F"/>
    <w:rPr>
      <w:i/>
      <w:color w:val="FF0000"/>
    </w:rPr>
  </w:style>
  <w:style w:type="paragraph" w:customStyle="1" w:styleId="Narrow">
    <w:name w:val="Narrow"/>
    <w:basedOn w:val="Normal"/>
    <w:rsid w:val="007E522F"/>
    <w:pPr>
      <w:spacing w:before="0" w:after="0"/>
      <w:jc w:val="left"/>
    </w:pPr>
  </w:style>
  <w:style w:type="paragraph" w:customStyle="1" w:styleId="TOCTopic">
    <w:name w:val="TOCTopic"/>
    <w:basedOn w:val="Normal"/>
    <w:rsid w:val="007E522F"/>
    <w:pPr>
      <w:jc w:val="left"/>
    </w:pPr>
    <w:rPr>
      <w:b/>
    </w:rPr>
  </w:style>
  <w:style w:type="paragraph" w:customStyle="1" w:styleId="TocTopic2">
    <w:name w:val="TocTopic2"/>
    <w:basedOn w:val="TOCTopic"/>
    <w:rsid w:val="007E522F"/>
    <w:pPr>
      <w:ind w:left="1083"/>
    </w:pPr>
  </w:style>
  <w:style w:type="character" w:customStyle="1" w:styleId="TopId">
    <w:name w:val="TopId"/>
    <w:rsid w:val="007E522F"/>
    <w:rPr>
      <w:vanish/>
      <w:color w:val="0000FF"/>
    </w:rPr>
  </w:style>
  <w:style w:type="character" w:customStyle="1" w:styleId="TopKey">
    <w:name w:val="TopKey"/>
    <w:rsid w:val="007E522F"/>
    <w:rPr>
      <w:vanish/>
      <w:color w:val="FF00FF"/>
    </w:rPr>
  </w:style>
  <w:style w:type="character" w:customStyle="1" w:styleId="TopSeq">
    <w:name w:val="TopSeq"/>
    <w:rsid w:val="007E522F"/>
    <w:rPr>
      <w:vanish/>
      <w:color w:val="FF0000"/>
    </w:rPr>
  </w:style>
  <w:style w:type="character" w:customStyle="1" w:styleId="TopTitle">
    <w:name w:val="TopTitle"/>
    <w:rsid w:val="007E522F"/>
    <w:rPr>
      <w:vanish/>
      <w:color w:val="00FF00"/>
    </w:rPr>
  </w:style>
  <w:style w:type="paragraph" w:customStyle="1" w:styleId="Figur">
    <w:name w:val="Figur"/>
    <w:basedOn w:val="Normal"/>
    <w:next w:val="Caption"/>
    <w:rsid w:val="007E522F"/>
    <w:pPr>
      <w:keepNext/>
      <w:pBdr>
        <w:top w:val="single" w:sz="6" w:space="2" w:color="auto"/>
        <w:left w:val="single" w:sz="6" w:space="2" w:color="auto"/>
        <w:bottom w:val="single" w:sz="6" w:space="2" w:color="auto"/>
        <w:right w:val="single" w:sz="6" w:space="2" w:color="auto"/>
      </w:pBdr>
      <w:tabs>
        <w:tab w:val="left" w:pos="0"/>
        <w:tab w:val="left" w:pos="720"/>
        <w:tab w:val="left" w:pos="1440"/>
        <w:tab w:val="left" w:pos="2160"/>
        <w:tab w:val="left" w:pos="2880"/>
        <w:tab w:val="left" w:pos="3600"/>
        <w:tab w:val="left" w:pos="4320"/>
        <w:tab w:val="left" w:pos="5040"/>
        <w:tab w:val="left" w:pos="5760"/>
        <w:tab w:val="left" w:pos="6480"/>
        <w:tab w:val="left" w:pos="7200"/>
      </w:tabs>
      <w:suppressAutoHyphens/>
      <w:jc w:val="center"/>
    </w:pPr>
    <w:rPr>
      <w:spacing w:val="-2"/>
    </w:rPr>
  </w:style>
  <w:style w:type="paragraph" w:customStyle="1" w:styleId="HeaderTxt">
    <w:name w:val="HeaderTxt"/>
    <w:basedOn w:val="Header"/>
    <w:rsid w:val="007E522F"/>
    <w:pPr>
      <w:spacing w:before="120" w:after="120"/>
      <w:jc w:val="center"/>
    </w:pPr>
    <w:rPr>
      <w:b/>
      <w:caps/>
    </w:rPr>
  </w:style>
  <w:style w:type="paragraph" w:customStyle="1" w:styleId="HeaderBold">
    <w:name w:val="HeaderBold"/>
    <w:basedOn w:val="Header"/>
    <w:rsid w:val="007E522F"/>
    <w:rPr>
      <w:b/>
    </w:rPr>
  </w:style>
  <w:style w:type="paragraph" w:customStyle="1" w:styleId="LineDraw">
    <w:name w:val="LineDraw"/>
    <w:basedOn w:val="Normal"/>
    <w:rsid w:val="007E522F"/>
    <w:pPr>
      <w:tabs>
        <w:tab w:val="clear" w:pos="1962"/>
        <w:tab w:val="clear" w:pos="5296"/>
        <w:tab w:val="clear" w:pos="5687"/>
        <w:tab w:val="left" w:pos="862"/>
        <w:tab w:val="left" w:pos="1567"/>
        <w:tab w:val="left" w:pos="1954"/>
        <w:tab w:val="left" w:pos="2620"/>
        <w:tab w:val="left" w:pos="5292"/>
        <w:tab w:val="left" w:pos="5681"/>
      </w:tabs>
      <w:suppressAutoHyphens/>
      <w:spacing w:line="180" w:lineRule="exact"/>
    </w:pPr>
    <w:rPr>
      <w:rFonts w:ascii="Courier New" w:hAnsi="Courier New"/>
      <w:spacing w:val="-2"/>
    </w:rPr>
  </w:style>
  <w:style w:type="paragraph" w:customStyle="1" w:styleId="LineDraw2">
    <w:name w:val="LineDraw2"/>
    <w:basedOn w:val="LineDraw"/>
    <w:rsid w:val="007E522F"/>
    <w:pPr>
      <w:spacing w:line="120" w:lineRule="exact"/>
    </w:pPr>
    <w:rPr>
      <w:sz w:val="12"/>
    </w:rPr>
  </w:style>
  <w:style w:type="paragraph" w:customStyle="1" w:styleId="TegnTextRight">
    <w:name w:val="TegnTextRight"/>
    <w:basedOn w:val="TegnText"/>
    <w:next w:val="FigurRes"/>
    <w:rsid w:val="007E522F"/>
    <w:pPr>
      <w:pageBreakBefore w:val="0"/>
      <w:jc w:val="right"/>
    </w:pPr>
  </w:style>
  <w:style w:type="paragraph" w:customStyle="1" w:styleId="TegnText">
    <w:name w:val="TegnText"/>
    <w:basedOn w:val="Normal"/>
    <w:next w:val="CaptionRes"/>
    <w:rsid w:val="007E522F"/>
    <w:pPr>
      <w:pageBreakBefore/>
      <w:pBdr>
        <w:bottom w:val="single" w:sz="6" w:space="1" w:color="auto"/>
      </w:pBdr>
      <w:tabs>
        <w:tab w:val="clear" w:pos="1962"/>
        <w:tab w:val="clear" w:pos="3119"/>
        <w:tab w:val="clear" w:pos="5296"/>
        <w:tab w:val="clear" w:pos="5687"/>
        <w:tab w:val="right" w:pos="7513"/>
        <w:tab w:val="right" w:pos="9015"/>
      </w:tabs>
      <w:spacing w:before="120"/>
      <w:ind w:left="0"/>
    </w:pPr>
    <w:rPr>
      <w:b/>
      <w:sz w:val="24"/>
    </w:rPr>
  </w:style>
  <w:style w:type="paragraph" w:customStyle="1" w:styleId="CaptionRes">
    <w:name w:val="CaptionRes"/>
    <w:basedOn w:val="Caption"/>
    <w:next w:val="TegnTextRight"/>
    <w:rsid w:val="007E522F"/>
    <w:pPr>
      <w:keepNext/>
      <w:pageBreakBefore/>
      <w:tabs>
        <w:tab w:val="clear" w:pos="3119"/>
        <w:tab w:val="clear" w:pos="5687"/>
        <w:tab w:val="left" w:pos="1134"/>
      </w:tabs>
      <w:spacing w:before="60"/>
      <w:ind w:left="0" w:firstLine="0"/>
    </w:pPr>
    <w:rPr>
      <w:b/>
      <w:sz w:val="24"/>
    </w:rPr>
  </w:style>
  <w:style w:type="paragraph" w:customStyle="1" w:styleId="FigurRes">
    <w:name w:val="FigurRes"/>
    <w:basedOn w:val="Normal"/>
    <w:next w:val="Normal"/>
    <w:rsid w:val="007E522F"/>
    <w:pPr>
      <w:ind w:left="0"/>
      <w:jc w:val="center"/>
    </w:pPr>
  </w:style>
  <w:style w:type="paragraph" w:customStyle="1" w:styleId="headernormal">
    <w:name w:val="headernormal"/>
    <w:basedOn w:val="Normal"/>
    <w:rsid w:val="007E522F"/>
    <w:pPr>
      <w:tabs>
        <w:tab w:val="clear" w:pos="1962"/>
        <w:tab w:val="clear" w:pos="3119"/>
        <w:tab w:val="clear" w:pos="5296"/>
        <w:tab w:val="clear" w:pos="5687"/>
        <w:tab w:val="center" w:pos="4820"/>
        <w:tab w:val="left" w:pos="7655"/>
      </w:tabs>
      <w:spacing w:before="0" w:after="0" w:line="244" w:lineRule="exact"/>
      <w:ind w:left="0" w:right="-284"/>
      <w:jc w:val="left"/>
    </w:pPr>
    <w:rPr>
      <w:b/>
      <w:caps/>
    </w:rPr>
  </w:style>
  <w:style w:type="paragraph" w:customStyle="1" w:styleId="ParmHead">
    <w:name w:val="ParmHead"/>
    <w:basedOn w:val="Normal"/>
    <w:next w:val="Normal"/>
    <w:rsid w:val="007E522F"/>
    <w:pPr>
      <w:keepNext/>
      <w:spacing w:before="240"/>
    </w:pPr>
    <w:rPr>
      <w:b/>
    </w:rPr>
  </w:style>
  <w:style w:type="paragraph" w:customStyle="1" w:styleId="TableSmall">
    <w:name w:val="Table Small"/>
    <w:basedOn w:val="TableText"/>
    <w:rsid w:val="007E522F"/>
    <w:rPr>
      <w:sz w:val="16"/>
    </w:rPr>
  </w:style>
  <w:style w:type="paragraph" w:customStyle="1" w:styleId="TableSmallCenter">
    <w:name w:val="Table Small Center"/>
    <w:basedOn w:val="TableSmall"/>
    <w:rsid w:val="007E522F"/>
    <w:pPr>
      <w:jc w:val="center"/>
    </w:pPr>
  </w:style>
  <w:style w:type="paragraph" w:customStyle="1" w:styleId="TableSmallRight">
    <w:name w:val="Table Small Right"/>
    <w:basedOn w:val="TableSmall"/>
    <w:rsid w:val="007E522F"/>
    <w:pPr>
      <w:jc w:val="right"/>
    </w:pPr>
  </w:style>
  <w:style w:type="paragraph" w:customStyle="1" w:styleId="FooterLong">
    <w:name w:val="FooterLong"/>
    <w:basedOn w:val="Normal"/>
    <w:next w:val="Normal"/>
    <w:rsid w:val="007E522F"/>
    <w:pPr>
      <w:pBdr>
        <w:top w:val="single" w:sz="12" w:space="1" w:color="auto"/>
      </w:pBdr>
      <w:tabs>
        <w:tab w:val="clear" w:pos="1962"/>
        <w:tab w:val="clear" w:pos="3119"/>
        <w:tab w:val="clear" w:pos="5296"/>
        <w:tab w:val="clear" w:pos="5687"/>
        <w:tab w:val="left" w:pos="709"/>
        <w:tab w:val="center" w:pos="6804"/>
        <w:tab w:val="right" w:pos="13608"/>
      </w:tabs>
      <w:spacing w:before="480"/>
      <w:ind w:left="0"/>
      <w:jc w:val="left"/>
    </w:pPr>
  </w:style>
  <w:style w:type="paragraph" w:customStyle="1" w:styleId="HeaderLong">
    <w:name w:val="HeaderLong"/>
    <w:basedOn w:val="Header"/>
    <w:next w:val="Normal"/>
    <w:rsid w:val="007E522F"/>
    <w:pPr>
      <w:tabs>
        <w:tab w:val="clear" w:pos="4587"/>
        <w:tab w:val="clear" w:pos="7490"/>
        <w:tab w:val="right" w:pos="13608"/>
      </w:tabs>
      <w:ind w:left="6946" w:firstLine="4394"/>
    </w:pPr>
  </w:style>
  <w:style w:type="paragraph" w:customStyle="1" w:styleId="HeadingPart">
    <w:name w:val="HeadingPart"/>
    <w:basedOn w:val="ParmHead"/>
    <w:rsid w:val="007E522F"/>
    <w:pPr>
      <w:tabs>
        <w:tab w:val="clear" w:pos="1962"/>
        <w:tab w:val="clear" w:pos="3119"/>
        <w:tab w:val="clear" w:pos="5296"/>
        <w:tab w:val="clear" w:pos="5687"/>
      </w:tabs>
      <w:spacing w:before="60"/>
      <w:ind w:left="0"/>
    </w:pPr>
  </w:style>
  <w:style w:type="paragraph" w:customStyle="1" w:styleId="pos1">
    <w:name w:val="pos1"/>
    <w:basedOn w:val="Normal"/>
    <w:rsid w:val="007E522F"/>
    <w:pPr>
      <w:ind w:left="0" w:right="907"/>
      <w:jc w:val="right"/>
    </w:pPr>
  </w:style>
  <w:style w:type="paragraph" w:customStyle="1" w:styleId="Qty">
    <w:name w:val="Qty"/>
    <w:basedOn w:val="TableHeaderRight"/>
    <w:rsid w:val="007E522F"/>
    <w:pPr>
      <w:tabs>
        <w:tab w:val="clear" w:pos="1421"/>
        <w:tab w:val="right" w:pos="1361"/>
      </w:tabs>
      <w:ind w:right="284"/>
    </w:pPr>
  </w:style>
  <w:style w:type="paragraph" w:customStyle="1" w:styleId="Qty1">
    <w:name w:val="Qty1"/>
    <w:basedOn w:val="Qty"/>
    <w:rsid w:val="007E522F"/>
    <w:rPr>
      <w:b w:val="0"/>
    </w:rPr>
  </w:style>
  <w:style w:type="paragraph" w:customStyle="1" w:styleId="TOC4cp">
    <w:name w:val="TOC4cp"/>
    <w:basedOn w:val="TOC3cp"/>
    <w:rsid w:val="007E522F"/>
  </w:style>
  <w:style w:type="paragraph" w:customStyle="1" w:styleId="TOC3cp">
    <w:name w:val="TOC3cp"/>
    <w:basedOn w:val="TOC2cp"/>
    <w:rsid w:val="007E522F"/>
    <w:rPr>
      <w:caps w:val="0"/>
    </w:rPr>
  </w:style>
  <w:style w:type="paragraph" w:customStyle="1" w:styleId="TOC2cp">
    <w:name w:val="TOC2cp"/>
    <w:basedOn w:val="TOC1cp"/>
    <w:rsid w:val="007E522F"/>
    <w:pPr>
      <w:spacing w:before="60"/>
    </w:pPr>
  </w:style>
  <w:style w:type="paragraph" w:customStyle="1" w:styleId="TOC1cp">
    <w:name w:val="TOC1cp"/>
    <w:basedOn w:val="Normal"/>
    <w:rsid w:val="007E522F"/>
    <w:pPr>
      <w:tabs>
        <w:tab w:val="clear" w:pos="1962"/>
        <w:tab w:val="clear" w:pos="3119"/>
        <w:tab w:val="clear" w:pos="5296"/>
        <w:tab w:val="clear" w:pos="5687"/>
        <w:tab w:val="left" w:pos="1701"/>
        <w:tab w:val="right" w:leader="dot" w:pos="9072"/>
      </w:tabs>
      <w:spacing w:before="240"/>
      <w:ind w:left="1701" w:hanging="1701"/>
      <w:jc w:val="left"/>
    </w:pPr>
    <w:rPr>
      <w:caps/>
    </w:rPr>
  </w:style>
  <w:style w:type="paragraph" w:customStyle="1" w:styleId="TOC5cp">
    <w:name w:val="TOC5cp"/>
    <w:basedOn w:val="TOC4cp"/>
    <w:rsid w:val="007E522F"/>
  </w:style>
  <w:style w:type="paragraph" w:customStyle="1" w:styleId="TOC6cp">
    <w:name w:val="TOC6cp"/>
    <w:basedOn w:val="TOC5cp"/>
    <w:rsid w:val="007E522F"/>
  </w:style>
  <w:style w:type="paragraph" w:customStyle="1" w:styleId="TOC7cp">
    <w:name w:val="TOC7cp"/>
    <w:basedOn w:val="TOC6cp"/>
    <w:rsid w:val="007E522F"/>
  </w:style>
  <w:style w:type="paragraph" w:customStyle="1" w:styleId="TOC8cp">
    <w:name w:val="TOC8cp"/>
    <w:basedOn w:val="TOC7cp"/>
    <w:rsid w:val="007E522F"/>
  </w:style>
  <w:style w:type="paragraph" w:customStyle="1" w:styleId="TOC9cp">
    <w:name w:val="TOC9cp"/>
    <w:basedOn w:val="TOC8cp"/>
    <w:rsid w:val="007E522F"/>
  </w:style>
  <w:style w:type="paragraph" w:customStyle="1" w:styleId="TOC9cpRes">
    <w:name w:val="TOC9cpRes"/>
    <w:basedOn w:val="TOC9cp"/>
    <w:rsid w:val="007E522F"/>
    <w:pPr>
      <w:tabs>
        <w:tab w:val="left" w:pos="4820"/>
      </w:tabs>
    </w:pPr>
  </w:style>
  <w:style w:type="paragraph" w:customStyle="1" w:styleId="TOC9Res">
    <w:name w:val="TOC9Res"/>
    <w:basedOn w:val="Normal"/>
    <w:rsid w:val="007E522F"/>
  </w:style>
  <w:style w:type="paragraph" w:customStyle="1" w:styleId="TocTitleRes">
    <w:name w:val="TocTitleRes"/>
    <w:basedOn w:val="TocTitle"/>
    <w:rsid w:val="007E522F"/>
    <w:pPr>
      <w:pageBreakBefore w:val="0"/>
      <w:ind w:left="1559"/>
    </w:pPr>
  </w:style>
  <w:style w:type="paragraph" w:customStyle="1" w:styleId="MyFileName">
    <w:name w:val="MyFileName"/>
    <w:basedOn w:val="Normal"/>
    <w:rsid w:val="007E522F"/>
    <w:pPr>
      <w:tabs>
        <w:tab w:val="clear" w:pos="1962"/>
        <w:tab w:val="clear" w:pos="3119"/>
        <w:tab w:val="clear" w:pos="5296"/>
        <w:tab w:val="clear" w:pos="5687"/>
        <w:tab w:val="left" w:pos="709"/>
        <w:tab w:val="center" w:pos="4536"/>
        <w:tab w:val="right" w:pos="9072"/>
      </w:tabs>
      <w:wordWrap w:val="0"/>
      <w:overflowPunct w:val="0"/>
      <w:autoSpaceDE w:val="0"/>
      <w:autoSpaceDN w:val="0"/>
      <w:adjustRightInd w:val="0"/>
      <w:spacing w:before="180"/>
      <w:ind w:left="0"/>
      <w:jc w:val="left"/>
      <w:textAlignment w:val="baseline"/>
    </w:pPr>
    <w:rPr>
      <w:rFonts w:eastAsia="DotumChe"/>
      <w:caps/>
      <w:sz w:val="12"/>
      <w:lang w:eastAsia="ko-KR"/>
    </w:rPr>
  </w:style>
  <w:style w:type="paragraph" w:customStyle="1" w:styleId="Dash">
    <w:name w:val="Dash"/>
    <w:basedOn w:val="Normal"/>
    <w:rsid w:val="007E522F"/>
    <w:pPr>
      <w:tabs>
        <w:tab w:val="clear" w:pos="3119"/>
        <w:tab w:val="clear" w:pos="5296"/>
        <w:tab w:val="clear" w:pos="5687"/>
        <w:tab w:val="left" w:pos="2671"/>
        <w:tab w:val="left" w:pos="3238"/>
        <w:tab w:val="left" w:pos="3805"/>
      </w:tabs>
      <w:spacing w:before="40" w:after="40"/>
      <w:ind w:left="1638" w:hanging="357"/>
    </w:pPr>
  </w:style>
  <w:style w:type="paragraph" w:customStyle="1" w:styleId="HeadingFrontPage">
    <w:name w:val="HeadingFrontPage"/>
    <w:basedOn w:val="Normal"/>
    <w:rsid w:val="007E522F"/>
    <w:pPr>
      <w:ind w:left="1560" w:hanging="851"/>
    </w:pPr>
    <w:rPr>
      <w:b/>
      <w:caps/>
      <w:sz w:val="24"/>
    </w:rPr>
  </w:style>
  <w:style w:type="paragraph" w:customStyle="1" w:styleId="DocDate">
    <w:name w:val="DocDate"/>
    <w:basedOn w:val="Normal"/>
    <w:rsid w:val="007E522F"/>
    <w:pPr>
      <w:tabs>
        <w:tab w:val="clear" w:pos="1962"/>
        <w:tab w:val="clear" w:pos="5296"/>
        <w:tab w:val="clear" w:pos="5687"/>
      </w:tabs>
      <w:ind w:left="3119" w:hanging="2410"/>
      <w:jc w:val="left"/>
    </w:pPr>
  </w:style>
  <w:style w:type="paragraph" w:customStyle="1" w:styleId="Achtung">
    <w:name w:val="Achtung"/>
    <w:basedOn w:val="Normal"/>
    <w:next w:val="TableText"/>
    <w:rsid w:val="007E522F"/>
    <w:pPr>
      <w:ind w:left="0"/>
      <w:jc w:val="left"/>
    </w:pPr>
    <w:rPr>
      <w:rFonts w:ascii="Times New Roman" w:hAnsi="Times New Roman"/>
      <w:sz w:val="72"/>
    </w:rPr>
  </w:style>
  <w:style w:type="paragraph" w:customStyle="1" w:styleId="TocTitleRes0">
    <w:name w:val="Toc Title Res"/>
    <w:basedOn w:val="TocTitle"/>
    <w:rsid w:val="007E522F"/>
  </w:style>
  <w:style w:type="paragraph" w:customStyle="1" w:styleId="HangingIndentNo">
    <w:name w:val="Hanging Indent No."/>
    <w:basedOn w:val="HangingIndent"/>
    <w:rsid w:val="007E522F"/>
    <w:pPr>
      <w:ind w:left="1638" w:hanging="357"/>
    </w:pPr>
  </w:style>
  <w:style w:type="paragraph" w:customStyle="1" w:styleId="PosListe">
    <w:name w:val="PosListe"/>
    <w:basedOn w:val="Normal"/>
    <w:rsid w:val="007E522F"/>
    <w:pPr>
      <w:keepNext/>
      <w:tabs>
        <w:tab w:val="clear" w:pos="1962"/>
        <w:tab w:val="clear" w:pos="3119"/>
        <w:tab w:val="left" w:pos="1701"/>
      </w:tabs>
      <w:spacing w:before="0"/>
    </w:pPr>
    <w:rPr>
      <w:caps/>
      <w:noProof/>
      <w:spacing w:val="-2"/>
    </w:rPr>
  </w:style>
  <w:style w:type="paragraph" w:customStyle="1" w:styleId="TableNumListSmall">
    <w:name w:val="TableNumListSmall"/>
    <w:basedOn w:val="TableSmall"/>
    <w:rsid w:val="007E522F"/>
    <w:pPr>
      <w:tabs>
        <w:tab w:val="clear" w:pos="1421"/>
        <w:tab w:val="clear" w:pos="1962"/>
        <w:tab w:val="clear" w:pos="3119"/>
        <w:tab w:val="clear" w:pos="5296"/>
        <w:tab w:val="clear" w:pos="5687"/>
        <w:tab w:val="left" w:pos="284"/>
        <w:tab w:val="left" w:pos="1134"/>
        <w:tab w:val="left" w:pos="2268"/>
        <w:tab w:val="left" w:pos="3402"/>
      </w:tabs>
      <w:ind w:left="284" w:hanging="284"/>
    </w:pPr>
  </w:style>
  <w:style w:type="paragraph" w:styleId="TOC4">
    <w:name w:val="toc 4"/>
    <w:basedOn w:val="TOC3"/>
    <w:next w:val="Normal"/>
    <w:semiHidden/>
    <w:rsid w:val="007E522F"/>
  </w:style>
  <w:style w:type="paragraph" w:styleId="TOC5">
    <w:name w:val="toc 5"/>
    <w:basedOn w:val="TOC4"/>
    <w:next w:val="Normal"/>
    <w:semiHidden/>
    <w:rsid w:val="007E522F"/>
  </w:style>
  <w:style w:type="paragraph" w:styleId="TOC6">
    <w:name w:val="toc 6"/>
    <w:basedOn w:val="TOC5"/>
    <w:next w:val="Normal"/>
    <w:semiHidden/>
    <w:rsid w:val="007E522F"/>
  </w:style>
  <w:style w:type="paragraph" w:styleId="TOC7">
    <w:name w:val="toc 7"/>
    <w:basedOn w:val="TOC6"/>
    <w:next w:val="Normal"/>
    <w:semiHidden/>
    <w:rsid w:val="007E522F"/>
  </w:style>
  <w:style w:type="paragraph" w:styleId="TOC8">
    <w:name w:val="toc 8"/>
    <w:basedOn w:val="TOC7"/>
    <w:next w:val="Normal"/>
    <w:semiHidden/>
    <w:rsid w:val="007E522F"/>
  </w:style>
  <w:style w:type="paragraph" w:styleId="TOC9">
    <w:name w:val="toc 9"/>
    <w:basedOn w:val="TOC8"/>
    <w:next w:val="Normal"/>
    <w:semiHidden/>
    <w:rsid w:val="007E522F"/>
  </w:style>
  <w:style w:type="paragraph" w:customStyle="1" w:styleId="LineDrawDumps">
    <w:name w:val="LineDrawDumps"/>
    <w:basedOn w:val="Normal"/>
    <w:rsid w:val="007E522F"/>
    <w:pPr>
      <w:tabs>
        <w:tab w:val="clear" w:pos="1962"/>
        <w:tab w:val="clear" w:pos="5296"/>
        <w:tab w:val="clear" w:pos="5687"/>
        <w:tab w:val="left" w:pos="862"/>
        <w:tab w:val="left" w:pos="1733"/>
        <w:tab w:val="left" w:pos="1954"/>
        <w:tab w:val="left" w:pos="2237"/>
        <w:tab w:val="left" w:pos="2615"/>
        <w:tab w:val="left" w:pos="5292"/>
        <w:tab w:val="left" w:pos="5681"/>
      </w:tabs>
      <w:spacing w:before="0" w:after="0" w:line="140" w:lineRule="exact"/>
    </w:pPr>
    <w:rPr>
      <w:rFonts w:ascii="Courier New" w:hAnsi="Courier New"/>
      <w:spacing w:val="-1"/>
      <w:sz w:val="14"/>
    </w:rPr>
  </w:style>
  <w:style w:type="paragraph" w:customStyle="1" w:styleId="NumListAlpha">
    <w:name w:val="NumListAlpha"/>
    <w:basedOn w:val="NumList"/>
    <w:rsid w:val="007E522F"/>
  </w:style>
  <w:style w:type="paragraph" w:customStyle="1" w:styleId="BoxText">
    <w:name w:val="BoxText"/>
    <w:basedOn w:val="Normal"/>
    <w:rsid w:val="007E522F"/>
    <w:pPr>
      <w:spacing w:before="0" w:after="0" w:line="180" w:lineRule="exact"/>
      <w:ind w:left="0"/>
    </w:pPr>
    <w:rPr>
      <w:caps/>
      <w:sz w:val="16"/>
    </w:rPr>
  </w:style>
  <w:style w:type="paragraph" w:customStyle="1" w:styleId="BoxTextCenter">
    <w:name w:val="BoxTextCenter"/>
    <w:basedOn w:val="BoxText"/>
    <w:rsid w:val="007E522F"/>
    <w:pPr>
      <w:jc w:val="center"/>
    </w:pPr>
  </w:style>
  <w:style w:type="paragraph" w:customStyle="1" w:styleId="SeqNum">
    <w:name w:val="SeqNum"/>
    <w:basedOn w:val="NormalNum"/>
    <w:rsid w:val="007E522F"/>
    <w:pPr>
      <w:tabs>
        <w:tab w:val="clear" w:pos="1565"/>
      </w:tabs>
      <w:spacing w:before="40" w:after="40"/>
      <w:ind w:left="1638" w:hanging="357"/>
    </w:pPr>
  </w:style>
  <w:style w:type="paragraph" w:customStyle="1" w:styleId="ActionTxt">
    <w:name w:val="ActionTxt"/>
    <w:basedOn w:val="Footer"/>
    <w:rsid w:val="007E522F"/>
    <w:pPr>
      <w:jc w:val="center"/>
    </w:pPr>
    <w:rPr>
      <w:rFonts w:ascii="Arial" w:hAnsi="Arial"/>
      <w:b/>
      <w:sz w:val="16"/>
    </w:rPr>
  </w:style>
  <w:style w:type="paragraph" w:customStyle="1" w:styleId="NormalBrace">
    <w:name w:val="NormalBrace"/>
    <w:basedOn w:val="Normal"/>
    <w:rsid w:val="007E522F"/>
    <w:pPr>
      <w:keepLines/>
      <w:tabs>
        <w:tab w:val="clear" w:pos="1962"/>
        <w:tab w:val="clear" w:pos="3119"/>
        <w:tab w:val="clear" w:pos="5296"/>
        <w:tab w:val="clear" w:pos="5687"/>
        <w:tab w:val="left" w:pos="3402"/>
        <w:tab w:val="left" w:pos="3686"/>
        <w:tab w:val="left" w:pos="4536"/>
      </w:tabs>
      <w:spacing w:line="200" w:lineRule="exact"/>
      <w:jc w:val="left"/>
    </w:pPr>
  </w:style>
  <w:style w:type="paragraph" w:customStyle="1" w:styleId="TableBulletListSmall">
    <w:name w:val="TableBulletListSmall"/>
    <w:basedOn w:val="TableBulletList"/>
    <w:rsid w:val="007E522F"/>
    <w:pPr>
      <w:numPr>
        <w:numId w:val="7"/>
      </w:numPr>
      <w:ind w:left="284" w:hanging="284"/>
    </w:pPr>
    <w:rPr>
      <w:sz w:val="16"/>
    </w:rPr>
  </w:style>
  <w:style w:type="paragraph" w:customStyle="1" w:styleId="IndexText">
    <w:name w:val="IndexText"/>
    <w:basedOn w:val="TableHeader"/>
    <w:rsid w:val="007E522F"/>
    <w:pPr>
      <w:spacing w:before="480"/>
    </w:pPr>
    <w:rPr>
      <w:sz w:val="28"/>
    </w:rPr>
  </w:style>
  <w:style w:type="paragraph" w:customStyle="1" w:styleId="HangingIndenti2">
    <w:name w:val="Hanging Indent i2"/>
    <w:basedOn w:val="Normal"/>
    <w:rsid w:val="007E522F"/>
    <w:pPr>
      <w:tabs>
        <w:tab w:val="clear" w:pos="1962"/>
        <w:tab w:val="clear" w:pos="3119"/>
        <w:tab w:val="clear" w:pos="5296"/>
        <w:tab w:val="clear" w:pos="5687"/>
        <w:tab w:val="left" w:pos="3589"/>
      </w:tabs>
      <w:ind w:left="3238" w:hanging="1599"/>
    </w:pPr>
  </w:style>
  <w:style w:type="paragraph" w:customStyle="1" w:styleId="HangingIndenti3">
    <w:name w:val="Hanging Indent i3"/>
    <w:basedOn w:val="HangingIndent"/>
    <w:rsid w:val="007E522F"/>
    <w:pPr>
      <w:tabs>
        <w:tab w:val="clear" w:pos="3022"/>
      </w:tabs>
      <w:ind w:left="3805" w:hanging="2166"/>
    </w:pPr>
  </w:style>
  <w:style w:type="paragraph" w:customStyle="1" w:styleId="HangingIndentii1">
    <w:name w:val="Hanging Indent ii1"/>
    <w:basedOn w:val="HangingIndenti1"/>
    <w:rsid w:val="007E522F"/>
    <w:pPr>
      <w:tabs>
        <w:tab w:val="clear" w:pos="3022"/>
      </w:tabs>
      <w:ind w:hanging="675"/>
    </w:pPr>
  </w:style>
  <w:style w:type="paragraph" w:customStyle="1" w:styleId="HangingIndentii2">
    <w:name w:val="Hanging Indent ii2"/>
    <w:basedOn w:val="HangingIndentii1"/>
    <w:rsid w:val="007E522F"/>
    <w:pPr>
      <w:ind w:left="3238" w:hanging="1242"/>
    </w:pPr>
  </w:style>
  <w:style w:type="paragraph" w:customStyle="1" w:styleId="HangingIndentii3">
    <w:name w:val="Hanging Indent ii3"/>
    <w:basedOn w:val="HangingIndentii1"/>
    <w:rsid w:val="007E522F"/>
    <w:pPr>
      <w:ind w:left="3805" w:hanging="1809"/>
    </w:pPr>
  </w:style>
  <w:style w:type="paragraph" w:customStyle="1" w:styleId="HangingIndent2">
    <w:name w:val="Hanging Indent 2"/>
    <w:basedOn w:val="Normal"/>
    <w:rsid w:val="007E522F"/>
    <w:pPr>
      <w:tabs>
        <w:tab w:val="clear" w:pos="1962"/>
        <w:tab w:val="clear" w:pos="3119"/>
        <w:tab w:val="clear" w:pos="5296"/>
        <w:tab w:val="clear" w:pos="5687"/>
        <w:tab w:val="left" w:pos="3589"/>
      </w:tabs>
      <w:ind w:left="3237" w:hanging="1956"/>
    </w:pPr>
  </w:style>
  <w:style w:type="paragraph" w:customStyle="1" w:styleId="CaptionTable">
    <w:name w:val="CaptionTable"/>
    <w:basedOn w:val="Caption"/>
    <w:next w:val="Normal"/>
    <w:rsid w:val="007E522F"/>
    <w:pPr>
      <w:keepNext/>
      <w:tabs>
        <w:tab w:val="clear" w:pos="2041"/>
        <w:tab w:val="clear" w:pos="3119"/>
        <w:tab w:val="left" w:pos="2410"/>
        <w:tab w:val="left" w:pos="2835"/>
      </w:tabs>
      <w:spacing w:before="60" w:after="0"/>
      <w:ind w:left="2415" w:hanging="1134"/>
    </w:pPr>
  </w:style>
  <w:style w:type="paragraph" w:customStyle="1" w:styleId="FooterA4">
    <w:name w:val="FooterA4"/>
    <w:basedOn w:val="TabletextRight"/>
    <w:rsid w:val="007E522F"/>
    <w:pPr>
      <w:tabs>
        <w:tab w:val="clear" w:pos="1421"/>
        <w:tab w:val="clear" w:pos="1962"/>
        <w:tab w:val="clear" w:pos="3119"/>
        <w:tab w:val="clear" w:pos="5296"/>
        <w:tab w:val="clear" w:pos="5687"/>
        <w:tab w:val="center" w:pos="4536"/>
        <w:tab w:val="right" w:pos="9072"/>
      </w:tabs>
      <w:jc w:val="left"/>
    </w:pPr>
  </w:style>
  <w:style w:type="paragraph" w:customStyle="1" w:styleId="FooterFileName">
    <w:name w:val="FooterFileName"/>
    <w:basedOn w:val="MyFileName"/>
    <w:rsid w:val="007E522F"/>
    <w:pPr>
      <w:tabs>
        <w:tab w:val="clear" w:pos="709"/>
        <w:tab w:val="clear" w:pos="4536"/>
        <w:tab w:val="clear" w:pos="9072"/>
      </w:tabs>
    </w:pPr>
  </w:style>
  <w:style w:type="paragraph" w:customStyle="1" w:styleId="FooterLetter">
    <w:name w:val="FooterLetter"/>
    <w:basedOn w:val="FooterA4"/>
    <w:rsid w:val="007E522F"/>
    <w:pPr>
      <w:tabs>
        <w:tab w:val="clear" w:pos="4536"/>
        <w:tab w:val="clear" w:pos="9072"/>
        <w:tab w:val="center" w:pos="4706"/>
        <w:tab w:val="right" w:pos="9412"/>
      </w:tabs>
    </w:pPr>
  </w:style>
  <w:style w:type="paragraph" w:customStyle="1" w:styleId="FooterStart">
    <w:name w:val="FooterStart"/>
    <w:basedOn w:val="Normal"/>
    <w:rsid w:val="007E522F"/>
    <w:pPr>
      <w:pBdr>
        <w:bottom w:val="single" w:sz="12" w:space="1" w:color="auto"/>
      </w:pBdr>
      <w:tabs>
        <w:tab w:val="clear" w:pos="1962"/>
        <w:tab w:val="clear" w:pos="3119"/>
        <w:tab w:val="clear" w:pos="5296"/>
        <w:tab w:val="clear" w:pos="5687"/>
      </w:tabs>
      <w:ind w:left="0"/>
    </w:pPr>
  </w:style>
  <w:style w:type="paragraph" w:customStyle="1" w:styleId="NormalFooter">
    <w:name w:val="NormalFooter"/>
    <w:basedOn w:val="Normal"/>
    <w:rsid w:val="007E522F"/>
    <w:pPr>
      <w:pBdr>
        <w:bottom w:val="single" w:sz="12" w:space="1" w:color="auto"/>
      </w:pBdr>
      <w:tabs>
        <w:tab w:val="right" w:pos="9072"/>
      </w:tabs>
      <w:ind w:left="0"/>
    </w:pPr>
  </w:style>
  <w:style w:type="paragraph" w:customStyle="1" w:styleId="SeqNum2">
    <w:name w:val="SeqNum2"/>
    <w:basedOn w:val="SeqNum"/>
    <w:rsid w:val="007E522F"/>
    <w:pPr>
      <w:ind w:left="1996"/>
    </w:pPr>
  </w:style>
  <w:style w:type="paragraph" w:customStyle="1" w:styleId="SeqNum3">
    <w:name w:val="SeqNum3"/>
    <w:basedOn w:val="SeqNum"/>
    <w:rsid w:val="007E522F"/>
    <w:pPr>
      <w:ind w:left="2353"/>
    </w:pPr>
  </w:style>
  <w:style w:type="paragraph" w:customStyle="1" w:styleId="Indent1">
    <w:name w:val="Indent 1"/>
    <w:basedOn w:val="Normal"/>
    <w:rsid w:val="007E522F"/>
    <w:pPr>
      <w:ind w:left="1639"/>
    </w:pPr>
  </w:style>
  <w:style w:type="paragraph" w:customStyle="1" w:styleId="TableHeaderSmall">
    <w:name w:val="Table Header Small"/>
    <w:basedOn w:val="TableText"/>
    <w:rsid w:val="007E522F"/>
    <w:rPr>
      <w:b/>
      <w:sz w:val="16"/>
    </w:rPr>
  </w:style>
  <w:style w:type="paragraph" w:customStyle="1" w:styleId="TableHeaderSmallC">
    <w:name w:val="Table Header Small C"/>
    <w:basedOn w:val="TableText"/>
    <w:rsid w:val="007E522F"/>
    <w:pPr>
      <w:jc w:val="center"/>
    </w:pPr>
    <w:rPr>
      <w:b/>
      <w:sz w:val="16"/>
    </w:rPr>
  </w:style>
  <w:style w:type="paragraph" w:customStyle="1" w:styleId="TableHeaderSmallR">
    <w:name w:val="Table Header Small R"/>
    <w:basedOn w:val="TableText"/>
    <w:rsid w:val="007E522F"/>
    <w:pPr>
      <w:jc w:val="right"/>
    </w:pPr>
    <w:rPr>
      <w:b/>
      <w:sz w:val="16"/>
    </w:rPr>
  </w:style>
  <w:style w:type="paragraph" w:customStyle="1" w:styleId="BulletList1">
    <w:name w:val="BulletList 1"/>
    <w:basedOn w:val="BulletList"/>
    <w:rsid w:val="007E522F"/>
    <w:pPr>
      <w:numPr>
        <w:numId w:val="3"/>
      </w:numPr>
      <w:tabs>
        <w:tab w:val="clear" w:pos="360"/>
        <w:tab w:val="clear" w:pos="1641"/>
        <w:tab w:val="left" w:pos="357"/>
        <w:tab w:val="left" w:pos="1639"/>
        <w:tab w:val="num" w:pos="2922"/>
      </w:tabs>
      <w:ind w:left="1638" w:hanging="357"/>
    </w:pPr>
  </w:style>
  <w:style w:type="paragraph" w:customStyle="1" w:styleId="SubjectRes">
    <w:name w:val="SubjectRes"/>
    <w:basedOn w:val="TableText"/>
    <w:rsid w:val="007E522F"/>
    <w:pPr>
      <w:pageBreakBefore/>
    </w:pPr>
  </w:style>
  <w:style w:type="paragraph" w:customStyle="1" w:styleId="SeqNum4">
    <w:name w:val="SeqNum4"/>
    <w:basedOn w:val="SeqNum"/>
    <w:rsid w:val="007E522F"/>
    <w:pPr>
      <w:ind w:left="2710"/>
    </w:pPr>
  </w:style>
  <w:style w:type="paragraph" w:customStyle="1" w:styleId="MotorUnit">
    <w:name w:val="MotorUnit"/>
    <w:basedOn w:val="TableText"/>
    <w:rsid w:val="007E522F"/>
    <w:pPr>
      <w:tabs>
        <w:tab w:val="clear" w:pos="1421"/>
        <w:tab w:val="clear" w:pos="1962"/>
        <w:tab w:val="clear" w:pos="3119"/>
        <w:tab w:val="clear" w:pos="5296"/>
        <w:tab w:val="clear" w:pos="5687"/>
        <w:tab w:val="left" w:leader="dot" w:pos="1786"/>
      </w:tabs>
    </w:pPr>
  </w:style>
  <w:style w:type="paragraph" w:customStyle="1" w:styleId="wpsformat">
    <w:name w:val="wps format"/>
    <w:rsid w:val="007E522F"/>
    <w:pPr>
      <w:keepNext/>
      <w:keepLines/>
      <w:tabs>
        <w:tab w:val="left" w:pos="-720"/>
      </w:tabs>
      <w:suppressAutoHyphens/>
      <w:spacing w:line="319" w:lineRule="auto"/>
    </w:pPr>
    <w:rPr>
      <w:rFonts w:ascii="AvantGarde" w:hAnsi="AvantGarde"/>
      <w:sz w:val="12"/>
    </w:rPr>
  </w:style>
  <w:style w:type="paragraph" w:customStyle="1" w:styleId="wpsDumps">
    <w:name w:val="wpsDumps"/>
    <w:basedOn w:val="Normal"/>
    <w:rsid w:val="007E522F"/>
    <w:pPr>
      <w:keepNext/>
      <w:tabs>
        <w:tab w:val="clear" w:pos="1962"/>
        <w:tab w:val="clear" w:pos="3119"/>
        <w:tab w:val="clear" w:pos="5296"/>
        <w:tab w:val="clear" w:pos="5687"/>
        <w:tab w:val="left" w:pos="862"/>
        <w:tab w:val="left" w:pos="1733"/>
        <w:tab w:val="left" w:pos="1954"/>
        <w:tab w:val="left" w:pos="2237"/>
        <w:tab w:val="left" w:pos="2615"/>
        <w:tab w:val="left" w:pos="5292"/>
        <w:tab w:val="left" w:pos="5681"/>
      </w:tabs>
      <w:overflowPunct w:val="0"/>
      <w:autoSpaceDE w:val="0"/>
      <w:autoSpaceDN w:val="0"/>
      <w:adjustRightInd w:val="0"/>
      <w:spacing w:before="0" w:after="0"/>
      <w:ind w:left="1570"/>
      <w:jc w:val="left"/>
      <w:textAlignment w:val="baseline"/>
    </w:pPr>
    <w:rPr>
      <w:rFonts w:ascii="Courier New" w:hAnsi="Courier New"/>
      <w:spacing w:val="-6"/>
      <w:kern w:val="14"/>
      <w:sz w:val="14"/>
    </w:rPr>
  </w:style>
  <w:style w:type="paragraph" w:customStyle="1" w:styleId="Front">
    <w:name w:val="Front"/>
    <w:basedOn w:val="Normal"/>
    <w:rsid w:val="007E522F"/>
    <w:rPr>
      <w:color w:val="FFFFFF"/>
      <w:lang w:val="da-DK"/>
    </w:rPr>
  </w:style>
  <w:style w:type="paragraph" w:customStyle="1" w:styleId="TableofFiguresCP">
    <w:name w:val="Table of FiguresCP"/>
    <w:basedOn w:val="TOC3cp"/>
    <w:rsid w:val="007E522F"/>
    <w:rPr>
      <w:lang w:val="da-DK"/>
    </w:rPr>
  </w:style>
  <w:style w:type="paragraph" w:customStyle="1" w:styleId="NormalBold">
    <w:name w:val="NormalBold"/>
    <w:basedOn w:val="Normal"/>
    <w:next w:val="Normal"/>
    <w:rsid w:val="007E522F"/>
    <w:rPr>
      <w:b/>
      <w:bCs/>
    </w:rPr>
  </w:style>
  <w:style w:type="paragraph" w:customStyle="1" w:styleId="TocTitleFig">
    <w:name w:val="Toc Title Fig"/>
    <w:basedOn w:val="TocTitle"/>
    <w:rsid w:val="007E522F"/>
    <w:pPr>
      <w:pageBreakBefore w:val="0"/>
    </w:pPr>
  </w:style>
  <w:style w:type="paragraph" w:customStyle="1" w:styleId="Paragraph1">
    <w:name w:val="Paragraph1"/>
    <w:basedOn w:val="Normal"/>
    <w:rsid w:val="007E522F"/>
    <w:pPr>
      <w:tabs>
        <w:tab w:val="clear" w:pos="1962"/>
        <w:tab w:val="clear" w:pos="3119"/>
        <w:tab w:val="clear" w:pos="5296"/>
        <w:tab w:val="clear" w:pos="5687"/>
      </w:tabs>
      <w:spacing w:before="0" w:after="0"/>
      <w:ind w:left="0"/>
    </w:pPr>
    <w:rPr>
      <w:sz w:val="2"/>
    </w:rPr>
  </w:style>
  <w:style w:type="character" w:customStyle="1" w:styleId="HyperlinkCP">
    <w:name w:val="HyperlinkCP"/>
    <w:rsid w:val="007E522F"/>
    <w:rPr>
      <w:color w:val="auto"/>
      <w:u w:val="none"/>
      <w:lang w:val="da-DK"/>
    </w:rPr>
  </w:style>
  <w:style w:type="paragraph" w:customStyle="1" w:styleId="StyleHeading9Left">
    <w:name w:val="Style Heading 9 + Left"/>
    <w:basedOn w:val="Heading2"/>
    <w:rsid w:val="007E522F"/>
    <w:pPr>
      <w:numPr>
        <w:ilvl w:val="0"/>
        <w:numId w:val="0"/>
      </w:numPr>
      <w:tabs>
        <w:tab w:val="clear" w:pos="1962"/>
        <w:tab w:val="left" w:pos="1260"/>
      </w:tabs>
      <w:overflowPunct w:val="0"/>
      <w:autoSpaceDE w:val="0"/>
      <w:autoSpaceDN w:val="0"/>
      <w:adjustRightInd w:val="0"/>
      <w:textAlignment w:val="baseline"/>
    </w:pPr>
  </w:style>
  <w:style w:type="character" w:styleId="Hyperlink">
    <w:name w:val="Hyperlink"/>
    <w:uiPriority w:val="99"/>
    <w:rsid w:val="007E522F"/>
    <w:rPr>
      <w:color w:val="0000FF"/>
      <w:u w:val="single"/>
    </w:rPr>
  </w:style>
  <w:style w:type="character" w:styleId="CommentReference">
    <w:name w:val="annotation reference"/>
    <w:basedOn w:val="DefaultParagraphFont"/>
    <w:rsid w:val="00B14FC4"/>
    <w:rPr>
      <w:sz w:val="16"/>
      <w:szCs w:val="16"/>
    </w:rPr>
  </w:style>
  <w:style w:type="paragraph" w:styleId="CommentText">
    <w:name w:val="annotation text"/>
    <w:basedOn w:val="Normal"/>
    <w:link w:val="CommentTextChar"/>
    <w:rsid w:val="00B14FC4"/>
  </w:style>
  <w:style w:type="character" w:customStyle="1" w:styleId="CommentTextChar">
    <w:name w:val="Comment Text Char"/>
    <w:basedOn w:val="DefaultParagraphFont"/>
    <w:link w:val="CommentText"/>
    <w:rsid w:val="00B14FC4"/>
    <w:rPr>
      <w:rFonts w:ascii="Arial" w:hAnsi="Arial"/>
      <w:lang w:val="en-GB"/>
    </w:rPr>
  </w:style>
  <w:style w:type="paragraph" w:styleId="CommentSubject">
    <w:name w:val="annotation subject"/>
    <w:basedOn w:val="CommentText"/>
    <w:next w:val="CommentText"/>
    <w:link w:val="CommentSubjectChar"/>
    <w:rsid w:val="00B14FC4"/>
    <w:rPr>
      <w:b/>
      <w:bCs/>
    </w:rPr>
  </w:style>
  <w:style w:type="character" w:customStyle="1" w:styleId="CommentSubjectChar">
    <w:name w:val="Comment Subject Char"/>
    <w:basedOn w:val="CommentTextChar"/>
    <w:link w:val="CommentSubject"/>
    <w:rsid w:val="00B14FC4"/>
    <w:rPr>
      <w:rFonts w:ascii="Arial" w:hAnsi="Arial"/>
      <w:b/>
      <w:bCs/>
      <w:lang w:val="en-GB"/>
    </w:rPr>
  </w:style>
  <w:style w:type="paragraph" w:styleId="BalloonText">
    <w:name w:val="Balloon Text"/>
    <w:basedOn w:val="Normal"/>
    <w:link w:val="BalloonTextChar"/>
    <w:rsid w:val="00B14FC4"/>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B14FC4"/>
    <w:rPr>
      <w:rFonts w:ascii="Segoe UI" w:hAnsi="Segoe UI" w:cs="Segoe UI"/>
      <w:sz w:val="18"/>
      <w:szCs w:val="18"/>
      <w:lang w:val="en-GB"/>
    </w:rPr>
  </w:style>
  <w:style w:type="paragraph" w:styleId="ListParagraph">
    <w:name w:val="List Paragraph"/>
    <w:basedOn w:val="Normal"/>
    <w:uiPriority w:val="34"/>
    <w:qFormat/>
    <w:rsid w:val="00AA59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BEUMERGroup\Office2007\WorkgroupTemplates\Documentation\CPdoc20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System Document" ma:contentTypeID="0x0101009BC27D61325A7D45B7218B553CAC633F00F8BD7B5669DA0B4B9DE277E6AC9AE44D" ma:contentTypeVersion="3" ma:contentTypeDescription="Create a new document." ma:contentTypeScope="" ma:versionID="e6bc503073fcc38f6c8fcb0acf2faf0d">
  <xsd:schema xmlns:xsd="http://www.w3.org/2001/XMLSchema" xmlns:xs="http://www.w3.org/2001/XMLSchema" xmlns:p="http://schemas.microsoft.com/office/2006/metadata/properties" xmlns:ns2="http://schemas.microsoft.com/sharepoint.v3" xmlns:ns3="b1c7fbde-bc40-4bc7-a3fa-74abb0d76cb8" targetNamespace="http://schemas.microsoft.com/office/2006/metadata/properties" ma:root="true" ma:fieldsID="d6524fa5124c7fd39b7a93e471796136" ns2:_="" ns3:_="">
    <xsd:import namespace="http://schemas.microsoft.com/sharepoint.v3"/>
    <xsd:import namespace="b1c7fbde-bc40-4bc7-a3fa-74abb0d76cb8"/>
    <xsd:element name="properties">
      <xsd:complexType>
        <xsd:sequence>
          <xsd:element name="documentManagement">
            <xsd:complexType>
              <xsd:all>
                <xsd:element ref="ns2:Category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8" nillable="true" ma:displayName="Description" ma:internalName="Category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c7fbde-bc40-4bc7-a3fa-74abb0d76cb8"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Description xmlns="http://schemas.microsoft.com/sharepoint.v3" xsi:nil="true"/>
  </documentManagement>
</p:properties>
</file>

<file path=customXml/itemProps1.xml><?xml version="1.0" encoding="utf-8"?>
<ds:datastoreItem xmlns:ds="http://schemas.openxmlformats.org/officeDocument/2006/customXml" ds:itemID="{8271BC00-7D85-4A6C-9047-554EEB5FD8E1}">
  <ds:schemaRefs>
    <ds:schemaRef ds:uri="http://schemas.microsoft.com/sharepoint/v3/contenttype/forms"/>
  </ds:schemaRefs>
</ds:datastoreItem>
</file>

<file path=customXml/itemProps2.xml><?xml version="1.0" encoding="utf-8"?>
<ds:datastoreItem xmlns:ds="http://schemas.openxmlformats.org/officeDocument/2006/customXml" ds:itemID="{52C6DB5E-273D-45F6-B30A-A5BC23FA2F63}">
  <ds:schemaRefs>
    <ds:schemaRef ds:uri="http://schemas.openxmlformats.org/officeDocument/2006/bibliography"/>
  </ds:schemaRefs>
</ds:datastoreItem>
</file>

<file path=customXml/itemProps3.xml><?xml version="1.0" encoding="utf-8"?>
<ds:datastoreItem xmlns:ds="http://schemas.openxmlformats.org/officeDocument/2006/customXml" ds:itemID="{7A539CFA-B10A-4E08-94FD-20BCA5FA3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1c7fbde-bc40-4bc7-a3fa-74abb0d76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D4E056-E3D0-45D2-8800-75CEBEAB4A73}">
  <ds:schemaRefs>
    <ds:schemaRef ds:uri="http://purl.org/dc/terms/"/>
    <ds:schemaRef ds:uri="http://schemas.openxmlformats.org/package/2006/metadata/core-properties"/>
    <ds:schemaRef ds:uri="http://purl.org/dc/dcmitype/"/>
    <ds:schemaRef ds:uri="b1c7fbde-bc40-4bc7-a3fa-74abb0d76cb8"/>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microsoft.com/sharepoint.v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CPdoc2003.dot</Template>
  <TotalTime>0</TotalTime>
  <Pages>20</Pages>
  <Words>3292</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CMC &lt;&gt; Camera System Interface Specification RS422 - SorterCMC.P10a</vt:lpstr>
    </vt:vector>
  </TitlesOfParts>
  <Company>Crisplant a/s</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CMC &lt;&gt; Camera System Interface Specification RS422 - SorterCMC.P10a</dc:title>
  <dc:subject/>
  <dc:creator>AD-AdminPLY</dc:creator>
  <cp:keywords/>
  <dc:description/>
  <cp:lastModifiedBy>Pham, Dunia Tania</cp:lastModifiedBy>
  <cp:revision>16</cp:revision>
  <cp:lastPrinted>2001-10-10T07:15:00Z</cp:lastPrinted>
  <dcterms:created xsi:type="dcterms:W3CDTF">2021-09-30T12:29:00Z</dcterms:created>
  <dcterms:modified xsi:type="dcterms:W3CDTF">2024-01-03T15:14:00Z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0x0101009BC27D61325A7D45B7218B553CAC633F00F8BD7B5669DA0B4B9DE277E6AC9AE44D</vt:lpwstr>
  </property>
  <property fmtid="{D5CDD505-2E9C-101B-9397-08002B2CF9AE}" pid="3" name="URL">
    <vt:lpwstr/>
  </property>
  <property fmtid="{D5CDD505-2E9C-101B-9397-08002B2CF9AE}" pid="4" name="TaxCatchAll">
    <vt:lpwstr>1;#Sales|90673f2b-f427-4069-9b76-36b69671b8ab</vt:lpwstr>
  </property>
  <property fmtid="{D5CDD505-2E9C-101B-9397-08002B2CF9AE}" pid="5" name="k2a732b555dc41f0b4dab95621ddb3af">
    <vt:lpwstr>Sales|90673f2b-f427-4069-9b76-36b69671b8ab</vt:lpwstr>
  </property>
  <property fmtid="{D5CDD505-2E9C-101B-9397-08002B2CF9AE}" pid="6" name="BGPhase">
    <vt:lpwstr>1;#Sales|90673f2b-f427-4069-9b76-36b69671b8ab</vt:lpwstr>
  </property>
</Properties>
</file>