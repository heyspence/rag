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vsd" ContentType="application/vnd.visi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52C2D1" w14:textId="77777777" w:rsidR="005D473F" w:rsidRPr="009039FC" w:rsidRDefault="005D473F">
      <w:pPr>
        <w:pStyle w:val="Front"/>
        <w:rPr>
          <w:lang w:val="en-US"/>
        </w:rPr>
      </w:pPr>
      <w:bookmarkStart w:id="0" w:name="ContentsPage"/>
      <w:bookmarkStart w:id="1" w:name="_Toc385845281"/>
      <w:bookmarkStart w:id="2" w:name="_Toc385845810"/>
      <w:bookmarkStart w:id="3" w:name="_Toc385845837"/>
      <w:bookmarkStart w:id="4" w:name="_Toc385846274"/>
      <w:bookmarkStart w:id="5" w:name="_Toc192574075"/>
      <w:bookmarkStart w:id="6" w:name="_Toc534610703"/>
      <w:bookmarkStart w:id="7" w:name="_Toc55826994"/>
      <w:r w:rsidRPr="009039FC">
        <w:rPr>
          <w:lang w:val="en-US"/>
        </w:rPr>
        <w:t>|&lt;</w:t>
      </w:r>
    </w:p>
    <w:p w14:paraId="08089D60" w14:textId="77777777" w:rsidR="005D473F" w:rsidRPr="009039FC" w:rsidRDefault="005D473F"/>
    <w:p w14:paraId="4D8A305C" w14:textId="77777777" w:rsidR="005D473F" w:rsidRPr="009039FC" w:rsidRDefault="005D473F"/>
    <w:p w14:paraId="496E1403" w14:textId="77777777" w:rsidR="005D473F" w:rsidRPr="009039FC" w:rsidRDefault="005D473F"/>
    <w:p w14:paraId="1F0281B9" w14:textId="77777777" w:rsidR="005D473F" w:rsidRPr="009039FC" w:rsidRDefault="005D473F"/>
    <w:p w14:paraId="3E374663" w14:textId="77777777" w:rsidR="005D473F" w:rsidRPr="009039FC" w:rsidRDefault="005D473F"/>
    <w:p w14:paraId="699415EF" w14:textId="77777777" w:rsidR="005D473F" w:rsidRPr="009039FC" w:rsidRDefault="005D473F"/>
    <w:p w14:paraId="711A6716" w14:textId="4EF30066" w:rsidR="005D473F" w:rsidRPr="009039FC" w:rsidRDefault="00506CB8" w:rsidP="005D473F">
      <w:pPr>
        <w:pStyle w:val="HeadingFrontPage"/>
      </w:pPr>
      <w:bookmarkStart w:id="8" w:name="FPTitlePosition"/>
      <w:bookmarkEnd w:id="8"/>
      <w:r w:rsidRPr="009039FC">
        <w:t>DHL e-Commerce Dallas and Charlotte hub</w:t>
      </w:r>
    </w:p>
    <w:p w14:paraId="1CF19B19" w14:textId="77777777" w:rsidR="005D473F" w:rsidRPr="009039FC" w:rsidRDefault="005D473F" w:rsidP="005D473F">
      <w:pPr>
        <w:pStyle w:val="HeadingFrontPage"/>
      </w:pPr>
      <w:r w:rsidRPr="009039FC">
        <w:t>CMC Routing</w:t>
      </w:r>
    </w:p>
    <w:p w14:paraId="7BD7DB54" w14:textId="77777777" w:rsidR="005D473F" w:rsidRPr="009039FC" w:rsidRDefault="005D473F" w:rsidP="005D473F">
      <w:pPr>
        <w:pStyle w:val="HeadingFrontPage"/>
      </w:pPr>
    </w:p>
    <w:p w14:paraId="23063023" w14:textId="77777777" w:rsidR="005D473F" w:rsidRPr="009039FC" w:rsidRDefault="005D473F" w:rsidP="005D473F">
      <w:pPr>
        <w:pStyle w:val="HeadingFrontPage"/>
      </w:pPr>
    </w:p>
    <w:p w14:paraId="3F7163B1" w14:textId="77777777" w:rsidR="005D473F" w:rsidRPr="009039FC" w:rsidRDefault="005D473F" w:rsidP="005D473F">
      <w:pPr>
        <w:pStyle w:val="HeadingFrontPage"/>
      </w:pPr>
    </w:p>
    <w:p w14:paraId="7C0A40E2" w14:textId="77777777" w:rsidR="005D473F" w:rsidRPr="009039FC" w:rsidRDefault="005D473F" w:rsidP="00522776">
      <w:pPr>
        <w:pStyle w:val="HeadingFrontPage"/>
        <w:tabs>
          <w:tab w:val="clear" w:pos="1962"/>
          <w:tab w:val="clear" w:pos="3119"/>
          <w:tab w:val="clear" w:pos="5296"/>
          <w:tab w:val="clear" w:pos="5687"/>
          <w:tab w:val="left" w:pos="360"/>
          <w:tab w:val="left" w:pos="1996"/>
          <w:tab w:val="left" w:pos="2671"/>
          <w:tab w:val="left" w:pos="3238"/>
          <w:tab w:val="left" w:pos="3805"/>
        </w:tabs>
        <w:overflowPunct w:val="0"/>
        <w:autoSpaceDE w:val="0"/>
        <w:autoSpaceDN w:val="0"/>
        <w:adjustRightInd w:val="0"/>
        <w:spacing w:before="40" w:after="40"/>
        <w:ind w:left="1996" w:hanging="357"/>
        <w:jc w:val="left"/>
        <w:textAlignment w:val="baseline"/>
      </w:pPr>
    </w:p>
    <w:p w14:paraId="30681829" w14:textId="77777777" w:rsidR="005D473F" w:rsidRPr="009039FC" w:rsidRDefault="005D473F"/>
    <w:p w14:paraId="2473B2B0" w14:textId="77777777" w:rsidR="005D473F" w:rsidRPr="009039FC" w:rsidRDefault="005D473F"/>
    <w:p w14:paraId="059AE2F5" w14:textId="39BCFA38" w:rsidR="005D473F" w:rsidRPr="009039FC" w:rsidRDefault="009D24C8" w:rsidP="009D24C8">
      <w:pPr>
        <w:tabs>
          <w:tab w:val="clear" w:pos="1962"/>
          <w:tab w:val="clear" w:pos="3119"/>
          <w:tab w:val="clear" w:pos="5296"/>
          <w:tab w:val="clear" w:pos="5687"/>
          <w:tab w:val="left" w:pos="6976"/>
        </w:tabs>
      </w:pPr>
      <w:r>
        <w:tab/>
      </w:r>
    </w:p>
    <w:p w14:paraId="22017C64" w14:textId="77777777" w:rsidR="005D473F" w:rsidRPr="009039FC" w:rsidRDefault="005D473F"/>
    <w:p w14:paraId="2E0DC253" w14:textId="77777777" w:rsidR="005D473F" w:rsidRPr="009039FC" w:rsidRDefault="005D473F"/>
    <w:p w14:paraId="60E4B441" w14:textId="77777777" w:rsidR="005D473F" w:rsidRPr="009039FC" w:rsidRDefault="005D473F"/>
    <w:p w14:paraId="40E4141B" w14:textId="77777777" w:rsidR="005D473F" w:rsidRPr="009039FC" w:rsidRDefault="005D473F"/>
    <w:p w14:paraId="08E41845" w14:textId="77777777" w:rsidR="005D473F" w:rsidRPr="009039FC" w:rsidRDefault="005D473F"/>
    <w:p w14:paraId="3183B4FB" w14:textId="77777777" w:rsidR="005D473F" w:rsidRPr="009039FC" w:rsidRDefault="005D473F"/>
    <w:p w14:paraId="24C2D794" w14:textId="77777777" w:rsidR="005D473F" w:rsidRPr="009039FC" w:rsidRDefault="005D473F"/>
    <w:p w14:paraId="61D50CCC" w14:textId="77777777" w:rsidR="005D473F" w:rsidRPr="009039FC" w:rsidRDefault="005D473F"/>
    <w:p w14:paraId="4558EB9D" w14:textId="555EEE0B" w:rsidR="005D473F" w:rsidRPr="009039FC" w:rsidRDefault="005D473F" w:rsidP="005D473F">
      <w:pPr>
        <w:pStyle w:val="DocDate"/>
      </w:pPr>
      <w:bookmarkStart w:id="9" w:name="FPDocDataPos"/>
      <w:bookmarkEnd w:id="9"/>
      <w:r w:rsidRPr="009039FC">
        <w:t>Journal:</w:t>
      </w:r>
      <w:r w:rsidRPr="009039FC">
        <w:tab/>
      </w:r>
      <w:bookmarkStart w:id="10" w:name="_Hlk146507413"/>
      <w:r w:rsidR="00C70F8A" w:rsidRPr="009039FC">
        <w:fldChar w:fldCharType="begin"/>
      </w:r>
      <w:r w:rsidR="00C70F8A" w:rsidRPr="009039FC">
        <w:instrText xml:space="preserve"> FILENAME  \* MERGEFORMAT </w:instrText>
      </w:r>
      <w:r w:rsidR="00C70F8A" w:rsidRPr="009039FC">
        <w:fldChar w:fldCharType="separate"/>
      </w:r>
      <w:r w:rsidR="009039FC" w:rsidRPr="009039FC">
        <w:rPr>
          <w:noProof/>
        </w:rPr>
        <w:t>p3_Protocol-CMC-Routing DHL eComm DFW &amp; CLT.docx</w:t>
      </w:r>
      <w:r w:rsidR="00C70F8A" w:rsidRPr="009039FC">
        <w:rPr>
          <w:noProof/>
        </w:rPr>
        <w:fldChar w:fldCharType="end"/>
      </w:r>
      <w:bookmarkEnd w:id="10"/>
    </w:p>
    <w:p w14:paraId="7F53C963" w14:textId="7A5C15CB" w:rsidR="005D473F" w:rsidRPr="009D24C8" w:rsidRDefault="005D473F" w:rsidP="005D473F">
      <w:pPr>
        <w:pStyle w:val="DocDate"/>
      </w:pPr>
      <w:r w:rsidRPr="009D24C8">
        <w:t>Date:</w:t>
      </w:r>
      <w:r w:rsidRPr="009D24C8">
        <w:tab/>
      </w:r>
      <w:r w:rsidR="00460A08" w:rsidRPr="009D24C8">
        <w:t>1</w:t>
      </w:r>
      <w:r w:rsidR="009D24C8">
        <w:t>0</w:t>
      </w:r>
      <w:r w:rsidR="00BF55BB" w:rsidRPr="009D24C8">
        <w:t xml:space="preserve"> </w:t>
      </w:r>
      <w:r w:rsidR="009D24C8">
        <w:t>April</w:t>
      </w:r>
      <w:r w:rsidR="00BF55BB" w:rsidRPr="009D24C8">
        <w:t xml:space="preserve"> 202</w:t>
      </w:r>
      <w:r w:rsidR="00460A08" w:rsidRPr="009D24C8">
        <w:t>4</w:t>
      </w:r>
    </w:p>
    <w:p w14:paraId="4C61D59F" w14:textId="42D010B1" w:rsidR="005D473F" w:rsidRPr="009D24C8" w:rsidRDefault="005D473F" w:rsidP="005D473F">
      <w:pPr>
        <w:pStyle w:val="DocDate"/>
      </w:pPr>
      <w:r w:rsidRPr="009D24C8">
        <w:t>Revision:</w:t>
      </w:r>
      <w:r w:rsidRPr="009D24C8">
        <w:tab/>
      </w:r>
      <w:r w:rsidR="009039FC" w:rsidRPr="009D24C8">
        <w:t>1.</w:t>
      </w:r>
      <w:r w:rsidR="009D24C8">
        <w:t>5</w:t>
      </w:r>
    </w:p>
    <w:p w14:paraId="604D1BF0" w14:textId="77777777" w:rsidR="005D473F" w:rsidRPr="009D24C8" w:rsidRDefault="005D473F" w:rsidP="005D473F">
      <w:pPr>
        <w:pStyle w:val="DocDate"/>
      </w:pPr>
      <w:r w:rsidRPr="009D24C8">
        <w:t>Pages:</w:t>
      </w:r>
      <w:r w:rsidRPr="009D24C8">
        <w:tab/>
      </w:r>
      <w:r w:rsidR="000A40C6">
        <w:fldChar w:fldCharType="begin"/>
      </w:r>
      <w:r w:rsidR="000A40C6" w:rsidRPr="009D24C8">
        <w:instrText xml:space="preserve"> NUMPAGES  \* MERGEFORMAT </w:instrText>
      </w:r>
      <w:r w:rsidR="000A40C6">
        <w:fldChar w:fldCharType="separate"/>
      </w:r>
      <w:r w:rsidRPr="009D24C8">
        <w:rPr>
          <w:noProof/>
        </w:rPr>
        <w:t>107</w:t>
      </w:r>
      <w:r w:rsidR="000A40C6">
        <w:rPr>
          <w:noProof/>
        </w:rPr>
        <w:fldChar w:fldCharType="end"/>
      </w:r>
    </w:p>
    <w:p w14:paraId="0935A49A" w14:textId="05C9E290" w:rsidR="005D473F" w:rsidRPr="009D24C8" w:rsidRDefault="005D473F" w:rsidP="005D473F">
      <w:pPr>
        <w:pStyle w:val="DocDate"/>
      </w:pPr>
      <w:r w:rsidRPr="009D24C8">
        <w:t>Initials:</w:t>
      </w:r>
      <w:r w:rsidRPr="009D24C8">
        <w:tab/>
      </w:r>
      <w:r w:rsidR="009D24C8" w:rsidRPr="009D24C8">
        <w:t>JPK</w:t>
      </w:r>
    </w:p>
    <w:p w14:paraId="69F85653" w14:textId="77777777" w:rsidR="005D473F" w:rsidRPr="009D24C8" w:rsidRDefault="005D473F" w:rsidP="005D473F"/>
    <w:p w14:paraId="771498B3" w14:textId="77777777" w:rsidR="005D473F" w:rsidRPr="009D24C8" w:rsidRDefault="005D473F"/>
    <w:tbl>
      <w:tblPr>
        <w:tblW w:w="9072" w:type="dxa"/>
        <w:tblInd w:w="108" w:type="dxa"/>
        <w:tblBorders>
          <w:left w:val="single" w:sz="12" w:space="0" w:color="auto"/>
          <w:bottom w:val="single" w:sz="12" w:space="0" w:color="auto"/>
        </w:tblBorders>
        <w:tblLayout w:type="fixed"/>
        <w:tblLook w:val="01E0" w:firstRow="1" w:lastRow="1" w:firstColumn="1" w:lastColumn="1" w:noHBand="0" w:noVBand="0"/>
      </w:tblPr>
      <w:tblGrid>
        <w:gridCol w:w="9072"/>
      </w:tblGrid>
      <w:tr w:rsidR="005D473F" w:rsidRPr="009039FC" w14:paraId="11A910BA" w14:textId="77777777">
        <w:tc>
          <w:tcPr>
            <w:tcW w:w="9072" w:type="dxa"/>
            <w:shd w:val="clear" w:color="auto" w:fill="auto"/>
          </w:tcPr>
          <w:p w14:paraId="6C32F01A" w14:textId="77777777" w:rsidR="005D473F" w:rsidRPr="009039FC" w:rsidRDefault="005D473F">
            <w:pPr>
              <w:pStyle w:val="CopyrightText"/>
              <w:rPr>
                <w:b/>
              </w:rPr>
            </w:pPr>
            <w:r w:rsidRPr="009039FC">
              <w:rPr>
                <w:b/>
              </w:rPr>
              <w:t xml:space="preserve">© </w:t>
            </w:r>
            <w:bookmarkStart w:id="11" w:name="CCrisplantText"/>
            <w:bookmarkEnd w:id="11"/>
            <w:r w:rsidRPr="009039FC">
              <w:rPr>
                <w:b/>
              </w:rPr>
              <w:t>BEUMER Group 2020</w:t>
            </w:r>
          </w:p>
          <w:p w14:paraId="793216FE" w14:textId="77777777" w:rsidR="005D473F" w:rsidRPr="009039FC" w:rsidRDefault="005D473F">
            <w:pPr>
              <w:pStyle w:val="CopyrightText"/>
              <w:rPr>
                <w:b/>
              </w:rPr>
            </w:pPr>
            <w:bookmarkStart w:id="12" w:name="FPCopyrightText"/>
            <w:bookmarkEnd w:id="12"/>
            <w:r w:rsidRPr="009039FC">
              <w:rPr>
                <w:b/>
              </w:rPr>
              <w:t>This document and all data contained herein are the exclusive intellectual property rights of BEUMER Group and are supplied in strictest confidence under the express condition that any reproduction, transmission, transcription etc., or storing in any retrieval system/form, or any kind of supply to others is strictly forbidden without express prior written consent. The receiver guarantees that any disclosed material shall not be used in any way detrimental to the interest of BEUMER Group.</w:t>
            </w:r>
          </w:p>
        </w:tc>
      </w:tr>
    </w:tbl>
    <w:p w14:paraId="1DF36C31" w14:textId="77777777" w:rsidR="005D473F" w:rsidRPr="009039FC" w:rsidRDefault="005D473F">
      <w:pPr>
        <w:pStyle w:val="Paragraph1"/>
      </w:pPr>
    </w:p>
    <w:p w14:paraId="1E8A4541" w14:textId="77777777" w:rsidR="005D473F" w:rsidRPr="009039FC" w:rsidRDefault="005D473F" w:rsidP="005D473F"/>
    <w:p w14:paraId="398FA3F5" w14:textId="77777777" w:rsidR="005D473F" w:rsidRPr="009039FC" w:rsidRDefault="005D473F" w:rsidP="005D473F">
      <w:pPr>
        <w:pStyle w:val="TocTitle"/>
      </w:pPr>
      <w:r w:rsidRPr="009039FC">
        <w:lastRenderedPageBreak/>
        <w:t>Contents</w:t>
      </w:r>
    </w:p>
    <w:p w14:paraId="5691C392" w14:textId="77777777" w:rsidR="005D473F" w:rsidRPr="009039FC" w:rsidRDefault="005D473F" w:rsidP="005D473F">
      <w:pPr>
        <w:pStyle w:val="TocHead"/>
      </w:pPr>
      <w:r w:rsidRPr="009039FC">
        <w:t>Page</w:t>
      </w:r>
    </w:p>
    <w:p w14:paraId="191018DD" w14:textId="443D6585" w:rsidR="009039FC" w:rsidRPr="009039FC" w:rsidRDefault="005D473F">
      <w:pPr>
        <w:pStyle w:val="TOC1"/>
        <w:rPr>
          <w:rFonts w:asciiTheme="minorHAnsi" w:eastAsiaTheme="minorEastAsia" w:hAnsiTheme="minorHAnsi" w:cstheme="minorBidi"/>
          <w:caps w:val="0"/>
          <w:noProof/>
          <w:sz w:val="22"/>
          <w:szCs w:val="22"/>
        </w:rPr>
      </w:pPr>
      <w:r w:rsidRPr="009039FC">
        <w:fldChar w:fldCharType="begin"/>
      </w:r>
      <w:r w:rsidRPr="009039FC">
        <w:instrText xml:space="preserve"> TOC \o "1-6" \t "ParmHead;9" \t "HeadingPart;9" \H </w:instrText>
      </w:r>
      <w:r w:rsidRPr="009039FC">
        <w:fldChar w:fldCharType="separate"/>
      </w:r>
      <w:hyperlink w:anchor="_Toc146512226" w:history="1">
        <w:r w:rsidR="009039FC" w:rsidRPr="009039FC">
          <w:rPr>
            <w:rStyle w:val="Hyperlink"/>
            <w:noProof/>
          </w:rPr>
          <w:t>1.</w:t>
        </w:r>
        <w:r w:rsidR="009039FC" w:rsidRPr="009039FC">
          <w:rPr>
            <w:rFonts w:asciiTheme="minorHAnsi" w:eastAsiaTheme="minorEastAsia" w:hAnsiTheme="minorHAnsi" w:cstheme="minorBidi"/>
            <w:caps w:val="0"/>
            <w:noProof/>
            <w:sz w:val="22"/>
            <w:szCs w:val="22"/>
          </w:rPr>
          <w:tab/>
        </w:r>
        <w:r w:rsidR="009039FC" w:rsidRPr="009039FC">
          <w:rPr>
            <w:rStyle w:val="Hyperlink"/>
            <w:noProof/>
          </w:rPr>
          <w:t>Revisions</w:t>
        </w:r>
        <w:r w:rsidR="009039FC" w:rsidRPr="009039FC">
          <w:rPr>
            <w:noProof/>
          </w:rPr>
          <w:tab/>
        </w:r>
        <w:r w:rsidR="009039FC" w:rsidRPr="009039FC">
          <w:rPr>
            <w:noProof/>
          </w:rPr>
          <w:fldChar w:fldCharType="begin"/>
        </w:r>
        <w:r w:rsidR="009039FC" w:rsidRPr="009039FC">
          <w:rPr>
            <w:noProof/>
          </w:rPr>
          <w:instrText xml:space="preserve"> PAGEREF _Toc146512226 \h </w:instrText>
        </w:r>
        <w:r w:rsidR="009039FC" w:rsidRPr="009039FC">
          <w:rPr>
            <w:noProof/>
          </w:rPr>
        </w:r>
        <w:r w:rsidR="009039FC" w:rsidRPr="009039FC">
          <w:rPr>
            <w:noProof/>
          </w:rPr>
          <w:fldChar w:fldCharType="separate"/>
        </w:r>
        <w:r w:rsidR="009039FC" w:rsidRPr="009039FC">
          <w:rPr>
            <w:noProof/>
          </w:rPr>
          <w:t>6</w:t>
        </w:r>
        <w:r w:rsidR="009039FC" w:rsidRPr="009039FC">
          <w:rPr>
            <w:noProof/>
          </w:rPr>
          <w:fldChar w:fldCharType="end"/>
        </w:r>
      </w:hyperlink>
    </w:p>
    <w:p w14:paraId="19969527" w14:textId="13DEF11D" w:rsidR="009039FC" w:rsidRPr="009039FC" w:rsidRDefault="009D24C8">
      <w:pPr>
        <w:pStyle w:val="TOC1"/>
        <w:rPr>
          <w:rFonts w:asciiTheme="minorHAnsi" w:eastAsiaTheme="minorEastAsia" w:hAnsiTheme="minorHAnsi" w:cstheme="minorBidi"/>
          <w:caps w:val="0"/>
          <w:noProof/>
          <w:sz w:val="22"/>
          <w:szCs w:val="22"/>
        </w:rPr>
      </w:pPr>
      <w:hyperlink w:anchor="_Toc146512227" w:history="1">
        <w:r w:rsidR="009039FC" w:rsidRPr="009039FC">
          <w:rPr>
            <w:rStyle w:val="Hyperlink"/>
            <w:noProof/>
          </w:rPr>
          <w:t>2.</w:t>
        </w:r>
        <w:r w:rsidR="009039FC" w:rsidRPr="009039FC">
          <w:rPr>
            <w:rFonts w:asciiTheme="minorHAnsi" w:eastAsiaTheme="minorEastAsia" w:hAnsiTheme="minorHAnsi" w:cstheme="minorBidi"/>
            <w:caps w:val="0"/>
            <w:noProof/>
            <w:sz w:val="22"/>
            <w:szCs w:val="22"/>
          </w:rPr>
          <w:tab/>
        </w:r>
        <w:r w:rsidR="009039FC" w:rsidRPr="009039FC">
          <w:rPr>
            <w:rStyle w:val="Hyperlink"/>
            <w:noProof/>
          </w:rPr>
          <w:t>Introduction</w:t>
        </w:r>
        <w:r w:rsidR="009039FC" w:rsidRPr="009039FC">
          <w:rPr>
            <w:noProof/>
          </w:rPr>
          <w:tab/>
        </w:r>
        <w:r w:rsidR="009039FC" w:rsidRPr="009039FC">
          <w:rPr>
            <w:noProof/>
          </w:rPr>
          <w:fldChar w:fldCharType="begin"/>
        </w:r>
        <w:r w:rsidR="009039FC" w:rsidRPr="009039FC">
          <w:rPr>
            <w:noProof/>
          </w:rPr>
          <w:instrText xml:space="preserve"> PAGEREF _Toc146512227 \h </w:instrText>
        </w:r>
        <w:r w:rsidR="009039FC" w:rsidRPr="009039FC">
          <w:rPr>
            <w:noProof/>
          </w:rPr>
        </w:r>
        <w:r w:rsidR="009039FC" w:rsidRPr="009039FC">
          <w:rPr>
            <w:noProof/>
          </w:rPr>
          <w:fldChar w:fldCharType="separate"/>
        </w:r>
        <w:r w:rsidR="009039FC" w:rsidRPr="009039FC">
          <w:rPr>
            <w:noProof/>
          </w:rPr>
          <w:t>7</w:t>
        </w:r>
        <w:r w:rsidR="009039FC" w:rsidRPr="009039FC">
          <w:rPr>
            <w:noProof/>
          </w:rPr>
          <w:fldChar w:fldCharType="end"/>
        </w:r>
      </w:hyperlink>
    </w:p>
    <w:p w14:paraId="40E4BBDB" w14:textId="195C1ADF" w:rsidR="009039FC" w:rsidRPr="009039FC" w:rsidRDefault="009D24C8">
      <w:pPr>
        <w:pStyle w:val="TOC2"/>
        <w:rPr>
          <w:rFonts w:asciiTheme="minorHAnsi" w:eastAsiaTheme="minorEastAsia" w:hAnsiTheme="minorHAnsi" w:cstheme="minorBidi"/>
          <w:caps w:val="0"/>
          <w:noProof/>
          <w:sz w:val="22"/>
          <w:szCs w:val="22"/>
        </w:rPr>
      </w:pPr>
      <w:hyperlink w:anchor="_Toc146512228" w:history="1">
        <w:r w:rsidR="009039FC" w:rsidRPr="009039FC">
          <w:rPr>
            <w:rStyle w:val="Hyperlink"/>
            <w:noProof/>
          </w:rPr>
          <w:t>2.1</w:t>
        </w:r>
        <w:r w:rsidR="009039FC" w:rsidRPr="009039FC">
          <w:rPr>
            <w:rFonts w:asciiTheme="minorHAnsi" w:eastAsiaTheme="minorEastAsia" w:hAnsiTheme="minorHAnsi" w:cstheme="minorBidi"/>
            <w:caps w:val="0"/>
            <w:noProof/>
            <w:sz w:val="22"/>
            <w:szCs w:val="22"/>
          </w:rPr>
          <w:tab/>
        </w:r>
        <w:r w:rsidR="009039FC" w:rsidRPr="009039FC">
          <w:rPr>
            <w:rStyle w:val="Hyperlink"/>
            <w:noProof/>
          </w:rPr>
          <w:t>Optional Telegrams</w:t>
        </w:r>
        <w:r w:rsidR="009039FC" w:rsidRPr="009039FC">
          <w:rPr>
            <w:noProof/>
          </w:rPr>
          <w:tab/>
        </w:r>
        <w:r w:rsidR="009039FC" w:rsidRPr="009039FC">
          <w:rPr>
            <w:noProof/>
          </w:rPr>
          <w:fldChar w:fldCharType="begin"/>
        </w:r>
        <w:r w:rsidR="009039FC" w:rsidRPr="009039FC">
          <w:rPr>
            <w:noProof/>
          </w:rPr>
          <w:instrText xml:space="preserve"> PAGEREF _Toc146512228 \h </w:instrText>
        </w:r>
        <w:r w:rsidR="009039FC" w:rsidRPr="009039FC">
          <w:rPr>
            <w:noProof/>
          </w:rPr>
        </w:r>
        <w:r w:rsidR="009039FC" w:rsidRPr="009039FC">
          <w:rPr>
            <w:noProof/>
          </w:rPr>
          <w:fldChar w:fldCharType="separate"/>
        </w:r>
        <w:r w:rsidR="009039FC" w:rsidRPr="009039FC">
          <w:rPr>
            <w:noProof/>
          </w:rPr>
          <w:t>7</w:t>
        </w:r>
        <w:r w:rsidR="009039FC" w:rsidRPr="009039FC">
          <w:rPr>
            <w:noProof/>
          </w:rPr>
          <w:fldChar w:fldCharType="end"/>
        </w:r>
      </w:hyperlink>
    </w:p>
    <w:p w14:paraId="22078D5D" w14:textId="4226BCC5" w:rsidR="009039FC" w:rsidRPr="009039FC" w:rsidRDefault="009D24C8">
      <w:pPr>
        <w:pStyle w:val="TOC2"/>
        <w:rPr>
          <w:rFonts w:asciiTheme="minorHAnsi" w:eastAsiaTheme="minorEastAsia" w:hAnsiTheme="minorHAnsi" w:cstheme="minorBidi"/>
          <w:caps w:val="0"/>
          <w:noProof/>
          <w:sz w:val="22"/>
          <w:szCs w:val="22"/>
        </w:rPr>
      </w:pPr>
      <w:hyperlink w:anchor="_Toc146512229" w:history="1">
        <w:r w:rsidR="009039FC" w:rsidRPr="009039FC">
          <w:rPr>
            <w:rStyle w:val="Hyperlink"/>
            <w:noProof/>
          </w:rPr>
          <w:t>2.2</w:t>
        </w:r>
        <w:r w:rsidR="009039FC" w:rsidRPr="009039FC">
          <w:rPr>
            <w:rFonts w:asciiTheme="minorHAnsi" w:eastAsiaTheme="minorEastAsia" w:hAnsiTheme="minorHAnsi" w:cstheme="minorBidi"/>
            <w:caps w:val="0"/>
            <w:noProof/>
            <w:sz w:val="22"/>
            <w:szCs w:val="22"/>
          </w:rPr>
          <w:tab/>
        </w:r>
        <w:r w:rsidR="009039FC" w:rsidRPr="009039FC">
          <w:rPr>
            <w:rStyle w:val="Hyperlink"/>
            <w:noProof/>
          </w:rPr>
          <w:t>References</w:t>
        </w:r>
        <w:r w:rsidR="009039FC" w:rsidRPr="009039FC">
          <w:rPr>
            <w:noProof/>
          </w:rPr>
          <w:tab/>
        </w:r>
        <w:r w:rsidR="009039FC" w:rsidRPr="009039FC">
          <w:rPr>
            <w:noProof/>
          </w:rPr>
          <w:fldChar w:fldCharType="begin"/>
        </w:r>
        <w:r w:rsidR="009039FC" w:rsidRPr="009039FC">
          <w:rPr>
            <w:noProof/>
          </w:rPr>
          <w:instrText xml:space="preserve"> PAGEREF _Toc146512229 \h </w:instrText>
        </w:r>
        <w:r w:rsidR="009039FC" w:rsidRPr="009039FC">
          <w:rPr>
            <w:noProof/>
          </w:rPr>
        </w:r>
        <w:r w:rsidR="009039FC" w:rsidRPr="009039FC">
          <w:rPr>
            <w:noProof/>
          </w:rPr>
          <w:fldChar w:fldCharType="separate"/>
        </w:r>
        <w:r w:rsidR="009039FC" w:rsidRPr="009039FC">
          <w:rPr>
            <w:noProof/>
          </w:rPr>
          <w:t>7</w:t>
        </w:r>
        <w:r w:rsidR="009039FC" w:rsidRPr="009039FC">
          <w:rPr>
            <w:noProof/>
          </w:rPr>
          <w:fldChar w:fldCharType="end"/>
        </w:r>
      </w:hyperlink>
    </w:p>
    <w:p w14:paraId="16C6E33B" w14:textId="1718808B" w:rsidR="009039FC" w:rsidRPr="009039FC" w:rsidRDefault="009D24C8">
      <w:pPr>
        <w:pStyle w:val="TOC2"/>
        <w:rPr>
          <w:rFonts w:asciiTheme="minorHAnsi" w:eastAsiaTheme="minorEastAsia" w:hAnsiTheme="minorHAnsi" w:cstheme="minorBidi"/>
          <w:caps w:val="0"/>
          <w:noProof/>
          <w:sz w:val="22"/>
          <w:szCs w:val="22"/>
        </w:rPr>
      </w:pPr>
      <w:hyperlink w:anchor="_Toc146512230" w:history="1">
        <w:r w:rsidR="009039FC" w:rsidRPr="009039FC">
          <w:rPr>
            <w:rStyle w:val="Hyperlink"/>
            <w:noProof/>
          </w:rPr>
          <w:t>2.3</w:t>
        </w:r>
        <w:r w:rsidR="009039FC" w:rsidRPr="009039FC">
          <w:rPr>
            <w:rFonts w:asciiTheme="minorHAnsi" w:eastAsiaTheme="minorEastAsia" w:hAnsiTheme="minorHAnsi" w:cstheme="minorBidi"/>
            <w:caps w:val="0"/>
            <w:noProof/>
            <w:sz w:val="22"/>
            <w:szCs w:val="22"/>
          </w:rPr>
          <w:tab/>
        </w:r>
        <w:r w:rsidR="009039FC" w:rsidRPr="009039FC">
          <w:rPr>
            <w:rStyle w:val="Hyperlink"/>
            <w:noProof/>
          </w:rPr>
          <w:t>Abbreviations and Acronyms</w:t>
        </w:r>
        <w:r w:rsidR="009039FC" w:rsidRPr="009039FC">
          <w:rPr>
            <w:noProof/>
          </w:rPr>
          <w:tab/>
        </w:r>
        <w:r w:rsidR="009039FC" w:rsidRPr="009039FC">
          <w:rPr>
            <w:noProof/>
          </w:rPr>
          <w:fldChar w:fldCharType="begin"/>
        </w:r>
        <w:r w:rsidR="009039FC" w:rsidRPr="009039FC">
          <w:rPr>
            <w:noProof/>
          </w:rPr>
          <w:instrText xml:space="preserve"> PAGEREF _Toc146512230 \h </w:instrText>
        </w:r>
        <w:r w:rsidR="009039FC" w:rsidRPr="009039FC">
          <w:rPr>
            <w:noProof/>
          </w:rPr>
        </w:r>
        <w:r w:rsidR="009039FC" w:rsidRPr="009039FC">
          <w:rPr>
            <w:noProof/>
          </w:rPr>
          <w:fldChar w:fldCharType="separate"/>
        </w:r>
        <w:r w:rsidR="009039FC" w:rsidRPr="009039FC">
          <w:rPr>
            <w:noProof/>
          </w:rPr>
          <w:t>9</w:t>
        </w:r>
        <w:r w:rsidR="009039FC" w:rsidRPr="009039FC">
          <w:rPr>
            <w:noProof/>
          </w:rPr>
          <w:fldChar w:fldCharType="end"/>
        </w:r>
      </w:hyperlink>
    </w:p>
    <w:p w14:paraId="67081BFB" w14:textId="1E75436A" w:rsidR="009039FC" w:rsidRPr="009039FC" w:rsidRDefault="009D24C8">
      <w:pPr>
        <w:pStyle w:val="TOC1"/>
        <w:rPr>
          <w:rFonts w:asciiTheme="minorHAnsi" w:eastAsiaTheme="minorEastAsia" w:hAnsiTheme="minorHAnsi" w:cstheme="minorBidi"/>
          <w:caps w:val="0"/>
          <w:noProof/>
          <w:sz w:val="22"/>
          <w:szCs w:val="22"/>
        </w:rPr>
      </w:pPr>
      <w:hyperlink w:anchor="_Toc146512231" w:history="1">
        <w:r w:rsidR="009039FC" w:rsidRPr="009039FC">
          <w:rPr>
            <w:rStyle w:val="Hyperlink"/>
            <w:noProof/>
          </w:rPr>
          <w:t>3.</w:t>
        </w:r>
        <w:r w:rsidR="009039FC" w:rsidRPr="009039FC">
          <w:rPr>
            <w:rFonts w:asciiTheme="minorHAnsi" w:eastAsiaTheme="minorEastAsia" w:hAnsiTheme="minorHAnsi" w:cstheme="minorBidi"/>
            <w:caps w:val="0"/>
            <w:noProof/>
            <w:sz w:val="22"/>
            <w:szCs w:val="22"/>
          </w:rPr>
          <w:tab/>
        </w:r>
        <w:r w:rsidR="009039FC" w:rsidRPr="009039FC">
          <w:rPr>
            <w:rStyle w:val="Hyperlink"/>
            <w:noProof/>
          </w:rPr>
          <w:t>Transport Protocol</w:t>
        </w:r>
        <w:r w:rsidR="009039FC" w:rsidRPr="009039FC">
          <w:rPr>
            <w:noProof/>
          </w:rPr>
          <w:tab/>
        </w:r>
        <w:r w:rsidR="009039FC" w:rsidRPr="009039FC">
          <w:rPr>
            <w:noProof/>
          </w:rPr>
          <w:fldChar w:fldCharType="begin"/>
        </w:r>
        <w:r w:rsidR="009039FC" w:rsidRPr="009039FC">
          <w:rPr>
            <w:noProof/>
          </w:rPr>
          <w:instrText xml:space="preserve"> PAGEREF _Toc146512231 \h </w:instrText>
        </w:r>
        <w:r w:rsidR="009039FC" w:rsidRPr="009039FC">
          <w:rPr>
            <w:noProof/>
          </w:rPr>
        </w:r>
        <w:r w:rsidR="009039FC" w:rsidRPr="009039FC">
          <w:rPr>
            <w:noProof/>
          </w:rPr>
          <w:fldChar w:fldCharType="separate"/>
        </w:r>
        <w:r w:rsidR="009039FC" w:rsidRPr="009039FC">
          <w:rPr>
            <w:noProof/>
          </w:rPr>
          <w:t>10</w:t>
        </w:r>
        <w:r w:rsidR="009039FC" w:rsidRPr="009039FC">
          <w:rPr>
            <w:noProof/>
          </w:rPr>
          <w:fldChar w:fldCharType="end"/>
        </w:r>
      </w:hyperlink>
    </w:p>
    <w:p w14:paraId="3D266C50" w14:textId="5C845DC8" w:rsidR="009039FC" w:rsidRPr="009039FC" w:rsidRDefault="009D24C8">
      <w:pPr>
        <w:pStyle w:val="TOC2"/>
        <w:rPr>
          <w:rFonts w:asciiTheme="minorHAnsi" w:eastAsiaTheme="minorEastAsia" w:hAnsiTheme="minorHAnsi" w:cstheme="minorBidi"/>
          <w:caps w:val="0"/>
          <w:noProof/>
          <w:sz w:val="22"/>
          <w:szCs w:val="22"/>
        </w:rPr>
      </w:pPr>
      <w:hyperlink w:anchor="_Toc146512232" w:history="1">
        <w:r w:rsidR="009039FC" w:rsidRPr="009039FC">
          <w:rPr>
            <w:rStyle w:val="Hyperlink"/>
            <w:noProof/>
          </w:rPr>
          <w:t>3.1</w:t>
        </w:r>
        <w:r w:rsidR="009039FC" w:rsidRPr="009039FC">
          <w:rPr>
            <w:rFonts w:asciiTheme="minorHAnsi" w:eastAsiaTheme="minorEastAsia" w:hAnsiTheme="minorHAnsi" w:cstheme="minorBidi"/>
            <w:caps w:val="0"/>
            <w:noProof/>
            <w:sz w:val="22"/>
            <w:szCs w:val="22"/>
          </w:rPr>
          <w:tab/>
        </w:r>
        <w:r w:rsidR="009039FC" w:rsidRPr="009039FC">
          <w:rPr>
            <w:rStyle w:val="Hyperlink"/>
            <w:noProof/>
          </w:rPr>
          <w:t>Transport Protocols for Siemens S7-1500 PLC Type</w:t>
        </w:r>
        <w:r w:rsidR="009039FC" w:rsidRPr="009039FC">
          <w:rPr>
            <w:noProof/>
          </w:rPr>
          <w:tab/>
        </w:r>
        <w:r w:rsidR="009039FC" w:rsidRPr="009039FC">
          <w:rPr>
            <w:noProof/>
          </w:rPr>
          <w:fldChar w:fldCharType="begin"/>
        </w:r>
        <w:r w:rsidR="009039FC" w:rsidRPr="009039FC">
          <w:rPr>
            <w:noProof/>
          </w:rPr>
          <w:instrText xml:space="preserve"> PAGEREF _Toc146512232 \h </w:instrText>
        </w:r>
        <w:r w:rsidR="009039FC" w:rsidRPr="009039FC">
          <w:rPr>
            <w:noProof/>
          </w:rPr>
        </w:r>
        <w:r w:rsidR="009039FC" w:rsidRPr="009039FC">
          <w:rPr>
            <w:noProof/>
          </w:rPr>
          <w:fldChar w:fldCharType="separate"/>
        </w:r>
        <w:r w:rsidR="009039FC" w:rsidRPr="009039FC">
          <w:rPr>
            <w:noProof/>
          </w:rPr>
          <w:t>10</w:t>
        </w:r>
        <w:r w:rsidR="009039FC" w:rsidRPr="009039FC">
          <w:rPr>
            <w:noProof/>
          </w:rPr>
          <w:fldChar w:fldCharType="end"/>
        </w:r>
      </w:hyperlink>
    </w:p>
    <w:p w14:paraId="061603C5" w14:textId="0D115268" w:rsidR="009039FC" w:rsidRPr="009039FC" w:rsidRDefault="009D24C8">
      <w:pPr>
        <w:pStyle w:val="TOC3"/>
        <w:rPr>
          <w:rFonts w:asciiTheme="minorHAnsi" w:eastAsiaTheme="minorEastAsia" w:hAnsiTheme="minorHAnsi" w:cstheme="minorBidi"/>
          <w:noProof/>
          <w:sz w:val="22"/>
          <w:szCs w:val="22"/>
        </w:rPr>
      </w:pPr>
      <w:hyperlink w:anchor="_Toc146512233" w:history="1">
        <w:r w:rsidR="009039FC" w:rsidRPr="009039FC">
          <w:rPr>
            <w:rStyle w:val="Hyperlink"/>
            <w:noProof/>
          </w:rPr>
          <w:t>3.1.1</w:t>
        </w:r>
        <w:r w:rsidR="009039FC" w:rsidRPr="009039FC">
          <w:rPr>
            <w:rFonts w:asciiTheme="minorHAnsi" w:eastAsiaTheme="minorEastAsia" w:hAnsiTheme="minorHAnsi" w:cstheme="minorBidi"/>
            <w:noProof/>
            <w:sz w:val="22"/>
            <w:szCs w:val="22"/>
          </w:rPr>
          <w:tab/>
        </w:r>
        <w:r w:rsidR="009039FC" w:rsidRPr="009039FC">
          <w:rPr>
            <w:rStyle w:val="Hyperlink"/>
            <w:noProof/>
          </w:rPr>
          <w:t>RFC 1006</w:t>
        </w:r>
        <w:r w:rsidR="009039FC" w:rsidRPr="009039FC">
          <w:rPr>
            <w:noProof/>
          </w:rPr>
          <w:tab/>
        </w:r>
        <w:r w:rsidR="009039FC" w:rsidRPr="009039FC">
          <w:rPr>
            <w:noProof/>
          </w:rPr>
          <w:fldChar w:fldCharType="begin"/>
        </w:r>
        <w:r w:rsidR="009039FC" w:rsidRPr="009039FC">
          <w:rPr>
            <w:noProof/>
          </w:rPr>
          <w:instrText xml:space="preserve"> PAGEREF _Toc146512233 \h </w:instrText>
        </w:r>
        <w:r w:rsidR="009039FC" w:rsidRPr="009039FC">
          <w:rPr>
            <w:noProof/>
          </w:rPr>
        </w:r>
        <w:r w:rsidR="009039FC" w:rsidRPr="009039FC">
          <w:rPr>
            <w:noProof/>
          </w:rPr>
          <w:fldChar w:fldCharType="separate"/>
        </w:r>
        <w:r w:rsidR="009039FC" w:rsidRPr="009039FC">
          <w:rPr>
            <w:noProof/>
          </w:rPr>
          <w:t>10</w:t>
        </w:r>
        <w:r w:rsidR="009039FC" w:rsidRPr="009039FC">
          <w:rPr>
            <w:noProof/>
          </w:rPr>
          <w:fldChar w:fldCharType="end"/>
        </w:r>
      </w:hyperlink>
    </w:p>
    <w:p w14:paraId="159B53B7" w14:textId="202F6DA5" w:rsidR="009039FC" w:rsidRPr="009039FC" w:rsidRDefault="009D24C8">
      <w:pPr>
        <w:pStyle w:val="TOC3"/>
        <w:rPr>
          <w:rFonts w:asciiTheme="minorHAnsi" w:eastAsiaTheme="minorEastAsia" w:hAnsiTheme="minorHAnsi" w:cstheme="minorBidi"/>
          <w:noProof/>
          <w:sz w:val="22"/>
          <w:szCs w:val="22"/>
        </w:rPr>
      </w:pPr>
      <w:hyperlink w:anchor="_Toc146512234" w:history="1">
        <w:r w:rsidR="009039FC" w:rsidRPr="009039FC">
          <w:rPr>
            <w:rStyle w:val="Hyperlink"/>
            <w:noProof/>
          </w:rPr>
          <w:t>3.1.2</w:t>
        </w:r>
        <w:r w:rsidR="009039FC" w:rsidRPr="009039FC">
          <w:rPr>
            <w:rFonts w:asciiTheme="minorHAnsi" w:eastAsiaTheme="minorEastAsia" w:hAnsiTheme="minorHAnsi" w:cstheme="minorBidi"/>
            <w:noProof/>
            <w:sz w:val="22"/>
            <w:szCs w:val="22"/>
          </w:rPr>
          <w:tab/>
        </w:r>
        <w:r w:rsidR="009039FC" w:rsidRPr="009039FC">
          <w:rPr>
            <w:rStyle w:val="Hyperlink"/>
            <w:noProof/>
          </w:rPr>
          <w:t>S7 Functions</w:t>
        </w:r>
        <w:r w:rsidR="009039FC" w:rsidRPr="009039FC">
          <w:rPr>
            <w:noProof/>
          </w:rPr>
          <w:tab/>
        </w:r>
        <w:r w:rsidR="009039FC" w:rsidRPr="009039FC">
          <w:rPr>
            <w:noProof/>
          </w:rPr>
          <w:fldChar w:fldCharType="begin"/>
        </w:r>
        <w:r w:rsidR="009039FC" w:rsidRPr="009039FC">
          <w:rPr>
            <w:noProof/>
          </w:rPr>
          <w:instrText xml:space="preserve"> PAGEREF _Toc146512234 \h </w:instrText>
        </w:r>
        <w:r w:rsidR="009039FC" w:rsidRPr="009039FC">
          <w:rPr>
            <w:noProof/>
          </w:rPr>
        </w:r>
        <w:r w:rsidR="009039FC" w:rsidRPr="009039FC">
          <w:rPr>
            <w:noProof/>
          </w:rPr>
          <w:fldChar w:fldCharType="separate"/>
        </w:r>
        <w:r w:rsidR="009039FC" w:rsidRPr="009039FC">
          <w:rPr>
            <w:noProof/>
          </w:rPr>
          <w:t>11</w:t>
        </w:r>
        <w:r w:rsidR="009039FC" w:rsidRPr="009039FC">
          <w:rPr>
            <w:noProof/>
          </w:rPr>
          <w:fldChar w:fldCharType="end"/>
        </w:r>
      </w:hyperlink>
    </w:p>
    <w:p w14:paraId="02E76156" w14:textId="2B380C86" w:rsidR="009039FC" w:rsidRPr="009039FC" w:rsidRDefault="009D24C8">
      <w:pPr>
        <w:pStyle w:val="TOC3"/>
        <w:rPr>
          <w:rFonts w:asciiTheme="minorHAnsi" w:eastAsiaTheme="minorEastAsia" w:hAnsiTheme="minorHAnsi" w:cstheme="minorBidi"/>
          <w:noProof/>
          <w:sz w:val="22"/>
          <w:szCs w:val="22"/>
        </w:rPr>
      </w:pPr>
      <w:hyperlink w:anchor="_Toc146512235" w:history="1">
        <w:r w:rsidR="009039FC" w:rsidRPr="009039FC">
          <w:rPr>
            <w:rStyle w:val="Hyperlink"/>
            <w:noProof/>
          </w:rPr>
          <w:t>3.1.3</w:t>
        </w:r>
        <w:r w:rsidR="009039FC" w:rsidRPr="009039FC">
          <w:rPr>
            <w:rFonts w:asciiTheme="minorHAnsi" w:eastAsiaTheme="minorEastAsia" w:hAnsiTheme="minorHAnsi" w:cstheme="minorBidi"/>
            <w:noProof/>
            <w:sz w:val="22"/>
            <w:szCs w:val="22"/>
          </w:rPr>
          <w:tab/>
        </w:r>
        <w:r w:rsidR="009039FC" w:rsidRPr="009039FC">
          <w:rPr>
            <w:rStyle w:val="Hyperlink"/>
            <w:noProof/>
          </w:rPr>
          <w:t>RFC 793 (TCP Socket)</w:t>
        </w:r>
        <w:r w:rsidR="009039FC" w:rsidRPr="009039FC">
          <w:rPr>
            <w:noProof/>
          </w:rPr>
          <w:tab/>
        </w:r>
        <w:r w:rsidR="009039FC" w:rsidRPr="009039FC">
          <w:rPr>
            <w:noProof/>
          </w:rPr>
          <w:fldChar w:fldCharType="begin"/>
        </w:r>
        <w:r w:rsidR="009039FC" w:rsidRPr="009039FC">
          <w:rPr>
            <w:noProof/>
          </w:rPr>
          <w:instrText xml:space="preserve"> PAGEREF _Toc146512235 \h </w:instrText>
        </w:r>
        <w:r w:rsidR="009039FC" w:rsidRPr="009039FC">
          <w:rPr>
            <w:noProof/>
          </w:rPr>
        </w:r>
        <w:r w:rsidR="009039FC" w:rsidRPr="009039FC">
          <w:rPr>
            <w:noProof/>
          </w:rPr>
          <w:fldChar w:fldCharType="separate"/>
        </w:r>
        <w:r w:rsidR="009039FC" w:rsidRPr="009039FC">
          <w:rPr>
            <w:noProof/>
          </w:rPr>
          <w:t>11</w:t>
        </w:r>
        <w:r w:rsidR="009039FC" w:rsidRPr="009039FC">
          <w:rPr>
            <w:noProof/>
          </w:rPr>
          <w:fldChar w:fldCharType="end"/>
        </w:r>
      </w:hyperlink>
    </w:p>
    <w:p w14:paraId="018DC928" w14:textId="511F222C" w:rsidR="009039FC" w:rsidRPr="009039FC" w:rsidRDefault="009D24C8">
      <w:pPr>
        <w:pStyle w:val="TOC3"/>
        <w:rPr>
          <w:rFonts w:asciiTheme="minorHAnsi" w:eastAsiaTheme="minorEastAsia" w:hAnsiTheme="minorHAnsi" w:cstheme="minorBidi"/>
          <w:noProof/>
          <w:sz w:val="22"/>
          <w:szCs w:val="22"/>
        </w:rPr>
      </w:pPr>
      <w:hyperlink w:anchor="_Toc146512236" w:history="1">
        <w:r w:rsidR="009039FC" w:rsidRPr="009039FC">
          <w:rPr>
            <w:rStyle w:val="Hyperlink"/>
            <w:noProof/>
          </w:rPr>
          <w:t>3.1.4</w:t>
        </w:r>
        <w:r w:rsidR="009039FC" w:rsidRPr="009039FC">
          <w:rPr>
            <w:rFonts w:asciiTheme="minorHAnsi" w:eastAsiaTheme="minorEastAsia" w:hAnsiTheme="minorHAnsi" w:cstheme="minorBidi"/>
            <w:noProof/>
            <w:sz w:val="22"/>
            <w:szCs w:val="22"/>
          </w:rPr>
          <w:tab/>
        </w:r>
        <w:r w:rsidR="009039FC" w:rsidRPr="009039FC">
          <w:rPr>
            <w:rStyle w:val="Hyperlink"/>
            <w:noProof/>
          </w:rPr>
          <w:t>Keep-alive telegram</w:t>
        </w:r>
        <w:r w:rsidR="009039FC" w:rsidRPr="009039FC">
          <w:rPr>
            <w:noProof/>
          </w:rPr>
          <w:tab/>
        </w:r>
        <w:r w:rsidR="009039FC" w:rsidRPr="009039FC">
          <w:rPr>
            <w:noProof/>
          </w:rPr>
          <w:fldChar w:fldCharType="begin"/>
        </w:r>
        <w:r w:rsidR="009039FC" w:rsidRPr="009039FC">
          <w:rPr>
            <w:noProof/>
          </w:rPr>
          <w:instrText xml:space="preserve"> PAGEREF _Toc146512236 \h </w:instrText>
        </w:r>
        <w:r w:rsidR="009039FC" w:rsidRPr="009039FC">
          <w:rPr>
            <w:noProof/>
          </w:rPr>
        </w:r>
        <w:r w:rsidR="009039FC" w:rsidRPr="009039FC">
          <w:rPr>
            <w:noProof/>
          </w:rPr>
          <w:fldChar w:fldCharType="separate"/>
        </w:r>
        <w:r w:rsidR="009039FC" w:rsidRPr="009039FC">
          <w:rPr>
            <w:noProof/>
          </w:rPr>
          <w:t>12</w:t>
        </w:r>
        <w:r w:rsidR="009039FC" w:rsidRPr="009039FC">
          <w:rPr>
            <w:noProof/>
          </w:rPr>
          <w:fldChar w:fldCharType="end"/>
        </w:r>
      </w:hyperlink>
    </w:p>
    <w:p w14:paraId="376ABDC1" w14:textId="5D164A31" w:rsidR="009039FC" w:rsidRPr="009039FC" w:rsidRDefault="009D24C8">
      <w:pPr>
        <w:pStyle w:val="TOC2"/>
        <w:rPr>
          <w:rFonts w:asciiTheme="minorHAnsi" w:eastAsiaTheme="minorEastAsia" w:hAnsiTheme="minorHAnsi" w:cstheme="minorBidi"/>
          <w:caps w:val="0"/>
          <w:noProof/>
          <w:sz w:val="22"/>
          <w:szCs w:val="22"/>
        </w:rPr>
      </w:pPr>
      <w:hyperlink w:anchor="_Toc146512237" w:history="1">
        <w:r w:rsidR="009039FC" w:rsidRPr="009039FC">
          <w:rPr>
            <w:rStyle w:val="Hyperlink"/>
            <w:noProof/>
          </w:rPr>
          <w:t>3.2</w:t>
        </w:r>
        <w:r w:rsidR="009039FC" w:rsidRPr="009039FC">
          <w:rPr>
            <w:rFonts w:asciiTheme="minorHAnsi" w:eastAsiaTheme="minorEastAsia" w:hAnsiTheme="minorHAnsi" w:cstheme="minorBidi"/>
            <w:caps w:val="0"/>
            <w:noProof/>
            <w:sz w:val="22"/>
            <w:szCs w:val="22"/>
          </w:rPr>
          <w:tab/>
        </w:r>
        <w:r w:rsidR="009039FC" w:rsidRPr="009039FC">
          <w:rPr>
            <w:rStyle w:val="Hyperlink"/>
            <w:noProof/>
          </w:rPr>
          <w:t>Transport Protocols for Allen-Bradley Controllogix PLC Type</w:t>
        </w:r>
        <w:r w:rsidR="009039FC" w:rsidRPr="009039FC">
          <w:rPr>
            <w:noProof/>
          </w:rPr>
          <w:tab/>
        </w:r>
        <w:r w:rsidR="009039FC" w:rsidRPr="009039FC">
          <w:rPr>
            <w:noProof/>
          </w:rPr>
          <w:fldChar w:fldCharType="begin"/>
        </w:r>
        <w:r w:rsidR="009039FC" w:rsidRPr="009039FC">
          <w:rPr>
            <w:noProof/>
          </w:rPr>
          <w:instrText xml:space="preserve"> PAGEREF _Toc146512237 \h </w:instrText>
        </w:r>
        <w:r w:rsidR="009039FC" w:rsidRPr="009039FC">
          <w:rPr>
            <w:noProof/>
          </w:rPr>
        </w:r>
        <w:r w:rsidR="009039FC" w:rsidRPr="009039FC">
          <w:rPr>
            <w:noProof/>
          </w:rPr>
          <w:fldChar w:fldCharType="separate"/>
        </w:r>
        <w:r w:rsidR="009039FC" w:rsidRPr="009039FC">
          <w:rPr>
            <w:noProof/>
          </w:rPr>
          <w:t>12</w:t>
        </w:r>
        <w:r w:rsidR="009039FC" w:rsidRPr="009039FC">
          <w:rPr>
            <w:noProof/>
          </w:rPr>
          <w:fldChar w:fldCharType="end"/>
        </w:r>
      </w:hyperlink>
    </w:p>
    <w:p w14:paraId="14FE64C2" w14:textId="20745F8F" w:rsidR="009039FC" w:rsidRPr="009039FC" w:rsidRDefault="009D24C8">
      <w:pPr>
        <w:pStyle w:val="TOC3"/>
        <w:rPr>
          <w:rFonts w:asciiTheme="minorHAnsi" w:eastAsiaTheme="minorEastAsia" w:hAnsiTheme="minorHAnsi" w:cstheme="minorBidi"/>
          <w:noProof/>
          <w:sz w:val="22"/>
          <w:szCs w:val="22"/>
        </w:rPr>
      </w:pPr>
      <w:hyperlink w:anchor="_Toc146512238" w:history="1">
        <w:r w:rsidR="009039FC" w:rsidRPr="009039FC">
          <w:rPr>
            <w:rStyle w:val="Hyperlink"/>
            <w:noProof/>
          </w:rPr>
          <w:t>3.2.1</w:t>
        </w:r>
        <w:r w:rsidR="009039FC" w:rsidRPr="009039FC">
          <w:rPr>
            <w:rFonts w:asciiTheme="minorHAnsi" w:eastAsiaTheme="minorEastAsia" w:hAnsiTheme="minorHAnsi" w:cstheme="minorBidi"/>
            <w:noProof/>
            <w:sz w:val="22"/>
            <w:szCs w:val="22"/>
          </w:rPr>
          <w:tab/>
        </w:r>
        <w:r w:rsidR="009039FC" w:rsidRPr="009039FC">
          <w:rPr>
            <w:rStyle w:val="Hyperlink"/>
            <w:noProof/>
          </w:rPr>
          <w:t>CIP</w:t>
        </w:r>
        <w:r w:rsidR="009039FC" w:rsidRPr="009039FC">
          <w:rPr>
            <w:noProof/>
          </w:rPr>
          <w:tab/>
        </w:r>
        <w:r w:rsidR="009039FC" w:rsidRPr="009039FC">
          <w:rPr>
            <w:noProof/>
          </w:rPr>
          <w:fldChar w:fldCharType="begin"/>
        </w:r>
        <w:r w:rsidR="009039FC" w:rsidRPr="009039FC">
          <w:rPr>
            <w:noProof/>
          </w:rPr>
          <w:instrText xml:space="preserve"> PAGEREF _Toc146512238 \h </w:instrText>
        </w:r>
        <w:r w:rsidR="009039FC" w:rsidRPr="009039FC">
          <w:rPr>
            <w:noProof/>
          </w:rPr>
        </w:r>
        <w:r w:rsidR="009039FC" w:rsidRPr="009039FC">
          <w:rPr>
            <w:noProof/>
          </w:rPr>
          <w:fldChar w:fldCharType="separate"/>
        </w:r>
        <w:r w:rsidR="009039FC" w:rsidRPr="009039FC">
          <w:rPr>
            <w:noProof/>
          </w:rPr>
          <w:t>12</w:t>
        </w:r>
        <w:r w:rsidR="009039FC" w:rsidRPr="009039FC">
          <w:rPr>
            <w:noProof/>
          </w:rPr>
          <w:fldChar w:fldCharType="end"/>
        </w:r>
      </w:hyperlink>
    </w:p>
    <w:p w14:paraId="7E6C306D" w14:textId="0FF1C4A9" w:rsidR="009039FC" w:rsidRPr="009039FC" w:rsidRDefault="009D24C8">
      <w:pPr>
        <w:pStyle w:val="TOC4"/>
        <w:rPr>
          <w:rFonts w:asciiTheme="minorHAnsi" w:eastAsiaTheme="minorEastAsia" w:hAnsiTheme="minorHAnsi" w:cstheme="minorBidi"/>
          <w:noProof/>
          <w:sz w:val="22"/>
          <w:szCs w:val="22"/>
        </w:rPr>
      </w:pPr>
      <w:hyperlink w:anchor="_Toc146512239" w:history="1">
        <w:r w:rsidR="009039FC" w:rsidRPr="009039FC">
          <w:rPr>
            <w:rStyle w:val="Hyperlink"/>
            <w:noProof/>
          </w:rPr>
          <w:t>3.2.1.1</w:t>
        </w:r>
        <w:r w:rsidR="009039FC" w:rsidRPr="009039FC">
          <w:rPr>
            <w:rFonts w:asciiTheme="minorHAnsi" w:eastAsiaTheme="minorEastAsia" w:hAnsiTheme="minorHAnsi" w:cstheme="minorBidi"/>
            <w:noProof/>
            <w:sz w:val="22"/>
            <w:szCs w:val="22"/>
          </w:rPr>
          <w:tab/>
        </w:r>
        <w:r w:rsidR="009039FC" w:rsidRPr="009039FC">
          <w:rPr>
            <w:rStyle w:val="Hyperlink"/>
            <w:noProof/>
          </w:rPr>
          <w:t>Memory layout for reception of telegrams in PLC</w:t>
        </w:r>
        <w:r w:rsidR="009039FC" w:rsidRPr="009039FC">
          <w:rPr>
            <w:noProof/>
          </w:rPr>
          <w:tab/>
        </w:r>
        <w:r w:rsidR="009039FC" w:rsidRPr="009039FC">
          <w:rPr>
            <w:noProof/>
          </w:rPr>
          <w:fldChar w:fldCharType="begin"/>
        </w:r>
        <w:r w:rsidR="009039FC" w:rsidRPr="009039FC">
          <w:rPr>
            <w:noProof/>
          </w:rPr>
          <w:instrText xml:space="preserve"> PAGEREF _Toc146512239 \h </w:instrText>
        </w:r>
        <w:r w:rsidR="009039FC" w:rsidRPr="009039FC">
          <w:rPr>
            <w:noProof/>
          </w:rPr>
        </w:r>
        <w:r w:rsidR="009039FC" w:rsidRPr="009039FC">
          <w:rPr>
            <w:noProof/>
          </w:rPr>
          <w:fldChar w:fldCharType="separate"/>
        </w:r>
        <w:r w:rsidR="009039FC" w:rsidRPr="009039FC">
          <w:rPr>
            <w:noProof/>
          </w:rPr>
          <w:t>12</w:t>
        </w:r>
        <w:r w:rsidR="009039FC" w:rsidRPr="009039FC">
          <w:rPr>
            <w:noProof/>
          </w:rPr>
          <w:fldChar w:fldCharType="end"/>
        </w:r>
      </w:hyperlink>
    </w:p>
    <w:p w14:paraId="178AD084" w14:textId="5B962BB3" w:rsidR="009039FC" w:rsidRPr="009039FC" w:rsidRDefault="009D24C8">
      <w:pPr>
        <w:pStyle w:val="TOC4"/>
        <w:rPr>
          <w:rFonts w:asciiTheme="minorHAnsi" w:eastAsiaTheme="minorEastAsia" w:hAnsiTheme="minorHAnsi" w:cstheme="minorBidi"/>
          <w:noProof/>
          <w:sz w:val="22"/>
          <w:szCs w:val="22"/>
        </w:rPr>
      </w:pPr>
      <w:hyperlink w:anchor="_Toc146512240" w:history="1">
        <w:r w:rsidR="009039FC" w:rsidRPr="009039FC">
          <w:rPr>
            <w:rStyle w:val="Hyperlink"/>
            <w:noProof/>
          </w:rPr>
          <w:t>3.2.1.2</w:t>
        </w:r>
        <w:r w:rsidR="009039FC" w:rsidRPr="009039FC">
          <w:rPr>
            <w:rFonts w:asciiTheme="minorHAnsi" w:eastAsiaTheme="minorEastAsia" w:hAnsiTheme="minorHAnsi" w:cstheme="minorBidi"/>
            <w:noProof/>
            <w:sz w:val="22"/>
            <w:szCs w:val="22"/>
          </w:rPr>
          <w:tab/>
        </w:r>
        <w:r w:rsidR="009039FC" w:rsidRPr="009039FC">
          <w:rPr>
            <w:rStyle w:val="Hyperlink"/>
            <w:noProof/>
          </w:rPr>
          <w:t>Memory layout for reception of telegrams in CSC/host</w:t>
        </w:r>
        <w:r w:rsidR="009039FC" w:rsidRPr="009039FC">
          <w:rPr>
            <w:noProof/>
          </w:rPr>
          <w:tab/>
        </w:r>
        <w:r w:rsidR="009039FC" w:rsidRPr="009039FC">
          <w:rPr>
            <w:noProof/>
          </w:rPr>
          <w:fldChar w:fldCharType="begin"/>
        </w:r>
        <w:r w:rsidR="009039FC" w:rsidRPr="009039FC">
          <w:rPr>
            <w:noProof/>
          </w:rPr>
          <w:instrText xml:space="preserve"> PAGEREF _Toc146512240 \h </w:instrText>
        </w:r>
        <w:r w:rsidR="009039FC" w:rsidRPr="009039FC">
          <w:rPr>
            <w:noProof/>
          </w:rPr>
        </w:r>
        <w:r w:rsidR="009039FC" w:rsidRPr="009039FC">
          <w:rPr>
            <w:noProof/>
          </w:rPr>
          <w:fldChar w:fldCharType="separate"/>
        </w:r>
        <w:r w:rsidR="009039FC" w:rsidRPr="009039FC">
          <w:rPr>
            <w:noProof/>
          </w:rPr>
          <w:t>13</w:t>
        </w:r>
        <w:r w:rsidR="009039FC" w:rsidRPr="009039FC">
          <w:rPr>
            <w:noProof/>
          </w:rPr>
          <w:fldChar w:fldCharType="end"/>
        </w:r>
      </w:hyperlink>
    </w:p>
    <w:p w14:paraId="436E28CD" w14:textId="363D9A66" w:rsidR="009039FC" w:rsidRPr="009039FC" w:rsidRDefault="009D24C8">
      <w:pPr>
        <w:pStyle w:val="TOC4"/>
        <w:rPr>
          <w:rFonts w:asciiTheme="minorHAnsi" w:eastAsiaTheme="minorEastAsia" w:hAnsiTheme="minorHAnsi" w:cstheme="minorBidi"/>
          <w:noProof/>
          <w:sz w:val="22"/>
          <w:szCs w:val="22"/>
        </w:rPr>
      </w:pPr>
      <w:hyperlink w:anchor="_Toc146512241" w:history="1">
        <w:r w:rsidR="009039FC" w:rsidRPr="009039FC">
          <w:rPr>
            <w:rStyle w:val="Hyperlink"/>
            <w:noProof/>
          </w:rPr>
          <w:t>3.2.1.3</w:t>
        </w:r>
        <w:r w:rsidR="009039FC" w:rsidRPr="009039FC">
          <w:rPr>
            <w:rFonts w:asciiTheme="minorHAnsi" w:eastAsiaTheme="minorEastAsia" w:hAnsiTheme="minorHAnsi" w:cstheme="minorBidi"/>
            <w:noProof/>
            <w:sz w:val="22"/>
            <w:szCs w:val="22"/>
          </w:rPr>
          <w:tab/>
        </w:r>
        <w:r w:rsidR="009039FC" w:rsidRPr="009039FC">
          <w:rPr>
            <w:rStyle w:val="Hyperlink"/>
            <w:noProof/>
          </w:rPr>
          <w:t>Byte order and exchange of double integers (DINT)</w:t>
        </w:r>
        <w:r w:rsidR="009039FC" w:rsidRPr="009039FC">
          <w:rPr>
            <w:noProof/>
          </w:rPr>
          <w:tab/>
        </w:r>
        <w:r w:rsidR="009039FC" w:rsidRPr="009039FC">
          <w:rPr>
            <w:noProof/>
          </w:rPr>
          <w:fldChar w:fldCharType="begin"/>
        </w:r>
        <w:r w:rsidR="009039FC" w:rsidRPr="009039FC">
          <w:rPr>
            <w:noProof/>
          </w:rPr>
          <w:instrText xml:space="preserve"> PAGEREF _Toc146512241 \h </w:instrText>
        </w:r>
        <w:r w:rsidR="009039FC" w:rsidRPr="009039FC">
          <w:rPr>
            <w:noProof/>
          </w:rPr>
        </w:r>
        <w:r w:rsidR="009039FC" w:rsidRPr="009039FC">
          <w:rPr>
            <w:noProof/>
          </w:rPr>
          <w:fldChar w:fldCharType="separate"/>
        </w:r>
        <w:r w:rsidR="009039FC" w:rsidRPr="009039FC">
          <w:rPr>
            <w:noProof/>
          </w:rPr>
          <w:t>14</w:t>
        </w:r>
        <w:r w:rsidR="009039FC" w:rsidRPr="009039FC">
          <w:rPr>
            <w:noProof/>
          </w:rPr>
          <w:fldChar w:fldCharType="end"/>
        </w:r>
      </w:hyperlink>
    </w:p>
    <w:p w14:paraId="742019EF" w14:textId="32C62B9B" w:rsidR="009039FC" w:rsidRPr="009039FC" w:rsidRDefault="009D24C8">
      <w:pPr>
        <w:pStyle w:val="TOC4"/>
        <w:rPr>
          <w:rFonts w:asciiTheme="minorHAnsi" w:eastAsiaTheme="minorEastAsia" w:hAnsiTheme="minorHAnsi" w:cstheme="minorBidi"/>
          <w:noProof/>
          <w:sz w:val="22"/>
          <w:szCs w:val="22"/>
        </w:rPr>
      </w:pPr>
      <w:hyperlink w:anchor="_Toc146512242" w:history="1">
        <w:r w:rsidR="009039FC" w:rsidRPr="009039FC">
          <w:rPr>
            <w:rStyle w:val="Hyperlink"/>
            <w:noProof/>
          </w:rPr>
          <w:t>3.2.1.4</w:t>
        </w:r>
        <w:r w:rsidR="009039FC" w:rsidRPr="009039FC">
          <w:rPr>
            <w:rFonts w:asciiTheme="minorHAnsi" w:eastAsiaTheme="minorEastAsia" w:hAnsiTheme="minorHAnsi" w:cstheme="minorBidi"/>
            <w:noProof/>
            <w:sz w:val="22"/>
            <w:szCs w:val="22"/>
          </w:rPr>
          <w:tab/>
        </w:r>
        <w:r w:rsidR="009039FC" w:rsidRPr="009039FC">
          <w:rPr>
            <w:rStyle w:val="Hyperlink"/>
            <w:noProof/>
          </w:rPr>
          <w:t>Framing of telegram blocks in buffer area</w:t>
        </w:r>
        <w:r w:rsidR="009039FC" w:rsidRPr="009039FC">
          <w:rPr>
            <w:noProof/>
          </w:rPr>
          <w:tab/>
        </w:r>
        <w:r w:rsidR="009039FC" w:rsidRPr="009039FC">
          <w:rPr>
            <w:noProof/>
          </w:rPr>
          <w:fldChar w:fldCharType="begin"/>
        </w:r>
        <w:r w:rsidR="009039FC" w:rsidRPr="009039FC">
          <w:rPr>
            <w:noProof/>
          </w:rPr>
          <w:instrText xml:space="preserve"> PAGEREF _Toc146512242 \h </w:instrText>
        </w:r>
        <w:r w:rsidR="009039FC" w:rsidRPr="009039FC">
          <w:rPr>
            <w:noProof/>
          </w:rPr>
        </w:r>
        <w:r w:rsidR="009039FC" w:rsidRPr="009039FC">
          <w:rPr>
            <w:noProof/>
          </w:rPr>
          <w:fldChar w:fldCharType="separate"/>
        </w:r>
        <w:r w:rsidR="009039FC" w:rsidRPr="009039FC">
          <w:rPr>
            <w:noProof/>
          </w:rPr>
          <w:t>14</w:t>
        </w:r>
        <w:r w:rsidR="009039FC" w:rsidRPr="009039FC">
          <w:rPr>
            <w:noProof/>
          </w:rPr>
          <w:fldChar w:fldCharType="end"/>
        </w:r>
      </w:hyperlink>
    </w:p>
    <w:p w14:paraId="0E8FE162" w14:textId="34646089" w:rsidR="009039FC" w:rsidRPr="009039FC" w:rsidRDefault="009D24C8">
      <w:pPr>
        <w:pStyle w:val="TOC4"/>
        <w:rPr>
          <w:rFonts w:asciiTheme="minorHAnsi" w:eastAsiaTheme="minorEastAsia" w:hAnsiTheme="minorHAnsi" w:cstheme="minorBidi"/>
          <w:noProof/>
          <w:sz w:val="22"/>
          <w:szCs w:val="22"/>
        </w:rPr>
      </w:pPr>
      <w:hyperlink w:anchor="_Toc146512243" w:history="1">
        <w:r w:rsidR="009039FC" w:rsidRPr="009039FC">
          <w:rPr>
            <w:rStyle w:val="Hyperlink"/>
            <w:noProof/>
          </w:rPr>
          <w:t>3.2.1.5</w:t>
        </w:r>
        <w:r w:rsidR="009039FC" w:rsidRPr="009039FC">
          <w:rPr>
            <w:rFonts w:asciiTheme="minorHAnsi" w:eastAsiaTheme="minorEastAsia" w:hAnsiTheme="minorHAnsi" w:cstheme="minorBidi"/>
            <w:noProof/>
            <w:sz w:val="22"/>
            <w:szCs w:val="22"/>
          </w:rPr>
          <w:tab/>
        </w:r>
        <w:r w:rsidR="009039FC" w:rsidRPr="009039FC">
          <w:rPr>
            <w:rStyle w:val="Hyperlink"/>
            <w:noProof/>
          </w:rPr>
          <w:t>Keep-alive telegram</w:t>
        </w:r>
        <w:r w:rsidR="009039FC" w:rsidRPr="009039FC">
          <w:rPr>
            <w:noProof/>
          </w:rPr>
          <w:tab/>
        </w:r>
        <w:r w:rsidR="009039FC" w:rsidRPr="009039FC">
          <w:rPr>
            <w:noProof/>
          </w:rPr>
          <w:fldChar w:fldCharType="begin"/>
        </w:r>
        <w:r w:rsidR="009039FC" w:rsidRPr="009039FC">
          <w:rPr>
            <w:noProof/>
          </w:rPr>
          <w:instrText xml:space="preserve"> PAGEREF _Toc146512243 \h </w:instrText>
        </w:r>
        <w:r w:rsidR="009039FC" w:rsidRPr="009039FC">
          <w:rPr>
            <w:noProof/>
          </w:rPr>
        </w:r>
        <w:r w:rsidR="009039FC" w:rsidRPr="009039FC">
          <w:rPr>
            <w:noProof/>
          </w:rPr>
          <w:fldChar w:fldCharType="separate"/>
        </w:r>
        <w:r w:rsidR="009039FC" w:rsidRPr="009039FC">
          <w:rPr>
            <w:noProof/>
          </w:rPr>
          <w:t>14</w:t>
        </w:r>
        <w:r w:rsidR="009039FC" w:rsidRPr="009039FC">
          <w:rPr>
            <w:noProof/>
          </w:rPr>
          <w:fldChar w:fldCharType="end"/>
        </w:r>
      </w:hyperlink>
    </w:p>
    <w:p w14:paraId="40C6344F" w14:textId="6ACBCFEC" w:rsidR="009039FC" w:rsidRPr="009039FC" w:rsidRDefault="009D24C8">
      <w:pPr>
        <w:pStyle w:val="TOC2"/>
        <w:rPr>
          <w:rFonts w:asciiTheme="minorHAnsi" w:eastAsiaTheme="minorEastAsia" w:hAnsiTheme="minorHAnsi" w:cstheme="minorBidi"/>
          <w:caps w:val="0"/>
          <w:noProof/>
          <w:sz w:val="22"/>
          <w:szCs w:val="22"/>
        </w:rPr>
      </w:pPr>
      <w:hyperlink w:anchor="_Toc146512244" w:history="1">
        <w:r w:rsidR="009039FC" w:rsidRPr="009039FC">
          <w:rPr>
            <w:rStyle w:val="Hyperlink"/>
            <w:noProof/>
          </w:rPr>
          <w:t>3.3</w:t>
        </w:r>
        <w:r w:rsidR="009039FC" w:rsidRPr="009039FC">
          <w:rPr>
            <w:rFonts w:asciiTheme="minorHAnsi" w:eastAsiaTheme="minorEastAsia" w:hAnsiTheme="minorHAnsi" w:cstheme="minorBidi"/>
            <w:caps w:val="0"/>
            <w:noProof/>
            <w:sz w:val="22"/>
            <w:szCs w:val="22"/>
          </w:rPr>
          <w:tab/>
        </w:r>
        <w:r w:rsidR="009039FC" w:rsidRPr="009039FC">
          <w:rPr>
            <w:rStyle w:val="Hyperlink"/>
            <w:noProof/>
          </w:rPr>
          <w:t>Hot Standby Enabling</w:t>
        </w:r>
        <w:r w:rsidR="009039FC" w:rsidRPr="009039FC">
          <w:rPr>
            <w:noProof/>
          </w:rPr>
          <w:tab/>
        </w:r>
        <w:r w:rsidR="009039FC" w:rsidRPr="009039FC">
          <w:rPr>
            <w:noProof/>
          </w:rPr>
          <w:fldChar w:fldCharType="begin"/>
        </w:r>
        <w:r w:rsidR="009039FC" w:rsidRPr="009039FC">
          <w:rPr>
            <w:noProof/>
          </w:rPr>
          <w:instrText xml:space="preserve"> PAGEREF _Toc146512244 \h </w:instrText>
        </w:r>
        <w:r w:rsidR="009039FC" w:rsidRPr="009039FC">
          <w:rPr>
            <w:noProof/>
          </w:rPr>
        </w:r>
        <w:r w:rsidR="009039FC" w:rsidRPr="009039FC">
          <w:rPr>
            <w:noProof/>
          </w:rPr>
          <w:fldChar w:fldCharType="separate"/>
        </w:r>
        <w:r w:rsidR="009039FC" w:rsidRPr="009039FC">
          <w:rPr>
            <w:noProof/>
          </w:rPr>
          <w:t>14</w:t>
        </w:r>
        <w:r w:rsidR="009039FC" w:rsidRPr="009039FC">
          <w:rPr>
            <w:noProof/>
          </w:rPr>
          <w:fldChar w:fldCharType="end"/>
        </w:r>
      </w:hyperlink>
    </w:p>
    <w:p w14:paraId="0ED18E06" w14:textId="3CD8553B" w:rsidR="009039FC" w:rsidRPr="009039FC" w:rsidRDefault="009D24C8">
      <w:pPr>
        <w:pStyle w:val="TOC3"/>
        <w:rPr>
          <w:rFonts w:asciiTheme="minorHAnsi" w:eastAsiaTheme="minorEastAsia" w:hAnsiTheme="minorHAnsi" w:cstheme="minorBidi"/>
          <w:noProof/>
          <w:sz w:val="22"/>
          <w:szCs w:val="22"/>
        </w:rPr>
      </w:pPr>
      <w:hyperlink w:anchor="_Toc146512245" w:history="1">
        <w:r w:rsidR="009039FC" w:rsidRPr="009039FC">
          <w:rPr>
            <w:rStyle w:val="Hyperlink"/>
            <w:noProof/>
          </w:rPr>
          <w:t>3.3.1</w:t>
        </w:r>
        <w:r w:rsidR="009039FC" w:rsidRPr="009039FC">
          <w:rPr>
            <w:rFonts w:asciiTheme="minorHAnsi" w:eastAsiaTheme="minorEastAsia" w:hAnsiTheme="minorHAnsi" w:cstheme="minorBidi"/>
            <w:noProof/>
            <w:sz w:val="22"/>
            <w:szCs w:val="22"/>
          </w:rPr>
          <w:tab/>
        </w:r>
        <w:r w:rsidR="009039FC" w:rsidRPr="009039FC">
          <w:rPr>
            <w:rStyle w:val="Hyperlink"/>
            <w:noProof/>
          </w:rPr>
          <w:t>Routing receive messages</w:t>
        </w:r>
        <w:r w:rsidR="009039FC" w:rsidRPr="009039FC">
          <w:rPr>
            <w:noProof/>
          </w:rPr>
          <w:tab/>
        </w:r>
        <w:r w:rsidR="009039FC" w:rsidRPr="009039FC">
          <w:rPr>
            <w:noProof/>
          </w:rPr>
          <w:fldChar w:fldCharType="begin"/>
        </w:r>
        <w:r w:rsidR="009039FC" w:rsidRPr="009039FC">
          <w:rPr>
            <w:noProof/>
          </w:rPr>
          <w:instrText xml:space="preserve"> PAGEREF _Toc146512245 \h </w:instrText>
        </w:r>
        <w:r w:rsidR="009039FC" w:rsidRPr="009039FC">
          <w:rPr>
            <w:noProof/>
          </w:rPr>
        </w:r>
        <w:r w:rsidR="009039FC" w:rsidRPr="009039FC">
          <w:rPr>
            <w:noProof/>
          </w:rPr>
          <w:fldChar w:fldCharType="separate"/>
        </w:r>
        <w:r w:rsidR="009039FC" w:rsidRPr="009039FC">
          <w:rPr>
            <w:noProof/>
          </w:rPr>
          <w:t>15</w:t>
        </w:r>
        <w:r w:rsidR="009039FC" w:rsidRPr="009039FC">
          <w:rPr>
            <w:noProof/>
          </w:rPr>
          <w:fldChar w:fldCharType="end"/>
        </w:r>
      </w:hyperlink>
    </w:p>
    <w:p w14:paraId="18422F0F" w14:textId="5E13315D" w:rsidR="009039FC" w:rsidRPr="009039FC" w:rsidRDefault="009D24C8">
      <w:pPr>
        <w:pStyle w:val="TOC3"/>
        <w:rPr>
          <w:rFonts w:asciiTheme="minorHAnsi" w:eastAsiaTheme="minorEastAsia" w:hAnsiTheme="minorHAnsi" w:cstheme="minorBidi"/>
          <w:noProof/>
          <w:sz w:val="22"/>
          <w:szCs w:val="22"/>
        </w:rPr>
      </w:pPr>
      <w:hyperlink w:anchor="_Toc146512246" w:history="1">
        <w:r w:rsidR="009039FC" w:rsidRPr="009039FC">
          <w:rPr>
            <w:rStyle w:val="Hyperlink"/>
            <w:noProof/>
          </w:rPr>
          <w:t>3.3.2</w:t>
        </w:r>
        <w:r w:rsidR="009039FC" w:rsidRPr="009039FC">
          <w:rPr>
            <w:rFonts w:asciiTheme="minorHAnsi" w:eastAsiaTheme="minorEastAsia" w:hAnsiTheme="minorHAnsi" w:cstheme="minorBidi"/>
            <w:noProof/>
            <w:sz w:val="22"/>
            <w:szCs w:val="22"/>
          </w:rPr>
          <w:tab/>
        </w:r>
        <w:r w:rsidR="009039FC" w:rsidRPr="009039FC">
          <w:rPr>
            <w:rStyle w:val="Hyperlink"/>
            <w:noProof/>
          </w:rPr>
          <w:t>State of standby host/CSC</w:t>
        </w:r>
        <w:r w:rsidR="009039FC" w:rsidRPr="009039FC">
          <w:rPr>
            <w:noProof/>
          </w:rPr>
          <w:tab/>
        </w:r>
        <w:r w:rsidR="009039FC" w:rsidRPr="009039FC">
          <w:rPr>
            <w:noProof/>
          </w:rPr>
          <w:fldChar w:fldCharType="begin"/>
        </w:r>
        <w:r w:rsidR="009039FC" w:rsidRPr="009039FC">
          <w:rPr>
            <w:noProof/>
          </w:rPr>
          <w:instrText xml:space="preserve"> PAGEREF _Toc146512246 \h </w:instrText>
        </w:r>
        <w:r w:rsidR="009039FC" w:rsidRPr="009039FC">
          <w:rPr>
            <w:noProof/>
          </w:rPr>
        </w:r>
        <w:r w:rsidR="009039FC" w:rsidRPr="009039FC">
          <w:rPr>
            <w:noProof/>
          </w:rPr>
          <w:fldChar w:fldCharType="separate"/>
        </w:r>
        <w:r w:rsidR="009039FC" w:rsidRPr="009039FC">
          <w:rPr>
            <w:noProof/>
          </w:rPr>
          <w:t>16</w:t>
        </w:r>
        <w:r w:rsidR="009039FC" w:rsidRPr="009039FC">
          <w:rPr>
            <w:noProof/>
          </w:rPr>
          <w:fldChar w:fldCharType="end"/>
        </w:r>
      </w:hyperlink>
    </w:p>
    <w:p w14:paraId="3E1412BD" w14:textId="6B9336F6" w:rsidR="009039FC" w:rsidRPr="009039FC" w:rsidRDefault="009D24C8">
      <w:pPr>
        <w:pStyle w:val="TOC3"/>
        <w:rPr>
          <w:rFonts w:asciiTheme="minorHAnsi" w:eastAsiaTheme="minorEastAsia" w:hAnsiTheme="minorHAnsi" w:cstheme="minorBidi"/>
          <w:noProof/>
          <w:sz w:val="22"/>
          <w:szCs w:val="22"/>
        </w:rPr>
      </w:pPr>
      <w:hyperlink w:anchor="_Toc146512247" w:history="1">
        <w:r w:rsidR="009039FC" w:rsidRPr="009039FC">
          <w:rPr>
            <w:rStyle w:val="Hyperlink"/>
            <w:noProof/>
          </w:rPr>
          <w:t>3.3.3</w:t>
        </w:r>
        <w:r w:rsidR="009039FC" w:rsidRPr="009039FC">
          <w:rPr>
            <w:rFonts w:asciiTheme="minorHAnsi" w:eastAsiaTheme="minorEastAsia" w:hAnsiTheme="minorHAnsi" w:cstheme="minorBidi"/>
            <w:noProof/>
            <w:sz w:val="22"/>
            <w:szCs w:val="22"/>
          </w:rPr>
          <w:tab/>
        </w:r>
        <w:r w:rsidR="009039FC" w:rsidRPr="009039FC">
          <w:rPr>
            <w:rStyle w:val="Hyperlink"/>
            <w:noProof/>
          </w:rPr>
          <w:t>Determining master routing channel</w:t>
        </w:r>
        <w:r w:rsidR="009039FC" w:rsidRPr="009039FC">
          <w:rPr>
            <w:noProof/>
          </w:rPr>
          <w:tab/>
        </w:r>
        <w:r w:rsidR="009039FC" w:rsidRPr="009039FC">
          <w:rPr>
            <w:noProof/>
          </w:rPr>
          <w:fldChar w:fldCharType="begin"/>
        </w:r>
        <w:r w:rsidR="009039FC" w:rsidRPr="009039FC">
          <w:rPr>
            <w:noProof/>
          </w:rPr>
          <w:instrText xml:space="preserve"> PAGEREF _Toc146512247 \h </w:instrText>
        </w:r>
        <w:r w:rsidR="009039FC" w:rsidRPr="009039FC">
          <w:rPr>
            <w:noProof/>
          </w:rPr>
        </w:r>
        <w:r w:rsidR="009039FC" w:rsidRPr="009039FC">
          <w:rPr>
            <w:noProof/>
          </w:rPr>
          <w:fldChar w:fldCharType="separate"/>
        </w:r>
        <w:r w:rsidR="009039FC" w:rsidRPr="009039FC">
          <w:rPr>
            <w:noProof/>
          </w:rPr>
          <w:t>16</w:t>
        </w:r>
        <w:r w:rsidR="009039FC" w:rsidRPr="009039FC">
          <w:rPr>
            <w:noProof/>
          </w:rPr>
          <w:fldChar w:fldCharType="end"/>
        </w:r>
      </w:hyperlink>
    </w:p>
    <w:p w14:paraId="231FB0A8" w14:textId="13A9BB2E" w:rsidR="009039FC" w:rsidRPr="009039FC" w:rsidRDefault="009D24C8">
      <w:pPr>
        <w:pStyle w:val="TOC3"/>
        <w:rPr>
          <w:rFonts w:asciiTheme="minorHAnsi" w:eastAsiaTheme="minorEastAsia" w:hAnsiTheme="minorHAnsi" w:cstheme="minorBidi"/>
          <w:noProof/>
          <w:sz w:val="22"/>
          <w:szCs w:val="22"/>
        </w:rPr>
      </w:pPr>
      <w:hyperlink w:anchor="_Toc146512248" w:history="1">
        <w:r w:rsidR="009039FC" w:rsidRPr="009039FC">
          <w:rPr>
            <w:rStyle w:val="Hyperlink"/>
            <w:noProof/>
          </w:rPr>
          <w:t>3.3.4</w:t>
        </w:r>
        <w:r w:rsidR="009039FC" w:rsidRPr="009039FC">
          <w:rPr>
            <w:rFonts w:asciiTheme="minorHAnsi" w:eastAsiaTheme="minorEastAsia" w:hAnsiTheme="minorHAnsi" w:cstheme="minorBidi"/>
            <w:noProof/>
            <w:sz w:val="22"/>
            <w:szCs w:val="22"/>
          </w:rPr>
          <w:tab/>
        </w:r>
        <w:r w:rsidR="009039FC" w:rsidRPr="009039FC">
          <w:rPr>
            <w:rStyle w:val="Hyperlink"/>
            <w:noProof/>
          </w:rPr>
          <w:t>Telegram reception in PLC from CSC/Host System 2</w:t>
        </w:r>
        <w:r w:rsidR="009039FC" w:rsidRPr="009039FC">
          <w:rPr>
            <w:noProof/>
          </w:rPr>
          <w:tab/>
        </w:r>
        <w:r w:rsidR="009039FC" w:rsidRPr="009039FC">
          <w:rPr>
            <w:noProof/>
          </w:rPr>
          <w:fldChar w:fldCharType="begin"/>
        </w:r>
        <w:r w:rsidR="009039FC" w:rsidRPr="009039FC">
          <w:rPr>
            <w:noProof/>
          </w:rPr>
          <w:instrText xml:space="preserve"> PAGEREF _Toc146512248 \h </w:instrText>
        </w:r>
        <w:r w:rsidR="009039FC" w:rsidRPr="009039FC">
          <w:rPr>
            <w:noProof/>
          </w:rPr>
        </w:r>
        <w:r w:rsidR="009039FC" w:rsidRPr="009039FC">
          <w:rPr>
            <w:noProof/>
          </w:rPr>
          <w:fldChar w:fldCharType="separate"/>
        </w:r>
        <w:r w:rsidR="009039FC" w:rsidRPr="009039FC">
          <w:rPr>
            <w:noProof/>
          </w:rPr>
          <w:t>16</w:t>
        </w:r>
        <w:r w:rsidR="009039FC" w:rsidRPr="009039FC">
          <w:rPr>
            <w:noProof/>
          </w:rPr>
          <w:fldChar w:fldCharType="end"/>
        </w:r>
      </w:hyperlink>
    </w:p>
    <w:p w14:paraId="11C8E843" w14:textId="78440B21" w:rsidR="009039FC" w:rsidRPr="009039FC" w:rsidRDefault="009D24C8">
      <w:pPr>
        <w:pStyle w:val="TOC1"/>
        <w:rPr>
          <w:rFonts w:asciiTheme="minorHAnsi" w:eastAsiaTheme="minorEastAsia" w:hAnsiTheme="minorHAnsi" w:cstheme="minorBidi"/>
          <w:caps w:val="0"/>
          <w:noProof/>
          <w:sz w:val="22"/>
          <w:szCs w:val="22"/>
        </w:rPr>
      </w:pPr>
      <w:hyperlink w:anchor="_Toc146512249" w:history="1">
        <w:r w:rsidR="009039FC" w:rsidRPr="009039FC">
          <w:rPr>
            <w:rStyle w:val="Hyperlink"/>
            <w:noProof/>
          </w:rPr>
          <w:t>4.</w:t>
        </w:r>
        <w:r w:rsidR="009039FC" w:rsidRPr="009039FC">
          <w:rPr>
            <w:rFonts w:asciiTheme="minorHAnsi" w:eastAsiaTheme="minorEastAsia" w:hAnsiTheme="minorHAnsi" w:cstheme="minorBidi"/>
            <w:caps w:val="0"/>
            <w:noProof/>
            <w:sz w:val="22"/>
            <w:szCs w:val="22"/>
          </w:rPr>
          <w:tab/>
        </w:r>
        <w:r w:rsidR="009039FC" w:rsidRPr="009039FC">
          <w:rPr>
            <w:rStyle w:val="Hyperlink"/>
            <w:noProof/>
          </w:rPr>
          <w:t>Application Protocol</w:t>
        </w:r>
        <w:r w:rsidR="009039FC" w:rsidRPr="009039FC">
          <w:rPr>
            <w:noProof/>
          </w:rPr>
          <w:tab/>
        </w:r>
        <w:r w:rsidR="009039FC" w:rsidRPr="009039FC">
          <w:rPr>
            <w:noProof/>
          </w:rPr>
          <w:fldChar w:fldCharType="begin"/>
        </w:r>
        <w:r w:rsidR="009039FC" w:rsidRPr="009039FC">
          <w:rPr>
            <w:noProof/>
          </w:rPr>
          <w:instrText xml:space="preserve"> PAGEREF _Toc146512249 \h </w:instrText>
        </w:r>
        <w:r w:rsidR="009039FC" w:rsidRPr="009039FC">
          <w:rPr>
            <w:noProof/>
          </w:rPr>
        </w:r>
        <w:r w:rsidR="009039FC" w:rsidRPr="009039FC">
          <w:rPr>
            <w:noProof/>
          </w:rPr>
          <w:fldChar w:fldCharType="separate"/>
        </w:r>
        <w:r w:rsidR="009039FC" w:rsidRPr="009039FC">
          <w:rPr>
            <w:noProof/>
          </w:rPr>
          <w:t>17</w:t>
        </w:r>
        <w:r w:rsidR="009039FC" w:rsidRPr="009039FC">
          <w:rPr>
            <w:noProof/>
          </w:rPr>
          <w:fldChar w:fldCharType="end"/>
        </w:r>
      </w:hyperlink>
    </w:p>
    <w:p w14:paraId="638313E6" w14:textId="464BD3F8" w:rsidR="009039FC" w:rsidRPr="009039FC" w:rsidRDefault="009D24C8">
      <w:pPr>
        <w:pStyle w:val="TOC2"/>
        <w:rPr>
          <w:rFonts w:asciiTheme="minorHAnsi" w:eastAsiaTheme="minorEastAsia" w:hAnsiTheme="minorHAnsi" w:cstheme="minorBidi"/>
          <w:caps w:val="0"/>
          <w:noProof/>
          <w:sz w:val="22"/>
          <w:szCs w:val="22"/>
        </w:rPr>
      </w:pPr>
      <w:hyperlink w:anchor="_Toc146512250" w:history="1">
        <w:r w:rsidR="009039FC" w:rsidRPr="009039FC">
          <w:rPr>
            <w:rStyle w:val="Hyperlink"/>
            <w:noProof/>
          </w:rPr>
          <w:t>4.1</w:t>
        </w:r>
        <w:r w:rsidR="009039FC" w:rsidRPr="009039FC">
          <w:rPr>
            <w:rFonts w:asciiTheme="minorHAnsi" w:eastAsiaTheme="minorEastAsia" w:hAnsiTheme="minorHAnsi" w:cstheme="minorBidi"/>
            <w:caps w:val="0"/>
            <w:noProof/>
            <w:sz w:val="22"/>
            <w:szCs w:val="22"/>
          </w:rPr>
          <w:tab/>
        </w:r>
        <w:r w:rsidR="009039FC" w:rsidRPr="009039FC">
          <w:rPr>
            <w:rStyle w:val="Hyperlink"/>
            <w:noProof/>
          </w:rPr>
          <w:t>Routing Application Telegrams</w:t>
        </w:r>
        <w:r w:rsidR="009039FC" w:rsidRPr="009039FC">
          <w:rPr>
            <w:noProof/>
          </w:rPr>
          <w:tab/>
        </w:r>
        <w:r w:rsidR="009039FC" w:rsidRPr="009039FC">
          <w:rPr>
            <w:noProof/>
          </w:rPr>
          <w:fldChar w:fldCharType="begin"/>
        </w:r>
        <w:r w:rsidR="009039FC" w:rsidRPr="009039FC">
          <w:rPr>
            <w:noProof/>
          </w:rPr>
          <w:instrText xml:space="preserve"> PAGEREF _Toc146512250 \h </w:instrText>
        </w:r>
        <w:r w:rsidR="009039FC" w:rsidRPr="009039FC">
          <w:rPr>
            <w:noProof/>
          </w:rPr>
        </w:r>
        <w:r w:rsidR="009039FC" w:rsidRPr="009039FC">
          <w:rPr>
            <w:noProof/>
          </w:rPr>
          <w:fldChar w:fldCharType="separate"/>
        </w:r>
        <w:r w:rsidR="009039FC" w:rsidRPr="009039FC">
          <w:rPr>
            <w:noProof/>
          </w:rPr>
          <w:t>17</w:t>
        </w:r>
        <w:r w:rsidR="009039FC" w:rsidRPr="009039FC">
          <w:rPr>
            <w:noProof/>
          </w:rPr>
          <w:fldChar w:fldCharType="end"/>
        </w:r>
      </w:hyperlink>
    </w:p>
    <w:p w14:paraId="369F5C49" w14:textId="3BFCB235" w:rsidR="009039FC" w:rsidRPr="009039FC" w:rsidRDefault="009D24C8">
      <w:pPr>
        <w:pStyle w:val="TOC3"/>
        <w:rPr>
          <w:rFonts w:asciiTheme="minorHAnsi" w:eastAsiaTheme="minorEastAsia" w:hAnsiTheme="minorHAnsi" w:cstheme="minorBidi"/>
          <w:noProof/>
          <w:sz w:val="22"/>
          <w:szCs w:val="22"/>
        </w:rPr>
      </w:pPr>
      <w:hyperlink w:anchor="_Toc146512251" w:history="1">
        <w:r w:rsidR="009039FC" w:rsidRPr="009039FC">
          <w:rPr>
            <w:rStyle w:val="Hyperlink"/>
            <w:noProof/>
          </w:rPr>
          <w:t>4.1.1</w:t>
        </w:r>
        <w:r w:rsidR="009039FC" w:rsidRPr="009039FC">
          <w:rPr>
            <w:rFonts w:asciiTheme="minorHAnsi" w:eastAsiaTheme="minorEastAsia" w:hAnsiTheme="minorHAnsi" w:cstheme="minorBidi"/>
            <w:noProof/>
            <w:sz w:val="22"/>
            <w:szCs w:val="22"/>
          </w:rPr>
          <w:tab/>
        </w:r>
        <w:r w:rsidR="009039FC" w:rsidRPr="009039FC">
          <w:rPr>
            <w:rStyle w:val="Hyperlink"/>
            <w:noProof/>
          </w:rPr>
          <w:t>Sequence number (Protocol version 4 only)</w:t>
        </w:r>
        <w:r w:rsidR="009039FC" w:rsidRPr="009039FC">
          <w:rPr>
            <w:noProof/>
          </w:rPr>
          <w:tab/>
        </w:r>
        <w:r w:rsidR="009039FC" w:rsidRPr="009039FC">
          <w:rPr>
            <w:noProof/>
          </w:rPr>
          <w:fldChar w:fldCharType="begin"/>
        </w:r>
        <w:r w:rsidR="009039FC" w:rsidRPr="009039FC">
          <w:rPr>
            <w:noProof/>
          </w:rPr>
          <w:instrText xml:space="preserve"> PAGEREF _Toc146512251 \h </w:instrText>
        </w:r>
        <w:r w:rsidR="009039FC" w:rsidRPr="009039FC">
          <w:rPr>
            <w:noProof/>
          </w:rPr>
        </w:r>
        <w:r w:rsidR="009039FC" w:rsidRPr="009039FC">
          <w:rPr>
            <w:noProof/>
          </w:rPr>
          <w:fldChar w:fldCharType="separate"/>
        </w:r>
        <w:r w:rsidR="009039FC" w:rsidRPr="009039FC">
          <w:rPr>
            <w:noProof/>
          </w:rPr>
          <w:t>18</w:t>
        </w:r>
        <w:r w:rsidR="009039FC" w:rsidRPr="009039FC">
          <w:rPr>
            <w:noProof/>
          </w:rPr>
          <w:fldChar w:fldCharType="end"/>
        </w:r>
      </w:hyperlink>
    </w:p>
    <w:p w14:paraId="1AA42E6B" w14:textId="483FF58C" w:rsidR="009039FC" w:rsidRPr="009039FC" w:rsidRDefault="009D24C8">
      <w:pPr>
        <w:pStyle w:val="TOC2"/>
        <w:rPr>
          <w:rFonts w:asciiTheme="minorHAnsi" w:eastAsiaTheme="minorEastAsia" w:hAnsiTheme="minorHAnsi" w:cstheme="minorBidi"/>
          <w:caps w:val="0"/>
          <w:noProof/>
          <w:sz w:val="22"/>
          <w:szCs w:val="22"/>
        </w:rPr>
      </w:pPr>
      <w:hyperlink w:anchor="_Toc146512252" w:history="1">
        <w:r w:rsidR="009039FC" w:rsidRPr="009039FC">
          <w:rPr>
            <w:rStyle w:val="Hyperlink"/>
            <w:noProof/>
          </w:rPr>
          <w:t>4.2</w:t>
        </w:r>
        <w:r w:rsidR="009039FC" w:rsidRPr="009039FC">
          <w:rPr>
            <w:rFonts w:asciiTheme="minorHAnsi" w:eastAsiaTheme="minorEastAsia" w:hAnsiTheme="minorHAnsi" w:cstheme="minorBidi"/>
            <w:caps w:val="0"/>
            <w:noProof/>
            <w:sz w:val="22"/>
            <w:szCs w:val="22"/>
          </w:rPr>
          <w:tab/>
        </w:r>
        <w:r w:rsidR="009039FC" w:rsidRPr="009039FC">
          <w:rPr>
            <w:rStyle w:val="Hyperlink"/>
            <w:noProof/>
          </w:rPr>
          <w:t>Routing</w:t>
        </w:r>
        <w:r w:rsidR="009039FC" w:rsidRPr="009039FC">
          <w:rPr>
            <w:noProof/>
          </w:rPr>
          <w:tab/>
        </w:r>
        <w:r w:rsidR="009039FC" w:rsidRPr="009039FC">
          <w:rPr>
            <w:noProof/>
          </w:rPr>
          <w:fldChar w:fldCharType="begin"/>
        </w:r>
        <w:r w:rsidR="009039FC" w:rsidRPr="009039FC">
          <w:rPr>
            <w:noProof/>
          </w:rPr>
          <w:instrText xml:space="preserve"> PAGEREF _Toc146512252 \h </w:instrText>
        </w:r>
        <w:r w:rsidR="009039FC" w:rsidRPr="009039FC">
          <w:rPr>
            <w:noProof/>
          </w:rPr>
        </w:r>
        <w:r w:rsidR="009039FC" w:rsidRPr="009039FC">
          <w:rPr>
            <w:noProof/>
          </w:rPr>
          <w:fldChar w:fldCharType="separate"/>
        </w:r>
        <w:r w:rsidR="009039FC" w:rsidRPr="009039FC">
          <w:rPr>
            <w:noProof/>
          </w:rPr>
          <w:t>18</w:t>
        </w:r>
        <w:r w:rsidR="009039FC" w:rsidRPr="009039FC">
          <w:rPr>
            <w:noProof/>
          </w:rPr>
          <w:fldChar w:fldCharType="end"/>
        </w:r>
      </w:hyperlink>
    </w:p>
    <w:p w14:paraId="279586CE" w14:textId="08E8E2C6" w:rsidR="009039FC" w:rsidRPr="009039FC" w:rsidRDefault="009D24C8">
      <w:pPr>
        <w:pStyle w:val="TOC3"/>
        <w:rPr>
          <w:rFonts w:asciiTheme="minorHAnsi" w:eastAsiaTheme="minorEastAsia" w:hAnsiTheme="minorHAnsi" w:cstheme="minorBidi"/>
          <w:noProof/>
          <w:sz w:val="22"/>
          <w:szCs w:val="22"/>
        </w:rPr>
      </w:pPr>
      <w:hyperlink w:anchor="_Toc146512253" w:history="1">
        <w:r w:rsidR="009039FC" w:rsidRPr="009039FC">
          <w:rPr>
            <w:rStyle w:val="Hyperlink"/>
            <w:noProof/>
          </w:rPr>
          <w:t>4.2.1</w:t>
        </w:r>
        <w:r w:rsidR="009039FC" w:rsidRPr="009039FC">
          <w:rPr>
            <w:rFonts w:asciiTheme="minorHAnsi" w:eastAsiaTheme="minorEastAsia" w:hAnsiTheme="minorHAnsi" w:cstheme="minorBidi"/>
            <w:noProof/>
            <w:sz w:val="22"/>
            <w:szCs w:val="22"/>
          </w:rPr>
          <w:tab/>
        </w:r>
        <w:r w:rsidR="009039FC" w:rsidRPr="009039FC">
          <w:rPr>
            <w:rStyle w:val="Hyperlink"/>
            <w:noProof/>
          </w:rPr>
          <w:t>Reset request (00)</w:t>
        </w:r>
        <w:r w:rsidR="009039FC" w:rsidRPr="009039FC">
          <w:rPr>
            <w:noProof/>
          </w:rPr>
          <w:tab/>
        </w:r>
        <w:r w:rsidR="009039FC" w:rsidRPr="009039FC">
          <w:rPr>
            <w:noProof/>
          </w:rPr>
          <w:fldChar w:fldCharType="begin"/>
        </w:r>
        <w:r w:rsidR="009039FC" w:rsidRPr="009039FC">
          <w:rPr>
            <w:noProof/>
          </w:rPr>
          <w:instrText xml:space="preserve"> PAGEREF _Toc146512253 \h </w:instrText>
        </w:r>
        <w:r w:rsidR="009039FC" w:rsidRPr="009039FC">
          <w:rPr>
            <w:noProof/>
          </w:rPr>
        </w:r>
        <w:r w:rsidR="009039FC" w:rsidRPr="009039FC">
          <w:rPr>
            <w:noProof/>
          </w:rPr>
          <w:fldChar w:fldCharType="separate"/>
        </w:r>
        <w:r w:rsidR="009039FC" w:rsidRPr="009039FC">
          <w:rPr>
            <w:noProof/>
          </w:rPr>
          <w:t>22</w:t>
        </w:r>
        <w:r w:rsidR="009039FC" w:rsidRPr="009039FC">
          <w:rPr>
            <w:noProof/>
          </w:rPr>
          <w:fldChar w:fldCharType="end"/>
        </w:r>
      </w:hyperlink>
    </w:p>
    <w:p w14:paraId="2E614EB3" w14:textId="53AA2D2A" w:rsidR="009039FC" w:rsidRPr="009039FC" w:rsidRDefault="009D24C8">
      <w:pPr>
        <w:pStyle w:val="TOC3"/>
        <w:rPr>
          <w:rFonts w:asciiTheme="minorHAnsi" w:eastAsiaTheme="minorEastAsia" w:hAnsiTheme="minorHAnsi" w:cstheme="minorBidi"/>
          <w:noProof/>
          <w:sz w:val="22"/>
          <w:szCs w:val="22"/>
        </w:rPr>
      </w:pPr>
      <w:hyperlink w:anchor="_Toc146512254" w:history="1">
        <w:r w:rsidR="009039FC" w:rsidRPr="009039FC">
          <w:rPr>
            <w:rStyle w:val="Hyperlink"/>
            <w:noProof/>
          </w:rPr>
          <w:t>4.2.2</w:t>
        </w:r>
        <w:r w:rsidR="009039FC" w:rsidRPr="009039FC">
          <w:rPr>
            <w:rFonts w:asciiTheme="minorHAnsi" w:eastAsiaTheme="minorEastAsia" w:hAnsiTheme="minorHAnsi" w:cstheme="minorBidi"/>
            <w:noProof/>
            <w:sz w:val="22"/>
            <w:szCs w:val="22"/>
          </w:rPr>
          <w:tab/>
        </w:r>
        <w:r w:rsidR="009039FC" w:rsidRPr="009039FC">
          <w:rPr>
            <w:rStyle w:val="Hyperlink"/>
            <w:noProof/>
          </w:rPr>
          <w:t>Reset completed (01)</w:t>
        </w:r>
        <w:r w:rsidR="009039FC" w:rsidRPr="009039FC">
          <w:rPr>
            <w:noProof/>
          </w:rPr>
          <w:tab/>
        </w:r>
        <w:r w:rsidR="009039FC" w:rsidRPr="009039FC">
          <w:rPr>
            <w:noProof/>
          </w:rPr>
          <w:fldChar w:fldCharType="begin"/>
        </w:r>
        <w:r w:rsidR="009039FC" w:rsidRPr="009039FC">
          <w:rPr>
            <w:noProof/>
          </w:rPr>
          <w:instrText xml:space="preserve"> PAGEREF _Toc146512254 \h </w:instrText>
        </w:r>
        <w:r w:rsidR="009039FC" w:rsidRPr="009039FC">
          <w:rPr>
            <w:noProof/>
          </w:rPr>
        </w:r>
        <w:r w:rsidR="009039FC" w:rsidRPr="009039FC">
          <w:rPr>
            <w:noProof/>
          </w:rPr>
          <w:fldChar w:fldCharType="separate"/>
        </w:r>
        <w:r w:rsidR="009039FC" w:rsidRPr="009039FC">
          <w:rPr>
            <w:noProof/>
          </w:rPr>
          <w:t>23</w:t>
        </w:r>
        <w:r w:rsidR="009039FC" w:rsidRPr="009039FC">
          <w:rPr>
            <w:noProof/>
          </w:rPr>
          <w:fldChar w:fldCharType="end"/>
        </w:r>
      </w:hyperlink>
    </w:p>
    <w:p w14:paraId="6614F5E7" w14:textId="6E070E8E" w:rsidR="009039FC" w:rsidRPr="009039FC" w:rsidRDefault="009D24C8">
      <w:pPr>
        <w:pStyle w:val="TOC3"/>
        <w:rPr>
          <w:rFonts w:asciiTheme="minorHAnsi" w:eastAsiaTheme="minorEastAsia" w:hAnsiTheme="minorHAnsi" w:cstheme="minorBidi"/>
          <w:noProof/>
          <w:sz w:val="22"/>
          <w:szCs w:val="22"/>
        </w:rPr>
      </w:pPr>
      <w:hyperlink w:anchor="_Toc146512255" w:history="1">
        <w:r w:rsidR="009039FC" w:rsidRPr="009039FC">
          <w:rPr>
            <w:rStyle w:val="Hyperlink"/>
            <w:noProof/>
          </w:rPr>
          <w:t>4.2.3</w:t>
        </w:r>
        <w:r w:rsidR="009039FC" w:rsidRPr="009039FC">
          <w:rPr>
            <w:rFonts w:asciiTheme="minorHAnsi" w:eastAsiaTheme="minorEastAsia" w:hAnsiTheme="minorHAnsi" w:cstheme="minorBidi"/>
            <w:noProof/>
            <w:sz w:val="22"/>
            <w:szCs w:val="22"/>
          </w:rPr>
          <w:tab/>
        </w:r>
        <w:r w:rsidR="009039FC" w:rsidRPr="009039FC">
          <w:rPr>
            <w:rStyle w:val="Hyperlink"/>
            <w:noProof/>
          </w:rPr>
          <w:t>Connected (02)</w:t>
        </w:r>
        <w:r w:rsidR="009039FC" w:rsidRPr="009039FC">
          <w:rPr>
            <w:noProof/>
          </w:rPr>
          <w:tab/>
        </w:r>
        <w:r w:rsidR="009039FC" w:rsidRPr="009039FC">
          <w:rPr>
            <w:noProof/>
          </w:rPr>
          <w:fldChar w:fldCharType="begin"/>
        </w:r>
        <w:r w:rsidR="009039FC" w:rsidRPr="009039FC">
          <w:rPr>
            <w:noProof/>
          </w:rPr>
          <w:instrText xml:space="preserve"> PAGEREF _Toc146512255 \h </w:instrText>
        </w:r>
        <w:r w:rsidR="009039FC" w:rsidRPr="009039FC">
          <w:rPr>
            <w:noProof/>
          </w:rPr>
        </w:r>
        <w:r w:rsidR="009039FC" w:rsidRPr="009039FC">
          <w:rPr>
            <w:noProof/>
          </w:rPr>
          <w:fldChar w:fldCharType="separate"/>
        </w:r>
        <w:r w:rsidR="009039FC" w:rsidRPr="009039FC">
          <w:rPr>
            <w:noProof/>
          </w:rPr>
          <w:t>23</w:t>
        </w:r>
        <w:r w:rsidR="009039FC" w:rsidRPr="009039FC">
          <w:rPr>
            <w:noProof/>
          </w:rPr>
          <w:fldChar w:fldCharType="end"/>
        </w:r>
      </w:hyperlink>
    </w:p>
    <w:p w14:paraId="4D2A86B1" w14:textId="2480A1F5" w:rsidR="009039FC" w:rsidRPr="009039FC" w:rsidRDefault="009D24C8">
      <w:pPr>
        <w:pStyle w:val="TOC3"/>
        <w:rPr>
          <w:rFonts w:asciiTheme="minorHAnsi" w:eastAsiaTheme="minorEastAsia" w:hAnsiTheme="minorHAnsi" w:cstheme="minorBidi"/>
          <w:noProof/>
          <w:sz w:val="22"/>
          <w:szCs w:val="22"/>
        </w:rPr>
      </w:pPr>
      <w:hyperlink w:anchor="_Toc146512256" w:history="1">
        <w:r w:rsidR="009039FC" w:rsidRPr="009039FC">
          <w:rPr>
            <w:rStyle w:val="Hyperlink"/>
            <w:noProof/>
          </w:rPr>
          <w:t>4.2.4</w:t>
        </w:r>
        <w:r w:rsidR="009039FC" w:rsidRPr="009039FC">
          <w:rPr>
            <w:rFonts w:asciiTheme="minorHAnsi" w:eastAsiaTheme="minorEastAsia" w:hAnsiTheme="minorHAnsi" w:cstheme="minorBidi"/>
            <w:noProof/>
            <w:sz w:val="22"/>
            <w:szCs w:val="22"/>
          </w:rPr>
          <w:tab/>
        </w:r>
        <w:r w:rsidR="009039FC" w:rsidRPr="009039FC">
          <w:rPr>
            <w:rStyle w:val="Hyperlink"/>
            <w:noProof/>
          </w:rPr>
          <w:t>Hot standby state (03)</w:t>
        </w:r>
        <w:r w:rsidR="009039FC" w:rsidRPr="009039FC">
          <w:rPr>
            <w:noProof/>
          </w:rPr>
          <w:tab/>
        </w:r>
        <w:r w:rsidR="009039FC" w:rsidRPr="009039FC">
          <w:rPr>
            <w:noProof/>
          </w:rPr>
          <w:fldChar w:fldCharType="begin"/>
        </w:r>
        <w:r w:rsidR="009039FC" w:rsidRPr="009039FC">
          <w:rPr>
            <w:noProof/>
          </w:rPr>
          <w:instrText xml:space="preserve"> PAGEREF _Toc146512256 \h </w:instrText>
        </w:r>
        <w:r w:rsidR="009039FC" w:rsidRPr="009039FC">
          <w:rPr>
            <w:noProof/>
          </w:rPr>
        </w:r>
        <w:r w:rsidR="009039FC" w:rsidRPr="009039FC">
          <w:rPr>
            <w:noProof/>
          </w:rPr>
          <w:fldChar w:fldCharType="separate"/>
        </w:r>
        <w:r w:rsidR="009039FC" w:rsidRPr="009039FC">
          <w:rPr>
            <w:noProof/>
          </w:rPr>
          <w:t>24</w:t>
        </w:r>
        <w:r w:rsidR="009039FC" w:rsidRPr="009039FC">
          <w:rPr>
            <w:noProof/>
          </w:rPr>
          <w:fldChar w:fldCharType="end"/>
        </w:r>
      </w:hyperlink>
    </w:p>
    <w:p w14:paraId="737E2417" w14:textId="1CE25CF7" w:rsidR="009039FC" w:rsidRPr="009039FC" w:rsidRDefault="009D24C8">
      <w:pPr>
        <w:pStyle w:val="TOC3"/>
        <w:rPr>
          <w:rFonts w:asciiTheme="minorHAnsi" w:eastAsiaTheme="minorEastAsia" w:hAnsiTheme="minorHAnsi" w:cstheme="minorBidi"/>
          <w:noProof/>
          <w:sz w:val="22"/>
          <w:szCs w:val="22"/>
        </w:rPr>
      </w:pPr>
      <w:hyperlink w:anchor="_Toc146512257" w:history="1">
        <w:r w:rsidR="009039FC" w:rsidRPr="009039FC">
          <w:rPr>
            <w:rStyle w:val="Hyperlink"/>
            <w:noProof/>
          </w:rPr>
          <w:t>4.2.5</w:t>
        </w:r>
        <w:r w:rsidR="009039FC" w:rsidRPr="009039FC">
          <w:rPr>
            <w:rFonts w:asciiTheme="minorHAnsi" w:eastAsiaTheme="minorEastAsia" w:hAnsiTheme="minorHAnsi" w:cstheme="minorBidi"/>
            <w:noProof/>
            <w:sz w:val="22"/>
            <w:szCs w:val="22"/>
          </w:rPr>
          <w:tab/>
        </w:r>
        <w:r w:rsidR="009039FC" w:rsidRPr="009039FC">
          <w:rPr>
            <w:rStyle w:val="Hyperlink"/>
            <w:noProof/>
          </w:rPr>
          <w:t>Ready (05)</w:t>
        </w:r>
        <w:r w:rsidR="009039FC" w:rsidRPr="009039FC">
          <w:rPr>
            <w:noProof/>
          </w:rPr>
          <w:tab/>
        </w:r>
        <w:r w:rsidR="009039FC" w:rsidRPr="009039FC">
          <w:rPr>
            <w:noProof/>
          </w:rPr>
          <w:fldChar w:fldCharType="begin"/>
        </w:r>
        <w:r w:rsidR="009039FC" w:rsidRPr="009039FC">
          <w:rPr>
            <w:noProof/>
          </w:rPr>
          <w:instrText xml:space="preserve"> PAGEREF _Toc146512257 \h </w:instrText>
        </w:r>
        <w:r w:rsidR="009039FC" w:rsidRPr="009039FC">
          <w:rPr>
            <w:noProof/>
          </w:rPr>
        </w:r>
        <w:r w:rsidR="009039FC" w:rsidRPr="009039FC">
          <w:rPr>
            <w:noProof/>
          </w:rPr>
          <w:fldChar w:fldCharType="separate"/>
        </w:r>
        <w:r w:rsidR="009039FC" w:rsidRPr="009039FC">
          <w:rPr>
            <w:noProof/>
          </w:rPr>
          <w:t>24</w:t>
        </w:r>
        <w:r w:rsidR="009039FC" w:rsidRPr="009039FC">
          <w:rPr>
            <w:noProof/>
          </w:rPr>
          <w:fldChar w:fldCharType="end"/>
        </w:r>
      </w:hyperlink>
    </w:p>
    <w:p w14:paraId="493B86DB" w14:textId="7AE9692D" w:rsidR="009039FC" w:rsidRPr="009039FC" w:rsidRDefault="009D24C8">
      <w:pPr>
        <w:pStyle w:val="TOC3"/>
        <w:rPr>
          <w:rFonts w:asciiTheme="minorHAnsi" w:eastAsiaTheme="minorEastAsia" w:hAnsiTheme="minorHAnsi" w:cstheme="minorBidi"/>
          <w:noProof/>
          <w:sz w:val="22"/>
          <w:szCs w:val="22"/>
        </w:rPr>
      </w:pPr>
      <w:hyperlink w:anchor="_Toc146512258" w:history="1">
        <w:r w:rsidR="009039FC" w:rsidRPr="009039FC">
          <w:rPr>
            <w:rStyle w:val="Hyperlink"/>
            <w:noProof/>
          </w:rPr>
          <w:t>4.2.6</w:t>
        </w:r>
        <w:r w:rsidR="009039FC" w:rsidRPr="009039FC">
          <w:rPr>
            <w:rFonts w:asciiTheme="minorHAnsi" w:eastAsiaTheme="minorEastAsia" w:hAnsiTheme="minorHAnsi" w:cstheme="minorBidi"/>
            <w:noProof/>
            <w:sz w:val="22"/>
            <w:szCs w:val="22"/>
          </w:rPr>
          <w:tab/>
        </w:r>
        <w:r w:rsidR="009039FC" w:rsidRPr="009039FC">
          <w:rPr>
            <w:rStyle w:val="Hyperlink"/>
            <w:noProof/>
          </w:rPr>
          <w:t>Resume (06)</w:t>
        </w:r>
        <w:r w:rsidR="009039FC" w:rsidRPr="009039FC">
          <w:rPr>
            <w:noProof/>
          </w:rPr>
          <w:tab/>
        </w:r>
        <w:r w:rsidR="009039FC" w:rsidRPr="009039FC">
          <w:rPr>
            <w:noProof/>
          </w:rPr>
          <w:fldChar w:fldCharType="begin"/>
        </w:r>
        <w:r w:rsidR="009039FC" w:rsidRPr="009039FC">
          <w:rPr>
            <w:noProof/>
          </w:rPr>
          <w:instrText xml:space="preserve"> PAGEREF _Toc146512258 \h </w:instrText>
        </w:r>
        <w:r w:rsidR="009039FC" w:rsidRPr="009039FC">
          <w:rPr>
            <w:noProof/>
          </w:rPr>
        </w:r>
        <w:r w:rsidR="009039FC" w:rsidRPr="009039FC">
          <w:rPr>
            <w:noProof/>
          </w:rPr>
          <w:fldChar w:fldCharType="separate"/>
        </w:r>
        <w:r w:rsidR="009039FC" w:rsidRPr="009039FC">
          <w:rPr>
            <w:noProof/>
          </w:rPr>
          <w:t>25</w:t>
        </w:r>
        <w:r w:rsidR="009039FC" w:rsidRPr="009039FC">
          <w:rPr>
            <w:noProof/>
          </w:rPr>
          <w:fldChar w:fldCharType="end"/>
        </w:r>
      </w:hyperlink>
    </w:p>
    <w:p w14:paraId="0BB16D2F" w14:textId="347F8D72" w:rsidR="009039FC" w:rsidRPr="009039FC" w:rsidRDefault="009D24C8">
      <w:pPr>
        <w:pStyle w:val="TOC3"/>
        <w:rPr>
          <w:rFonts w:asciiTheme="minorHAnsi" w:eastAsiaTheme="minorEastAsia" w:hAnsiTheme="minorHAnsi" w:cstheme="minorBidi"/>
          <w:noProof/>
          <w:sz w:val="22"/>
          <w:szCs w:val="22"/>
        </w:rPr>
      </w:pPr>
      <w:hyperlink w:anchor="_Toc146512259" w:history="1">
        <w:r w:rsidR="009039FC" w:rsidRPr="009039FC">
          <w:rPr>
            <w:rStyle w:val="Hyperlink"/>
            <w:noProof/>
          </w:rPr>
          <w:t>4.2.7</w:t>
        </w:r>
        <w:r w:rsidR="009039FC" w:rsidRPr="009039FC">
          <w:rPr>
            <w:rFonts w:asciiTheme="minorHAnsi" w:eastAsiaTheme="minorEastAsia" w:hAnsiTheme="minorHAnsi" w:cstheme="minorBidi"/>
            <w:noProof/>
            <w:sz w:val="22"/>
            <w:szCs w:val="22"/>
          </w:rPr>
          <w:tab/>
        </w:r>
        <w:r w:rsidR="009039FC" w:rsidRPr="009039FC">
          <w:rPr>
            <w:rStyle w:val="Hyperlink"/>
            <w:noProof/>
          </w:rPr>
          <w:t>Request host standby state (07)</w:t>
        </w:r>
        <w:r w:rsidR="009039FC" w:rsidRPr="009039FC">
          <w:rPr>
            <w:noProof/>
          </w:rPr>
          <w:tab/>
        </w:r>
        <w:r w:rsidR="009039FC" w:rsidRPr="009039FC">
          <w:rPr>
            <w:noProof/>
          </w:rPr>
          <w:fldChar w:fldCharType="begin"/>
        </w:r>
        <w:r w:rsidR="009039FC" w:rsidRPr="009039FC">
          <w:rPr>
            <w:noProof/>
          </w:rPr>
          <w:instrText xml:space="preserve"> PAGEREF _Toc146512259 \h </w:instrText>
        </w:r>
        <w:r w:rsidR="009039FC" w:rsidRPr="009039FC">
          <w:rPr>
            <w:noProof/>
          </w:rPr>
        </w:r>
        <w:r w:rsidR="009039FC" w:rsidRPr="009039FC">
          <w:rPr>
            <w:noProof/>
          </w:rPr>
          <w:fldChar w:fldCharType="separate"/>
        </w:r>
        <w:r w:rsidR="009039FC" w:rsidRPr="009039FC">
          <w:rPr>
            <w:noProof/>
          </w:rPr>
          <w:t>25</w:t>
        </w:r>
        <w:r w:rsidR="009039FC" w:rsidRPr="009039FC">
          <w:rPr>
            <w:noProof/>
          </w:rPr>
          <w:fldChar w:fldCharType="end"/>
        </w:r>
      </w:hyperlink>
    </w:p>
    <w:p w14:paraId="30B64D96" w14:textId="71AA6BF6" w:rsidR="009039FC" w:rsidRPr="009039FC" w:rsidRDefault="009D24C8">
      <w:pPr>
        <w:pStyle w:val="TOC3"/>
        <w:rPr>
          <w:rFonts w:asciiTheme="minorHAnsi" w:eastAsiaTheme="minorEastAsia" w:hAnsiTheme="minorHAnsi" w:cstheme="minorBidi"/>
          <w:noProof/>
          <w:sz w:val="22"/>
          <w:szCs w:val="22"/>
        </w:rPr>
      </w:pPr>
      <w:hyperlink w:anchor="_Toc146512260" w:history="1">
        <w:r w:rsidR="009039FC" w:rsidRPr="009039FC">
          <w:rPr>
            <w:rStyle w:val="Hyperlink"/>
            <w:noProof/>
          </w:rPr>
          <w:t>4.2.8</w:t>
        </w:r>
        <w:r w:rsidR="009039FC" w:rsidRPr="009039FC">
          <w:rPr>
            <w:rFonts w:asciiTheme="minorHAnsi" w:eastAsiaTheme="minorEastAsia" w:hAnsiTheme="minorHAnsi" w:cstheme="minorBidi"/>
            <w:noProof/>
            <w:sz w:val="22"/>
            <w:szCs w:val="22"/>
          </w:rPr>
          <w:tab/>
        </w:r>
        <w:r w:rsidR="009039FC" w:rsidRPr="009039FC">
          <w:rPr>
            <w:rStyle w:val="Hyperlink"/>
            <w:noProof/>
          </w:rPr>
          <w:t>Code (10)</w:t>
        </w:r>
        <w:r w:rsidR="009039FC" w:rsidRPr="009039FC">
          <w:rPr>
            <w:noProof/>
          </w:rPr>
          <w:tab/>
        </w:r>
        <w:r w:rsidR="009039FC" w:rsidRPr="009039FC">
          <w:rPr>
            <w:noProof/>
          </w:rPr>
          <w:fldChar w:fldCharType="begin"/>
        </w:r>
        <w:r w:rsidR="009039FC" w:rsidRPr="009039FC">
          <w:rPr>
            <w:noProof/>
          </w:rPr>
          <w:instrText xml:space="preserve"> PAGEREF _Toc146512260 \h </w:instrText>
        </w:r>
        <w:r w:rsidR="009039FC" w:rsidRPr="009039FC">
          <w:rPr>
            <w:noProof/>
          </w:rPr>
        </w:r>
        <w:r w:rsidR="009039FC" w:rsidRPr="009039FC">
          <w:rPr>
            <w:noProof/>
          </w:rPr>
          <w:fldChar w:fldCharType="separate"/>
        </w:r>
        <w:r w:rsidR="009039FC" w:rsidRPr="009039FC">
          <w:rPr>
            <w:noProof/>
          </w:rPr>
          <w:t>26</w:t>
        </w:r>
        <w:r w:rsidR="009039FC" w:rsidRPr="009039FC">
          <w:rPr>
            <w:noProof/>
          </w:rPr>
          <w:fldChar w:fldCharType="end"/>
        </w:r>
      </w:hyperlink>
    </w:p>
    <w:p w14:paraId="5CCB3F18" w14:textId="65081A04" w:rsidR="009039FC" w:rsidRPr="009039FC" w:rsidRDefault="009D24C8">
      <w:pPr>
        <w:pStyle w:val="TOC3"/>
        <w:rPr>
          <w:rFonts w:asciiTheme="minorHAnsi" w:eastAsiaTheme="minorEastAsia" w:hAnsiTheme="minorHAnsi" w:cstheme="minorBidi"/>
          <w:noProof/>
          <w:sz w:val="22"/>
          <w:szCs w:val="22"/>
        </w:rPr>
      </w:pPr>
      <w:hyperlink w:anchor="_Toc146512261" w:history="1">
        <w:r w:rsidR="009039FC" w:rsidRPr="009039FC">
          <w:rPr>
            <w:rStyle w:val="Hyperlink"/>
            <w:noProof/>
          </w:rPr>
          <w:t>4.2.9</w:t>
        </w:r>
        <w:r w:rsidR="009039FC" w:rsidRPr="009039FC">
          <w:rPr>
            <w:rFonts w:asciiTheme="minorHAnsi" w:eastAsiaTheme="minorEastAsia" w:hAnsiTheme="minorHAnsi" w:cstheme="minorBidi"/>
            <w:noProof/>
            <w:sz w:val="22"/>
            <w:szCs w:val="22"/>
          </w:rPr>
          <w:tab/>
        </w:r>
        <w:r w:rsidR="009039FC" w:rsidRPr="009039FC">
          <w:rPr>
            <w:rStyle w:val="Hyperlink"/>
            <w:noProof/>
          </w:rPr>
          <w:t>Set induction unit mode (11)</w:t>
        </w:r>
        <w:r w:rsidR="009039FC" w:rsidRPr="009039FC">
          <w:rPr>
            <w:noProof/>
          </w:rPr>
          <w:tab/>
        </w:r>
        <w:r w:rsidR="009039FC" w:rsidRPr="009039FC">
          <w:rPr>
            <w:noProof/>
          </w:rPr>
          <w:fldChar w:fldCharType="begin"/>
        </w:r>
        <w:r w:rsidR="009039FC" w:rsidRPr="009039FC">
          <w:rPr>
            <w:noProof/>
          </w:rPr>
          <w:instrText xml:space="preserve"> PAGEREF _Toc146512261 \h </w:instrText>
        </w:r>
        <w:r w:rsidR="009039FC" w:rsidRPr="009039FC">
          <w:rPr>
            <w:noProof/>
          </w:rPr>
        </w:r>
        <w:r w:rsidR="009039FC" w:rsidRPr="009039FC">
          <w:rPr>
            <w:noProof/>
          </w:rPr>
          <w:fldChar w:fldCharType="separate"/>
        </w:r>
        <w:r w:rsidR="009039FC" w:rsidRPr="009039FC">
          <w:rPr>
            <w:noProof/>
          </w:rPr>
          <w:t>27</w:t>
        </w:r>
        <w:r w:rsidR="009039FC" w:rsidRPr="009039FC">
          <w:rPr>
            <w:noProof/>
          </w:rPr>
          <w:fldChar w:fldCharType="end"/>
        </w:r>
      </w:hyperlink>
    </w:p>
    <w:p w14:paraId="7C40601F" w14:textId="7952DDED" w:rsidR="009039FC" w:rsidRPr="009039FC" w:rsidRDefault="009D24C8">
      <w:pPr>
        <w:pStyle w:val="TOC3"/>
        <w:rPr>
          <w:rFonts w:asciiTheme="minorHAnsi" w:eastAsiaTheme="minorEastAsia" w:hAnsiTheme="minorHAnsi" w:cstheme="minorBidi"/>
          <w:noProof/>
          <w:sz w:val="22"/>
          <w:szCs w:val="22"/>
        </w:rPr>
      </w:pPr>
      <w:hyperlink w:anchor="_Toc146512262" w:history="1">
        <w:r w:rsidR="009039FC" w:rsidRPr="009039FC">
          <w:rPr>
            <w:rStyle w:val="Hyperlink"/>
            <w:noProof/>
          </w:rPr>
          <w:t>4.2.10</w:t>
        </w:r>
        <w:r w:rsidR="009039FC" w:rsidRPr="009039FC">
          <w:rPr>
            <w:rFonts w:asciiTheme="minorHAnsi" w:eastAsiaTheme="minorEastAsia" w:hAnsiTheme="minorHAnsi" w:cstheme="minorBidi"/>
            <w:noProof/>
            <w:sz w:val="22"/>
            <w:szCs w:val="22"/>
          </w:rPr>
          <w:tab/>
        </w:r>
        <w:r w:rsidR="009039FC" w:rsidRPr="009039FC">
          <w:rPr>
            <w:rStyle w:val="Hyperlink"/>
            <w:noProof/>
          </w:rPr>
          <w:t>Code acknowledgement (12)</w:t>
        </w:r>
        <w:r w:rsidR="009039FC" w:rsidRPr="009039FC">
          <w:rPr>
            <w:noProof/>
          </w:rPr>
          <w:tab/>
        </w:r>
        <w:r w:rsidR="009039FC" w:rsidRPr="009039FC">
          <w:rPr>
            <w:noProof/>
          </w:rPr>
          <w:fldChar w:fldCharType="begin"/>
        </w:r>
        <w:r w:rsidR="009039FC" w:rsidRPr="009039FC">
          <w:rPr>
            <w:noProof/>
          </w:rPr>
          <w:instrText xml:space="preserve"> PAGEREF _Toc146512262 \h </w:instrText>
        </w:r>
        <w:r w:rsidR="009039FC" w:rsidRPr="009039FC">
          <w:rPr>
            <w:noProof/>
          </w:rPr>
        </w:r>
        <w:r w:rsidR="009039FC" w:rsidRPr="009039FC">
          <w:rPr>
            <w:noProof/>
          </w:rPr>
          <w:fldChar w:fldCharType="separate"/>
        </w:r>
        <w:r w:rsidR="009039FC" w:rsidRPr="009039FC">
          <w:rPr>
            <w:noProof/>
          </w:rPr>
          <w:t>28</w:t>
        </w:r>
        <w:r w:rsidR="009039FC" w:rsidRPr="009039FC">
          <w:rPr>
            <w:noProof/>
          </w:rPr>
          <w:fldChar w:fldCharType="end"/>
        </w:r>
      </w:hyperlink>
    </w:p>
    <w:p w14:paraId="4CB46E63" w14:textId="5D8A625E" w:rsidR="009039FC" w:rsidRPr="009039FC" w:rsidRDefault="009D24C8">
      <w:pPr>
        <w:pStyle w:val="TOC3"/>
        <w:rPr>
          <w:rFonts w:asciiTheme="minorHAnsi" w:eastAsiaTheme="minorEastAsia" w:hAnsiTheme="minorHAnsi" w:cstheme="minorBidi"/>
          <w:noProof/>
          <w:sz w:val="22"/>
          <w:szCs w:val="22"/>
        </w:rPr>
      </w:pPr>
      <w:hyperlink w:anchor="_Toc146512263" w:history="1">
        <w:r w:rsidR="009039FC" w:rsidRPr="009039FC">
          <w:rPr>
            <w:rStyle w:val="Hyperlink"/>
            <w:noProof/>
          </w:rPr>
          <w:t>4.2.11</w:t>
        </w:r>
        <w:r w:rsidR="009039FC" w:rsidRPr="009039FC">
          <w:rPr>
            <w:rFonts w:asciiTheme="minorHAnsi" w:eastAsiaTheme="minorEastAsia" w:hAnsiTheme="minorHAnsi" w:cstheme="minorBidi"/>
            <w:noProof/>
            <w:sz w:val="22"/>
            <w:szCs w:val="22"/>
          </w:rPr>
          <w:tab/>
        </w:r>
        <w:r w:rsidR="009039FC" w:rsidRPr="009039FC">
          <w:rPr>
            <w:rStyle w:val="Hyperlink"/>
            <w:noProof/>
          </w:rPr>
          <w:t>Negative acknowledgement (13)</w:t>
        </w:r>
        <w:r w:rsidR="009039FC" w:rsidRPr="009039FC">
          <w:rPr>
            <w:noProof/>
          </w:rPr>
          <w:tab/>
        </w:r>
        <w:r w:rsidR="009039FC" w:rsidRPr="009039FC">
          <w:rPr>
            <w:noProof/>
          </w:rPr>
          <w:fldChar w:fldCharType="begin"/>
        </w:r>
        <w:r w:rsidR="009039FC" w:rsidRPr="009039FC">
          <w:rPr>
            <w:noProof/>
          </w:rPr>
          <w:instrText xml:space="preserve"> PAGEREF _Toc146512263 \h </w:instrText>
        </w:r>
        <w:r w:rsidR="009039FC" w:rsidRPr="009039FC">
          <w:rPr>
            <w:noProof/>
          </w:rPr>
        </w:r>
        <w:r w:rsidR="009039FC" w:rsidRPr="009039FC">
          <w:rPr>
            <w:noProof/>
          </w:rPr>
          <w:fldChar w:fldCharType="separate"/>
        </w:r>
        <w:r w:rsidR="009039FC" w:rsidRPr="009039FC">
          <w:rPr>
            <w:noProof/>
          </w:rPr>
          <w:t>29</w:t>
        </w:r>
        <w:r w:rsidR="009039FC" w:rsidRPr="009039FC">
          <w:rPr>
            <w:noProof/>
          </w:rPr>
          <w:fldChar w:fldCharType="end"/>
        </w:r>
      </w:hyperlink>
    </w:p>
    <w:p w14:paraId="40FB9FCF" w14:textId="546D3FA0" w:rsidR="009039FC" w:rsidRPr="009039FC" w:rsidRDefault="009D24C8">
      <w:pPr>
        <w:pStyle w:val="TOC3"/>
        <w:rPr>
          <w:rFonts w:asciiTheme="minorHAnsi" w:eastAsiaTheme="minorEastAsia" w:hAnsiTheme="minorHAnsi" w:cstheme="minorBidi"/>
          <w:noProof/>
          <w:sz w:val="22"/>
          <w:szCs w:val="22"/>
        </w:rPr>
      </w:pPr>
      <w:hyperlink w:anchor="_Toc146512264" w:history="1">
        <w:r w:rsidR="009039FC" w:rsidRPr="009039FC">
          <w:rPr>
            <w:rStyle w:val="Hyperlink"/>
            <w:noProof/>
          </w:rPr>
          <w:t>4.2.12</w:t>
        </w:r>
        <w:r w:rsidR="009039FC" w:rsidRPr="009039FC">
          <w:rPr>
            <w:rFonts w:asciiTheme="minorHAnsi" w:eastAsiaTheme="minorEastAsia" w:hAnsiTheme="minorHAnsi" w:cstheme="minorBidi"/>
            <w:noProof/>
            <w:sz w:val="22"/>
            <w:szCs w:val="22"/>
          </w:rPr>
          <w:tab/>
        </w:r>
        <w:r w:rsidR="009039FC" w:rsidRPr="009039FC">
          <w:rPr>
            <w:rStyle w:val="Hyperlink"/>
            <w:noProof/>
          </w:rPr>
          <w:t>Item ID (14)</w:t>
        </w:r>
        <w:r w:rsidR="009039FC" w:rsidRPr="009039FC">
          <w:rPr>
            <w:noProof/>
          </w:rPr>
          <w:tab/>
        </w:r>
        <w:r w:rsidR="009039FC" w:rsidRPr="009039FC">
          <w:rPr>
            <w:noProof/>
          </w:rPr>
          <w:fldChar w:fldCharType="begin"/>
        </w:r>
        <w:r w:rsidR="009039FC" w:rsidRPr="009039FC">
          <w:rPr>
            <w:noProof/>
          </w:rPr>
          <w:instrText xml:space="preserve"> PAGEREF _Toc146512264 \h </w:instrText>
        </w:r>
        <w:r w:rsidR="009039FC" w:rsidRPr="009039FC">
          <w:rPr>
            <w:noProof/>
          </w:rPr>
        </w:r>
        <w:r w:rsidR="009039FC" w:rsidRPr="009039FC">
          <w:rPr>
            <w:noProof/>
          </w:rPr>
          <w:fldChar w:fldCharType="separate"/>
        </w:r>
        <w:r w:rsidR="009039FC" w:rsidRPr="009039FC">
          <w:rPr>
            <w:noProof/>
          </w:rPr>
          <w:t>30</w:t>
        </w:r>
        <w:r w:rsidR="009039FC" w:rsidRPr="009039FC">
          <w:rPr>
            <w:noProof/>
          </w:rPr>
          <w:fldChar w:fldCharType="end"/>
        </w:r>
      </w:hyperlink>
    </w:p>
    <w:p w14:paraId="102EABDB" w14:textId="785844EF" w:rsidR="009039FC" w:rsidRPr="009039FC" w:rsidRDefault="009D24C8">
      <w:pPr>
        <w:pStyle w:val="TOC3"/>
        <w:rPr>
          <w:rFonts w:asciiTheme="minorHAnsi" w:eastAsiaTheme="minorEastAsia" w:hAnsiTheme="minorHAnsi" w:cstheme="minorBidi"/>
          <w:noProof/>
          <w:sz w:val="22"/>
          <w:szCs w:val="22"/>
        </w:rPr>
      </w:pPr>
      <w:hyperlink w:anchor="_Toc146512265" w:history="1">
        <w:r w:rsidR="009039FC" w:rsidRPr="009039FC">
          <w:rPr>
            <w:rStyle w:val="Hyperlink"/>
            <w:noProof/>
          </w:rPr>
          <w:t>4.2.13</w:t>
        </w:r>
        <w:r w:rsidR="009039FC" w:rsidRPr="009039FC">
          <w:rPr>
            <w:rFonts w:asciiTheme="minorHAnsi" w:eastAsiaTheme="minorEastAsia" w:hAnsiTheme="minorHAnsi" w:cstheme="minorBidi"/>
            <w:noProof/>
            <w:sz w:val="22"/>
            <w:szCs w:val="22"/>
          </w:rPr>
          <w:tab/>
        </w:r>
        <w:r w:rsidR="009039FC" w:rsidRPr="009039FC">
          <w:rPr>
            <w:rStyle w:val="Hyperlink"/>
            <w:noProof/>
          </w:rPr>
          <w:t>Clear queue (15)</w:t>
        </w:r>
        <w:r w:rsidR="009039FC" w:rsidRPr="009039FC">
          <w:rPr>
            <w:noProof/>
          </w:rPr>
          <w:tab/>
        </w:r>
        <w:r w:rsidR="009039FC" w:rsidRPr="009039FC">
          <w:rPr>
            <w:noProof/>
          </w:rPr>
          <w:fldChar w:fldCharType="begin"/>
        </w:r>
        <w:r w:rsidR="009039FC" w:rsidRPr="009039FC">
          <w:rPr>
            <w:noProof/>
          </w:rPr>
          <w:instrText xml:space="preserve"> PAGEREF _Toc146512265 \h </w:instrText>
        </w:r>
        <w:r w:rsidR="009039FC" w:rsidRPr="009039FC">
          <w:rPr>
            <w:noProof/>
          </w:rPr>
        </w:r>
        <w:r w:rsidR="009039FC" w:rsidRPr="009039FC">
          <w:rPr>
            <w:noProof/>
          </w:rPr>
          <w:fldChar w:fldCharType="separate"/>
        </w:r>
        <w:r w:rsidR="009039FC" w:rsidRPr="009039FC">
          <w:rPr>
            <w:noProof/>
          </w:rPr>
          <w:t>31</w:t>
        </w:r>
        <w:r w:rsidR="009039FC" w:rsidRPr="009039FC">
          <w:rPr>
            <w:noProof/>
          </w:rPr>
          <w:fldChar w:fldCharType="end"/>
        </w:r>
      </w:hyperlink>
    </w:p>
    <w:p w14:paraId="6983BA5C" w14:textId="3744B167" w:rsidR="009039FC" w:rsidRPr="009039FC" w:rsidRDefault="009D24C8">
      <w:pPr>
        <w:pStyle w:val="TOC3"/>
        <w:rPr>
          <w:rFonts w:asciiTheme="minorHAnsi" w:eastAsiaTheme="minorEastAsia" w:hAnsiTheme="minorHAnsi" w:cstheme="minorBidi"/>
          <w:noProof/>
          <w:sz w:val="22"/>
          <w:szCs w:val="22"/>
        </w:rPr>
      </w:pPr>
      <w:hyperlink w:anchor="_Toc146512266" w:history="1">
        <w:r w:rsidR="009039FC" w:rsidRPr="009039FC">
          <w:rPr>
            <w:rStyle w:val="Hyperlink"/>
            <w:noProof/>
          </w:rPr>
          <w:t>4.2.14</w:t>
        </w:r>
        <w:r w:rsidR="009039FC" w:rsidRPr="009039FC">
          <w:rPr>
            <w:rFonts w:asciiTheme="minorHAnsi" w:eastAsiaTheme="minorEastAsia" w:hAnsiTheme="minorHAnsi" w:cstheme="minorBidi"/>
            <w:noProof/>
            <w:sz w:val="22"/>
            <w:szCs w:val="22"/>
          </w:rPr>
          <w:tab/>
        </w:r>
        <w:r w:rsidR="009039FC" w:rsidRPr="009039FC">
          <w:rPr>
            <w:rStyle w:val="Hyperlink"/>
            <w:noProof/>
          </w:rPr>
          <w:t>Queue cleared (16)</w:t>
        </w:r>
        <w:r w:rsidR="009039FC" w:rsidRPr="009039FC">
          <w:rPr>
            <w:noProof/>
          </w:rPr>
          <w:tab/>
        </w:r>
        <w:r w:rsidR="009039FC" w:rsidRPr="009039FC">
          <w:rPr>
            <w:noProof/>
          </w:rPr>
          <w:fldChar w:fldCharType="begin"/>
        </w:r>
        <w:r w:rsidR="009039FC" w:rsidRPr="009039FC">
          <w:rPr>
            <w:noProof/>
          </w:rPr>
          <w:instrText xml:space="preserve"> PAGEREF _Toc146512266 \h </w:instrText>
        </w:r>
        <w:r w:rsidR="009039FC" w:rsidRPr="009039FC">
          <w:rPr>
            <w:noProof/>
          </w:rPr>
        </w:r>
        <w:r w:rsidR="009039FC" w:rsidRPr="009039FC">
          <w:rPr>
            <w:noProof/>
          </w:rPr>
          <w:fldChar w:fldCharType="separate"/>
        </w:r>
        <w:r w:rsidR="009039FC" w:rsidRPr="009039FC">
          <w:rPr>
            <w:noProof/>
          </w:rPr>
          <w:t>31</w:t>
        </w:r>
        <w:r w:rsidR="009039FC" w:rsidRPr="009039FC">
          <w:rPr>
            <w:noProof/>
          </w:rPr>
          <w:fldChar w:fldCharType="end"/>
        </w:r>
      </w:hyperlink>
    </w:p>
    <w:p w14:paraId="7D915866" w14:textId="5D02E193" w:rsidR="009039FC" w:rsidRPr="009039FC" w:rsidRDefault="009D24C8">
      <w:pPr>
        <w:pStyle w:val="TOC3"/>
        <w:rPr>
          <w:rFonts w:asciiTheme="minorHAnsi" w:eastAsiaTheme="minorEastAsia" w:hAnsiTheme="minorHAnsi" w:cstheme="minorBidi"/>
          <w:noProof/>
          <w:sz w:val="22"/>
          <w:szCs w:val="22"/>
        </w:rPr>
      </w:pPr>
      <w:hyperlink w:anchor="_Toc146512267" w:history="1">
        <w:r w:rsidR="009039FC" w:rsidRPr="009039FC">
          <w:rPr>
            <w:rStyle w:val="Hyperlink"/>
            <w:noProof/>
          </w:rPr>
          <w:t>4.2.15</w:t>
        </w:r>
        <w:r w:rsidR="009039FC" w:rsidRPr="009039FC">
          <w:rPr>
            <w:rFonts w:asciiTheme="minorHAnsi" w:eastAsiaTheme="minorEastAsia" w:hAnsiTheme="minorHAnsi" w:cstheme="minorBidi"/>
            <w:noProof/>
            <w:sz w:val="22"/>
            <w:szCs w:val="22"/>
          </w:rPr>
          <w:tab/>
        </w:r>
        <w:r w:rsidR="009039FC" w:rsidRPr="009039FC">
          <w:rPr>
            <w:rStyle w:val="Hyperlink"/>
            <w:noProof/>
          </w:rPr>
          <w:t>Code not used (17)</w:t>
        </w:r>
        <w:r w:rsidR="009039FC" w:rsidRPr="009039FC">
          <w:rPr>
            <w:noProof/>
          </w:rPr>
          <w:tab/>
        </w:r>
        <w:r w:rsidR="009039FC" w:rsidRPr="009039FC">
          <w:rPr>
            <w:noProof/>
          </w:rPr>
          <w:fldChar w:fldCharType="begin"/>
        </w:r>
        <w:r w:rsidR="009039FC" w:rsidRPr="009039FC">
          <w:rPr>
            <w:noProof/>
          </w:rPr>
          <w:instrText xml:space="preserve"> PAGEREF _Toc146512267 \h </w:instrText>
        </w:r>
        <w:r w:rsidR="009039FC" w:rsidRPr="009039FC">
          <w:rPr>
            <w:noProof/>
          </w:rPr>
        </w:r>
        <w:r w:rsidR="009039FC" w:rsidRPr="009039FC">
          <w:rPr>
            <w:noProof/>
          </w:rPr>
          <w:fldChar w:fldCharType="separate"/>
        </w:r>
        <w:r w:rsidR="009039FC" w:rsidRPr="009039FC">
          <w:rPr>
            <w:noProof/>
          </w:rPr>
          <w:t>32</w:t>
        </w:r>
        <w:r w:rsidR="009039FC" w:rsidRPr="009039FC">
          <w:rPr>
            <w:noProof/>
          </w:rPr>
          <w:fldChar w:fldCharType="end"/>
        </w:r>
      </w:hyperlink>
    </w:p>
    <w:p w14:paraId="4BF9405C" w14:textId="09839DF0" w:rsidR="009039FC" w:rsidRPr="009039FC" w:rsidRDefault="009D24C8">
      <w:pPr>
        <w:pStyle w:val="TOC3"/>
        <w:rPr>
          <w:rFonts w:asciiTheme="minorHAnsi" w:eastAsiaTheme="minorEastAsia" w:hAnsiTheme="minorHAnsi" w:cstheme="minorBidi"/>
          <w:noProof/>
          <w:sz w:val="22"/>
          <w:szCs w:val="22"/>
        </w:rPr>
      </w:pPr>
      <w:hyperlink w:anchor="_Toc146512268" w:history="1">
        <w:r w:rsidR="009039FC" w:rsidRPr="009039FC">
          <w:rPr>
            <w:rStyle w:val="Hyperlink"/>
            <w:noProof/>
          </w:rPr>
          <w:t>4.2.16</w:t>
        </w:r>
        <w:r w:rsidR="009039FC" w:rsidRPr="009039FC">
          <w:rPr>
            <w:rFonts w:asciiTheme="minorHAnsi" w:eastAsiaTheme="minorEastAsia" w:hAnsiTheme="minorHAnsi" w:cstheme="minorBidi"/>
            <w:noProof/>
            <w:sz w:val="22"/>
            <w:szCs w:val="22"/>
          </w:rPr>
          <w:tab/>
        </w:r>
        <w:r w:rsidR="009039FC" w:rsidRPr="009039FC">
          <w:rPr>
            <w:rStyle w:val="Hyperlink"/>
            <w:noProof/>
          </w:rPr>
          <w:t>Item ID acknowledgement (18)</w:t>
        </w:r>
        <w:r w:rsidR="009039FC" w:rsidRPr="009039FC">
          <w:rPr>
            <w:noProof/>
          </w:rPr>
          <w:tab/>
        </w:r>
        <w:r w:rsidR="009039FC" w:rsidRPr="009039FC">
          <w:rPr>
            <w:noProof/>
          </w:rPr>
          <w:fldChar w:fldCharType="begin"/>
        </w:r>
        <w:r w:rsidR="009039FC" w:rsidRPr="009039FC">
          <w:rPr>
            <w:noProof/>
          </w:rPr>
          <w:instrText xml:space="preserve"> PAGEREF _Toc146512268 \h </w:instrText>
        </w:r>
        <w:r w:rsidR="009039FC" w:rsidRPr="009039FC">
          <w:rPr>
            <w:noProof/>
          </w:rPr>
        </w:r>
        <w:r w:rsidR="009039FC" w:rsidRPr="009039FC">
          <w:rPr>
            <w:noProof/>
          </w:rPr>
          <w:fldChar w:fldCharType="separate"/>
        </w:r>
        <w:r w:rsidR="009039FC" w:rsidRPr="009039FC">
          <w:rPr>
            <w:noProof/>
          </w:rPr>
          <w:t>33</w:t>
        </w:r>
        <w:r w:rsidR="009039FC" w:rsidRPr="009039FC">
          <w:rPr>
            <w:noProof/>
          </w:rPr>
          <w:fldChar w:fldCharType="end"/>
        </w:r>
      </w:hyperlink>
    </w:p>
    <w:p w14:paraId="3426D447" w14:textId="3AA26F71" w:rsidR="009039FC" w:rsidRPr="009039FC" w:rsidRDefault="009D24C8">
      <w:pPr>
        <w:pStyle w:val="TOC3"/>
        <w:rPr>
          <w:rFonts w:asciiTheme="minorHAnsi" w:eastAsiaTheme="minorEastAsia" w:hAnsiTheme="minorHAnsi" w:cstheme="minorBidi"/>
          <w:noProof/>
          <w:sz w:val="22"/>
          <w:szCs w:val="22"/>
        </w:rPr>
      </w:pPr>
      <w:hyperlink w:anchor="_Toc146512269" w:history="1">
        <w:r w:rsidR="009039FC" w:rsidRPr="009039FC">
          <w:rPr>
            <w:rStyle w:val="Hyperlink"/>
            <w:noProof/>
          </w:rPr>
          <w:t>4.2.17</w:t>
        </w:r>
        <w:r w:rsidR="009039FC" w:rsidRPr="009039FC">
          <w:rPr>
            <w:rFonts w:asciiTheme="minorHAnsi" w:eastAsiaTheme="minorEastAsia" w:hAnsiTheme="minorHAnsi" w:cstheme="minorBidi"/>
            <w:noProof/>
            <w:sz w:val="22"/>
            <w:szCs w:val="22"/>
          </w:rPr>
          <w:tab/>
        </w:r>
        <w:r w:rsidR="009039FC" w:rsidRPr="009039FC">
          <w:rPr>
            <w:rStyle w:val="Hyperlink"/>
            <w:noProof/>
          </w:rPr>
          <w:t>Code used (19)</w:t>
        </w:r>
        <w:r w:rsidR="009039FC" w:rsidRPr="009039FC">
          <w:rPr>
            <w:noProof/>
          </w:rPr>
          <w:tab/>
        </w:r>
        <w:r w:rsidR="009039FC" w:rsidRPr="009039FC">
          <w:rPr>
            <w:noProof/>
          </w:rPr>
          <w:fldChar w:fldCharType="begin"/>
        </w:r>
        <w:r w:rsidR="009039FC" w:rsidRPr="009039FC">
          <w:rPr>
            <w:noProof/>
          </w:rPr>
          <w:instrText xml:space="preserve"> PAGEREF _Toc146512269 \h </w:instrText>
        </w:r>
        <w:r w:rsidR="009039FC" w:rsidRPr="009039FC">
          <w:rPr>
            <w:noProof/>
          </w:rPr>
        </w:r>
        <w:r w:rsidR="009039FC" w:rsidRPr="009039FC">
          <w:rPr>
            <w:noProof/>
          </w:rPr>
          <w:fldChar w:fldCharType="separate"/>
        </w:r>
        <w:r w:rsidR="009039FC" w:rsidRPr="009039FC">
          <w:rPr>
            <w:noProof/>
          </w:rPr>
          <w:t>34</w:t>
        </w:r>
        <w:r w:rsidR="009039FC" w:rsidRPr="009039FC">
          <w:rPr>
            <w:noProof/>
          </w:rPr>
          <w:fldChar w:fldCharType="end"/>
        </w:r>
      </w:hyperlink>
    </w:p>
    <w:p w14:paraId="50AA6CE0" w14:textId="6673BF89" w:rsidR="009039FC" w:rsidRPr="009039FC" w:rsidRDefault="009D24C8">
      <w:pPr>
        <w:pStyle w:val="TOC3"/>
        <w:rPr>
          <w:rFonts w:asciiTheme="minorHAnsi" w:eastAsiaTheme="minorEastAsia" w:hAnsiTheme="minorHAnsi" w:cstheme="minorBidi"/>
          <w:noProof/>
          <w:sz w:val="22"/>
          <w:szCs w:val="22"/>
        </w:rPr>
      </w:pPr>
      <w:hyperlink w:anchor="_Toc146512270" w:history="1">
        <w:r w:rsidR="009039FC" w:rsidRPr="009039FC">
          <w:rPr>
            <w:rStyle w:val="Hyperlink"/>
            <w:noProof/>
          </w:rPr>
          <w:t>4.2.18</w:t>
        </w:r>
        <w:r w:rsidR="009039FC" w:rsidRPr="009039FC">
          <w:rPr>
            <w:rFonts w:asciiTheme="minorHAnsi" w:eastAsiaTheme="minorEastAsia" w:hAnsiTheme="minorHAnsi" w:cstheme="minorBidi"/>
            <w:noProof/>
            <w:sz w:val="22"/>
            <w:szCs w:val="22"/>
          </w:rPr>
          <w:tab/>
        </w:r>
        <w:r w:rsidR="009039FC" w:rsidRPr="009039FC">
          <w:rPr>
            <w:rStyle w:val="Hyperlink"/>
            <w:noProof/>
          </w:rPr>
          <w:t>Induction unit mode status (20)</w:t>
        </w:r>
        <w:r w:rsidR="009039FC" w:rsidRPr="009039FC">
          <w:rPr>
            <w:noProof/>
          </w:rPr>
          <w:tab/>
        </w:r>
        <w:r w:rsidR="009039FC" w:rsidRPr="009039FC">
          <w:rPr>
            <w:noProof/>
          </w:rPr>
          <w:fldChar w:fldCharType="begin"/>
        </w:r>
        <w:r w:rsidR="009039FC" w:rsidRPr="009039FC">
          <w:rPr>
            <w:noProof/>
          </w:rPr>
          <w:instrText xml:space="preserve"> PAGEREF _Toc146512270 \h </w:instrText>
        </w:r>
        <w:r w:rsidR="009039FC" w:rsidRPr="009039FC">
          <w:rPr>
            <w:noProof/>
          </w:rPr>
        </w:r>
        <w:r w:rsidR="009039FC" w:rsidRPr="009039FC">
          <w:rPr>
            <w:noProof/>
          </w:rPr>
          <w:fldChar w:fldCharType="separate"/>
        </w:r>
        <w:r w:rsidR="009039FC" w:rsidRPr="009039FC">
          <w:rPr>
            <w:noProof/>
          </w:rPr>
          <w:t>34</w:t>
        </w:r>
        <w:r w:rsidR="009039FC" w:rsidRPr="009039FC">
          <w:rPr>
            <w:noProof/>
          </w:rPr>
          <w:fldChar w:fldCharType="end"/>
        </w:r>
      </w:hyperlink>
    </w:p>
    <w:p w14:paraId="351FB959" w14:textId="614FB542" w:rsidR="009039FC" w:rsidRPr="009039FC" w:rsidRDefault="009D24C8">
      <w:pPr>
        <w:pStyle w:val="TOC3"/>
        <w:rPr>
          <w:rFonts w:asciiTheme="minorHAnsi" w:eastAsiaTheme="minorEastAsia" w:hAnsiTheme="minorHAnsi" w:cstheme="minorBidi"/>
          <w:noProof/>
          <w:sz w:val="22"/>
          <w:szCs w:val="22"/>
        </w:rPr>
      </w:pPr>
      <w:hyperlink w:anchor="_Toc146512271" w:history="1">
        <w:r w:rsidR="009039FC" w:rsidRPr="009039FC">
          <w:rPr>
            <w:rStyle w:val="Hyperlink"/>
            <w:noProof/>
          </w:rPr>
          <w:t>4.2.19</w:t>
        </w:r>
        <w:r w:rsidR="009039FC" w:rsidRPr="009039FC">
          <w:rPr>
            <w:rFonts w:asciiTheme="minorHAnsi" w:eastAsiaTheme="minorEastAsia" w:hAnsiTheme="minorHAnsi" w:cstheme="minorBidi"/>
            <w:noProof/>
            <w:sz w:val="22"/>
            <w:szCs w:val="22"/>
          </w:rPr>
          <w:tab/>
        </w:r>
        <w:r w:rsidR="009039FC" w:rsidRPr="009039FC">
          <w:rPr>
            <w:rStyle w:val="Hyperlink"/>
            <w:noProof/>
          </w:rPr>
          <w:t>Code – multi dest (21)</w:t>
        </w:r>
        <w:r w:rsidR="009039FC" w:rsidRPr="009039FC">
          <w:rPr>
            <w:noProof/>
          </w:rPr>
          <w:tab/>
        </w:r>
        <w:r w:rsidR="009039FC" w:rsidRPr="009039FC">
          <w:rPr>
            <w:noProof/>
          </w:rPr>
          <w:fldChar w:fldCharType="begin"/>
        </w:r>
        <w:r w:rsidR="009039FC" w:rsidRPr="009039FC">
          <w:rPr>
            <w:noProof/>
          </w:rPr>
          <w:instrText xml:space="preserve"> PAGEREF _Toc146512271 \h </w:instrText>
        </w:r>
        <w:r w:rsidR="009039FC" w:rsidRPr="009039FC">
          <w:rPr>
            <w:noProof/>
          </w:rPr>
        </w:r>
        <w:r w:rsidR="009039FC" w:rsidRPr="009039FC">
          <w:rPr>
            <w:noProof/>
          </w:rPr>
          <w:fldChar w:fldCharType="separate"/>
        </w:r>
        <w:r w:rsidR="009039FC" w:rsidRPr="009039FC">
          <w:rPr>
            <w:noProof/>
          </w:rPr>
          <w:t>36</w:t>
        </w:r>
        <w:r w:rsidR="009039FC" w:rsidRPr="009039FC">
          <w:rPr>
            <w:noProof/>
          </w:rPr>
          <w:fldChar w:fldCharType="end"/>
        </w:r>
      </w:hyperlink>
    </w:p>
    <w:p w14:paraId="1D165B5C" w14:textId="41CD488E" w:rsidR="009039FC" w:rsidRPr="009039FC" w:rsidRDefault="009D24C8">
      <w:pPr>
        <w:pStyle w:val="TOC3"/>
        <w:rPr>
          <w:rFonts w:asciiTheme="minorHAnsi" w:eastAsiaTheme="minorEastAsia" w:hAnsiTheme="minorHAnsi" w:cstheme="minorBidi"/>
          <w:noProof/>
          <w:sz w:val="22"/>
          <w:szCs w:val="22"/>
        </w:rPr>
      </w:pPr>
      <w:hyperlink w:anchor="_Toc146512272" w:history="1">
        <w:r w:rsidR="009039FC" w:rsidRPr="009039FC">
          <w:rPr>
            <w:rStyle w:val="Hyperlink"/>
            <w:noProof/>
          </w:rPr>
          <w:t>4.2.20</w:t>
        </w:r>
        <w:r w:rsidR="009039FC" w:rsidRPr="009039FC">
          <w:rPr>
            <w:rFonts w:asciiTheme="minorHAnsi" w:eastAsiaTheme="minorEastAsia" w:hAnsiTheme="minorHAnsi" w:cstheme="minorBidi"/>
            <w:noProof/>
            <w:sz w:val="22"/>
            <w:szCs w:val="22"/>
          </w:rPr>
          <w:tab/>
        </w:r>
        <w:r w:rsidR="009039FC" w:rsidRPr="009039FC">
          <w:rPr>
            <w:rStyle w:val="Hyperlink"/>
            <w:noProof/>
          </w:rPr>
          <w:t>Item transfer (22) (option)</w:t>
        </w:r>
        <w:r w:rsidR="009039FC" w:rsidRPr="009039FC">
          <w:rPr>
            <w:noProof/>
          </w:rPr>
          <w:tab/>
        </w:r>
        <w:r w:rsidR="009039FC" w:rsidRPr="009039FC">
          <w:rPr>
            <w:noProof/>
          </w:rPr>
          <w:fldChar w:fldCharType="begin"/>
        </w:r>
        <w:r w:rsidR="009039FC" w:rsidRPr="009039FC">
          <w:rPr>
            <w:noProof/>
          </w:rPr>
          <w:instrText xml:space="preserve"> PAGEREF _Toc146512272 \h </w:instrText>
        </w:r>
        <w:r w:rsidR="009039FC" w:rsidRPr="009039FC">
          <w:rPr>
            <w:noProof/>
          </w:rPr>
        </w:r>
        <w:r w:rsidR="009039FC" w:rsidRPr="009039FC">
          <w:rPr>
            <w:noProof/>
          </w:rPr>
          <w:fldChar w:fldCharType="separate"/>
        </w:r>
        <w:r w:rsidR="009039FC" w:rsidRPr="009039FC">
          <w:rPr>
            <w:noProof/>
          </w:rPr>
          <w:t>37</w:t>
        </w:r>
        <w:r w:rsidR="009039FC" w:rsidRPr="009039FC">
          <w:rPr>
            <w:noProof/>
          </w:rPr>
          <w:fldChar w:fldCharType="end"/>
        </w:r>
      </w:hyperlink>
    </w:p>
    <w:p w14:paraId="7DBB8B98" w14:textId="2176F748" w:rsidR="009039FC" w:rsidRPr="009039FC" w:rsidRDefault="009D24C8">
      <w:pPr>
        <w:pStyle w:val="TOC3"/>
        <w:rPr>
          <w:rFonts w:asciiTheme="minorHAnsi" w:eastAsiaTheme="minorEastAsia" w:hAnsiTheme="minorHAnsi" w:cstheme="minorBidi"/>
          <w:noProof/>
          <w:sz w:val="22"/>
          <w:szCs w:val="22"/>
        </w:rPr>
      </w:pPr>
      <w:hyperlink w:anchor="_Toc146512273" w:history="1">
        <w:r w:rsidR="009039FC" w:rsidRPr="009039FC">
          <w:rPr>
            <w:rStyle w:val="Hyperlink"/>
            <w:noProof/>
          </w:rPr>
          <w:t>4.2.21</w:t>
        </w:r>
        <w:r w:rsidR="009039FC" w:rsidRPr="009039FC">
          <w:rPr>
            <w:rFonts w:asciiTheme="minorHAnsi" w:eastAsiaTheme="minorEastAsia" w:hAnsiTheme="minorHAnsi" w:cstheme="minorBidi"/>
            <w:noProof/>
            <w:sz w:val="22"/>
            <w:szCs w:val="22"/>
          </w:rPr>
          <w:tab/>
        </w:r>
        <w:r w:rsidR="009039FC" w:rsidRPr="009039FC">
          <w:rPr>
            <w:rStyle w:val="Hyperlink"/>
            <w:noProof/>
          </w:rPr>
          <w:t>MES code error (23) (option)</w:t>
        </w:r>
        <w:r w:rsidR="009039FC" w:rsidRPr="009039FC">
          <w:rPr>
            <w:noProof/>
          </w:rPr>
          <w:tab/>
        </w:r>
        <w:r w:rsidR="009039FC" w:rsidRPr="009039FC">
          <w:rPr>
            <w:noProof/>
          </w:rPr>
          <w:fldChar w:fldCharType="begin"/>
        </w:r>
        <w:r w:rsidR="009039FC" w:rsidRPr="009039FC">
          <w:rPr>
            <w:noProof/>
          </w:rPr>
          <w:instrText xml:space="preserve"> PAGEREF _Toc146512273 \h </w:instrText>
        </w:r>
        <w:r w:rsidR="009039FC" w:rsidRPr="009039FC">
          <w:rPr>
            <w:noProof/>
          </w:rPr>
        </w:r>
        <w:r w:rsidR="009039FC" w:rsidRPr="009039FC">
          <w:rPr>
            <w:noProof/>
          </w:rPr>
          <w:fldChar w:fldCharType="separate"/>
        </w:r>
        <w:r w:rsidR="009039FC" w:rsidRPr="009039FC">
          <w:rPr>
            <w:noProof/>
          </w:rPr>
          <w:t>39</w:t>
        </w:r>
        <w:r w:rsidR="009039FC" w:rsidRPr="009039FC">
          <w:rPr>
            <w:noProof/>
          </w:rPr>
          <w:fldChar w:fldCharType="end"/>
        </w:r>
      </w:hyperlink>
    </w:p>
    <w:p w14:paraId="1EE748BF" w14:textId="495AD1C9" w:rsidR="009039FC" w:rsidRPr="009039FC" w:rsidRDefault="009D24C8">
      <w:pPr>
        <w:pStyle w:val="TOC3"/>
        <w:rPr>
          <w:rFonts w:asciiTheme="minorHAnsi" w:eastAsiaTheme="minorEastAsia" w:hAnsiTheme="minorHAnsi" w:cstheme="minorBidi"/>
          <w:noProof/>
          <w:sz w:val="22"/>
          <w:szCs w:val="22"/>
        </w:rPr>
      </w:pPr>
      <w:hyperlink w:anchor="_Toc146512274" w:history="1">
        <w:r w:rsidR="009039FC" w:rsidRPr="009039FC">
          <w:rPr>
            <w:rStyle w:val="Hyperlink"/>
            <w:noProof/>
          </w:rPr>
          <w:t>4.2.22</w:t>
        </w:r>
        <w:r w:rsidR="009039FC" w:rsidRPr="009039FC">
          <w:rPr>
            <w:rFonts w:asciiTheme="minorHAnsi" w:eastAsiaTheme="minorEastAsia" w:hAnsiTheme="minorHAnsi" w:cstheme="minorBidi"/>
            <w:noProof/>
            <w:sz w:val="22"/>
            <w:szCs w:val="22"/>
          </w:rPr>
          <w:tab/>
        </w:r>
        <w:r w:rsidR="009039FC" w:rsidRPr="009039FC">
          <w:rPr>
            <w:rStyle w:val="Hyperlink"/>
            <w:noProof/>
          </w:rPr>
          <w:t>Code request (24) (option)</w:t>
        </w:r>
        <w:r w:rsidR="009039FC" w:rsidRPr="009039FC">
          <w:rPr>
            <w:noProof/>
          </w:rPr>
          <w:tab/>
        </w:r>
        <w:r w:rsidR="009039FC" w:rsidRPr="009039FC">
          <w:rPr>
            <w:noProof/>
          </w:rPr>
          <w:fldChar w:fldCharType="begin"/>
        </w:r>
        <w:r w:rsidR="009039FC" w:rsidRPr="009039FC">
          <w:rPr>
            <w:noProof/>
          </w:rPr>
          <w:instrText xml:space="preserve"> PAGEREF _Toc146512274 \h </w:instrText>
        </w:r>
        <w:r w:rsidR="009039FC" w:rsidRPr="009039FC">
          <w:rPr>
            <w:noProof/>
          </w:rPr>
        </w:r>
        <w:r w:rsidR="009039FC" w:rsidRPr="009039FC">
          <w:rPr>
            <w:noProof/>
          </w:rPr>
          <w:fldChar w:fldCharType="separate"/>
        </w:r>
        <w:r w:rsidR="009039FC" w:rsidRPr="009039FC">
          <w:rPr>
            <w:noProof/>
          </w:rPr>
          <w:t>40</w:t>
        </w:r>
        <w:r w:rsidR="009039FC" w:rsidRPr="009039FC">
          <w:rPr>
            <w:noProof/>
          </w:rPr>
          <w:fldChar w:fldCharType="end"/>
        </w:r>
      </w:hyperlink>
    </w:p>
    <w:p w14:paraId="29DE8B0C" w14:textId="522BE190" w:rsidR="009039FC" w:rsidRPr="009039FC" w:rsidRDefault="009D24C8">
      <w:pPr>
        <w:pStyle w:val="TOC3"/>
        <w:rPr>
          <w:rFonts w:asciiTheme="minorHAnsi" w:eastAsiaTheme="minorEastAsia" w:hAnsiTheme="minorHAnsi" w:cstheme="minorBidi"/>
          <w:noProof/>
          <w:sz w:val="22"/>
          <w:szCs w:val="22"/>
        </w:rPr>
      </w:pPr>
      <w:hyperlink w:anchor="_Toc146512275" w:history="1">
        <w:r w:rsidR="009039FC" w:rsidRPr="009039FC">
          <w:rPr>
            <w:rStyle w:val="Hyperlink"/>
            <w:noProof/>
          </w:rPr>
          <w:t>4.2.23</w:t>
        </w:r>
        <w:r w:rsidR="009039FC" w:rsidRPr="009039FC">
          <w:rPr>
            <w:rFonts w:asciiTheme="minorHAnsi" w:eastAsiaTheme="minorEastAsia" w:hAnsiTheme="minorHAnsi" w:cstheme="minorBidi"/>
            <w:noProof/>
            <w:sz w:val="22"/>
            <w:szCs w:val="22"/>
          </w:rPr>
          <w:tab/>
        </w:r>
        <w:r w:rsidR="009039FC" w:rsidRPr="009039FC">
          <w:rPr>
            <w:rStyle w:val="Hyperlink"/>
            <w:noProof/>
          </w:rPr>
          <w:t>Code result (25) (option)</w:t>
        </w:r>
        <w:r w:rsidR="009039FC" w:rsidRPr="009039FC">
          <w:rPr>
            <w:noProof/>
          </w:rPr>
          <w:tab/>
        </w:r>
        <w:r w:rsidR="009039FC" w:rsidRPr="009039FC">
          <w:rPr>
            <w:noProof/>
          </w:rPr>
          <w:fldChar w:fldCharType="begin"/>
        </w:r>
        <w:r w:rsidR="009039FC" w:rsidRPr="009039FC">
          <w:rPr>
            <w:noProof/>
          </w:rPr>
          <w:instrText xml:space="preserve"> PAGEREF _Toc146512275 \h </w:instrText>
        </w:r>
        <w:r w:rsidR="009039FC" w:rsidRPr="009039FC">
          <w:rPr>
            <w:noProof/>
          </w:rPr>
        </w:r>
        <w:r w:rsidR="009039FC" w:rsidRPr="009039FC">
          <w:rPr>
            <w:noProof/>
          </w:rPr>
          <w:fldChar w:fldCharType="separate"/>
        </w:r>
        <w:r w:rsidR="009039FC" w:rsidRPr="009039FC">
          <w:rPr>
            <w:noProof/>
          </w:rPr>
          <w:t>41</w:t>
        </w:r>
        <w:r w:rsidR="009039FC" w:rsidRPr="009039FC">
          <w:rPr>
            <w:noProof/>
          </w:rPr>
          <w:fldChar w:fldCharType="end"/>
        </w:r>
      </w:hyperlink>
    </w:p>
    <w:p w14:paraId="59892605" w14:textId="685D5278" w:rsidR="009039FC" w:rsidRPr="009039FC" w:rsidRDefault="009D24C8">
      <w:pPr>
        <w:pStyle w:val="TOC3"/>
        <w:rPr>
          <w:rFonts w:asciiTheme="minorHAnsi" w:eastAsiaTheme="minorEastAsia" w:hAnsiTheme="minorHAnsi" w:cstheme="minorBidi"/>
          <w:noProof/>
          <w:sz w:val="22"/>
          <w:szCs w:val="22"/>
        </w:rPr>
      </w:pPr>
      <w:hyperlink w:anchor="_Toc146512276" w:history="1">
        <w:r w:rsidR="009039FC" w:rsidRPr="009039FC">
          <w:rPr>
            <w:rStyle w:val="Hyperlink"/>
            <w:noProof/>
          </w:rPr>
          <w:t>4.2.24</w:t>
        </w:r>
        <w:r w:rsidR="009039FC" w:rsidRPr="009039FC">
          <w:rPr>
            <w:rFonts w:asciiTheme="minorHAnsi" w:eastAsiaTheme="minorEastAsia" w:hAnsiTheme="minorHAnsi" w:cstheme="minorBidi"/>
            <w:noProof/>
            <w:sz w:val="22"/>
            <w:szCs w:val="22"/>
          </w:rPr>
          <w:tab/>
        </w:r>
        <w:r w:rsidR="009039FC" w:rsidRPr="009039FC">
          <w:rPr>
            <w:rStyle w:val="Hyperlink"/>
            <w:noProof/>
          </w:rPr>
          <w:t>Scanner result (26)</w:t>
        </w:r>
        <w:r w:rsidR="009039FC" w:rsidRPr="009039FC">
          <w:rPr>
            <w:noProof/>
          </w:rPr>
          <w:tab/>
        </w:r>
        <w:r w:rsidR="009039FC" w:rsidRPr="009039FC">
          <w:rPr>
            <w:noProof/>
          </w:rPr>
          <w:fldChar w:fldCharType="begin"/>
        </w:r>
        <w:r w:rsidR="009039FC" w:rsidRPr="009039FC">
          <w:rPr>
            <w:noProof/>
          </w:rPr>
          <w:instrText xml:space="preserve"> PAGEREF _Toc146512276 \h </w:instrText>
        </w:r>
        <w:r w:rsidR="009039FC" w:rsidRPr="009039FC">
          <w:rPr>
            <w:noProof/>
          </w:rPr>
        </w:r>
        <w:r w:rsidR="009039FC" w:rsidRPr="009039FC">
          <w:rPr>
            <w:noProof/>
          </w:rPr>
          <w:fldChar w:fldCharType="separate"/>
        </w:r>
        <w:r w:rsidR="009039FC" w:rsidRPr="009039FC">
          <w:rPr>
            <w:noProof/>
          </w:rPr>
          <w:t>43</w:t>
        </w:r>
        <w:r w:rsidR="009039FC" w:rsidRPr="009039FC">
          <w:rPr>
            <w:noProof/>
          </w:rPr>
          <w:fldChar w:fldCharType="end"/>
        </w:r>
      </w:hyperlink>
    </w:p>
    <w:p w14:paraId="7D8485C6" w14:textId="61F38085" w:rsidR="009039FC" w:rsidRPr="009039FC" w:rsidRDefault="009D24C8">
      <w:pPr>
        <w:pStyle w:val="TOC3"/>
        <w:rPr>
          <w:rFonts w:asciiTheme="minorHAnsi" w:eastAsiaTheme="minorEastAsia" w:hAnsiTheme="minorHAnsi" w:cstheme="minorBidi"/>
          <w:noProof/>
          <w:sz w:val="22"/>
          <w:szCs w:val="22"/>
        </w:rPr>
      </w:pPr>
      <w:hyperlink w:anchor="_Toc146512277" w:history="1">
        <w:r w:rsidR="009039FC" w:rsidRPr="009039FC">
          <w:rPr>
            <w:rStyle w:val="Hyperlink"/>
            <w:noProof/>
          </w:rPr>
          <w:t>4.2.25</w:t>
        </w:r>
        <w:r w:rsidR="009039FC" w:rsidRPr="009039FC">
          <w:rPr>
            <w:rFonts w:asciiTheme="minorHAnsi" w:eastAsiaTheme="minorEastAsia" w:hAnsiTheme="minorHAnsi" w:cstheme="minorBidi"/>
            <w:noProof/>
            <w:sz w:val="22"/>
            <w:szCs w:val="22"/>
          </w:rPr>
          <w:tab/>
        </w:r>
        <w:r w:rsidR="009039FC" w:rsidRPr="009039FC">
          <w:rPr>
            <w:rStyle w:val="Hyperlink"/>
            <w:noProof/>
          </w:rPr>
          <w:t>Scale result (27)</w:t>
        </w:r>
        <w:r w:rsidR="009039FC" w:rsidRPr="009039FC">
          <w:rPr>
            <w:noProof/>
          </w:rPr>
          <w:tab/>
        </w:r>
        <w:r w:rsidR="009039FC" w:rsidRPr="009039FC">
          <w:rPr>
            <w:noProof/>
          </w:rPr>
          <w:fldChar w:fldCharType="begin"/>
        </w:r>
        <w:r w:rsidR="009039FC" w:rsidRPr="009039FC">
          <w:rPr>
            <w:noProof/>
          </w:rPr>
          <w:instrText xml:space="preserve"> PAGEREF _Toc146512277 \h </w:instrText>
        </w:r>
        <w:r w:rsidR="009039FC" w:rsidRPr="009039FC">
          <w:rPr>
            <w:noProof/>
          </w:rPr>
        </w:r>
        <w:r w:rsidR="009039FC" w:rsidRPr="009039FC">
          <w:rPr>
            <w:noProof/>
          </w:rPr>
          <w:fldChar w:fldCharType="separate"/>
        </w:r>
        <w:r w:rsidR="009039FC" w:rsidRPr="009039FC">
          <w:rPr>
            <w:noProof/>
          </w:rPr>
          <w:t>44</w:t>
        </w:r>
        <w:r w:rsidR="009039FC" w:rsidRPr="009039FC">
          <w:rPr>
            <w:noProof/>
          </w:rPr>
          <w:fldChar w:fldCharType="end"/>
        </w:r>
      </w:hyperlink>
    </w:p>
    <w:p w14:paraId="600CF5B6" w14:textId="191A856F" w:rsidR="009039FC" w:rsidRPr="009039FC" w:rsidRDefault="009D24C8">
      <w:pPr>
        <w:pStyle w:val="TOC3"/>
        <w:rPr>
          <w:rFonts w:asciiTheme="minorHAnsi" w:eastAsiaTheme="minorEastAsia" w:hAnsiTheme="minorHAnsi" w:cstheme="minorBidi"/>
          <w:noProof/>
          <w:sz w:val="22"/>
          <w:szCs w:val="22"/>
        </w:rPr>
      </w:pPr>
      <w:hyperlink w:anchor="_Toc146512278" w:history="1">
        <w:r w:rsidR="009039FC" w:rsidRPr="009039FC">
          <w:rPr>
            <w:rStyle w:val="Hyperlink"/>
            <w:noProof/>
          </w:rPr>
          <w:t>4.2.26</w:t>
        </w:r>
        <w:r w:rsidR="009039FC" w:rsidRPr="009039FC">
          <w:rPr>
            <w:rFonts w:asciiTheme="minorHAnsi" w:eastAsiaTheme="minorEastAsia" w:hAnsiTheme="minorHAnsi" w:cstheme="minorBidi"/>
            <w:noProof/>
            <w:sz w:val="22"/>
            <w:szCs w:val="22"/>
          </w:rPr>
          <w:tab/>
        </w:r>
        <w:r w:rsidR="009039FC" w:rsidRPr="009039FC">
          <w:rPr>
            <w:rStyle w:val="Hyperlink"/>
            <w:noProof/>
          </w:rPr>
          <w:t>Volume result (28)</w:t>
        </w:r>
        <w:r w:rsidR="009039FC" w:rsidRPr="009039FC">
          <w:rPr>
            <w:noProof/>
          </w:rPr>
          <w:tab/>
        </w:r>
        <w:r w:rsidR="009039FC" w:rsidRPr="009039FC">
          <w:rPr>
            <w:noProof/>
          </w:rPr>
          <w:fldChar w:fldCharType="begin"/>
        </w:r>
        <w:r w:rsidR="009039FC" w:rsidRPr="009039FC">
          <w:rPr>
            <w:noProof/>
          </w:rPr>
          <w:instrText xml:space="preserve"> PAGEREF _Toc146512278 \h </w:instrText>
        </w:r>
        <w:r w:rsidR="009039FC" w:rsidRPr="009039FC">
          <w:rPr>
            <w:noProof/>
          </w:rPr>
        </w:r>
        <w:r w:rsidR="009039FC" w:rsidRPr="009039FC">
          <w:rPr>
            <w:noProof/>
          </w:rPr>
          <w:fldChar w:fldCharType="separate"/>
        </w:r>
        <w:r w:rsidR="009039FC" w:rsidRPr="009039FC">
          <w:rPr>
            <w:noProof/>
          </w:rPr>
          <w:t>50</w:t>
        </w:r>
        <w:r w:rsidR="009039FC" w:rsidRPr="009039FC">
          <w:rPr>
            <w:noProof/>
          </w:rPr>
          <w:fldChar w:fldCharType="end"/>
        </w:r>
      </w:hyperlink>
    </w:p>
    <w:p w14:paraId="6C3B3FD3" w14:textId="25CEE857" w:rsidR="009039FC" w:rsidRPr="009039FC" w:rsidRDefault="009D24C8">
      <w:pPr>
        <w:pStyle w:val="TOC3"/>
        <w:rPr>
          <w:rFonts w:asciiTheme="minorHAnsi" w:eastAsiaTheme="minorEastAsia" w:hAnsiTheme="minorHAnsi" w:cstheme="minorBidi"/>
          <w:noProof/>
          <w:sz w:val="22"/>
          <w:szCs w:val="22"/>
        </w:rPr>
      </w:pPr>
      <w:hyperlink w:anchor="_Toc146512279" w:history="1">
        <w:r w:rsidR="009039FC" w:rsidRPr="009039FC">
          <w:rPr>
            <w:rStyle w:val="Hyperlink"/>
            <w:noProof/>
          </w:rPr>
          <w:t>4.2.27</w:t>
        </w:r>
        <w:r w:rsidR="009039FC" w:rsidRPr="009039FC">
          <w:rPr>
            <w:rFonts w:asciiTheme="minorHAnsi" w:eastAsiaTheme="minorEastAsia" w:hAnsiTheme="minorHAnsi" w:cstheme="minorBidi"/>
            <w:noProof/>
            <w:sz w:val="22"/>
            <w:szCs w:val="22"/>
          </w:rPr>
          <w:tab/>
        </w:r>
        <w:r w:rsidR="009039FC" w:rsidRPr="009039FC">
          <w:rPr>
            <w:rStyle w:val="Hyperlink"/>
            <w:noProof/>
          </w:rPr>
          <w:t>Item arrived (29) (option)</w:t>
        </w:r>
        <w:r w:rsidR="009039FC" w:rsidRPr="009039FC">
          <w:rPr>
            <w:noProof/>
          </w:rPr>
          <w:tab/>
        </w:r>
        <w:r w:rsidR="009039FC" w:rsidRPr="009039FC">
          <w:rPr>
            <w:noProof/>
          </w:rPr>
          <w:fldChar w:fldCharType="begin"/>
        </w:r>
        <w:r w:rsidR="009039FC" w:rsidRPr="009039FC">
          <w:rPr>
            <w:noProof/>
          </w:rPr>
          <w:instrText xml:space="preserve"> PAGEREF _Toc146512279 \h </w:instrText>
        </w:r>
        <w:r w:rsidR="009039FC" w:rsidRPr="009039FC">
          <w:rPr>
            <w:noProof/>
          </w:rPr>
        </w:r>
        <w:r w:rsidR="009039FC" w:rsidRPr="009039FC">
          <w:rPr>
            <w:noProof/>
          </w:rPr>
          <w:fldChar w:fldCharType="separate"/>
        </w:r>
        <w:r w:rsidR="009039FC" w:rsidRPr="009039FC">
          <w:rPr>
            <w:noProof/>
          </w:rPr>
          <w:t>55</w:t>
        </w:r>
        <w:r w:rsidR="009039FC" w:rsidRPr="009039FC">
          <w:rPr>
            <w:noProof/>
          </w:rPr>
          <w:fldChar w:fldCharType="end"/>
        </w:r>
      </w:hyperlink>
    </w:p>
    <w:p w14:paraId="380C7365" w14:textId="47087B66" w:rsidR="009039FC" w:rsidRPr="009039FC" w:rsidRDefault="009D24C8">
      <w:pPr>
        <w:pStyle w:val="TOC3"/>
        <w:rPr>
          <w:rFonts w:asciiTheme="minorHAnsi" w:eastAsiaTheme="minorEastAsia" w:hAnsiTheme="minorHAnsi" w:cstheme="minorBidi"/>
          <w:noProof/>
          <w:sz w:val="22"/>
          <w:szCs w:val="22"/>
        </w:rPr>
      </w:pPr>
      <w:hyperlink w:anchor="_Toc146512280" w:history="1">
        <w:r w:rsidR="009039FC" w:rsidRPr="009039FC">
          <w:rPr>
            <w:rStyle w:val="Hyperlink"/>
            <w:noProof/>
          </w:rPr>
          <w:t>4.2.28</w:t>
        </w:r>
        <w:r w:rsidR="009039FC" w:rsidRPr="009039FC">
          <w:rPr>
            <w:rFonts w:asciiTheme="minorHAnsi" w:eastAsiaTheme="minorEastAsia" w:hAnsiTheme="minorHAnsi" w:cstheme="minorBidi"/>
            <w:noProof/>
            <w:sz w:val="22"/>
            <w:szCs w:val="22"/>
          </w:rPr>
          <w:tab/>
        </w:r>
        <w:r w:rsidR="009039FC" w:rsidRPr="009039FC">
          <w:rPr>
            <w:rStyle w:val="Hyperlink"/>
            <w:noProof/>
          </w:rPr>
          <w:t>Chute status (30)</w:t>
        </w:r>
        <w:r w:rsidR="009039FC" w:rsidRPr="009039FC">
          <w:rPr>
            <w:noProof/>
          </w:rPr>
          <w:tab/>
        </w:r>
        <w:r w:rsidR="009039FC" w:rsidRPr="009039FC">
          <w:rPr>
            <w:noProof/>
          </w:rPr>
          <w:fldChar w:fldCharType="begin"/>
        </w:r>
        <w:r w:rsidR="009039FC" w:rsidRPr="009039FC">
          <w:rPr>
            <w:noProof/>
          </w:rPr>
          <w:instrText xml:space="preserve"> PAGEREF _Toc146512280 \h </w:instrText>
        </w:r>
        <w:r w:rsidR="009039FC" w:rsidRPr="009039FC">
          <w:rPr>
            <w:noProof/>
          </w:rPr>
        </w:r>
        <w:r w:rsidR="009039FC" w:rsidRPr="009039FC">
          <w:rPr>
            <w:noProof/>
          </w:rPr>
          <w:fldChar w:fldCharType="separate"/>
        </w:r>
        <w:r w:rsidR="009039FC" w:rsidRPr="009039FC">
          <w:rPr>
            <w:noProof/>
          </w:rPr>
          <w:t>55</w:t>
        </w:r>
        <w:r w:rsidR="009039FC" w:rsidRPr="009039FC">
          <w:rPr>
            <w:noProof/>
          </w:rPr>
          <w:fldChar w:fldCharType="end"/>
        </w:r>
      </w:hyperlink>
    </w:p>
    <w:p w14:paraId="50B3B957" w14:textId="58DF1209" w:rsidR="009039FC" w:rsidRPr="009039FC" w:rsidRDefault="009D24C8">
      <w:pPr>
        <w:pStyle w:val="TOC3"/>
        <w:rPr>
          <w:rFonts w:asciiTheme="minorHAnsi" w:eastAsiaTheme="minorEastAsia" w:hAnsiTheme="minorHAnsi" w:cstheme="minorBidi"/>
          <w:noProof/>
          <w:sz w:val="22"/>
          <w:szCs w:val="22"/>
        </w:rPr>
      </w:pPr>
      <w:hyperlink w:anchor="_Toc146512281" w:history="1">
        <w:r w:rsidR="009039FC" w:rsidRPr="009039FC">
          <w:rPr>
            <w:rStyle w:val="Hyperlink"/>
            <w:noProof/>
          </w:rPr>
          <w:t>4.2.29</w:t>
        </w:r>
        <w:r w:rsidR="009039FC" w:rsidRPr="009039FC">
          <w:rPr>
            <w:rFonts w:asciiTheme="minorHAnsi" w:eastAsiaTheme="minorEastAsia" w:hAnsiTheme="minorHAnsi" w:cstheme="minorBidi"/>
            <w:noProof/>
            <w:sz w:val="22"/>
            <w:szCs w:val="22"/>
          </w:rPr>
          <w:tab/>
        </w:r>
        <w:r w:rsidR="009039FC" w:rsidRPr="009039FC">
          <w:rPr>
            <w:rStyle w:val="Hyperlink"/>
            <w:noProof/>
          </w:rPr>
          <w:t>Chute status request (31)</w:t>
        </w:r>
        <w:r w:rsidR="009039FC" w:rsidRPr="009039FC">
          <w:rPr>
            <w:noProof/>
          </w:rPr>
          <w:tab/>
        </w:r>
        <w:r w:rsidR="009039FC" w:rsidRPr="009039FC">
          <w:rPr>
            <w:noProof/>
          </w:rPr>
          <w:fldChar w:fldCharType="begin"/>
        </w:r>
        <w:r w:rsidR="009039FC" w:rsidRPr="009039FC">
          <w:rPr>
            <w:noProof/>
          </w:rPr>
          <w:instrText xml:space="preserve"> PAGEREF _Toc146512281 \h </w:instrText>
        </w:r>
        <w:r w:rsidR="009039FC" w:rsidRPr="009039FC">
          <w:rPr>
            <w:noProof/>
          </w:rPr>
        </w:r>
        <w:r w:rsidR="009039FC" w:rsidRPr="009039FC">
          <w:rPr>
            <w:noProof/>
          </w:rPr>
          <w:fldChar w:fldCharType="separate"/>
        </w:r>
        <w:r w:rsidR="009039FC" w:rsidRPr="009039FC">
          <w:rPr>
            <w:noProof/>
          </w:rPr>
          <w:t>56</w:t>
        </w:r>
        <w:r w:rsidR="009039FC" w:rsidRPr="009039FC">
          <w:rPr>
            <w:noProof/>
          </w:rPr>
          <w:fldChar w:fldCharType="end"/>
        </w:r>
      </w:hyperlink>
    </w:p>
    <w:p w14:paraId="19DA1BAB" w14:textId="31625ED4" w:rsidR="009039FC" w:rsidRPr="009039FC" w:rsidRDefault="009D24C8">
      <w:pPr>
        <w:pStyle w:val="TOC3"/>
        <w:rPr>
          <w:rFonts w:asciiTheme="minorHAnsi" w:eastAsiaTheme="minorEastAsia" w:hAnsiTheme="minorHAnsi" w:cstheme="minorBidi"/>
          <w:noProof/>
          <w:sz w:val="22"/>
          <w:szCs w:val="22"/>
        </w:rPr>
      </w:pPr>
      <w:hyperlink w:anchor="_Toc146512282" w:history="1">
        <w:r w:rsidR="009039FC" w:rsidRPr="009039FC">
          <w:rPr>
            <w:rStyle w:val="Hyperlink"/>
            <w:noProof/>
          </w:rPr>
          <w:t>4.2.30</w:t>
        </w:r>
        <w:r w:rsidR="009039FC" w:rsidRPr="009039FC">
          <w:rPr>
            <w:rFonts w:asciiTheme="minorHAnsi" w:eastAsiaTheme="minorEastAsia" w:hAnsiTheme="minorHAnsi" w:cstheme="minorBidi"/>
            <w:noProof/>
            <w:sz w:val="22"/>
            <w:szCs w:val="22"/>
          </w:rPr>
          <w:tab/>
        </w:r>
        <w:r w:rsidR="009039FC" w:rsidRPr="009039FC">
          <w:rPr>
            <w:rStyle w:val="Hyperlink"/>
            <w:noProof/>
          </w:rPr>
          <w:t>Block chute (32)</w:t>
        </w:r>
        <w:r w:rsidR="009039FC" w:rsidRPr="009039FC">
          <w:rPr>
            <w:noProof/>
          </w:rPr>
          <w:tab/>
        </w:r>
        <w:r w:rsidR="009039FC" w:rsidRPr="009039FC">
          <w:rPr>
            <w:noProof/>
          </w:rPr>
          <w:fldChar w:fldCharType="begin"/>
        </w:r>
        <w:r w:rsidR="009039FC" w:rsidRPr="009039FC">
          <w:rPr>
            <w:noProof/>
          </w:rPr>
          <w:instrText xml:space="preserve"> PAGEREF _Toc146512282 \h </w:instrText>
        </w:r>
        <w:r w:rsidR="009039FC" w:rsidRPr="009039FC">
          <w:rPr>
            <w:noProof/>
          </w:rPr>
        </w:r>
        <w:r w:rsidR="009039FC" w:rsidRPr="009039FC">
          <w:rPr>
            <w:noProof/>
          </w:rPr>
          <w:fldChar w:fldCharType="separate"/>
        </w:r>
        <w:r w:rsidR="009039FC" w:rsidRPr="009039FC">
          <w:rPr>
            <w:noProof/>
          </w:rPr>
          <w:t>57</w:t>
        </w:r>
        <w:r w:rsidR="009039FC" w:rsidRPr="009039FC">
          <w:rPr>
            <w:noProof/>
          </w:rPr>
          <w:fldChar w:fldCharType="end"/>
        </w:r>
      </w:hyperlink>
    </w:p>
    <w:p w14:paraId="5F643986" w14:textId="3FFCE0B1" w:rsidR="009039FC" w:rsidRPr="009039FC" w:rsidRDefault="009D24C8">
      <w:pPr>
        <w:pStyle w:val="TOC3"/>
        <w:rPr>
          <w:rFonts w:asciiTheme="minorHAnsi" w:eastAsiaTheme="minorEastAsia" w:hAnsiTheme="minorHAnsi" w:cstheme="minorBidi"/>
          <w:noProof/>
          <w:sz w:val="22"/>
          <w:szCs w:val="22"/>
        </w:rPr>
      </w:pPr>
      <w:hyperlink w:anchor="_Toc146512283" w:history="1">
        <w:r w:rsidR="009039FC" w:rsidRPr="009039FC">
          <w:rPr>
            <w:rStyle w:val="Hyperlink"/>
            <w:noProof/>
          </w:rPr>
          <w:t>4.2.31</w:t>
        </w:r>
        <w:r w:rsidR="009039FC" w:rsidRPr="009039FC">
          <w:rPr>
            <w:rFonts w:asciiTheme="minorHAnsi" w:eastAsiaTheme="minorEastAsia" w:hAnsiTheme="minorHAnsi" w:cstheme="minorBidi"/>
            <w:noProof/>
            <w:sz w:val="22"/>
            <w:szCs w:val="22"/>
          </w:rPr>
          <w:tab/>
        </w:r>
        <w:r w:rsidR="009039FC" w:rsidRPr="009039FC">
          <w:rPr>
            <w:rStyle w:val="Hyperlink"/>
            <w:noProof/>
          </w:rPr>
          <w:t>Start/stop sorter (35)</w:t>
        </w:r>
        <w:r w:rsidR="009039FC" w:rsidRPr="009039FC">
          <w:rPr>
            <w:noProof/>
          </w:rPr>
          <w:tab/>
        </w:r>
        <w:r w:rsidR="009039FC" w:rsidRPr="009039FC">
          <w:rPr>
            <w:noProof/>
          </w:rPr>
          <w:fldChar w:fldCharType="begin"/>
        </w:r>
        <w:r w:rsidR="009039FC" w:rsidRPr="009039FC">
          <w:rPr>
            <w:noProof/>
          </w:rPr>
          <w:instrText xml:space="preserve"> PAGEREF _Toc146512283 \h </w:instrText>
        </w:r>
        <w:r w:rsidR="009039FC" w:rsidRPr="009039FC">
          <w:rPr>
            <w:noProof/>
          </w:rPr>
        </w:r>
        <w:r w:rsidR="009039FC" w:rsidRPr="009039FC">
          <w:rPr>
            <w:noProof/>
          </w:rPr>
          <w:fldChar w:fldCharType="separate"/>
        </w:r>
        <w:r w:rsidR="009039FC" w:rsidRPr="009039FC">
          <w:rPr>
            <w:noProof/>
          </w:rPr>
          <w:t>58</w:t>
        </w:r>
        <w:r w:rsidR="009039FC" w:rsidRPr="009039FC">
          <w:rPr>
            <w:noProof/>
          </w:rPr>
          <w:fldChar w:fldCharType="end"/>
        </w:r>
      </w:hyperlink>
    </w:p>
    <w:p w14:paraId="22FFB1AF" w14:textId="1F5E93E6" w:rsidR="009039FC" w:rsidRPr="009039FC" w:rsidRDefault="009D24C8">
      <w:pPr>
        <w:pStyle w:val="TOC3"/>
        <w:rPr>
          <w:rFonts w:asciiTheme="minorHAnsi" w:eastAsiaTheme="minorEastAsia" w:hAnsiTheme="minorHAnsi" w:cstheme="minorBidi"/>
          <w:noProof/>
          <w:sz w:val="22"/>
          <w:szCs w:val="22"/>
        </w:rPr>
      </w:pPr>
      <w:hyperlink w:anchor="_Toc146512284" w:history="1">
        <w:r w:rsidR="009039FC" w:rsidRPr="009039FC">
          <w:rPr>
            <w:rStyle w:val="Hyperlink"/>
            <w:noProof/>
          </w:rPr>
          <w:t>4.2.32</w:t>
        </w:r>
        <w:r w:rsidR="009039FC" w:rsidRPr="009039FC">
          <w:rPr>
            <w:rFonts w:asciiTheme="minorHAnsi" w:eastAsiaTheme="minorEastAsia" w:hAnsiTheme="minorHAnsi" w:cstheme="minorBidi"/>
            <w:noProof/>
            <w:sz w:val="22"/>
            <w:szCs w:val="22"/>
          </w:rPr>
          <w:tab/>
        </w:r>
        <w:r w:rsidR="009039FC" w:rsidRPr="009039FC">
          <w:rPr>
            <w:rStyle w:val="Hyperlink"/>
            <w:noProof/>
          </w:rPr>
          <w:t>Start/stop induction unit (36)</w:t>
        </w:r>
        <w:r w:rsidR="009039FC" w:rsidRPr="009039FC">
          <w:rPr>
            <w:noProof/>
          </w:rPr>
          <w:tab/>
        </w:r>
        <w:r w:rsidR="009039FC" w:rsidRPr="009039FC">
          <w:rPr>
            <w:noProof/>
          </w:rPr>
          <w:fldChar w:fldCharType="begin"/>
        </w:r>
        <w:r w:rsidR="009039FC" w:rsidRPr="009039FC">
          <w:rPr>
            <w:noProof/>
          </w:rPr>
          <w:instrText xml:space="preserve"> PAGEREF _Toc146512284 \h </w:instrText>
        </w:r>
        <w:r w:rsidR="009039FC" w:rsidRPr="009039FC">
          <w:rPr>
            <w:noProof/>
          </w:rPr>
        </w:r>
        <w:r w:rsidR="009039FC" w:rsidRPr="009039FC">
          <w:rPr>
            <w:noProof/>
          </w:rPr>
          <w:fldChar w:fldCharType="separate"/>
        </w:r>
        <w:r w:rsidR="009039FC" w:rsidRPr="009039FC">
          <w:rPr>
            <w:noProof/>
          </w:rPr>
          <w:t>59</w:t>
        </w:r>
        <w:r w:rsidR="009039FC" w:rsidRPr="009039FC">
          <w:rPr>
            <w:noProof/>
          </w:rPr>
          <w:fldChar w:fldCharType="end"/>
        </w:r>
      </w:hyperlink>
    </w:p>
    <w:p w14:paraId="46503E8C" w14:textId="5B6BECD6" w:rsidR="009039FC" w:rsidRPr="009039FC" w:rsidRDefault="009D24C8">
      <w:pPr>
        <w:pStyle w:val="TOC3"/>
        <w:rPr>
          <w:rFonts w:asciiTheme="minorHAnsi" w:eastAsiaTheme="minorEastAsia" w:hAnsiTheme="minorHAnsi" w:cstheme="minorBidi"/>
          <w:noProof/>
          <w:sz w:val="22"/>
          <w:szCs w:val="22"/>
        </w:rPr>
      </w:pPr>
      <w:hyperlink w:anchor="_Toc146512285" w:history="1">
        <w:r w:rsidR="009039FC" w:rsidRPr="009039FC">
          <w:rPr>
            <w:rStyle w:val="Hyperlink"/>
            <w:noProof/>
          </w:rPr>
          <w:t>4.2.33</w:t>
        </w:r>
        <w:r w:rsidR="009039FC" w:rsidRPr="009039FC">
          <w:rPr>
            <w:rFonts w:asciiTheme="minorHAnsi" w:eastAsiaTheme="minorEastAsia" w:hAnsiTheme="minorHAnsi" w:cstheme="minorBidi"/>
            <w:noProof/>
            <w:sz w:val="22"/>
            <w:szCs w:val="22"/>
          </w:rPr>
          <w:tab/>
        </w:r>
        <w:r w:rsidR="009039FC" w:rsidRPr="009039FC">
          <w:rPr>
            <w:rStyle w:val="Hyperlink"/>
            <w:noProof/>
          </w:rPr>
          <w:t>Start/stop sorter acknowledgement (37)</w:t>
        </w:r>
        <w:r w:rsidR="009039FC" w:rsidRPr="009039FC">
          <w:rPr>
            <w:noProof/>
          </w:rPr>
          <w:tab/>
        </w:r>
        <w:r w:rsidR="009039FC" w:rsidRPr="009039FC">
          <w:rPr>
            <w:noProof/>
          </w:rPr>
          <w:fldChar w:fldCharType="begin"/>
        </w:r>
        <w:r w:rsidR="009039FC" w:rsidRPr="009039FC">
          <w:rPr>
            <w:noProof/>
          </w:rPr>
          <w:instrText xml:space="preserve"> PAGEREF _Toc146512285 \h </w:instrText>
        </w:r>
        <w:r w:rsidR="009039FC" w:rsidRPr="009039FC">
          <w:rPr>
            <w:noProof/>
          </w:rPr>
        </w:r>
        <w:r w:rsidR="009039FC" w:rsidRPr="009039FC">
          <w:rPr>
            <w:noProof/>
          </w:rPr>
          <w:fldChar w:fldCharType="separate"/>
        </w:r>
        <w:r w:rsidR="009039FC" w:rsidRPr="009039FC">
          <w:rPr>
            <w:noProof/>
          </w:rPr>
          <w:t>59</w:t>
        </w:r>
        <w:r w:rsidR="009039FC" w:rsidRPr="009039FC">
          <w:rPr>
            <w:noProof/>
          </w:rPr>
          <w:fldChar w:fldCharType="end"/>
        </w:r>
      </w:hyperlink>
    </w:p>
    <w:p w14:paraId="0F7C4EA3" w14:textId="478FB0E1" w:rsidR="009039FC" w:rsidRPr="009039FC" w:rsidRDefault="009D24C8">
      <w:pPr>
        <w:pStyle w:val="TOC3"/>
        <w:rPr>
          <w:rFonts w:asciiTheme="minorHAnsi" w:eastAsiaTheme="minorEastAsia" w:hAnsiTheme="minorHAnsi" w:cstheme="minorBidi"/>
          <w:noProof/>
          <w:sz w:val="22"/>
          <w:szCs w:val="22"/>
        </w:rPr>
      </w:pPr>
      <w:hyperlink w:anchor="_Toc146512286" w:history="1">
        <w:r w:rsidR="009039FC" w:rsidRPr="009039FC">
          <w:rPr>
            <w:rStyle w:val="Hyperlink"/>
            <w:noProof/>
          </w:rPr>
          <w:t>4.2.34</w:t>
        </w:r>
        <w:r w:rsidR="009039FC" w:rsidRPr="009039FC">
          <w:rPr>
            <w:rFonts w:asciiTheme="minorHAnsi" w:eastAsiaTheme="minorEastAsia" w:hAnsiTheme="minorHAnsi" w:cstheme="minorBidi"/>
            <w:noProof/>
            <w:sz w:val="22"/>
            <w:szCs w:val="22"/>
          </w:rPr>
          <w:tab/>
        </w:r>
        <w:r w:rsidR="009039FC" w:rsidRPr="009039FC">
          <w:rPr>
            <w:rStyle w:val="Hyperlink"/>
            <w:noProof/>
          </w:rPr>
          <w:t>Start/stop induction unit acknowledgement (38)</w:t>
        </w:r>
        <w:r w:rsidR="009039FC" w:rsidRPr="009039FC">
          <w:rPr>
            <w:noProof/>
          </w:rPr>
          <w:tab/>
        </w:r>
        <w:r w:rsidR="009039FC" w:rsidRPr="009039FC">
          <w:rPr>
            <w:noProof/>
          </w:rPr>
          <w:fldChar w:fldCharType="begin"/>
        </w:r>
        <w:r w:rsidR="009039FC" w:rsidRPr="009039FC">
          <w:rPr>
            <w:noProof/>
          </w:rPr>
          <w:instrText xml:space="preserve"> PAGEREF _Toc146512286 \h </w:instrText>
        </w:r>
        <w:r w:rsidR="009039FC" w:rsidRPr="009039FC">
          <w:rPr>
            <w:noProof/>
          </w:rPr>
        </w:r>
        <w:r w:rsidR="009039FC" w:rsidRPr="009039FC">
          <w:rPr>
            <w:noProof/>
          </w:rPr>
          <w:fldChar w:fldCharType="separate"/>
        </w:r>
        <w:r w:rsidR="009039FC" w:rsidRPr="009039FC">
          <w:rPr>
            <w:noProof/>
          </w:rPr>
          <w:t>60</w:t>
        </w:r>
        <w:r w:rsidR="009039FC" w:rsidRPr="009039FC">
          <w:rPr>
            <w:noProof/>
          </w:rPr>
          <w:fldChar w:fldCharType="end"/>
        </w:r>
      </w:hyperlink>
    </w:p>
    <w:p w14:paraId="2EE18B86" w14:textId="45407B6E" w:rsidR="009039FC" w:rsidRPr="009039FC" w:rsidRDefault="009D24C8">
      <w:pPr>
        <w:pStyle w:val="TOC3"/>
        <w:rPr>
          <w:rFonts w:asciiTheme="minorHAnsi" w:eastAsiaTheme="minorEastAsia" w:hAnsiTheme="minorHAnsi" w:cstheme="minorBidi"/>
          <w:noProof/>
          <w:sz w:val="22"/>
          <w:szCs w:val="22"/>
        </w:rPr>
      </w:pPr>
      <w:hyperlink w:anchor="_Toc146512287" w:history="1">
        <w:r w:rsidR="009039FC" w:rsidRPr="009039FC">
          <w:rPr>
            <w:rStyle w:val="Hyperlink"/>
            <w:noProof/>
          </w:rPr>
          <w:t>4.2.35</w:t>
        </w:r>
        <w:r w:rsidR="009039FC" w:rsidRPr="009039FC">
          <w:rPr>
            <w:rFonts w:asciiTheme="minorHAnsi" w:eastAsiaTheme="minorEastAsia" w:hAnsiTheme="minorHAnsi" w:cstheme="minorBidi"/>
            <w:noProof/>
            <w:sz w:val="22"/>
            <w:szCs w:val="22"/>
          </w:rPr>
          <w:tab/>
        </w:r>
        <w:r w:rsidR="009039FC" w:rsidRPr="009039FC">
          <w:rPr>
            <w:rStyle w:val="Hyperlink"/>
            <w:noProof/>
          </w:rPr>
          <w:t>Item inducted (40)</w:t>
        </w:r>
        <w:r w:rsidR="009039FC" w:rsidRPr="009039FC">
          <w:rPr>
            <w:noProof/>
          </w:rPr>
          <w:tab/>
        </w:r>
        <w:r w:rsidR="009039FC" w:rsidRPr="009039FC">
          <w:rPr>
            <w:noProof/>
          </w:rPr>
          <w:fldChar w:fldCharType="begin"/>
        </w:r>
        <w:r w:rsidR="009039FC" w:rsidRPr="009039FC">
          <w:rPr>
            <w:noProof/>
          </w:rPr>
          <w:instrText xml:space="preserve"> PAGEREF _Toc146512287 \h </w:instrText>
        </w:r>
        <w:r w:rsidR="009039FC" w:rsidRPr="009039FC">
          <w:rPr>
            <w:noProof/>
          </w:rPr>
        </w:r>
        <w:r w:rsidR="009039FC" w:rsidRPr="009039FC">
          <w:rPr>
            <w:noProof/>
          </w:rPr>
          <w:fldChar w:fldCharType="separate"/>
        </w:r>
        <w:r w:rsidR="009039FC" w:rsidRPr="009039FC">
          <w:rPr>
            <w:noProof/>
          </w:rPr>
          <w:t>61</w:t>
        </w:r>
        <w:r w:rsidR="009039FC" w:rsidRPr="009039FC">
          <w:rPr>
            <w:noProof/>
          </w:rPr>
          <w:fldChar w:fldCharType="end"/>
        </w:r>
      </w:hyperlink>
    </w:p>
    <w:p w14:paraId="1DB25206" w14:textId="3DFE4C5C" w:rsidR="009039FC" w:rsidRPr="009039FC" w:rsidRDefault="009D24C8">
      <w:pPr>
        <w:pStyle w:val="TOC3"/>
        <w:rPr>
          <w:rFonts w:asciiTheme="minorHAnsi" w:eastAsiaTheme="minorEastAsia" w:hAnsiTheme="minorHAnsi" w:cstheme="minorBidi"/>
          <w:noProof/>
          <w:sz w:val="22"/>
          <w:szCs w:val="22"/>
        </w:rPr>
      </w:pPr>
      <w:hyperlink w:anchor="_Toc146512288" w:history="1">
        <w:r w:rsidR="009039FC" w:rsidRPr="009039FC">
          <w:rPr>
            <w:rStyle w:val="Hyperlink"/>
            <w:noProof/>
          </w:rPr>
          <w:t>4.2.36</w:t>
        </w:r>
        <w:r w:rsidR="009039FC" w:rsidRPr="009039FC">
          <w:rPr>
            <w:rFonts w:asciiTheme="minorHAnsi" w:eastAsiaTheme="minorEastAsia" w:hAnsiTheme="minorHAnsi" w:cstheme="minorBidi"/>
            <w:noProof/>
            <w:sz w:val="22"/>
            <w:szCs w:val="22"/>
          </w:rPr>
          <w:tab/>
        </w:r>
        <w:r w:rsidR="009039FC" w:rsidRPr="009039FC">
          <w:rPr>
            <w:rStyle w:val="Hyperlink"/>
            <w:noProof/>
          </w:rPr>
          <w:t>Item redirect (41)</w:t>
        </w:r>
        <w:r w:rsidR="009039FC" w:rsidRPr="009039FC">
          <w:rPr>
            <w:noProof/>
          </w:rPr>
          <w:tab/>
        </w:r>
        <w:r w:rsidR="009039FC" w:rsidRPr="009039FC">
          <w:rPr>
            <w:noProof/>
          </w:rPr>
          <w:fldChar w:fldCharType="begin"/>
        </w:r>
        <w:r w:rsidR="009039FC" w:rsidRPr="009039FC">
          <w:rPr>
            <w:noProof/>
          </w:rPr>
          <w:instrText xml:space="preserve"> PAGEREF _Toc146512288 \h </w:instrText>
        </w:r>
        <w:r w:rsidR="009039FC" w:rsidRPr="009039FC">
          <w:rPr>
            <w:noProof/>
          </w:rPr>
        </w:r>
        <w:r w:rsidR="009039FC" w:rsidRPr="009039FC">
          <w:rPr>
            <w:noProof/>
          </w:rPr>
          <w:fldChar w:fldCharType="separate"/>
        </w:r>
        <w:r w:rsidR="009039FC" w:rsidRPr="009039FC">
          <w:rPr>
            <w:noProof/>
          </w:rPr>
          <w:t>62</w:t>
        </w:r>
        <w:r w:rsidR="009039FC" w:rsidRPr="009039FC">
          <w:rPr>
            <w:noProof/>
          </w:rPr>
          <w:fldChar w:fldCharType="end"/>
        </w:r>
      </w:hyperlink>
    </w:p>
    <w:p w14:paraId="5D016873" w14:textId="0EECAFD3" w:rsidR="009039FC" w:rsidRPr="009039FC" w:rsidRDefault="009D24C8">
      <w:pPr>
        <w:pStyle w:val="TOC3"/>
        <w:rPr>
          <w:rFonts w:asciiTheme="minorHAnsi" w:eastAsiaTheme="minorEastAsia" w:hAnsiTheme="minorHAnsi" w:cstheme="minorBidi"/>
          <w:noProof/>
          <w:sz w:val="22"/>
          <w:szCs w:val="22"/>
        </w:rPr>
      </w:pPr>
      <w:hyperlink w:anchor="_Toc146512289" w:history="1">
        <w:r w:rsidR="009039FC" w:rsidRPr="009039FC">
          <w:rPr>
            <w:rStyle w:val="Hyperlink"/>
            <w:noProof/>
          </w:rPr>
          <w:t>4.2.37</w:t>
        </w:r>
        <w:r w:rsidR="009039FC" w:rsidRPr="009039FC">
          <w:rPr>
            <w:rFonts w:asciiTheme="minorHAnsi" w:eastAsiaTheme="minorEastAsia" w:hAnsiTheme="minorHAnsi" w:cstheme="minorBidi"/>
            <w:noProof/>
            <w:sz w:val="22"/>
            <w:szCs w:val="22"/>
          </w:rPr>
          <w:tab/>
        </w:r>
        <w:r w:rsidR="009039FC" w:rsidRPr="009039FC">
          <w:rPr>
            <w:rStyle w:val="Hyperlink"/>
            <w:noProof/>
          </w:rPr>
          <w:t>Item redirect acknowledgement (42)</w:t>
        </w:r>
        <w:r w:rsidR="009039FC" w:rsidRPr="009039FC">
          <w:rPr>
            <w:noProof/>
          </w:rPr>
          <w:tab/>
        </w:r>
        <w:r w:rsidR="009039FC" w:rsidRPr="009039FC">
          <w:rPr>
            <w:noProof/>
          </w:rPr>
          <w:fldChar w:fldCharType="begin"/>
        </w:r>
        <w:r w:rsidR="009039FC" w:rsidRPr="009039FC">
          <w:rPr>
            <w:noProof/>
          </w:rPr>
          <w:instrText xml:space="preserve"> PAGEREF _Toc146512289 \h </w:instrText>
        </w:r>
        <w:r w:rsidR="009039FC" w:rsidRPr="009039FC">
          <w:rPr>
            <w:noProof/>
          </w:rPr>
        </w:r>
        <w:r w:rsidR="009039FC" w:rsidRPr="009039FC">
          <w:rPr>
            <w:noProof/>
          </w:rPr>
          <w:fldChar w:fldCharType="separate"/>
        </w:r>
        <w:r w:rsidR="009039FC" w:rsidRPr="009039FC">
          <w:rPr>
            <w:noProof/>
          </w:rPr>
          <w:t>63</w:t>
        </w:r>
        <w:r w:rsidR="009039FC" w:rsidRPr="009039FC">
          <w:rPr>
            <w:noProof/>
          </w:rPr>
          <w:fldChar w:fldCharType="end"/>
        </w:r>
      </w:hyperlink>
    </w:p>
    <w:p w14:paraId="1A10ED6E" w14:textId="08613933" w:rsidR="009039FC" w:rsidRPr="009039FC" w:rsidRDefault="009D24C8">
      <w:pPr>
        <w:pStyle w:val="TOC3"/>
        <w:rPr>
          <w:rFonts w:asciiTheme="minorHAnsi" w:eastAsiaTheme="minorEastAsia" w:hAnsiTheme="minorHAnsi" w:cstheme="minorBidi"/>
          <w:noProof/>
          <w:sz w:val="22"/>
          <w:szCs w:val="22"/>
        </w:rPr>
      </w:pPr>
      <w:hyperlink w:anchor="_Toc146512290" w:history="1">
        <w:r w:rsidR="009039FC" w:rsidRPr="009039FC">
          <w:rPr>
            <w:rStyle w:val="Hyperlink"/>
            <w:noProof/>
          </w:rPr>
          <w:t>4.2.38</w:t>
        </w:r>
        <w:r w:rsidR="009039FC" w:rsidRPr="009039FC">
          <w:rPr>
            <w:rFonts w:asciiTheme="minorHAnsi" w:eastAsiaTheme="minorEastAsia" w:hAnsiTheme="minorHAnsi" w:cstheme="minorBidi"/>
            <w:noProof/>
            <w:sz w:val="22"/>
            <w:szCs w:val="22"/>
          </w:rPr>
          <w:tab/>
        </w:r>
        <w:r w:rsidR="009039FC" w:rsidRPr="009039FC">
          <w:rPr>
            <w:rStyle w:val="Hyperlink"/>
            <w:noProof/>
          </w:rPr>
          <w:t>Item discharged (43)</w:t>
        </w:r>
        <w:r w:rsidR="009039FC" w:rsidRPr="009039FC">
          <w:rPr>
            <w:noProof/>
          </w:rPr>
          <w:tab/>
        </w:r>
        <w:r w:rsidR="009039FC" w:rsidRPr="009039FC">
          <w:rPr>
            <w:noProof/>
          </w:rPr>
          <w:fldChar w:fldCharType="begin"/>
        </w:r>
        <w:r w:rsidR="009039FC" w:rsidRPr="009039FC">
          <w:rPr>
            <w:noProof/>
          </w:rPr>
          <w:instrText xml:space="preserve"> PAGEREF _Toc146512290 \h </w:instrText>
        </w:r>
        <w:r w:rsidR="009039FC" w:rsidRPr="009039FC">
          <w:rPr>
            <w:noProof/>
          </w:rPr>
        </w:r>
        <w:r w:rsidR="009039FC" w:rsidRPr="009039FC">
          <w:rPr>
            <w:noProof/>
          </w:rPr>
          <w:fldChar w:fldCharType="separate"/>
        </w:r>
        <w:r w:rsidR="009039FC" w:rsidRPr="009039FC">
          <w:rPr>
            <w:noProof/>
          </w:rPr>
          <w:t>64</w:t>
        </w:r>
        <w:r w:rsidR="009039FC" w:rsidRPr="009039FC">
          <w:rPr>
            <w:noProof/>
          </w:rPr>
          <w:fldChar w:fldCharType="end"/>
        </w:r>
      </w:hyperlink>
    </w:p>
    <w:p w14:paraId="16714CC9" w14:textId="501097D2" w:rsidR="009039FC" w:rsidRPr="009039FC" w:rsidRDefault="009D24C8">
      <w:pPr>
        <w:pStyle w:val="TOC3"/>
        <w:rPr>
          <w:rFonts w:asciiTheme="minorHAnsi" w:eastAsiaTheme="minorEastAsia" w:hAnsiTheme="minorHAnsi" w:cstheme="minorBidi"/>
          <w:noProof/>
          <w:sz w:val="22"/>
          <w:szCs w:val="22"/>
        </w:rPr>
      </w:pPr>
      <w:hyperlink w:anchor="_Toc146512291" w:history="1">
        <w:r w:rsidR="009039FC" w:rsidRPr="009039FC">
          <w:rPr>
            <w:rStyle w:val="Hyperlink"/>
            <w:noProof/>
          </w:rPr>
          <w:t>4.2.39</w:t>
        </w:r>
        <w:r w:rsidR="009039FC" w:rsidRPr="009039FC">
          <w:rPr>
            <w:rFonts w:asciiTheme="minorHAnsi" w:eastAsiaTheme="minorEastAsia" w:hAnsiTheme="minorHAnsi" w:cstheme="minorBidi"/>
            <w:noProof/>
            <w:sz w:val="22"/>
            <w:szCs w:val="22"/>
          </w:rPr>
          <w:tab/>
        </w:r>
        <w:r w:rsidR="009039FC" w:rsidRPr="009039FC">
          <w:rPr>
            <w:rStyle w:val="Hyperlink"/>
            <w:noProof/>
          </w:rPr>
          <w:t>Discharge supervision (44)</w:t>
        </w:r>
        <w:r w:rsidR="009039FC" w:rsidRPr="009039FC">
          <w:rPr>
            <w:noProof/>
          </w:rPr>
          <w:tab/>
        </w:r>
        <w:r w:rsidR="009039FC" w:rsidRPr="009039FC">
          <w:rPr>
            <w:noProof/>
          </w:rPr>
          <w:fldChar w:fldCharType="begin"/>
        </w:r>
        <w:r w:rsidR="009039FC" w:rsidRPr="009039FC">
          <w:rPr>
            <w:noProof/>
          </w:rPr>
          <w:instrText xml:space="preserve"> PAGEREF _Toc146512291 \h </w:instrText>
        </w:r>
        <w:r w:rsidR="009039FC" w:rsidRPr="009039FC">
          <w:rPr>
            <w:noProof/>
          </w:rPr>
        </w:r>
        <w:r w:rsidR="009039FC" w:rsidRPr="009039FC">
          <w:rPr>
            <w:noProof/>
          </w:rPr>
          <w:fldChar w:fldCharType="separate"/>
        </w:r>
        <w:r w:rsidR="009039FC" w:rsidRPr="009039FC">
          <w:rPr>
            <w:noProof/>
          </w:rPr>
          <w:t>65</w:t>
        </w:r>
        <w:r w:rsidR="009039FC" w:rsidRPr="009039FC">
          <w:rPr>
            <w:noProof/>
          </w:rPr>
          <w:fldChar w:fldCharType="end"/>
        </w:r>
      </w:hyperlink>
    </w:p>
    <w:p w14:paraId="139B7ADD" w14:textId="75EFEC81" w:rsidR="009039FC" w:rsidRPr="009039FC" w:rsidRDefault="009D24C8">
      <w:pPr>
        <w:pStyle w:val="TOC3"/>
        <w:rPr>
          <w:rFonts w:asciiTheme="minorHAnsi" w:eastAsiaTheme="minorEastAsia" w:hAnsiTheme="minorHAnsi" w:cstheme="minorBidi"/>
          <w:noProof/>
          <w:sz w:val="22"/>
          <w:szCs w:val="22"/>
        </w:rPr>
      </w:pPr>
      <w:hyperlink w:anchor="_Toc146512292" w:history="1">
        <w:r w:rsidR="009039FC" w:rsidRPr="009039FC">
          <w:rPr>
            <w:rStyle w:val="Hyperlink"/>
            <w:noProof/>
          </w:rPr>
          <w:t>4.2.40</w:t>
        </w:r>
        <w:r w:rsidR="009039FC" w:rsidRPr="009039FC">
          <w:rPr>
            <w:rFonts w:asciiTheme="minorHAnsi" w:eastAsiaTheme="minorEastAsia" w:hAnsiTheme="minorHAnsi" w:cstheme="minorBidi"/>
            <w:noProof/>
            <w:sz w:val="22"/>
            <w:szCs w:val="22"/>
          </w:rPr>
          <w:tab/>
        </w:r>
        <w:r w:rsidR="009039FC" w:rsidRPr="009039FC">
          <w:rPr>
            <w:rStyle w:val="Hyperlink"/>
            <w:noProof/>
          </w:rPr>
          <w:t>Item sortation event (45)</w:t>
        </w:r>
        <w:r w:rsidR="009039FC" w:rsidRPr="009039FC">
          <w:rPr>
            <w:noProof/>
          </w:rPr>
          <w:tab/>
        </w:r>
        <w:r w:rsidR="009039FC" w:rsidRPr="009039FC">
          <w:rPr>
            <w:noProof/>
          </w:rPr>
          <w:fldChar w:fldCharType="begin"/>
        </w:r>
        <w:r w:rsidR="009039FC" w:rsidRPr="009039FC">
          <w:rPr>
            <w:noProof/>
          </w:rPr>
          <w:instrText xml:space="preserve"> PAGEREF _Toc146512292 \h </w:instrText>
        </w:r>
        <w:r w:rsidR="009039FC" w:rsidRPr="009039FC">
          <w:rPr>
            <w:noProof/>
          </w:rPr>
        </w:r>
        <w:r w:rsidR="009039FC" w:rsidRPr="009039FC">
          <w:rPr>
            <w:noProof/>
          </w:rPr>
          <w:fldChar w:fldCharType="separate"/>
        </w:r>
        <w:r w:rsidR="009039FC" w:rsidRPr="009039FC">
          <w:rPr>
            <w:noProof/>
          </w:rPr>
          <w:t>66</w:t>
        </w:r>
        <w:r w:rsidR="009039FC" w:rsidRPr="009039FC">
          <w:rPr>
            <w:noProof/>
          </w:rPr>
          <w:fldChar w:fldCharType="end"/>
        </w:r>
      </w:hyperlink>
    </w:p>
    <w:p w14:paraId="4EC51A78" w14:textId="324DAB22" w:rsidR="009039FC" w:rsidRPr="009039FC" w:rsidRDefault="009D24C8">
      <w:pPr>
        <w:pStyle w:val="TOC3"/>
        <w:rPr>
          <w:rFonts w:asciiTheme="minorHAnsi" w:eastAsiaTheme="minorEastAsia" w:hAnsiTheme="minorHAnsi" w:cstheme="minorBidi"/>
          <w:noProof/>
          <w:sz w:val="22"/>
          <w:szCs w:val="22"/>
        </w:rPr>
      </w:pPr>
      <w:hyperlink w:anchor="_Toc146512293" w:history="1">
        <w:r w:rsidR="009039FC" w:rsidRPr="009039FC">
          <w:rPr>
            <w:rStyle w:val="Hyperlink"/>
            <w:noProof/>
          </w:rPr>
          <w:t>4.2.41</w:t>
        </w:r>
        <w:r w:rsidR="009039FC" w:rsidRPr="009039FC">
          <w:rPr>
            <w:rFonts w:asciiTheme="minorHAnsi" w:eastAsiaTheme="minorEastAsia" w:hAnsiTheme="minorHAnsi" w:cstheme="minorBidi"/>
            <w:noProof/>
            <w:sz w:val="22"/>
            <w:szCs w:val="22"/>
          </w:rPr>
          <w:tab/>
        </w:r>
        <w:r w:rsidR="009039FC" w:rsidRPr="009039FC">
          <w:rPr>
            <w:rStyle w:val="Hyperlink"/>
            <w:noProof/>
          </w:rPr>
          <w:t>Item disappeared (46) (option)</w:t>
        </w:r>
        <w:r w:rsidR="009039FC" w:rsidRPr="009039FC">
          <w:rPr>
            <w:noProof/>
          </w:rPr>
          <w:tab/>
        </w:r>
        <w:r w:rsidR="009039FC" w:rsidRPr="009039FC">
          <w:rPr>
            <w:noProof/>
          </w:rPr>
          <w:fldChar w:fldCharType="begin"/>
        </w:r>
        <w:r w:rsidR="009039FC" w:rsidRPr="009039FC">
          <w:rPr>
            <w:noProof/>
          </w:rPr>
          <w:instrText xml:space="preserve"> PAGEREF _Toc146512293 \h </w:instrText>
        </w:r>
        <w:r w:rsidR="009039FC" w:rsidRPr="009039FC">
          <w:rPr>
            <w:noProof/>
          </w:rPr>
        </w:r>
        <w:r w:rsidR="009039FC" w:rsidRPr="009039FC">
          <w:rPr>
            <w:noProof/>
          </w:rPr>
          <w:fldChar w:fldCharType="separate"/>
        </w:r>
        <w:r w:rsidR="009039FC" w:rsidRPr="009039FC">
          <w:rPr>
            <w:noProof/>
          </w:rPr>
          <w:t>69</w:t>
        </w:r>
        <w:r w:rsidR="009039FC" w:rsidRPr="009039FC">
          <w:rPr>
            <w:noProof/>
          </w:rPr>
          <w:fldChar w:fldCharType="end"/>
        </w:r>
      </w:hyperlink>
    </w:p>
    <w:p w14:paraId="7A95518B" w14:textId="05D2172E" w:rsidR="009039FC" w:rsidRPr="009039FC" w:rsidRDefault="009D24C8">
      <w:pPr>
        <w:pStyle w:val="TOC3"/>
        <w:rPr>
          <w:rFonts w:asciiTheme="minorHAnsi" w:eastAsiaTheme="minorEastAsia" w:hAnsiTheme="minorHAnsi" w:cstheme="minorBidi"/>
          <w:noProof/>
          <w:sz w:val="22"/>
          <w:szCs w:val="22"/>
        </w:rPr>
      </w:pPr>
      <w:hyperlink w:anchor="_Toc146512294" w:history="1">
        <w:r w:rsidR="009039FC" w:rsidRPr="009039FC">
          <w:rPr>
            <w:rStyle w:val="Hyperlink"/>
            <w:noProof/>
          </w:rPr>
          <w:t>4.2.42</w:t>
        </w:r>
        <w:r w:rsidR="009039FC" w:rsidRPr="009039FC">
          <w:rPr>
            <w:rFonts w:asciiTheme="minorHAnsi" w:eastAsiaTheme="minorEastAsia" w:hAnsiTheme="minorHAnsi" w:cstheme="minorBidi"/>
            <w:noProof/>
            <w:sz w:val="22"/>
            <w:szCs w:val="22"/>
          </w:rPr>
          <w:tab/>
        </w:r>
        <w:r w:rsidR="009039FC" w:rsidRPr="009039FC">
          <w:rPr>
            <w:rStyle w:val="Hyperlink"/>
            <w:noProof/>
          </w:rPr>
          <w:t>Item redirect-multi dest (47)</w:t>
        </w:r>
        <w:r w:rsidR="009039FC" w:rsidRPr="009039FC">
          <w:rPr>
            <w:noProof/>
          </w:rPr>
          <w:tab/>
        </w:r>
        <w:r w:rsidR="009039FC" w:rsidRPr="009039FC">
          <w:rPr>
            <w:noProof/>
          </w:rPr>
          <w:fldChar w:fldCharType="begin"/>
        </w:r>
        <w:r w:rsidR="009039FC" w:rsidRPr="009039FC">
          <w:rPr>
            <w:noProof/>
          </w:rPr>
          <w:instrText xml:space="preserve"> PAGEREF _Toc146512294 \h </w:instrText>
        </w:r>
        <w:r w:rsidR="009039FC" w:rsidRPr="009039FC">
          <w:rPr>
            <w:noProof/>
          </w:rPr>
        </w:r>
        <w:r w:rsidR="009039FC" w:rsidRPr="009039FC">
          <w:rPr>
            <w:noProof/>
          </w:rPr>
          <w:fldChar w:fldCharType="separate"/>
        </w:r>
        <w:r w:rsidR="009039FC" w:rsidRPr="009039FC">
          <w:rPr>
            <w:noProof/>
          </w:rPr>
          <w:t>70</w:t>
        </w:r>
        <w:r w:rsidR="009039FC" w:rsidRPr="009039FC">
          <w:rPr>
            <w:noProof/>
          </w:rPr>
          <w:fldChar w:fldCharType="end"/>
        </w:r>
      </w:hyperlink>
    </w:p>
    <w:p w14:paraId="4D664D89" w14:textId="6AD87386" w:rsidR="009039FC" w:rsidRPr="009039FC" w:rsidRDefault="009D24C8">
      <w:pPr>
        <w:pStyle w:val="TOC3"/>
        <w:rPr>
          <w:rFonts w:asciiTheme="minorHAnsi" w:eastAsiaTheme="minorEastAsia" w:hAnsiTheme="minorHAnsi" w:cstheme="minorBidi"/>
          <w:noProof/>
          <w:sz w:val="22"/>
          <w:szCs w:val="22"/>
        </w:rPr>
      </w:pPr>
      <w:hyperlink w:anchor="_Toc146512295" w:history="1">
        <w:r w:rsidR="009039FC" w:rsidRPr="009039FC">
          <w:rPr>
            <w:rStyle w:val="Hyperlink"/>
            <w:noProof/>
          </w:rPr>
          <w:t>4.2.43</w:t>
        </w:r>
        <w:r w:rsidR="009039FC" w:rsidRPr="009039FC">
          <w:rPr>
            <w:rFonts w:asciiTheme="minorHAnsi" w:eastAsiaTheme="minorEastAsia" w:hAnsiTheme="minorHAnsi" w:cstheme="minorBidi"/>
            <w:noProof/>
            <w:sz w:val="22"/>
            <w:szCs w:val="22"/>
          </w:rPr>
          <w:tab/>
        </w:r>
        <w:r w:rsidR="009039FC" w:rsidRPr="009039FC">
          <w:rPr>
            <w:rStyle w:val="Hyperlink"/>
            <w:noProof/>
          </w:rPr>
          <w:t>Carrier passed SPS (48)</w:t>
        </w:r>
        <w:r w:rsidR="009039FC" w:rsidRPr="009039FC">
          <w:rPr>
            <w:noProof/>
          </w:rPr>
          <w:tab/>
        </w:r>
        <w:r w:rsidR="009039FC" w:rsidRPr="009039FC">
          <w:rPr>
            <w:noProof/>
          </w:rPr>
          <w:fldChar w:fldCharType="begin"/>
        </w:r>
        <w:r w:rsidR="009039FC" w:rsidRPr="009039FC">
          <w:rPr>
            <w:noProof/>
          </w:rPr>
          <w:instrText xml:space="preserve"> PAGEREF _Toc146512295 \h </w:instrText>
        </w:r>
        <w:r w:rsidR="009039FC" w:rsidRPr="009039FC">
          <w:rPr>
            <w:noProof/>
          </w:rPr>
        </w:r>
        <w:r w:rsidR="009039FC" w:rsidRPr="009039FC">
          <w:rPr>
            <w:noProof/>
          </w:rPr>
          <w:fldChar w:fldCharType="separate"/>
        </w:r>
        <w:r w:rsidR="009039FC" w:rsidRPr="009039FC">
          <w:rPr>
            <w:noProof/>
          </w:rPr>
          <w:t>72</w:t>
        </w:r>
        <w:r w:rsidR="009039FC" w:rsidRPr="009039FC">
          <w:rPr>
            <w:noProof/>
          </w:rPr>
          <w:fldChar w:fldCharType="end"/>
        </w:r>
      </w:hyperlink>
    </w:p>
    <w:p w14:paraId="68B96D57" w14:textId="10A07026" w:rsidR="009039FC" w:rsidRPr="009039FC" w:rsidRDefault="009D24C8">
      <w:pPr>
        <w:pStyle w:val="TOC3"/>
        <w:rPr>
          <w:rFonts w:asciiTheme="minorHAnsi" w:eastAsiaTheme="minorEastAsia" w:hAnsiTheme="minorHAnsi" w:cstheme="minorBidi"/>
          <w:noProof/>
          <w:sz w:val="22"/>
          <w:szCs w:val="22"/>
        </w:rPr>
      </w:pPr>
      <w:hyperlink w:anchor="_Toc146512296" w:history="1">
        <w:r w:rsidR="009039FC" w:rsidRPr="009039FC">
          <w:rPr>
            <w:rStyle w:val="Hyperlink"/>
            <w:noProof/>
          </w:rPr>
          <w:t>4.2.44</w:t>
        </w:r>
        <w:r w:rsidR="009039FC" w:rsidRPr="009039FC">
          <w:rPr>
            <w:rFonts w:asciiTheme="minorHAnsi" w:eastAsiaTheme="minorEastAsia" w:hAnsiTheme="minorHAnsi" w:cstheme="minorBidi"/>
            <w:noProof/>
            <w:sz w:val="22"/>
            <w:szCs w:val="22"/>
          </w:rPr>
          <w:tab/>
        </w:r>
        <w:r w:rsidR="009039FC" w:rsidRPr="009039FC">
          <w:rPr>
            <w:rStyle w:val="Hyperlink"/>
            <w:noProof/>
          </w:rPr>
          <w:t>Carrier data reboot (60)</w:t>
        </w:r>
        <w:r w:rsidR="009039FC" w:rsidRPr="009039FC">
          <w:rPr>
            <w:noProof/>
          </w:rPr>
          <w:tab/>
        </w:r>
        <w:r w:rsidR="009039FC" w:rsidRPr="009039FC">
          <w:rPr>
            <w:noProof/>
          </w:rPr>
          <w:fldChar w:fldCharType="begin"/>
        </w:r>
        <w:r w:rsidR="009039FC" w:rsidRPr="009039FC">
          <w:rPr>
            <w:noProof/>
          </w:rPr>
          <w:instrText xml:space="preserve"> PAGEREF _Toc146512296 \h </w:instrText>
        </w:r>
        <w:r w:rsidR="009039FC" w:rsidRPr="009039FC">
          <w:rPr>
            <w:noProof/>
          </w:rPr>
        </w:r>
        <w:r w:rsidR="009039FC" w:rsidRPr="009039FC">
          <w:rPr>
            <w:noProof/>
          </w:rPr>
          <w:fldChar w:fldCharType="separate"/>
        </w:r>
        <w:r w:rsidR="009039FC" w:rsidRPr="009039FC">
          <w:rPr>
            <w:noProof/>
          </w:rPr>
          <w:t>73</w:t>
        </w:r>
        <w:r w:rsidR="009039FC" w:rsidRPr="009039FC">
          <w:rPr>
            <w:noProof/>
          </w:rPr>
          <w:fldChar w:fldCharType="end"/>
        </w:r>
      </w:hyperlink>
    </w:p>
    <w:p w14:paraId="2CA48404" w14:textId="183762D3" w:rsidR="009039FC" w:rsidRPr="009039FC" w:rsidRDefault="009D24C8">
      <w:pPr>
        <w:pStyle w:val="TOC3"/>
        <w:rPr>
          <w:rFonts w:asciiTheme="minorHAnsi" w:eastAsiaTheme="minorEastAsia" w:hAnsiTheme="minorHAnsi" w:cstheme="minorBidi"/>
          <w:noProof/>
          <w:sz w:val="22"/>
          <w:szCs w:val="22"/>
        </w:rPr>
      </w:pPr>
      <w:hyperlink w:anchor="_Toc146512297" w:history="1">
        <w:r w:rsidR="009039FC" w:rsidRPr="009039FC">
          <w:rPr>
            <w:rStyle w:val="Hyperlink"/>
            <w:noProof/>
          </w:rPr>
          <w:t>4.2.45</w:t>
        </w:r>
        <w:r w:rsidR="009039FC" w:rsidRPr="009039FC">
          <w:rPr>
            <w:rFonts w:asciiTheme="minorHAnsi" w:eastAsiaTheme="minorEastAsia" w:hAnsiTheme="minorHAnsi" w:cstheme="minorBidi"/>
            <w:noProof/>
            <w:sz w:val="22"/>
            <w:szCs w:val="22"/>
          </w:rPr>
          <w:tab/>
        </w:r>
        <w:r w:rsidR="009039FC" w:rsidRPr="009039FC">
          <w:rPr>
            <w:rStyle w:val="Hyperlink"/>
            <w:noProof/>
          </w:rPr>
          <w:t>Carrier data reboot acknowledgement (61)</w:t>
        </w:r>
        <w:r w:rsidR="009039FC" w:rsidRPr="009039FC">
          <w:rPr>
            <w:noProof/>
          </w:rPr>
          <w:tab/>
        </w:r>
        <w:r w:rsidR="009039FC" w:rsidRPr="009039FC">
          <w:rPr>
            <w:noProof/>
          </w:rPr>
          <w:fldChar w:fldCharType="begin"/>
        </w:r>
        <w:r w:rsidR="009039FC" w:rsidRPr="009039FC">
          <w:rPr>
            <w:noProof/>
          </w:rPr>
          <w:instrText xml:space="preserve"> PAGEREF _Toc146512297 \h </w:instrText>
        </w:r>
        <w:r w:rsidR="009039FC" w:rsidRPr="009039FC">
          <w:rPr>
            <w:noProof/>
          </w:rPr>
        </w:r>
        <w:r w:rsidR="009039FC" w:rsidRPr="009039FC">
          <w:rPr>
            <w:noProof/>
          </w:rPr>
          <w:fldChar w:fldCharType="separate"/>
        </w:r>
        <w:r w:rsidR="009039FC" w:rsidRPr="009039FC">
          <w:rPr>
            <w:noProof/>
          </w:rPr>
          <w:t>74</w:t>
        </w:r>
        <w:r w:rsidR="009039FC" w:rsidRPr="009039FC">
          <w:rPr>
            <w:noProof/>
          </w:rPr>
          <w:fldChar w:fldCharType="end"/>
        </w:r>
      </w:hyperlink>
    </w:p>
    <w:p w14:paraId="3E694606" w14:textId="70C23C3B" w:rsidR="009039FC" w:rsidRPr="009039FC" w:rsidRDefault="009D24C8">
      <w:pPr>
        <w:pStyle w:val="TOC3"/>
        <w:rPr>
          <w:rFonts w:asciiTheme="minorHAnsi" w:eastAsiaTheme="minorEastAsia" w:hAnsiTheme="minorHAnsi" w:cstheme="minorBidi"/>
          <w:noProof/>
          <w:sz w:val="22"/>
          <w:szCs w:val="22"/>
        </w:rPr>
      </w:pPr>
      <w:hyperlink w:anchor="_Toc146512298" w:history="1">
        <w:r w:rsidR="009039FC" w:rsidRPr="009039FC">
          <w:rPr>
            <w:rStyle w:val="Hyperlink"/>
            <w:noProof/>
          </w:rPr>
          <w:t>4.2.46</w:t>
        </w:r>
        <w:r w:rsidR="009039FC" w:rsidRPr="009039FC">
          <w:rPr>
            <w:rFonts w:asciiTheme="minorHAnsi" w:eastAsiaTheme="minorEastAsia" w:hAnsiTheme="minorHAnsi" w:cstheme="minorBidi"/>
            <w:noProof/>
            <w:sz w:val="22"/>
            <w:szCs w:val="22"/>
          </w:rPr>
          <w:tab/>
        </w:r>
        <w:r w:rsidR="009039FC" w:rsidRPr="009039FC">
          <w:rPr>
            <w:rStyle w:val="Hyperlink"/>
            <w:noProof/>
          </w:rPr>
          <w:t>Request carrier data reboot (63)</w:t>
        </w:r>
        <w:r w:rsidR="009039FC" w:rsidRPr="009039FC">
          <w:rPr>
            <w:noProof/>
          </w:rPr>
          <w:tab/>
        </w:r>
        <w:r w:rsidR="009039FC" w:rsidRPr="009039FC">
          <w:rPr>
            <w:noProof/>
          </w:rPr>
          <w:fldChar w:fldCharType="begin"/>
        </w:r>
        <w:r w:rsidR="009039FC" w:rsidRPr="009039FC">
          <w:rPr>
            <w:noProof/>
          </w:rPr>
          <w:instrText xml:space="preserve"> PAGEREF _Toc146512298 \h </w:instrText>
        </w:r>
        <w:r w:rsidR="009039FC" w:rsidRPr="009039FC">
          <w:rPr>
            <w:noProof/>
          </w:rPr>
        </w:r>
        <w:r w:rsidR="009039FC" w:rsidRPr="009039FC">
          <w:rPr>
            <w:noProof/>
          </w:rPr>
          <w:fldChar w:fldCharType="separate"/>
        </w:r>
        <w:r w:rsidR="009039FC" w:rsidRPr="009039FC">
          <w:rPr>
            <w:noProof/>
          </w:rPr>
          <w:t>75</w:t>
        </w:r>
        <w:r w:rsidR="009039FC" w:rsidRPr="009039FC">
          <w:rPr>
            <w:noProof/>
          </w:rPr>
          <w:fldChar w:fldCharType="end"/>
        </w:r>
      </w:hyperlink>
    </w:p>
    <w:p w14:paraId="67B03356" w14:textId="11C0FD27" w:rsidR="009039FC" w:rsidRPr="009039FC" w:rsidRDefault="009D24C8">
      <w:pPr>
        <w:pStyle w:val="TOC3"/>
        <w:rPr>
          <w:rFonts w:asciiTheme="minorHAnsi" w:eastAsiaTheme="minorEastAsia" w:hAnsiTheme="minorHAnsi" w:cstheme="minorBidi"/>
          <w:noProof/>
          <w:sz w:val="22"/>
          <w:szCs w:val="22"/>
        </w:rPr>
      </w:pPr>
      <w:hyperlink w:anchor="_Toc146512299" w:history="1">
        <w:r w:rsidR="009039FC" w:rsidRPr="009039FC">
          <w:rPr>
            <w:rStyle w:val="Hyperlink"/>
            <w:noProof/>
          </w:rPr>
          <w:t>4.2.47</w:t>
        </w:r>
        <w:r w:rsidR="009039FC" w:rsidRPr="009039FC">
          <w:rPr>
            <w:rFonts w:asciiTheme="minorHAnsi" w:eastAsiaTheme="minorEastAsia" w:hAnsiTheme="minorHAnsi" w:cstheme="minorBidi"/>
            <w:noProof/>
            <w:sz w:val="22"/>
            <w:szCs w:val="22"/>
          </w:rPr>
          <w:tab/>
        </w:r>
        <w:r w:rsidR="009039FC" w:rsidRPr="009039FC">
          <w:rPr>
            <w:rStyle w:val="Hyperlink"/>
            <w:noProof/>
          </w:rPr>
          <w:t>Carrier data transmitted (64)</w:t>
        </w:r>
        <w:r w:rsidR="009039FC" w:rsidRPr="009039FC">
          <w:rPr>
            <w:noProof/>
          </w:rPr>
          <w:tab/>
        </w:r>
        <w:r w:rsidR="009039FC" w:rsidRPr="009039FC">
          <w:rPr>
            <w:noProof/>
          </w:rPr>
          <w:fldChar w:fldCharType="begin"/>
        </w:r>
        <w:r w:rsidR="009039FC" w:rsidRPr="009039FC">
          <w:rPr>
            <w:noProof/>
          </w:rPr>
          <w:instrText xml:space="preserve"> PAGEREF _Toc146512299 \h </w:instrText>
        </w:r>
        <w:r w:rsidR="009039FC" w:rsidRPr="009039FC">
          <w:rPr>
            <w:noProof/>
          </w:rPr>
        </w:r>
        <w:r w:rsidR="009039FC" w:rsidRPr="009039FC">
          <w:rPr>
            <w:noProof/>
          </w:rPr>
          <w:fldChar w:fldCharType="separate"/>
        </w:r>
        <w:r w:rsidR="009039FC" w:rsidRPr="009039FC">
          <w:rPr>
            <w:noProof/>
          </w:rPr>
          <w:t>75</w:t>
        </w:r>
        <w:r w:rsidR="009039FC" w:rsidRPr="009039FC">
          <w:rPr>
            <w:noProof/>
          </w:rPr>
          <w:fldChar w:fldCharType="end"/>
        </w:r>
      </w:hyperlink>
    </w:p>
    <w:p w14:paraId="6DAE5E4E" w14:textId="034E9FE0" w:rsidR="009039FC" w:rsidRPr="009039FC" w:rsidRDefault="009D24C8">
      <w:pPr>
        <w:pStyle w:val="TOC3"/>
        <w:rPr>
          <w:rFonts w:asciiTheme="minorHAnsi" w:eastAsiaTheme="minorEastAsia" w:hAnsiTheme="minorHAnsi" w:cstheme="minorBidi"/>
          <w:noProof/>
          <w:sz w:val="22"/>
          <w:szCs w:val="22"/>
        </w:rPr>
      </w:pPr>
      <w:hyperlink w:anchor="_Toc146512300" w:history="1">
        <w:r w:rsidR="009039FC" w:rsidRPr="009039FC">
          <w:rPr>
            <w:rStyle w:val="Hyperlink"/>
            <w:noProof/>
          </w:rPr>
          <w:t>4.2.48</w:t>
        </w:r>
        <w:r w:rsidR="009039FC" w:rsidRPr="009039FC">
          <w:rPr>
            <w:rFonts w:asciiTheme="minorHAnsi" w:eastAsiaTheme="minorEastAsia" w:hAnsiTheme="minorHAnsi" w:cstheme="minorBidi"/>
            <w:noProof/>
            <w:sz w:val="22"/>
            <w:szCs w:val="22"/>
          </w:rPr>
          <w:tab/>
        </w:r>
        <w:r w:rsidR="009039FC" w:rsidRPr="009039FC">
          <w:rPr>
            <w:rStyle w:val="Hyperlink"/>
            <w:noProof/>
          </w:rPr>
          <w:t>Index status (65)</w:t>
        </w:r>
        <w:r w:rsidR="009039FC" w:rsidRPr="009039FC">
          <w:rPr>
            <w:noProof/>
          </w:rPr>
          <w:tab/>
        </w:r>
        <w:r w:rsidR="009039FC" w:rsidRPr="009039FC">
          <w:rPr>
            <w:noProof/>
          </w:rPr>
          <w:fldChar w:fldCharType="begin"/>
        </w:r>
        <w:r w:rsidR="009039FC" w:rsidRPr="009039FC">
          <w:rPr>
            <w:noProof/>
          </w:rPr>
          <w:instrText xml:space="preserve"> PAGEREF _Toc146512300 \h </w:instrText>
        </w:r>
        <w:r w:rsidR="009039FC" w:rsidRPr="009039FC">
          <w:rPr>
            <w:noProof/>
          </w:rPr>
        </w:r>
        <w:r w:rsidR="009039FC" w:rsidRPr="009039FC">
          <w:rPr>
            <w:noProof/>
          </w:rPr>
          <w:fldChar w:fldCharType="separate"/>
        </w:r>
        <w:r w:rsidR="009039FC" w:rsidRPr="009039FC">
          <w:rPr>
            <w:noProof/>
          </w:rPr>
          <w:t>76</w:t>
        </w:r>
        <w:r w:rsidR="009039FC" w:rsidRPr="009039FC">
          <w:rPr>
            <w:noProof/>
          </w:rPr>
          <w:fldChar w:fldCharType="end"/>
        </w:r>
      </w:hyperlink>
    </w:p>
    <w:p w14:paraId="5564BE09" w14:textId="685A9F98" w:rsidR="009039FC" w:rsidRPr="009039FC" w:rsidRDefault="009D24C8">
      <w:pPr>
        <w:pStyle w:val="TOC3"/>
        <w:rPr>
          <w:rFonts w:asciiTheme="minorHAnsi" w:eastAsiaTheme="minorEastAsia" w:hAnsiTheme="minorHAnsi" w:cstheme="minorBidi"/>
          <w:noProof/>
          <w:sz w:val="22"/>
          <w:szCs w:val="22"/>
        </w:rPr>
      </w:pPr>
      <w:hyperlink w:anchor="_Toc146512301" w:history="1">
        <w:r w:rsidR="009039FC" w:rsidRPr="009039FC">
          <w:rPr>
            <w:rStyle w:val="Hyperlink"/>
            <w:noProof/>
          </w:rPr>
          <w:t>4.2.49</w:t>
        </w:r>
        <w:r w:rsidR="009039FC" w:rsidRPr="009039FC">
          <w:rPr>
            <w:rFonts w:asciiTheme="minorHAnsi" w:eastAsiaTheme="minorEastAsia" w:hAnsiTheme="minorHAnsi" w:cstheme="minorBidi"/>
            <w:noProof/>
            <w:sz w:val="22"/>
            <w:szCs w:val="22"/>
          </w:rPr>
          <w:tab/>
        </w:r>
        <w:r w:rsidR="009039FC" w:rsidRPr="009039FC">
          <w:rPr>
            <w:rStyle w:val="Hyperlink"/>
            <w:noProof/>
          </w:rPr>
          <w:t>Request index status (66)</w:t>
        </w:r>
        <w:r w:rsidR="009039FC" w:rsidRPr="009039FC">
          <w:rPr>
            <w:noProof/>
          </w:rPr>
          <w:tab/>
        </w:r>
        <w:r w:rsidR="009039FC" w:rsidRPr="009039FC">
          <w:rPr>
            <w:noProof/>
          </w:rPr>
          <w:fldChar w:fldCharType="begin"/>
        </w:r>
        <w:r w:rsidR="009039FC" w:rsidRPr="009039FC">
          <w:rPr>
            <w:noProof/>
          </w:rPr>
          <w:instrText xml:space="preserve"> PAGEREF _Toc146512301 \h </w:instrText>
        </w:r>
        <w:r w:rsidR="009039FC" w:rsidRPr="009039FC">
          <w:rPr>
            <w:noProof/>
          </w:rPr>
        </w:r>
        <w:r w:rsidR="009039FC" w:rsidRPr="009039FC">
          <w:rPr>
            <w:noProof/>
          </w:rPr>
          <w:fldChar w:fldCharType="separate"/>
        </w:r>
        <w:r w:rsidR="009039FC" w:rsidRPr="009039FC">
          <w:rPr>
            <w:noProof/>
          </w:rPr>
          <w:t>77</w:t>
        </w:r>
        <w:r w:rsidR="009039FC" w:rsidRPr="009039FC">
          <w:rPr>
            <w:noProof/>
          </w:rPr>
          <w:fldChar w:fldCharType="end"/>
        </w:r>
      </w:hyperlink>
    </w:p>
    <w:p w14:paraId="14DB4819" w14:textId="4FFA8B7F" w:rsidR="009039FC" w:rsidRPr="009039FC" w:rsidRDefault="009D24C8">
      <w:pPr>
        <w:pStyle w:val="TOC3"/>
        <w:rPr>
          <w:rFonts w:asciiTheme="minorHAnsi" w:eastAsiaTheme="minorEastAsia" w:hAnsiTheme="minorHAnsi" w:cstheme="minorBidi"/>
          <w:noProof/>
          <w:sz w:val="22"/>
          <w:szCs w:val="22"/>
        </w:rPr>
      </w:pPr>
      <w:hyperlink w:anchor="_Toc146512302" w:history="1">
        <w:r w:rsidR="009039FC" w:rsidRPr="009039FC">
          <w:rPr>
            <w:rStyle w:val="Hyperlink"/>
            <w:noProof/>
          </w:rPr>
          <w:t>4.2.50</w:t>
        </w:r>
        <w:r w:rsidR="009039FC" w:rsidRPr="009039FC">
          <w:rPr>
            <w:rFonts w:asciiTheme="minorHAnsi" w:eastAsiaTheme="minorEastAsia" w:hAnsiTheme="minorHAnsi" w:cstheme="minorBidi"/>
            <w:noProof/>
            <w:sz w:val="22"/>
            <w:szCs w:val="22"/>
          </w:rPr>
          <w:tab/>
        </w:r>
        <w:r w:rsidR="009039FC" w:rsidRPr="009039FC">
          <w:rPr>
            <w:rStyle w:val="Hyperlink"/>
            <w:noProof/>
          </w:rPr>
          <w:t>Index data transmitted (67)</w:t>
        </w:r>
        <w:r w:rsidR="009039FC" w:rsidRPr="009039FC">
          <w:rPr>
            <w:noProof/>
          </w:rPr>
          <w:tab/>
        </w:r>
        <w:r w:rsidR="009039FC" w:rsidRPr="009039FC">
          <w:rPr>
            <w:noProof/>
          </w:rPr>
          <w:fldChar w:fldCharType="begin"/>
        </w:r>
        <w:r w:rsidR="009039FC" w:rsidRPr="009039FC">
          <w:rPr>
            <w:noProof/>
          </w:rPr>
          <w:instrText xml:space="preserve"> PAGEREF _Toc146512302 \h </w:instrText>
        </w:r>
        <w:r w:rsidR="009039FC" w:rsidRPr="009039FC">
          <w:rPr>
            <w:noProof/>
          </w:rPr>
        </w:r>
        <w:r w:rsidR="009039FC" w:rsidRPr="009039FC">
          <w:rPr>
            <w:noProof/>
          </w:rPr>
          <w:fldChar w:fldCharType="separate"/>
        </w:r>
        <w:r w:rsidR="009039FC" w:rsidRPr="009039FC">
          <w:rPr>
            <w:noProof/>
          </w:rPr>
          <w:t>77</w:t>
        </w:r>
        <w:r w:rsidR="009039FC" w:rsidRPr="009039FC">
          <w:rPr>
            <w:noProof/>
          </w:rPr>
          <w:fldChar w:fldCharType="end"/>
        </w:r>
      </w:hyperlink>
    </w:p>
    <w:p w14:paraId="3B699EFB" w14:textId="76F3F461" w:rsidR="009039FC" w:rsidRPr="009039FC" w:rsidRDefault="009D24C8">
      <w:pPr>
        <w:pStyle w:val="TOC3"/>
        <w:rPr>
          <w:rFonts w:asciiTheme="minorHAnsi" w:eastAsiaTheme="minorEastAsia" w:hAnsiTheme="minorHAnsi" w:cstheme="minorBidi"/>
          <w:noProof/>
          <w:sz w:val="22"/>
          <w:szCs w:val="22"/>
        </w:rPr>
      </w:pPr>
      <w:hyperlink w:anchor="_Toc146512303" w:history="1">
        <w:r w:rsidR="009039FC" w:rsidRPr="009039FC">
          <w:rPr>
            <w:rStyle w:val="Hyperlink"/>
            <w:noProof/>
          </w:rPr>
          <w:t>4.2.51</w:t>
        </w:r>
        <w:r w:rsidR="009039FC" w:rsidRPr="009039FC">
          <w:rPr>
            <w:rFonts w:asciiTheme="minorHAnsi" w:eastAsiaTheme="minorEastAsia" w:hAnsiTheme="minorHAnsi" w:cstheme="minorBidi"/>
            <w:noProof/>
            <w:sz w:val="22"/>
            <w:szCs w:val="22"/>
          </w:rPr>
          <w:tab/>
        </w:r>
        <w:r w:rsidR="009039FC" w:rsidRPr="009039FC">
          <w:rPr>
            <w:rStyle w:val="Hyperlink"/>
            <w:noProof/>
          </w:rPr>
          <w:t>Input changed (70) (option)</w:t>
        </w:r>
        <w:r w:rsidR="009039FC" w:rsidRPr="009039FC">
          <w:rPr>
            <w:noProof/>
          </w:rPr>
          <w:tab/>
        </w:r>
        <w:r w:rsidR="009039FC" w:rsidRPr="009039FC">
          <w:rPr>
            <w:noProof/>
          </w:rPr>
          <w:fldChar w:fldCharType="begin"/>
        </w:r>
        <w:r w:rsidR="009039FC" w:rsidRPr="009039FC">
          <w:rPr>
            <w:noProof/>
          </w:rPr>
          <w:instrText xml:space="preserve"> PAGEREF _Toc146512303 \h </w:instrText>
        </w:r>
        <w:r w:rsidR="009039FC" w:rsidRPr="009039FC">
          <w:rPr>
            <w:noProof/>
          </w:rPr>
        </w:r>
        <w:r w:rsidR="009039FC" w:rsidRPr="009039FC">
          <w:rPr>
            <w:noProof/>
          </w:rPr>
          <w:fldChar w:fldCharType="separate"/>
        </w:r>
        <w:r w:rsidR="009039FC" w:rsidRPr="009039FC">
          <w:rPr>
            <w:noProof/>
          </w:rPr>
          <w:t>78</w:t>
        </w:r>
        <w:r w:rsidR="009039FC" w:rsidRPr="009039FC">
          <w:rPr>
            <w:noProof/>
          </w:rPr>
          <w:fldChar w:fldCharType="end"/>
        </w:r>
      </w:hyperlink>
    </w:p>
    <w:p w14:paraId="5E04C9FD" w14:textId="5C1D0646" w:rsidR="009039FC" w:rsidRPr="009039FC" w:rsidRDefault="009D24C8">
      <w:pPr>
        <w:pStyle w:val="TOC3"/>
        <w:rPr>
          <w:rFonts w:asciiTheme="minorHAnsi" w:eastAsiaTheme="minorEastAsia" w:hAnsiTheme="minorHAnsi" w:cstheme="minorBidi"/>
          <w:noProof/>
          <w:sz w:val="22"/>
          <w:szCs w:val="22"/>
        </w:rPr>
      </w:pPr>
      <w:hyperlink w:anchor="_Toc146512304" w:history="1">
        <w:r w:rsidR="009039FC" w:rsidRPr="009039FC">
          <w:rPr>
            <w:rStyle w:val="Hyperlink"/>
            <w:noProof/>
          </w:rPr>
          <w:t>4.2.52</w:t>
        </w:r>
        <w:r w:rsidR="009039FC" w:rsidRPr="009039FC">
          <w:rPr>
            <w:rFonts w:asciiTheme="minorHAnsi" w:eastAsiaTheme="minorEastAsia" w:hAnsiTheme="minorHAnsi" w:cstheme="minorBidi"/>
            <w:noProof/>
            <w:sz w:val="22"/>
            <w:szCs w:val="22"/>
          </w:rPr>
          <w:tab/>
        </w:r>
        <w:r w:rsidR="009039FC" w:rsidRPr="009039FC">
          <w:rPr>
            <w:rStyle w:val="Hyperlink"/>
            <w:noProof/>
          </w:rPr>
          <w:t>Set function (73)</w:t>
        </w:r>
        <w:r w:rsidR="009039FC" w:rsidRPr="009039FC">
          <w:rPr>
            <w:noProof/>
          </w:rPr>
          <w:tab/>
        </w:r>
        <w:r w:rsidR="009039FC" w:rsidRPr="009039FC">
          <w:rPr>
            <w:noProof/>
          </w:rPr>
          <w:fldChar w:fldCharType="begin"/>
        </w:r>
        <w:r w:rsidR="009039FC" w:rsidRPr="009039FC">
          <w:rPr>
            <w:noProof/>
          </w:rPr>
          <w:instrText xml:space="preserve"> PAGEREF _Toc146512304 \h </w:instrText>
        </w:r>
        <w:r w:rsidR="009039FC" w:rsidRPr="009039FC">
          <w:rPr>
            <w:noProof/>
          </w:rPr>
        </w:r>
        <w:r w:rsidR="009039FC" w:rsidRPr="009039FC">
          <w:rPr>
            <w:noProof/>
          </w:rPr>
          <w:fldChar w:fldCharType="separate"/>
        </w:r>
        <w:r w:rsidR="009039FC" w:rsidRPr="009039FC">
          <w:rPr>
            <w:noProof/>
          </w:rPr>
          <w:t>78</w:t>
        </w:r>
        <w:r w:rsidR="009039FC" w:rsidRPr="009039FC">
          <w:rPr>
            <w:noProof/>
          </w:rPr>
          <w:fldChar w:fldCharType="end"/>
        </w:r>
      </w:hyperlink>
    </w:p>
    <w:p w14:paraId="78C5E1B2" w14:textId="0D92FD2D" w:rsidR="009039FC" w:rsidRPr="009039FC" w:rsidRDefault="009D24C8">
      <w:pPr>
        <w:pStyle w:val="TOC3"/>
        <w:rPr>
          <w:rFonts w:asciiTheme="minorHAnsi" w:eastAsiaTheme="minorEastAsia" w:hAnsiTheme="minorHAnsi" w:cstheme="minorBidi"/>
          <w:noProof/>
          <w:sz w:val="22"/>
          <w:szCs w:val="22"/>
        </w:rPr>
      </w:pPr>
      <w:hyperlink w:anchor="_Toc146512305" w:history="1">
        <w:r w:rsidR="009039FC" w:rsidRPr="009039FC">
          <w:rPr>
            <w:rStyle w:val="Hyperlink"/>
            <w:noProof/>
          </w:rPr>
          <w:t>4.2.53</w:t>
        </w:r>
        <w:r w:rsidR="009039FC" w:rsidRPr="009039FC">
          <w:rPr>
            <w:rFonts w:asciiTheme="minorHAnsi" w:eastAsiaTheme="minorEastAsia" w:hAnsiTheme="minorHAnsi" w:cstheme="minorBidi"/>
            <w:noProof/>
            <w:sz w:val="22"/>
            <w:szCs w:val="22"/>
          </w:rPr>
          <w:tab/>
        </w:r>
        <w:r w:rsidR="009039FC" w:rsidRPr="009039FC">
          <w:rPr>
            <w:rStyle w:val="Hyperlink"/>
            <w:noProof/>
          </w:rPr>
          <w:t>Function status (74)</w:t>
        </w:r>
        <w:r w:rsidR="009039FC" w:rsidRPr="009039FC">
          <w:rPr>
            <w:noProof/>
          </w:rPr>
          <w:tab/>
        </w:r>
        <w:r w:rsidR="009039FC" w:rsidRPr="009039FC">
          <w:rPr>
            <w:noProof/>
          </w:rPr>
          <w:fldChar w:fldCharType="begin"/>
        </w:r>
        <w:r w:rsidR="009039FC" w:rsidRPr="009039FC">
          <w:rPr>
            <w:noProof/>
          </w:rPr>
          <w:instrText xml:space="preserve"> PAGEREF _Toc146512305 \h </w:instrText>
        </w:r>
        <w:r w:rsidR="009039FC" w:rsidRPr="009039FC">
          <w:rPr>
            <w:noProof/>
          </w:rPr>
        </w:r>
        <w:r w:rsidR="009039FC" w:rsidRPr="009039FC">
          <w:rPr>
            <w:noProof/>
          </w:rPr>
          <w:fldChar w:fldCharType="separate"/>
        </w:r>
        <w:r w:rsidR="009039FC" w:rsidRPr="009039FC">
          <w:rPr>
            <w:noProof/>
          </w:rPr>
          <w:t>79</w:t>
        </w:r>
        <w:r w:rsidR="009039FC" w:rsidRPr="009039FC">
          <w:rPr>
            <w:noProof/>
          </w:rPr>
          <w:fldChar w:fldCharType="end"/>
        </w:r>
      </w:hyperlink>
    </w:p>
    <w:p w14:paraId="5A70745B" w14:textId="0AE6DD11" w:rsidR="009039FC" w:rsidRPr="009039FC" w:rsidRDefault="009D24C8">
      <w:pPr>
        <w:pStyle w:val="TOC3"/>
        <w:rPr>
          <w:rFonts w:asciiTheme="minorHAnsi" w:eastAsiaTheme="minorEastAsia" w:hAnsiTheme="minorHAnsi" w:cstheme="minorBidi"/>
          <w:noProof/>
          <w:sz w:val="22"/>
          <w:szCs w:val="22"/>
        </w:rPr>
      </w:pPr>
      <w:hyperlink w:anchor="_Toc146512306" w:history="1">
        <w:r w:rsidR="009039FC" w:rsidRPr="009039FC">
          <w:rPr>
            <w:rStyle w:val="Hyperlink"/>
            <w:noProof/>
          </w:rPr>
          <w:t>4.2.54</w:t>
        </w:r>
        <w:r w:rsidR="009039FC" w:rsidRPr="009039FC">
          <w:rPr>
            <w:rFonts w:asciiTheme="minorHAnsi" w:eastAsiaTheme="minorEastAsia" w:hAnsiTheme="minorHAnsi" w:cstheme="minorBidi"/>
            <w:noProof/>
            <w:sz w:val="22"/>
            <w:szCs w:val="22"/>
          </w:rPr>
          <w:tab/>
        </w:r>
        <w:r w:rsidR="009039FC" w:rsidRPr="009039FC">
          <w:rPr>
            <w:rStyle w:val="Hyperlink"/>
            <w:noProof/>
          </w:rPr>
          <w:t>Set output (75) (option)</w:t>
        </w:r>
        <w:r w:rsidR="009039FC" w:rsidRPr="009039FC">
          <w:rPr>
            <w:noProof/>
          </w:rPr>
          <w:tab/>
        </w:r>
        <w:r w:rsidR="009039FC" w:rsidRPr="009039FC">
          <w:rPr>
            <w:noProof/>
          </w:rPr>
          <w:fldChar w:fldCharType="begin"/>
        </w:r>
        <w:r w:rsidR="009039FC" w:rsidRPr="009039FC">
          <w:rPr>
            <w:noProof/>
          </w:rPr>
          <w:instrText xml:space="preserve"> PAGEREF _Toc146512306 \h </w:instrText>
        </w:r>
        <w:r w:rsidR="009039FC" w:rsidRPr="009039FC">
          <w:rPr>
            <w:noProof/>
          </w:rPr>
        </w:r>
        <w:r w:rsidR="009039FC" w:rsidRPr="009039FC">
          <w:rPr>
            <w:noProof/>
          </w:rPr>
          <w:fldChar w:fldCharType="separate"/>
        </w:r>
        <w:r w:rsidR="009039FC" w:rsidRPr="009039FC">
          <w:rPr>
            <w:noProof/>
          </w:rPr>
          <w:t>80</w:t>
        </w:r>
        <w:r w:rsidR="009039FC" w:rsidRPr="009039FC">
          <w:rPr>
            <w:noProof/>
          </w:rPr>
          <w:fldChar w:fldCharType="end"/>
        </w:r>
      </w:hyperlink>
    </w:p>
    <w:p w14:paraId="272CA94B" w14:textId="6034CFF7" w:rsidR="009039FC" w:rsidRPr="009039FC" w:rsidRDefault="009D24C8">
      <w:pPr>
        <w:pStyle w:val="TOC3"/>
        <w:rPr>
          <w:rFonts w:asciiTheme="minorHAnsi" w:eastAsiaTheme="minorEastAsia" w:hAnsiTheme="minorHAnsi" w:cstheme="minorBidi"/>
          <w:noProof/>
          <w:sz w:val="22"/>
          <w:szCs w:val="22"/>
        </w:rPr>
      </w:pPr>
      <w:hyperlink w:anchor="_Toc146512307" w:history="1">
        <w:r w:rsidR="009039FC" w:rsidRPr="009039FC">
          <w:rPr>
            <w:rStyle w:val="Hyperlink"/>
            <w:noProof/>
          </w:rPr>
          <w:t>4.2.55</w:t>
        </w:r>
        <w:r w:rsidR="009039FC" w:rsidRPr="009039FC">
          <w:rPr>
            <w:rFonts w:asciiTheme="minorHAnsi" w:eastAsiaTheme="minorEastAsia" w:hAnsiTheme="minorHAnsi" w:cstheme="minorBidi"/>
            <w:noProof/>
            <w:sz w:val="22"/>
            <w:szCs w:val="22"/>
          </w:rPr>
          <w:tab/>
        </w:r>
        <w:r w:rsidR="009039FC" w:rsidRPr="009039FC">
          <w:rPr>
            <w:rStyle w:val="Hyperlink"/>
            <w:noProof/>
          </w:rPr>
          <w:t>Request max. recirculation (90)</w:t>
        </w:r>
        <w:r w:rsidR="009039FC" w:rsidRPr="009039FC">
          <w:rPr>
            <w:noProof/>
          </w:rPr>
          <w:tab/>
        </w:r>
        <w:r w:rsidR="009039FC" w:rsidRPr="009039FC">
          <w:rPr>
            <w:noProof/>
          </w:rPr>
          <w:fldChar w:fldCharType="begin"/>
        </w:r>
        <w:r w:rsidR="009039FC" w:rsidRPr="009039FC">
          <w:rPr>
            <w:noProof/>
          </w:rPr>
          <w:instrText xml:space="preserve"> PAGEREF _Toc146512307 \h </w:instrText>
        </w:r>
        <w:r w:rsidR="009039FC" w:rsidRPr="009039FC">
          <w:rPr>
            <w:noProof/>
          </w:rPr>
        </w:r>
        <w:r w:rsidR="009039FC" w:rsidRPr="009039FC">
          <w:rPr>
            <w:noProof/>
          </w:rPr>
          <w:fldChar w:fldCharType="separate"/>
        </w:r>
        <w:r w:rsidR="009039FC" w:rsidRPr="009039FC">
          <w:rPr>
            <w:noProof/>
          </w:rPr>
          <w:t>81</w:t>
        </w:r>
        <w:r w:rsidR="009039FC" w:rsidRPr="009039FC">
          <w:rPr>
            <w:noProof/>
          </w:rPr>
          <w:fldChar w:fldCharType="end"/>
        </w:r>
      </w:hyperlink>
    </w:p>
    <w:p w14:paraId="77675ABD" w14:textId="312BB4CB" w:rsidR="009039FC" w:rsidRPr="009039FC" w:rsidRDefault="009D24C8">
      <w:pPr>
        <w:pStyle w:val="TOC3"/>
        <w:rPr>
          <w:rFonts w:asciiTheme="minorHAnsi" w:eastAsiaTheme="minorEastAsia" w:hAnsiTheme="minorHAnsi" w:cstheme="minorBidi"/>
          <w:noProof/>
          <w:sz w:val="22"/>
          <w:szCs w:val="22"/>
        </w:rPr>
      </w:pPr>
      <w:hyperlink w:anchor="_Toc146512308" w:history="1">
        <w:r w:rsidR="009039FC" w:rsidRPr="009039FC">
          <w:rPr>
            <w:rStyle w:val="Hyperlink"/>
            <w:noProof/>
          </w:rPr>
          <w:t>4.2.56</w:t>
        </w:r>
        <w:r w:rsidR="009039FC" w:rsidRPr="009039FC">
          <w:rPr>
            <w:rFonts w:asciiTheme="minorHAnsi" w:eastAsiaTheme="minorEastAsia" w:hAnsiTheme="minorHAnsi" w:cstheme="minorBidi"/>
            <w:noProof/>
            <w:sz w:val="22"/>
            <w:szCs w:val="22"/>
          </w:rPr>
          <w:tab/>
        </w:r>
        <w:r w:rsidR="009039FC" w:rsidRPr="009039FC">
          <w:rPr>
            <w:rStyle w:val="Hyperlink"/>
            <w:noProof/>
          </w:rPr>
          <w:t>Max. recirculation (91)</w:t>
        </w:r>
        <w:r w:rsidR="009039FC" w:rsidRPr="009039FC">
          <w:rPr>
            <w:noProof/>
          </w:rPr>
          <w:tab/>
        </w:r>
        <w:r w:rsidR="009039FC" w:rsidRPr="009039FC">
          <w:rPr>
            <w:noProof/>
          </w:rPr>
          <w:fldChar w:fldCharType="begin"/>
        </w:r>
        <w:r w:rsidR="009039FC" w:rsidRPr="009039FC">
          <w:rPr>
            <w:noProof/>
          </w:rPr>
          <w:instrText xml:space="preserve"> PAGEREF _Toc146512308 \h </w:instrText>
        </w:r>
        <w:r w:rsidR="009039FC" w:rsidRPr="009039FC">
          <w:rPr>
            <w:noProof/>
          </w:rPr>
        </w:r>
        <w:r w:rsidR="009039FC" w:rsidRPr="009039FC">
          <w:rPr>
            <w:noProof/>
          </w:rPr>
          <w:fldChar w:fldCharType="separate"/>
        </w:r>
        <w:r w:rsidR="009039FC" w:rsidRPr="009039FC">
          <w:rPr>
            <w:noProof/>
          </w:rPr>
          <w:t>81</w:t>
        </w:r>
        <w:r w:rsidR="009039FC" w:rsidRPr="009039FC">
          <w:rPr>
            <w:noProof/>
          </w:rPr>
          <w:fldChar w:fldCharType="end"/>
        </w:r>
      </w:hyperlink>
    </w:p>
    <w:p w14:paraId="53110337" w14:textId="34146566" w:rsidR="009039FC" w:rsidRPr="009039FC" w:rsidRDefault="009D24C8">
      <w:pPr>
        <w:pStyle w:val="TOC3"/>
        <w:rPr>
          <w:rFonts w:asciiTheme="minorHAnsi" w:eastAsiaTheme="minorEastAsia" w:hAnsiTheme="minorHAnsi" w:cstheme="minorBidi"/>
          <w:noProof/>
          <w:sz w:val="22"/>
          <w:szCs w:val="22"/>
        </w:rPr>
      </w:pPr>
      <w:hyperlink w:anchor="_Toc146512309" w:history="1">
        <w:r w:rsidR="009039FC" w:rsidRPr="009039FC">
          <w:rPr>
            <w:rStyle w:val="Hyperlink"/>
            <w:noProof/>
          </w:rPr>
          <w:t>4.2.57</w:t>
        </w:r>
        <w:r w:rsidR="009039FC" w:rsidRPr="009039FC">
          <w:rPr>
            <w:rFonts w:asciiTheme="minorHAnsi" w:eastAsiaTheme="minorEastAsia" w:hAnsiTheme="minorHAnsi" w:cstheme="minorBidi"/>
            <w:noProof/>
            <w:sz w:val="22"/>
            <w:szCs w:val="22"/>
          </w:rPr>
          <w:tab/>
        </w:r>
        <w:r w:rsidR="009039FC" w:rsidRPr="009039FC">
          <w:rPr>
            <w:rStyle w:val="Hyperlink"/>
            <w:noProof/>
          </w:rPr>
          <w:t>Dump chutes (95)</w:t>
        </w:r>
        <w:r w:rsidR="009039FC" w:rsidRPr="009039FC">
          <w:rPr>
            <w:noProof/>
          </w:rPr>
          <w:tab/>
        </w:r>
        <w:r w:rsidR="009039FC" w:rsidRPr="009039FC">
          <w:rPr>
            <w:noProof/>
          </w:rPr>
          <w:fldChar w:fldCharType="begin"/>
        </w:r>
        <w:r w:rsidR="009039FC" w:rsidRPr="009039FC">
          <w:rPr>
            <w:noProof/>
          </w:rPr>
          <w:instrText xml:space="preserve"> PAGEREF _Toc146512309 \h </w:instrText>
        </w:r>
        <w:r w:rsidR="009039FC" w:rsidRPr="009039FC">
          <w:rPr>
            <w:noProof/>
          </w:rPr>
        </w:r>
        <w:r w:rsidR="009039FC" w:rsidRPr="009039FC">
          <w:rPr>
            <w:noProof/>
          </w:rPr>
          <w:fldChar w:fldCharType="separate"/>
        </w:r>
        <w:r w:rsidR="009039FC" w:rsidRPr="009039FC">
          <w:rPr>
            <w:noProof/>
          </w:rPr>
          <w:t>82</w:t>
        </w:r>
        <w:r w:rsidR="009039FC" w:rsidRPr="009039FC">
          <w:rPr>
            <w:noProof/>
          </w:rPr>
          <w:fldChar w:fldCharType="end"/>
        </w:r>
      </w:hyperlink>
    </w:p>
    <w:p w14:paraId="4EB526E0" w14:textId="5A965240" w:rsidR="009039FC" w:rsidRPr="009039FC" w:rsidRDefault="009D24C8">
      <w:pPr>
        <w:pStyle w:val="TOC3"/>
        <w:rPr>
          <w:rFonts w:asciiTheme="minorHAnsi" w:eastAsiaTheme="minorEastAsia" w:hAnsiTheme="minorHAnsi" w:cstheme="minorBidi"/>
          <w:noProof/>
          <w:sz w:val="22"/>
          <w:szCs w:val="22"/>
        </w:rPr>
      </w:pPr>
      <w:hyperlink w:anchor="_Toc146512310" w:history="1">
        <w:r w:rsidR="009039FC" w:rsidRPr="009039FC">
          <w:rPr>
            <w:rStyle w:val="Hyperlink"/>
            <w:noProof/>
          </w:rPr>
          <w:t>4.2.58</w:t>
        </w:r>
        <w:r w:rsidR="009039FC" w:rsidRPr="009039FC">
          <w:rPr>
            <w:rFonts w:asciiTheme="minorHAnsi" w:eastAsiaTheme="minorEastAsia" w:hAnsiTheme="minorHAnsi" w:cstheme="minorBidi"/>
            <w:noProof/>
            <w:sz w:val="22"/>
            <w:szCs w:val="22"/>
          </w:rPr>
          <w:tab/>
        </w:r>
        <w:r w:rsidR="009039FC" w:rsidRPr="009039FC">
          <w:rPr>
            <w:rStyle w:val="Hyperlink"/>
            <w:noProof/>
          </w:rPr>
          <w:t>Request dump chutes (96)</w:t>
        </w:r>
        <w:r w:rsidR="009039FC" w:rsidRPr="009039FC">
          <w:rPr>
            <w:noProof/>
          </w:rPr>
          <w:tab/>
        </w:r>
        <w:r w:rsidR="009039FC" w:rsidRPr="009039FC">
          <w:rPr>
            <w:noProof/>
          </w:rPr>
          <w:fldChar w:fldCharType="begin"/>
        </w:r>
        <w:r w:rsidR="009039FC" w:rsidRPr="009039FC">
          <w:rPr>
            <w:noProof/>
          </w:rPr>
          <w:instrText xml:space="preserve"> PAGEREF _Toc146512310 \h </w:instrText>
        </w:r>
        <w:r w:rsidR="009039FC" w:rsidRPr="009039FC">
          <w:rPr>
            <w:noProof/>
          </w:rPr>
        </w:r>
        <w:r w:rsidR="009039FC" w:rsidRPr="009039FC">
          <w:rPr>
            <w:noProof/>
          </w:rPr>
          <w:fldChar w:fldCharType="separate"/>
        </w:r>
        <w:r w:rsidR="009039FC" w:rsidRPr="009039FC">
          <w:rPr>
            <w:noProof/>
          </w:rPr>
          <w:t>83</w:t>
        </w:r>
        <w:r w:rsidR="009039FC" w:rsidRPr="009039FC">
          <w:rPr>
            <w:noProof/>
          </w:rPr>
          <w:fldChar w:fldCharType="end"/>
        </w:r>
      </w:hyperlink>
    </w:p>
    <w:p w14:paraId="16A14DAC" w14:textId="270C1305" w:rsidR="009039FC" w:rsidRPr="009039FC" w:rsidRDefault="009D24C8">
      <w:pPr>
        <w:pStyle w:val="TOC3"/>
        <w:rPr>
          <w:rFonts w:asciiTheme="minorHAnsi" w:eastAsiaTheme="minorEastAsia" w:hAnsiTheme="minorHAnsi" w:cstheme="minorBidi"/>
          <w:noProof/>
          <w:sz w:val="22"/>
          <w:szCs w:val="22"/>
        </w:rPr>
      </w:pPr>
      <w:hyperlink w:anchor="_Toc146512311" w:history="1">
        <w:r w:rsidR="009039FC" w:rsidRPr="009039FC">
          <w:rPr>
            <w:rStyle w:val="Hyperlink"/>
            <w:noProof/>
          </w:rPr>
          <w:t>4.2.59</w:t>
        </w:r>
        <w:r w:rsidR="009039FC" w:rsidRPr="009039FC">
          <w:rPr>
            <w:rFonts w:asciiTheme="minorHAnsi" w:eastAsiaTheme="minorEastAsia" w:hAnsiTheme="minorHAnsi" w:cstheme="minorBidi"/>
            <w:noProof/>
            <w:sz w:val="22"/>
            <w:szCs w:val="22"/>
          </w:rPr>
          <w:tab/>
        </w:r>
        <w:r w:rsidR="009039FC" w:rsidRPr="009039FC">
          <w:rPr>
            <w:rStyle w:val="Hyperlink"/>
            <w:noProof/>
          </w:rPr>
          <w:t>Set status (97)</w:t>
        </w:r>
        <w:r w:rsidR="009039FC" w:rsidRPr="009039FC">
          <w:rPr>
            <w:noProof/>
          </w:rPr>
          <w:tab/>
        </w:r>
        <w:r w:rsidR="009039FC" w:rsidRPr="009039FC">
          <w:rPr>
            <w:noProof/>
          </w:rPr>
          <w:fldChar w:fldCharType="begin"/>
        </w:r>
        <w:r w:rsidR="009039FC" w:rsidRPr="009039FC">
          <w:rPr>
            <w:noProof/>
          </w:rPr>
          <w:instrText xml:space="preserve"> PAGEREF _Toc146512311 \h </w:instrText>
        </w:r>
        <w:r w:rsidR="009039FC" w:rsidRPr="009039FC">
          <w:rPr>
            <w:noProof/>
          </w:rPr>
        </w:r>
        <w:r w:rsidR="009039FC" w:rsidRPr="009039FC">
          <w:rPr>
            <w:noProof/>
          </w:rPr>
          <w:fldChar w:fldCharType="separate"/>
        </w:r>
        <w:r w:rsidR="009039FC" w:rsidRPr="009039FC">
          <w:rPr>
            <w:noProof/>
          </w:rPr>
          <w:t>84</w:t>
        </w:r>
        <w:r w:rsidR="009039FC" w:rsidRPr="009039FC">
          <w:rPr>
            <w:noProof/>
          </w:rPr>
          <w:fldChar w:fldCharType="end"/>
        </w:r>
      </w:hyperlink>
    </w:p>
    <w:p w14:paraId="452D8159" w14:textId="16441702" w:rsidR="009039FC" w:rsidRPr="009039FC" w:rsidRDefault="009D24C8">
      <w:pPr>
        <w:pStyle w:val="TOC3"/>
        <w:rPr>
          <w:rFonts w:asciiTheme="minorHAnsi" w:eastAsiaTheme="minorEastAsia" w:hAnsiTheme="minorHAnsi" w:cstheme="minorBidi"/>
          <w:noProof/>
          <w:sz w:val="22"/>
          <w:szCs w:val="22"/>
        </w:rPr>
      </w:pPr>
      <w:hyperlink w:anchor="_Toc146512312" w:history="1">
        <w:r w:rsidR="009039FC" w:rsidRPr="009039FC">
          <w:rPr>
            <w:rStyle w:val="Hyperlink"/>
            <w:noProof/>
          </w:rPr>
          <w:t>4.2.60</w:t>
        </w:r>
        <w:r w:rsidR="009039FC" w:rsidRPr="009039FC">
          <w:rPr>
            <w:rFonts w:asciiTheme="minorHAnsi" w:eastAsiaTheme="minorEastAsia" w:hAnsiTheme="minorHAnsi" w:cstheme="minorBidi"/>
            <w:noProof/>
            <w:sz w:val="22"/>
            <w:szCs w:val="22"/>
          </w:rPr>
          <w:tab/>
        </w:r>
        <w:r w:rsidR="009039FC" w:rsidRPr="009039FC">
          <w:rPr>
            <w:rStyle w:val="Hyperlink"/>
            <w:noProof/>
          </w:rPr>
          <w:t>Status (99) (option)</w:t>
        </w:r>
        <w:r w:rsidR="009039FC" w:rsidRPr="009039FC">
          <w:rPr>
            <w:noProof/>
          </w:rPr>
          <w:tab/>
        </w:r>
        <w:r w:rsidR="009039FC" w:rsidRPr="009039FC">
          <w:rPr>
            <w:noProof/>
          </w:rPr>
          <w:fldChar w:fldCharType="begin"/>
        </w:r>
        <w:r w:rsidR="009039FC" w:rsidRPr="009039FC">
          <w:rPr>
            <w:noProof/>
          </w:rPr>
          <w:instrText xml:space="preserve"> PAGEREF _Toc146512312 \h </w:instrText>
        </w:r>
        <w:r w:rsidR="009039FC" w:rsidRPr="009039FC">
          <w:rPr>
            <w:noProof/>
          </w:rPr>
        </w:r>
        <w:r w:rsidR="009039FC" w:rsidRPr="009039FC">
          <w:rPr>
            <w:noProof/>
          </w:rPr>
          <w:fldChar w:fldCharType="separate"/>
        </w:r>
        <w:r w:rsidR="009039FC" w:rsidRPr="009039FC">
          <w:rPr>
            <w:noProof/>
          </w:rPr>
          <w:t>85</w:t>
        </w:r>
        <w:r w:rsidR="009039FC" w:rsidRPr="009039FC">
          <w:rPr>
            <w:noProof/>
          </w:rPr>
          <w:fldChar w:fldCharType="end"/>
        </w:r>
      </w:hyperlink>
    </w:p>
    <w:p w14:paraId="7DC80034" w14:textId="62CB2E86" w:rsidR="009039FC" w:rsidRPr="009039FC" w:rsidRDefault="009D24C8">
      <w:pPr>
        <w:pStyle w:val="TOC3"/>
        <w:rPr>
          <w:rFonts w:asciiTheme="minorHAnsi" w:eastAsiaTheme="minorEastAsia" w:hAnsiTheme="minorHAnsi" w:cstheme="minorBidi"/>
          <w:noProof/>
          <w:sz w:val="22"/>
          <w:szCs w:val="22"/>
        </w:rPr>
      </w:pPr>
      <w:hyperlink w:anchor="_Toc146512313" w:history="1">
        <w:r w:rsidR="009039FC" w:rsidRPr="009039FC">
          <w:rPr>
            <w:rStyle w:val="Hyperlink"/>
            <w:noProof/>
          </w:rPr>
          <w:t>4.2.61</w:t>
        </w:r>
        <w:r w:rsidR="009039FC" w:rsidRPr="009039FC">
          <w:rPr>
            <w:rFonts w:asciiTheme="minorHAnsi" w:eastAsiaTheme="minorEastAsia" w:hAnsiTheme="minorHAnsi" w:cstheme="minorBidi"/>
            <w:noProof/>
            <w:sz w:val="22"/>
            <w:szCs w:val="22"/>
          </w:rPr>
          <w:tab/>
        </w:r>
        <w:r w:rsidR="009039FC" w:rsidRPr="009039FC">
          <w:rPr>
            <w:rStyle w:val="Hyperlink"/>
            <w:noProof/>
          </w:rPr>
          <w:t>Reject telegram (100)</w:t>
        </w:r>
        <w:r w:rsidR="009039FC" w:rsidRPr="009039FC">
          <w:rPr>
            <w:noProof/>
          </w:rPr>
          <w:tab/>
        </w:r>
        <w:r w:rsidR="009039FC" w:rsidRPr="009039FC">
          <w:rPr>
            <w:noProof/>
          </w:rPr>
          <w:fldChar w:fldCharType="begin"/>
        </w:r>
        <w:r w:rsidR="009039FC" w:rsidRPr="009039FC">
          <w:rPr>
            <w:noProof/>
          </w:rPr>
          <w:instrText xml:space="preserve"> PAGEREF _Toc146512313 \h </w:instrText>
        </w:r>
        <w:r w:rsidR="009039FC" w:rsidRPr="009039FC">
          <w:rPr>
            <w:noProof/>
          </w:rPr>
        </w:r>
        <w:r w:rsidR="009039FC" w:rsidRPr="009039FC">
          <w:rPr>
            <w:noProof/>
          </w:rPr>
          <w:fldChar w:fldCharType="separate"/>
        </w:r>
        <w:r w:rsidR="009039FC" w:rsidRPr="009039FC">
          <w:rPr>
            <w:noProof/>
          </w:rPr>
          <w:t>87</w:t>
        </w:r>
        <w:r w:rsidR="009039FC" w:rsidRPr="009039FC">
          <w:rPr>
            <w:noProof/>
          </w:rPr>
          <w:fldChar w:fldCharType="end"/>
        </w:r>
      </w:hyperlink>
    </w:p>
    <w:p w14:paraId="7CBCD907" w14:textId="55DFCE95" w:rsidR="009039FC" w:rsidRPr="009039FC" w:rsidRDefault="009D24C8">
      <w:pPr>
        <w:pStyle w:val="TOC1"/>
        <w:rPr>
          <w:rFonts w:asciiTheme="minorHAnsi" w:eastAsiaTheme="minorEastAsia" w:hAnsiTheme="minorHAnsi" w:cstheme="minorBidi"/>
          <w:caps w:val="0"/>
          <w:noProof/>
          <w:sz w:val="22"/>
          <w:szCs w:val="22"/>
        </w:rPr>
      </w:pPr>
      <w:hyperlink w:anchor="_Toc146512314" w:history="1">
        <w:r w:rsidR="009039FC" w:rsidRPr="009039FC">
          <w:rPr>
            <w:rStyle w:val="Hyperlink"/>
            <w:noProof/>
          </w:rPr>
          <w:t>5.</w:t>
        </w:r>
        <w:r w:rsidR="009039FC" w:rsidRPr="009039FC">
          <w:rPr>
            <w:rFonts w:asciiTheme="minorHAnsi" w:eastAsiaTheme="minorEastAsia" w:hAnsiTheme="minorHAnsi" w:cstheme="minorBidi"/>
            <w:caps w:val="0"/>
            <w:noProof/>
            <w:sz w:val="22"/>
            <w:szCs w:val="22"/>
          </w:rPr>
          <w:tab/>
        </w:r>
        <w:r w:rsidR="009039FC" w:rsidRPr="009039FC">
          <w:rPr>
            <w:rStyle w:val="Hyperlink"/>
            <w:noProof/>
          </w:rPr>
          <w:t>Telegram Layout and Scenarios</w:t>
        </w:r>
        <w:r w:rsidR="009039FC" w:rsidRPr="009039FC">
          <w:rPr>
            <w:noProof/>
          </w:rPr>
          <w:tab/>
        </w:r>
        <w:r w:rsidR="009039FC" w:rsidRPr="009039FC">
          <w:rPr>
            <w:noProof/>
          </w:rPr>
          <w:fldChar w:fldCharType="begin"/>
        </w:r>
        <w:r w:rsidR="009039FC" w:rsidRPr="009039FC">
          <w:rPr>
            <w:noProof/>
          </w:rPr>
          <w:instrText xml:space="preserve"> PAGEREF _Toc146512314 \h </w:instrText>
        </w:r>
        <w:r w:rsidR="009039FC" w:rsidRPr="009039FC">
          <w:rPr>
            <w:noProof/>
          </w:rPr>
        </w:r>
        <w:r w:rsidR="009039FC" w:rsidRPr="009039FC">
          <w:rPr>
            <w:noProof/>
          </w:rPr>
          <w:fldChar w:fldCharType="separate"/>
        </w:r>
        <w:r w:rsidR="009039FC" w:rsidRPr="009039FC">
          <w:rPr>
            <w:noProof/>
          </w:rPr>
          <w:t>88</w:t>
        </w:r>
        <w:r w:rsidR="009039FC" w:rsidRPr="009039FC">
          <w:rPr>
            <w:noProof/>
          </w:rPr>
          <w:fldChar w:fldCharType="end"/>
        </w:r>
      </w:hyperlink>
    </w:p>
    <w:p w14:paraId="73DED168" w14:textId="19429637" w:rsidR="009039FC" w:rsidRPr="009039FC" w:rsidRDefault="009D24C8">
      <w:pPr>
        <w:pStyle w:val="TOC2"/>
        <w:rPr>
          <w:rFonts w:asciiTheme="minorHAnsi" w:eastAsiaTheme="minorEastAsia" w:hAnsiTheme="minorHAnsi" w:cstheme="minorBidi"/>
          <w:caps w:val="0"/>
          <w:noProof/>
          <w:sz w:val="22"/>
          <w:szCs w:val="22"/>
        </w:rPr>
      </w:pPr>
      <w:hyperlink w:anchor="_Toc146512315" w:history="1">
        <w:r w:rsidR="009039FC" w:rsidRPr="009039FC">
          <w:rPr>
            <w:rStyle w:val="Hyperlink"/>
            <w:noProof/>
          </w:rPr>
          <w:t>5.1</w:t>
        </w:r>
        <w:r w:rsidR="009039FC" w:rsidRPr="009039FC">
          <w:rPr>
            <w:rFonts w:asciiTheme="minorHAnsi" w:eastAsiaTheme="minorEastAsia" w:hAnsiTheme="minorHAnsi" w:cstheme="minorBidi"/>
            <w:caps w:val="0"/>
            <w:noProof/>
            <w:sz w:val="22"/>
            <w:szCs w:val="22"/>
          </w:rPr>
          <w:tab/>
        </w:r>
        <w:r w:rsidR="009039FC" w:rsidRPr="009039FC">
          <w:rPr>
            <w:rStyle w:val="Hyperlink"/>
            <w:noProof/>
          </w:rPr>
          <w:t>Telegram Layout</w:t>
        </w:r>
        <w:r w:rsidR="009039FC" w:rsidRPr="009039FC">
          <w:rPr>
            <w:noProof/>
          </w:rPr>
          <w:tab/>
        </w:r>
        <w:r w:rsidR="009039FC" w:rsidRPr="009039FC">
          <w:rPr>
            <w:noProof/>
          </w:rPr>
          <w:fldChar w:fldCharType="begin"/>
        </w:r>
        <w:r w:rsidR="009039FC" w:rsidRPr="009039FC">
          <w:rPr>
            <w:noProof/>
          </w:rPr>
          <w:instrText xml:space="preserve"> PAGEREF _Toc146512315 \h </w:instrText>
        </w:r>
        <w:r w:rsidR="009039FC" w:rsidRPr="009039FC">
          <w:rPr>
            <w:noProof/>
          </w:rPr>
        </w:r>
        <w:r w:rsidR="009039FC" w:rsidRPr="009039FC">
          <w:rPr>
            <w:noProof/>
          </w:rPr>
          <w:fldChar w:fldCharType="separate"/>
        </w:r>
        <w:r w:rsidR="009039FC" w:rsidRPr="009039FC">
          <w:rPr>
            <w:noProof/>
          </w:rPr>
          <w:t>88</w:t>
        </w:r>
        <w:r w:rsidR="009039FC" w:rsidRPr="009039FC">
          <w:rPr>
            <w:noProof/>
          </w:rPr>
          <w:fldChar w:fldCharType="end"/>
        </w:r>
      </w:hyperlink>
    </w:p>
    <w:p w14:paraId="46148A54" w14:textId="4D6675AC" w:rsidR="009039FC" w:rsidRPr="009039FC" w:rsidRDefault="009D24C8">
      <w:pPr>
        <w:pStyle w:val="TOC3"/>
        <w:rPr>
          <w:rFonts w:asciiTheme="minorHAnsi" w:eastAsiaTheme="minorEastAsia" w:hAnsiTheme="minorHAnsi" w:cstheme="minorBidi"/>
          <w:noProof/>
          <w:sz w:val="22"/>
          <w:szCs w:val="22"/>
        </w:rPr>
      </w:pPr>
      <w:hyperlink w:anchor="_Toc146512316" w:history="1">
        <w:r w:rsidR="009039FC" w:rsidRPr="009039FC">
          <w:rPr>
            <w:rStyle w:val="Hyperlink"/>
            <w:noProof/>
          </w:rPr>
          <w:t>5.1.1</w:t>
        </w:r>
        <w:r w:rsidR="009039FC" w:rsidRPr="009039FC">
          <w:rPr>
            <w:rFonts w:asciiTheme="minorHAnsi" w:eastAsiaTheme="minorEastAsia" w:hAnsiTheme="minorHAnsi" w:cstheme="minorBidi"/>
            <w:noProof/>
            <w:sz w:val="22"/>
            <w:szCs w:val="22"/>
          </w:rPr>
          <w:tab/>
        </w:r>
        <w:r w:rsidR="009039FC" w:rsidRPr="009039FC">
          <w:rPr>
            <w:rStyle w:val="Hyperlink"/>
            <w:noProof/>
          </w:rPr>
          <w:t>Telegram layout – Protocol version 3</w:t>
        </w:r>
        <w:r w:rsidR="009039FC" w:rsidRPr="009039FC">
          <w:rPr>
            <w:noProof/>
          </w:rPr>
          <w:tab/>
        </w:r>
        <w:r w:rsidR="009039FC" w:rsidRPr="009039FC">
          <w:rPr>
            <w:noProof/>
          </w:rPr>
          <w:fldChar w:fldCharType="begin"/>
        </w:r>
        <w:r w:rsidR="009039FC" w:rsidRPr="009039FC">
          <w:rPr>
            <w:noProof/>
          </w:rPr>
          <w:instrText xml:space="preserve"> PAGEREF _Toc146512316 \h </w:instrText>
        </w:r>
        <w:r w:rsidR="009039FC" w:rsidRPr="009039FC">
          <w:rPr>
            <w:noProof/>
          </w:rPr>
        </w:r>
        <w:r w:rsidR="009039FC" w:rsidRPr="009039FC">
          <w:rPr>
            <w:noProof/>
          </w:rPr>
          <w:fldChar w:fldCharType="separate"/>
        </w:r>
        <w:r w:rsidR="009039FC" w:rsidRPr="009039FC">
          <w:rPr>
            <w:noProof/>
          </w:rPr>
          <w:t>88</w:t>
        </w:r>
        <w:r w:rsidR="009039FC" w:rsidRPr="009039FC">
          <w:rPr>
            <w:noProof/>
          </w:rPr>
          <w:fldChar w:fldCharType="end"/>
        </w:r>
      </w:hyperlink>
    </w:p>
    <w:p w14:paraId="1D0B829F" w14:textId="23D3ED31" w:rsidR="009039FC" w:rsidRPr="009039FC" w:rsidRDefault="009D24C8">
      <w:pPr>
        <w:pStyle w:val="TOC3"/>
        <w:rPr>
          <w:rFonts w:asciiTheme="minorHAnsi" w:eastAsiaTheme="minorEastAsia" w:hAnsiTheme="minorHAnsi" w:cstheme="minorBidi"/>
          <w:noProof/>
          <w:sz w:val="22"/>
          <w:szCs w:val="22"/>
        </w:rPr>
      </w:pPr>
      <w:hyperlink w:anchor="_Toc146512317" w:history="1">
        <w:r w:rsidR="009039FC" w:rsidRPr="009039FC">
          <w:rPr>
            <w:rStyle w:val="Hyperlink"/>
            <w:noProof/>
          </w:rPr>
          <w:t>5.1.2</w:t>
        </w:r>
        <w:r w:rsidR="009039FC" w:rsidRPr="009039FC">
          <w:rPr>
            <w:rFonts w:asciiTheme="minorHAnsi" w:eastAsiaTheme="minorEastAsia" w:hAnsiTheme="minorHAnsi" w:cstheme="minorBidi"/>
            <w:noProof/>
            <w:sz w:val="22"/>
            <w:szCs w:val="22"/>
          </w:rPr>
          <w:tab/>
        </w:r>
        <w:r w:rsidR="009039FC" w:rsidRPr="009039FC">
          <w:rPr>
            <w:rStyle w:val="Hyperlink"/>
            <w:noProof/>
          </w:rPr>
          <w:t>Telegram layout – Protocol version 4</w:t>
        </w:r>
        <w:r w:rsidR="009039FC" w:rsidRPr="009039FC">
          <w:rPr>
            <w:noProof/>
          </w:rPr>
          <w:tab/>
        </w:r>
        <w:r w:rsidR="009039FC" w:rsidRPr="009039FC">
          <w:rPr>
            <w:noProof/>
          </w:rPr>
          <w:fldChar w:fldCharType="begin"/>
        </w:r>
        <w:r w:rsidR="009039FC" w:rsidRPr="009039FC">
          <w:rPr>
            <w:noProof/>
          </w:rPr>
          <w:instrText xml:space="preserve"> PAGEREF _Toc146512317 \h </w:instrText>
        </w:r>
        <w:r w:rsidR="009039FC" w:rsidRPr="009039FC">
          <w:rPr>
            <w:noProof/>
          </w:rPr>
        </w:r>
        <w:r w:rsidR="009039FC" w:rsidRPr="009039FC">
          <w:rPr>
            <w:noProof/>
          </w:rPr>
          <w:fldChar w:fldCharType="separate"/>
        </w:r>
        <w:r w:rsidR="009039FC" w:rsidRPr="009039FC">
          <w:rPr>
            <w:noProof/>
          </w:rPr>
          <w:t>90</w:t>
        </w:r>
        <w:r w:rsidR="009039FC" w:rsidRPr="009039FC">
          <w:rPr>
            <w:noProof/>
          </w:rPr>
          <w:fldChar w:fldCharType="end"/>
        </w:r>
      </w:hyperlink>
    </w:p>
    <w:p w14:paraId="5D9ED9E3" w14:textId="4407AB06" w:rsidR="009039FC" w:rsidRPr="009039FC" w:rsidRDefault="009D24C8">
      <w:pPr>
        <w:pStyle w:val="TOC2"/>
        <w:rPr>
          <w:rFonts w:asciiTheme="minorHAnsi" w:eastAsiaTheme="minorEastAsia" w:hAnsiTheme="minorHAnsi" w:cstheme="minorBidi"/>
          <w:caps w:val="0"/>
          <w:noProof/>
          <w:sz w:val="22"/>
          <w:szCs w:val="22"/>
        </w:rPr>
      </w:pPr>
      <w:hyperlink w:anchor="_Toc146512318" w:history="1">
        <w:r w:rsidR="009039FC" w:rsidRPr="009039FC">
          <w:rPr>
            <w:rStyle w:val="Hyperlink"/>
            <w:noProof/>
          </w:rPr>
          <w:t>5.2</w:t>
        </w:r>
        <w:r w:rsidR="009039FC" w:rsidRPr="009039FC">
          <w:rPr>
            <w:rFonts w:asciiTheme="minorHAnsi" w:eastAsiaTheme="minorEastAsia" w:hAnsiTheme="minorHAnsi" w:cstheme="minorBidi"/>
            <w:caps w:val="0"/>
            <w:noProof/>
            <w:sz w:val="22"/>
            <w:szCs w:val="22"/>
          </w:rPr>
          <w:tab/>
        </w:r>
        <w:r w:rsidR="009039FC" w:rsidRPr="009039FC">
          <w:rPr>
            <w:rStyle w:val="Hyperlink"/>
            <w:noProof/>
          </w:rPr>
          <w:t>Telegram Scenarios for Normal Operation</w:t>
        </w:r>
        <w:r w:rsidR="009039FC" w:rsidRPr="009039FC">
          <w:rPr>
            <w:noProof/>
          </w:rPr>
          <w:tab/>
        </w:r>
        <w:r w:rsidR="009039FC" w:rsidRPr="009039FC">
          <w:rPr>
            <w:noProof/>
          </w:rPr>
          <w:fldChar w:fldCharType="begin"/>
        </w:r>
        <w:r w:rsidR="009039FC" w:rsidRPr="009039FC">
          <w:rPr>
            <w:noProof/>
          </w:rPr>
          <w:instrText xml:space="preserve"> PAGEREF _Toc146512318 \h </w:instrText>
        </w:r>
        <w:r w:rsidR="009039FC" w:rsidRPr="009039FC">
          <w:rPr>
            <w:noProof/>
          </w:rPr>
        </w:r>
        <w:r w:rsidR="009039FC" w:rsidRPr="009039FC">
          <w:rPr>
            <w:noProof/>
          </w:rPr>
          <w:fldChar w:fldCharType="separate"/>
        </w:r>
        <w:r w:rsidR="009039FC" w:rsidRPr="009039FC">
          <w:rPr>
            <w:noProof/>
          </w:rPr>
          <w:t>91</w:t>
        </w:r>
        <w:r w:rsidR="009039FC" w:rsidRPr="009039FC">
          <w:rPr>
            <w:noProof/>
          </w:rPr>
          <w:fldChar w:fldCharType="end"/>
        </w:r>
      </w:hyperlink>
    </w:p>
    <w:p w14:paraId="3219C849" w14:textId="2A710379" w:rsidR="009039FC" w:rsidRPr="009039FC" w:rsidRDefault="009D24C8">
      <w:pPr>
        <w:pStyle w:val="TOC3"/>
        <w:rPr>
          <w:rFonts w:asciiTheme="minorHAnsi" w:eastAsiaTheme="minorEastAsia" w:hAnsiTheme="minorHAnsi" w:cstheme="minorBidi"/>
          <w:noProof/>
          <w:sz w:val="22"/>
          <w:szCs w:val="22"/>
        </w:rPr>
      </w:pPr>
      <w:hyperlink w:anchor="_Toc146512319" w:history="1">
        <w:r w:rsidR="009039FC" w:rsidRPr="009039FC">
          <w:rPr>
            <w:rStyle w:val="Hyperlink"/>
            <w:noProof/>
          </w:rPr>
          <w:t>5.2.1</w:t>
        </w:r>
        <w:r w:rsidR="009039FC" w:rsidRPr="009039FC">
          <w:rPr>
            <w:rFonts w:asciiTheme="minorHAnsi" w:eastAsiaTheme="minorEastAsia" w:hAnsiTheme="minorHAnsi" w:cstheme="minorBidi"/>
            <w:noProof/>
            <w:sz w:val="22"/>
            <w:szCs w:val="22"/>
          </w:rPr>
          <w:tab/>
        </w:r>
        <w:r w:rsidR="009039FC" w:rsidRPr="009039FC">
          <w:rPr>
            <w:rStyle w:val="Hyperlink"/>
            <w:noProof/>
          </w:rPr>
          <w:t>Reset/synchronisation scenarios</w:t>
        </w:r>
        <w:r w:rsidR="009039FC" w:rsidRPr="009039FC">
          <w:rPr>
            <w:noProof/>
          </w:rPr>
          <w:tab/>
        </w:r>
        <w:r w:rsidR="009039FC" w:rsidRPr="009039FC">
          <w:rPr>
            <w:noProof/>
          </w:rPr>
          <w:fldChar w:fldCharType="begin"/>
        </w:r>
        <w:r w:rsidR="009039FC" w:rsidRPr="009039FC">
          <w:rPr>
            <w:noProof/>
          </w:rPr>
          <w:instrText xml:space="preserve"> PAGEREF _Toc146512319 \h </w:instrText>
        </w:r>
        <w:r w:rsidR="009039FC" w:rsidRPr="009039FC">
          <w:rPr>
            <w:noProof/>
          </w:rPr>
        </w:r>
        <w:r w:rsidR="009039FC" w:rsidRPr="009039FC">
          <w:rPr>
            <w:noProof/>
          </w:rPr>
          <w:fldChar w:fldCharType="separate"/>
        </w:r>
        <w:r w:rsidR="009039FC" w:rsidRPr="009039FC">
          <w:rPr>
            <w:noProof/>
          </w:rPr>
          <w:t>91</w:t>
        </w:r>
        <w:r w:rsidR="009039FC" w:rsidRPr="009039FC">
          <w:rPr>
            <w:noProof/>
          </w:rPr>
          <w:fldChar w:fldCharType="end"/>
        </w:r>
      </w:hyperlink>
    </w:p>
    <w:p w14:paraId="222564CC" w14:textId="35023BB6" w:rsidR="009039FC" w:rsidRPr="009039FC" w:rsidRDefault="009D24C8">
      <w:pPr>
        <w:pStyle w:val="TOC4"/>
        <w:rPr>
          <w:rFonts w:asciiTheme="minorHAnsi" w:eastAsiaTheme="minorEastAsia" w:hAnsiTheme="minorHAnsi" w:cstheme="minorBidi"/>
          <w:noProof/>
          <w:sz w:val="22"/>
          <w:szCs w:val="22"/>
        </w:rPr>
      </w:pPr>
      <w:hyperlink w:anchor="_Toc146512320" w:history="1">
        <w:r w:rsidR="009039FC" w:rsidRPr="009039FC">
          <w:rPr>
            <w:rStyle w:val="Hyperlink"/>
            <w:noProof/>
          </w:rPr>
          <w:t>5.2.1.1</w:t>
        </w:r>
        <w:r w:rsidR="009039FC" w:rsidRPr="009039FC">
          <w:rPr>
            <w:rFonts w:asciiTheme="minorHAnsi" w:eastAsiaTheme="minorEastAsia" w:hAnsiTheme="minorHAnsi" w:cstheme="minorBidi"/>
            <w:noProof/>
            <w:sz w:val="22"/>
            <w:szCs w:val="22"/>
          </w:rPr>
          <w:tab/>
        </w:r>
        <w:r w:rsidR="009039FC" w:rsidRPr="009039FC">
          <w:rPr>
            <w:rStyle w:val="Hyperlink"/>
            <w:noProof/>
          </w:rPr>
          <w:t>CSC/Host start-up – carrier data are downloaded</w:t>
        </w:r>
        <w:r w:rsidR="009039FC" w:rsidRPr="009039FC">
          <w:rPr>
            <w:noProof/>
          </w:rPr>
          <w:tab/>
        </w:r>
        <w:r w:rsidR="009039FC" w:rsidRPr="009039FC">
          <w:rPr>
            <w:noProof/>
          </w:rPr>
          <w:fldChar w:fldCharType="begin"/>
        </w:r>
        <w:r w:rsidR="009039FC" w:rsidRPr="009039FC">
          <w:rPr>
            <w:noProof/>
          </w:rPr>
          <w:instrText xml:space="preserve"> PAGEREF _Toc146512320 \h </w:instrText>
        </w:r>
        <w:r w:rsidR="009039FC" w:rsidRPr="009039FC">
          <w:rPr>
            <w:noProof/>
          </w:rPr>
        </w:r>
        <w:r w:rsidR="009039FC" w:rsidRPr="009039FC">
          <w:rPr>
            <w:noProof/>
          </w:rPr>
          <w:fldChar w:fldCharType="separate"/>
        </w:r>
        <w:r w:rsidR="009039FC" w:rsidRPr="009039FC">
          <w:rPr>
            <w:noProof/>
          </w:rPr>
          <w:t>92</w:t>
        </w:r>
        <w:r w:rsidR="009039FC" w:rsidRPr="009039FC">
          <w:rPr>
            <w:noProof/>
          </w:rPr>
          <w:fldChar w:fldCharType="end"/>
        </w:r>
      </w:hyperlink>
    </w:p>
    <w:p w14:paraId="0F98BC81" w14:textId="765E3A11" w:rsidR="009039FC" w:rsidRPr="009039FC" w:rsidRDefault="009D24C8">
      <w:pPr>
        <w:pStyle w:val="TOC4"/>
        <w:rPr>
          <w:rFonts w:asciiTheme="minorHAnsi" w:eastAsiaTheme="minorEastAsia" w:hAnsiTheme="minorHAnsi" w:cstheme="minorBidi"/>
          <w:noProof/>
          <w:sz w:val="22"/>
          <w:szCs w:val="22"/>
        </w:rPr>
      </w:pPr>
      <w:hyperlink w:anchor="_Toc146512321" w:history="1">
        <w:r w:rsidR="009039FC" w:rsidRPr="009039FC">
          <w:rPr>
            <w:rStyle w:val="Hyperlink"/>
            <w:noProof/>
          </w:rPr>
          <w:t>5.2.1.2</w:t>
        </w:r>
        <w:r w:rsidR="009039FC" w:rsidRPr="009039FC">
          <w:rPr>
            <w:rFonts w:asciiTheme="minorHAnsi" w:eastAsiaTheme="minorEastAsia" w:hAnsiTheme="minorHAnsi" w:cstheme="minorBidi"/>
            <w:noProof/>
            <w:sz w:val="22"/>
            <w:szCs w:val="22"/>
          </w:rPr>
          <w:tab/>
        </w:r>
        <w:r w:rsidR="009039FC" w:rsidRPr="009039FC">
          <w:rPr>
            <w:rStyle w:val="Hyperlink"/>
            <w:noProof/>
          </w:rPr>
          <w:t>CSC/Host start-up – no carrier data are downloaded</w:t>
        </w:r>
        <w:r w:rsidR="009039FC" w:rsidRPr="009039FC">
          <w:rPr>
            <w:noProof/>
          </w:rPr>
          <w:tab/>
        </w:r>
        <w:r w:rsidR="009039FC" w:rsidRPr="009039FC">
          <w:rPr>
            <w:noProof/>
          </w:rPr>
          <w:fldChar w:fldCharType="begin"/>
        </w:r>
        <w:r w:rsidR="009039FC" w:rsidRPr="009039FC">
          <w:rPr>
            <w:noProof/>
          </w:rPr>
          <w:instrText xml:space="preserve"> PAGEREF _Toc146512321 \h </w:instrText>
        </w:r>
        <w:r w:rsidR="009039FC" w:rsidRPr="009039FC">
          <w:rPr>
            <w:noProof/>
          </w:rPr>
        </w:r>
        <w:r w:rsidR="009039FC" w:rsidRPr="009039FC">
          <w:rPr>
            <w:noProof/>
          </w:rPr>
          <w:fldChar w:fldCharType="separate"/>
        </w:r>
        <w:r w:rsidR="009039FC" w:rsidRPr="009039FC">
          <w:rPr>
            <w:noProof/>
          </w:rPr>
          <w:t>93</w:t>
        </w:r>
        <w:r w:rsidR="009039FC" w:rsidRPr="009039FC">
          <w:rPr>
            <w:noProof/>
          </w:rPr>
          <w:fldChar w:fldCharType="end"/>
        </w:r>
      </w:hyperlink>
    </w:p>
    <w:p w14:paraId="718464E5" w14:textId="71C1595B" w:rsidR="009039FC" w:rsidRPr="009039FC" w:rsidRDefault="009D24C8">
      <w:pPr>
        <w:pStyle w:val="TOC4"/>
        <w:rPr>
          <w:rFonts w:asciiTheme="minorHAnsi" w:eastAsiaTheme="minorEastAsia" w:hAnsiTheme="minorHAnsi" w:cstheme="minorBidi"/>
          <w:noProof/>
          <w:sz w:val="22"/>
          <w:szCs w:val="22"/>
        </w:rPr>
      </w:pPr>
      <w:hyperlink w:anchor="_Toc146512322" w:history="1">
        <w:r w:rsidR="009039FC" w:rsidRPr="009039FC">
          <w:rPr>
            <w:rStyle w:val="Hyperlink"/>
            <w:noProof/>
          </w:rPr>
          <w:t>5.2.1.3</w:t>
        </w:r>
        <w:r w:rsidR="009039FC" w:rsidRPr="009039FC">
          <w:rPr>
            <w:rFonts w:asciiTheme="minorHAnsi" w:eastAsiaTheme="minorEastAsia" w:hAnsiTheme="minorHAnsi" w:cstheme="minorBidi"/>
            <w:noProof/>
            <w:sz w:val="22"/>
            <w:szCs w:val="22"/>
          </w:rPr>
          <w:tab/>
        </w:r>
        <w:r w:rsidR="009039FC" w:rsidRPr="009039FC">
          <w:rPr>
            <w:rStyle w:val="Hyperlink"/>
            <w:noProof/>
          </w:rPr>
          <w:t>CMC start-up</w:t>
        </w:r>
        <w:r w:rsidR="009039FC" w:rsidRPr="009039FC">
          <w:rPr>
            <w:noProof/>
          </w:rPr>
          <w:tab/>
        </w:r>
        <w:r w:rsidR="009039FC" w:rsidRPr="009039FC">
          <w:rPr>
            <w:noProof/>
          </w:rPr>
          <w:fldChar w:fldCharType="begin"/>
        </w:r>
        <w:r w:rsidR="009039FC" w:rsidRPr="009039FC">
          <w:rPr>
            <w:noProof/>
          </w:rPr>
          <w:instrText xml:space="preserve"> PAGEREF _Toc146512322 \h </w:instrText>
        </w:r>
        <w:r w:rsidR="009039FC" w:rsidRPr="009039FC">
          <w:rPr>
            <w:noProof/>
          </w:rPr>
        </w:r>
        <w:r w:rsidR="009039FC" w:rsidRPr="009039FC">
          <w:rPr>
            <w:noProof/>
          </w:rPr>
          <w:fldChar w:fldCharType="separate"/>
        </w:r>
        <w:r w:rsidR="009039FC" w:rsidRPr="009039FC">
          <w:rPr>
            <w:noProof/>
          </w:rPr>
          <w:t>94</w:t>
        </w:r>
        <w:r w:rsidR="009039FC" w:rsidRPr="009039FC">
          <w:rPr>
            <w:noProof/>
          </w:rPr>
          <w:fldChar w:fldCharType="end"/>
        </w:r>
      </w:hyperlink>
    </w:p>
    <w:p w14:paraId="7F1FA2B1" w14:textId="1CFA7F2E" w:rsidR="009039FC" w:rsidRPr="009039FC" w:rsidRDefault="009D24C8">
      <w:pPr>
        <w:pStyle w:val="TOC4"/>
        <w:rPr>
          <w:rFonts w:asciiTheme="minorHAnsi" w:eastAsiaTheme="minorEastAsia" w:hAnsiTheme="minorHAnsi" w:cstheme="minorBidi"/>
          <w:noProof/>
          <w:sz w:val="22"/>
          <w:szCs w:val="22"/>
        </w:rPr>
      </w:pPr>
      <w:hyperlink w:anchor="_Toc146512323" w:history="1">
        <w:r w:rsidR="009039FC" w:rsidRPr="009039FC">
          <w:rPr>
            <w:rStyle w:val="Hyperlink"/>
            <w:noProof/>
          </w:rPr>
          <w:t>5.2.1.4</w:t>
        </w:r>
        <w:r w:rsidR="009039FC" w:rsidRPr="009039FC">
          <w:rPr>
            <w:rFonts w:asciiTheme="minorHAnsi" w:eastAsiaTheme="minorEastAsia" w:hAnsiTheme="minorHAnsi" w:cstheme="minorBidi"/>
            <w:noProof/>
            <w:sz w:val="22"/>
            <w:szCs w:val="22"/>
          </w:rPr>
          <w:tab/>
        </w:r>
        <w:r w:rsidR="009039FC" w:rsidRPr="009039FC">
          <w:rPr>
            <w:rStyle w:val="Hyperlink"/>
            <w:noProof/>
          </w:rPr>
          <w:t>CSC hot standby switchover</w:t>
        </w:r>
        <w:r w:rsidR="009039FC" w:rsidRPr="009039FC">
          <w:rPr>
            <w:noProof/>
          </w:rPr>
          <w:tab/>
        </w:r>
        <w:r w:rsidR="009039FC" w:rsidRPr="009039FC">
          <w:rPr>
            <w:noProof/>
          </w:rPr>
          <w:fldChar w:fldCharType="begin"/>
        </w:r>
        <w:r w:rsidR="009039FC" w:rsidRPr="009039FC">
          <w:rPr>
            <w:noProof/>
          </w:rPr>
          <w:instrText xml:space="preserve"> PAGEREF _Toc146512323 \h </w:instrText>
        </w:r>
        <w:r w:rsidR="009039FC" w:rsidRPr="009039FC">
          <w:rPr>
            <w:noProof/>
          </w:rPr>
        </w:r>
        <w:r w:rsidR="009039FC" w:rsidRPr="009039FC">
          <w:rPr>
            <w:noProof/>
          </w:rPr>
          <w:fldChar w:fldCharType="separate"/>
        </w:r>
        <w:r w:rsidR="009039FC" w:rsidRPr="009039FC">
          <w:rPr>
            <w:noProof/>
          </w:rPr>
          <w:t>94</w:t>
        </w:r>
        <w:r w:rsidR="009039FC" w:rsidRPr="009039FC">
          <w:rPr>
            <w:noProof/>
          </w:rPr>
          <w:fldChar w:fldCharType="end"/>
        </w:r>
      </w:hyperlink>
    </w:p>
    <w:p w14:paraId="7BB16A17" w14:textId="49E98D8C" w:rsidR="009039FC" w:rsidRPr="009039FC" w:rsidRDefault="009D24C8">
      <w:pPr>
        <w:pStyle w:val="TOC4"/>
        <w:rPr>
          <w:rFonts w:asciiTheme="minorHAnsi" w:eastAsiaTheme="minorEastAsia" w:hAnsiTheme="minorHAnsi" w:cstheme="minorBidi"/>
          <w:noProof/>
          <w:sz w:val="22"/>
          <w:szCs w:val="22"/>
        </w:rPr>
      </w:pPr>
      <w:hyperlink w:anchor="_Toc146512324" w:history="1">
        <w:r w:rsidR="009039FC" w:rsidRPr="009039FC">
          <w:rPr>
            <w:rStyle w:val="Hyperlink"/>
            <w:noProof/>
          </w:rPr>
          <w:t>5.2.1.5</w:t>
        </w:r>
        <w:r w:rsidR="009039FC" w:rsidRPr="009039FC">
          <w:rPr>
            <w:rFonts w:asciiTheme="minorHAnsi" w:eastAsiaTheme="minorEastAsia" w:hAnsiTheme="minorHAnsi" w:cstheme="minorBidi"/>
            <w:noProof/>
            <w:sz w:val="22"/>
            <w:szCs w:val="22"/>
          </w:rPr>
          <w:tab/>
        </w:r>
        <w:r w:rsidR="009039FC" w:rsidRPr="009039FC">
          <w:rPr>
            <w:rStyle w:val="Hyperlink"/>
            <w:noProof/>
          </w:rPr>
          <w:t>CSC hot standby switchover in a reset sequence</w:t>
        </w:r>
        <w:r w:rsidR="009039FC" w:rsidRPr="009039FC">
          <w:rPr>
            <w:noProof/>
          </w:rPr>
          <w:tab/>
        </w:r>
        <w:r w:rsidR="009039FC" w:rsidRPr="009039FC">
          <w:rPr>
            <w:noProof/>
          </w:rPr>
          <w:fldChar w:fldCharType="begin"/>
        </w:r>
        <w:r w:rsidR="009039FC" w:rsidRPr="009039FC">
          <w:rPr>
            <w:noProof/>
          </w:rPr>
          <w:instrText xml:space="preserve"> PAGEREF _Toc146512324 \h </w:instrText>
        </w:r>
        <w:r w:rsidR="009039FC" w:rsidRPr="009039FC">
          <w:rPr>
            <w:noProof/>
          </w:rPr>
        </w:r>
        <w:r w:rsidR="009039FC" w:rsidRPr="009039FC">
          <w:rPr>
            <w:noProof/>
          </w:rPr>
          <w:fldChar w:fldCharType="separate"/>
        </w:r>
        <w:r w:rsidR="009039FC" w:rsidRPr="009039FC">
          <w:rPr>
            <w:noProof/>
          </w:rPr>
          <w:t>95</w:t>
        </w:r>
        <w:r w:rsidR="009039FC" w:rsidRPr="009039FC">
          <w:rPr>
            <w:noProof/>
          </w:rPr>
          <w:fldChar w:fldCharType="end"/>
        </w:r>
      </w:hyperlink>
    </w:p>
    <w:p w14:paraId="603FF60E" w14:textId="507BF5BC" w:rsidR="009039FC" w:rsidRPr="009039FC" w:rsidRDefault="009D24C8">
      <w:pPr>
        <w:pStyle w:val="TOC3"/>
        <w:rPr>
          <w:rFonts w:asciiTheme="minorHAnsi" w:eastAsiaTheme="minorEastAsia" w:hAnsiTheme="minorHAnsi" w:cstheme="minorBidi"/>
          <w:noProof/>
          <w:sz w:val="22"/>
          <w:szCs w:val="22"/>
        </w:rPr>
      </w:pPr>
      <w:hyperlink w:anchor="_Toc146512325" w:history="1">
        <w:r w:rsidR="009039FC" w:rsidRPr="009039FC">
          <w:rPr>
            <w:rStyle w:val="Hyperlink"/>
            <w:noProof/>
          </w:rPr>
          <w:t>5.2.2</w:t>
        </w:r>
        <w:r w:rsidR="009039FC" w:rsidRPr="009039FC">
          <w:rPr>
            <w:rFonts w:asciiTheme="minorHAnsi" w:eastAsiaTheme="minorEastAsia" w:hAnsiTheme="minorHAnsi" w:cstheme="minorBidi"/>
            <w:noProof/>
            <w:sz w:val="22"/>
            <w:szCs w:val="22"/>
          </w:rPr>
          <w:tab/>
        </w:r>
        <w:r w:rsidR="009039FC" w:rsidRPr="009039FC">
          <w:rPr>
            <w:rStyle w:val="Hyperlink"/>
            <w:noProof/>
          </w:rPr>
          <w:t>Standby state</w:t>
        </w:r>
        <w:r w:rsidR="009039FC" w:rsidRPr="009039FC">
          <w:rPr>
            <w:noProof/>
          </w:rPr>
          <w:tab/>
        </w:r>
        <w:r w:rsidR="009039FC" w:rsidRPr="009039FC">
          <w:rPr>
            <w:noProof/>
          </w:rPr>
          <w:fldChar w:fldCharType="begin"/>
        </w:r>
        <w:r w:rsidR="009039FC" w:rsidRPr="009039FC">
          <w:rPr>
            <w:noProof/>
          </w:rPr>
          <w:instrText xml:space="preserve"> PAGEREF _Toc146512325 \h </w:instrText>
        </w:r>
        <w:r w:rsidR="009039FC" w:rsidRPr="009039FC">
          <w:rPr>
            <w:noProof/>
          </w:rPr>
        </w:r>
        <w:r w:rsidR="009039FC" w:rsidRPr="009039FC">
          <w:rPr>
            <w:noProof/>
          </w:rPr>
          <w:fldChar w:fldCharType="separate"/>
        </w:r>
        <w:r w:rsidR="009039FC" w:rsidRPr="009039FC">
          <w:rPr>
            <w:noProof/>
          </w:rPr>
          <w:t>97</w:t>
        </w:r>
        <w:r w:rsidR="009039FC" w:rsidRPr="009039FC">
          <w:rPr>
            <w:noProof/>
          </w:rPr>
          <w:fldChar w:fldCharType="end"/>
        </w:r>
      </w:hyperlink>
    </w:p>
    <w:p w14:paraId="10CF611D" w14:textId="75EA8985" w:rsidR="009039FC" w:rsidRPr="009039FC" w:rsidRDefault="009D24C8">
      <w:pPr>
        <w:pStyle w:val="TOC3"/>
        <w:rPr>
          <w:rFonts w:asciiTheme="minorHAnsi" w:eastAsiaTheme="minorEastAsia" w:hAnsiTheme="minorHAnsi" w:cstheme="minorBidi"/>
          <w:noProof/>
          <w:sz w:val="22"/>
          <w:szCs w:val="22"/>
        </w:rPr>
      </w:pPr>
      <w:hyperlink w:anchor="_Toc146512326" w:history="1">
        <w:r w:rsidR="009039FC" w:rsidRPr="009039FC">
          <w:rPr>
            <w:rStyle w:val="Hyperlink"/>
            <w:noProof/>
          </w:rPr>
          <w:t>5.2.3</w:t>
        </w:r>
        <w:r w:rsidR="009039FC" w:rsidRPr="009039FC">
          <w:rPr>
            <w:rFonts w:asciiTheme="minorHAnsi" w:eastAsiaTheme="minorEastAsia" w:hAnsiTheme="minorHAnsi" w:cstheme="minorBidi"/>
            <w:noProof/>
            <w:sz w:val="22"/>
            <w:szCs w:val="22"/>
          </w:rPr>
          <w:tab/>
        </w:r>
        <w:r w:rsidR="009039FC" w:rsidRPr="009039FC">
          <w:rPr>
            <w:rStyle w:val="Hyperlink"/>
            <w:noProof/>
          </w:rPr>
          <w:t>Item inducted from induction unit in keyboard mode</w:t>
        </w:r>
        <w:r w:rsidR="009039FC" w:rsidRPr="009039FC">
          <w:rPr>
            <w:noProof/>
          </w:rPr>
          <w:tab/>
        </w:r>
        <w:r w:rsidR="009039FC" w:rsidRPr="009039FC">
          <w:rPr>
            <w:noProof/>
          </w:rPr>
          <w:fldChar w:fldCharType="begin"/>
        </w:r>
        <w:r w:rsidR="009039FC" w:rsidRPr="009039FC">
          <w:rPr>
            <w:noProof/>
          </w:rPr>
          <w:instrText xml:space="preserve"> PAGEREF _Toc146512326 \h </w:instrText>
        </w:r>
        <w:r w:rsidR="009039FC" w:rsidRPr="009039FC">
          <w:rPr>
            <w:noProof/>
          </w:rPr>
        </w:r>
        <w:r w:rsidR="009039FC" w:rsidRPr="009039FC">
          <w:rPr>
            <w:noProof/>
          </w:rPr>
          <w:fldChar w:fldCharType="separate"/>
        </w:r>
        <w:r w:rsidR="009039FC" w:rsidRPr="009039FC">
          <w:rPr>
            <w:noProof/>
          </w:rPr>
          <w:t>97</w:t>
        </w:r>
        <w:r w:rsidR="009039FC" w:rsidRPr="009039FC">
          <w:rPr>
            <w:noProof/>
          </w:rPr>
          <w:fldChar w:fldCharType="end"/>
        </w:r>
      </w:hyperlink>
    </w:p>
    <w:p w14:paraId="7ECD49D5" w14:textId="1E98479F" w:rsidR="009039FC" w:rsidRPr="009039FC" w:rsidRDefault="009D24C8">
      <w:pPr>
        <w:pStyle w:val="TOC3"/>
        <w:rPr>
          <w:rFonts w:asciiTheme="minorHAnsi" w:eastAsiaTheme="minorEastAsia" w:hAnsiTheme="minorHAnsi" w:cstheme="minorBidi"/>
          <w:noProof/>
          <w:sz w:val="22"/>
          <w:szCs w:val="22"/>
        </w:rPr>
      </w:pPr>
      <w:hyperlink w:anchor="_Toc146512327" w:history="1">
        <w:r w:rsidR="009039FC" w:rsidRPr="009039FC">
          <w:rPr>
            <w:rStyle w:val="Hyperlink"/>
            <w:noProof/>
          </w:rPr>
          <w:t>5.2.4</w:t>
        </w:r>
        <w:r w:rsidR="009039FC" w:rsidRPr="009039FC">
          <w:rPr>
            <w:rFonts w:asciiTheme="minorHAnsi" w:eastAsiaTheme="minorEastAsia" w:hAnsiTheme="minorHAnsi" w:cstheme="minorBidi"/>
            <w:noProof/>
            <w:sz w:val="22"/>
            <w:szCs w:val="22"/>
          </w:rPr>
          <w:tab/>
        </w:r>
        <w:r w:rsidR="009039FC" w:rsidRPr="009039FC">
          <w:rPr>
            <w:rStyle w:val="Hyperlink"/>
            <w:noProof/>
          </w:rPr>
          <w:t>Disabled induction unit</w:t>
        </w:r>
        <w:r w:rsidR="009039FC" w:rsidRPr="009039FC">
          <w:rPr>
            <w:noProof/>
          </w:rPr>
          <w:tab/>
        </w:r>
        <w:r w:rsidR="009039FC" w:rsidRPr="009039FC">
          <w:rPr>
            <w:noProof/>
          </w:rPr>
          <w:fldChar w:fldCharType="begin"/>
        </w:r>
        <w:r w:rsidR="009039FC" w:rsidRPr="009039FC">
          <w:rPr>
            <w:noProof/>
          </w:rPr>
          <w:instrText xml:space="preserve"> PAGEREF _Toc146512327 \h </w:instrText>
        </w:r>
        <w:r w:rsidR="009039FC" w:rsidRPr="009039FC">
          <w:rPr>
            <w:noProof/>
          </w:rPr>
        </w:r>
        <w:r w:rsidR="009039FC" w:rsidRPr="009039FC">
          <w:rPr>
            <w:noProof/>
          </w:rPr>
          <w:fldChar w:fldCharType="separate"/>
        </w:r>
        <w:r w:rsidR="009039FC" w:rsidRPr="009039FC">
          <w:rPr>
            <w:noProof/>
          </w:rPr>
          <w:t>98</w:t>
        </w:r>
        <w:r w:rsidR="009039FC" w:rsidRPr="009039FC">
          <w:rPr>
            <w:noProof/>
          </w:rPr>
          <w:fldChar w:fldCharType="end"/>
        </w:r>
      </w:hyperlink>
    </w:p>
    <w:p w14:paraId="24966857" w14:textId="42C3C528" w:rsidR="009039FC" w:rsidRPr="009039FC" w:rsidRDefault="009D24C8">
      <w:pPr>
        <w:pStyle w:val="TOC3"/>
        <w:rPr>
          <w:rFonts w:asciiTheme="minorHAnsi" w:eastAsiaTheme="minorEastAsia" w:hAnsiTheme="minorHAnsi" w:cstheme="minorBidi"/>
          <w:noProof/>
          <w:sz w:val="22"/>
          <w:szCs w:val="22"/>
        </w:rPr>
      </w:pPr>
      <w:hyperlink w:anchor="_Toc146512328" w:history="1">
        <w:r w:rsidR="009039FC" w:rsidRPr="009039FC">
          <w:rPr>
            <w:rStyle w:val="Hyperlink"/>
            <w:noProof/>
          </w:rPr>
          <w:t>5.2.5</w:t>
        </w:r>
        <w:r w:rsidR="009039FC" w:rsidRPr="009039FC">
          <w:rPr>
            <w:rFonts w:asciiTheme="minorHAnsi" w:eastAsiaTheme="minorEastAsia" w:hAnsiTheme="minorHAnsi" w:cstheme="minorBidi"/>
            <w:noProof/>
            <w:sz w:val="22"/>
            <w:szCs w:val="22"/>
          </w:rPr>
          <w:tab/>
        </w:r>
        <w:r w:rsidR="009039FC" w:rsidRPr="009039FC">
          <w:rPr>
            <w:rStyle w:val="Hyperlink"/>
            <w:noProof/>
          </w:rPr>
          <w:t>Item inducted from induction unit – OH scanner after code PEC at induction unit</w:t>
        </w:r>
        <w:r w:rsidR="009039FC" w:rsidRPr="009039FC">
          <w:rPr>
            <w:noProof/>
          </w:rPr>
          <w:tab/>
        </w:r>
        <w:r w:rsidR="009039FC" w:rsidRPr="009039FC">
          <w:rPr>
            <w:noProof/>
          </w:rPr>
          <w:fldChar w:fldCharType="begin"/>
        </w:r>
        <w:r w:rsidR="009039FC" w:rsidRPr="009039FC">
          <w:rPr>
            <w:noProof/>
          </w:rPr>
          <w:instrText xml:space="preserve"> PAGEREF _Toc146512328 \h </w:instrText>
        </w:r>
        <w:r w:rsidR="009039FC" w:rsidRPr="009039FC">
          <w:rPr>
            <w:noProof/>
          </w:rPr>
        </w:r>
        <w:r w:rsidR="009039FC" w:rsidRPr="009039FC">
          <w:rPr>
            <w:noProof/>
          </w:rPr>
          <w:fldChar w:fldCharType="separate"/>
        </w:r>
        <w:r w:rsidR="009039FC" w:rsidRPr="009039FC">
          <w:rPr>
            <w:noProof/>
          </w:rPr>
          <w:t>98</w:t>
        </w:r>
        <w:r w:rsidR="009039FC" w:rsidRPr="009039FC">
          <w:rPr>
            <w:noProof/>
          </w:rPr>
          <w:fldChar w:fldCharType="end"/>
        </w:r>
      </w:hyperlink>
    </w:p>
    <w:p w14:paraId="392DA41A" w14:textId="3BF3F0E9" w:rsidR="009039FC" w:rsidRPr="009039FC" w:rsidRDefault="009D24C8">
      <w:pPr>
        <w:pStyle w:val="TOC4"/>
        <w:rPr>
          <w:rFonts w:asciiTheme="minorHAnsi" w:eastAsiaTheme="minorEastAsia" w:hAnsiTheme="minorHAnsi" w:cstheme="minorBidi"/>
          <w:noProof/>
          <w:sz w:val="22"/>
          <w:szCs w:val="22"/>
        </w:rPr>
      </w:pPr>
      <w:hyperlink w:anchor="_Toc146512329" w:history="1">
        <w:r w:rsidR="009039FC" w:rsidRPr="009039FC">
          <w:rPr>
            <w:rStyle w:val="Hyperlink"/>
            <w:noProof/>
          </w:rPr>
          <w:t>5.2.5.1</w:t>
        </w:r>
        <w:r w:rsidR="009039FC" w:rsidRPr="009039FC">
          <w:rPr>
            <w:rFonts w:asciiTheme="minorHAnsi" w:eastAsiaTheme="minorEastAsia" w:hAnsiTheme="minorHAnsi" w:cstheme="minorBidi"/>
            <w:noProof/>
            <w:sz w:val="22"/>
            <w:szCs w:val="22"/>
          </w:rPr>
          <w:tab/>
        </w:r>
        <w:r w:rsidR="009039FC" w:rsidRPr="009039FC">
          <w:rPr>
            <w:rStyle w:val="Hyperlink"/>
            <w:noProof/>
          </w:rPr>
          <w:t>OH scanner after code PEC at induction unit – induction unit error</w:t>
        </w:r>
        <w:r w:rsidR="009039FC" w:rsidRPr="009039FC">
          <w:rPr>
            <w:noProof/>
          </w:rPr>
          <w:tab/>
        </w:r>
        <w:r w:rsidR="009039FC" w:rsidRPr="009039FC">
          <w:rPr>
            <w:noProof/>
          </w:rPr>
          <w:fldChar w:fldCharType="begin"/>
        </w:r>
        <w:r w:rsidR="009039FC" w:rsidRPr="009039FC">
          <w:rPr>
            <w:noProof/>
          </w:rPr>
          <w:instrText xml:space="preserve"> PAGEREF _Toc146512329 \h </w:instrText>
        </w:r>
        <w:r w:rsidR="009039FC" w:rsidRPr="009039FC">
          <w:rPr>
            <w:noProof/>
          </w:rPr>
        </w:r>
        <w:r w:rsidR="009039FC" w:rsidRPr="009039FC">
          <w:rPr>
            <w:noProof/>
          </w:rPr>
          <w:fldChar w:fldCharType="separate"/>
        </w:r>
        <w:r w:rsidR="009039FC" w:rsidRPr="009039FC">
          <w:rPr>
            <w:noProof/>
          </w:rPr>
          <w:t>99</w:t>
        </w:r>
        <w:r w:rsidR="009039FC" w:rsidRPr="009039FC">
          <w:rPr>
            <w:noProof/>
          </w:rPr>
          <w:fldChar w:fldCharType="end"/>
        </w:r>
      </w:hyperlink>
    </w:p>
    <w:p w14:paraId="26FD52C3" w14:textId="16602CE8" w:rsidR="009039FC" w:rsidRPr="009039FC" w:rsidRDefault="009D24C8">
      <w:pPr>
        <w:pStyle w:val="TOC4"/>
        <w:rPr>
          <w:rFonts w:asciiTheme="minorHAnsi" w:eastAsiaTheme="minorEastAsia" w:hAnsiTheme="minorHAnsi" w:cstheme="minorBidi"/>
          <w:noProof/>
          <w:sz w:val="22"/>
          <w:szCs w:val="22"/>
        </w:rPr>
      </w:pPr>
      <w:hyperlink w:anchor="_Toc146512330" w:history="1">
        <w:r w:rsidR="009039FC" w:rsidRPr="009039FC">
          <w:rPr>
            <w:rStyle w:val="Hyperlink"/>
            <w:noProof/>
          </w:rPr>
          <w:t>5.2.5.2</w:t>
        </w:r>
        <w:r w:rsidR="009039FC" w:rsidRPr="009039FC">
          <w:rPr>
            <w:rFonts w:asciiTheme="minorHAnsi" w:eastAsiaTheme="minorEastAsia" w:hAnsiTheme="minorHAnsi" w:cstheme="minorBidi"/>
            <w:noProof/>
            <w:sz w:val="22"/>
            <w:szCs w:val="22"/>
          </w:rPr>
          <w:tab/>
        </w:r>
        <w:r w:rsidR="009039FC" w:rsidRPr="009039FC">
          <w:rPr>
            <w:rStyle w:val="Hyperlink"/>
            <w:noProof/>
          </w:rPr>
          <w:t>OH scanner at induction unit – no redirection from CSC/Host</w:t>
        </w:r>
        <w:r w:rsidR="009039FC" w:rsidRPr="009039FC">
          <w:rPr>
            <w:noProof/>
          </w:rPr>
          <w:tab/>
        </w:r>
        <w:r w:rsidR="009039FC" w:rsidRPr="009039FC">
          <w:rPr>
            <w:noProof/>
          </w:rPr>
          <w:fldChar w:fldCharType="begin"/>
        </w:r>
        <w:r w:rsidR="009039FC" w:rsidRPr="009039FC">
          <w:rPr>
            <w:noProof/>
          </w:rPr>
          <w:instrText xml:space="preserve"> PAGEREF _Toc146512330 \h </w:instrText>
        </w:r>
        <w:r w:rsidR="009039FC" w:rsidRPr="009039FC">
          <w:rPr>
            <w:noProof/>
          </w:rPr>
        </w:r>
        <w:r w:rsidR="009039FC" w:rsidRPr="009039FC">
          <w:rPr>
            <w:noProof/>
          </w:rPr>
          <w:fldChar w:fldCharType="separate"/>
        </w:r>
        <w:r w:rsidR="009039FC" w:rsidRPr="009039FC">
          <w:rPr>
            <w:noProof/>
          </w:rPr>
          <w:t>99</w:t>
        </w:r>
        <w:r w:rsidR="009039FC" w:rsidRPr="009039FC">
          <w:rPr>
            <w:noProof/>
          </w:rPr>
          <w:fldChar w:fldCharType="end"/>
        </w:r>
      </w:hyperlink>
    </w:p>
    <w:p w14:paraId="5F5CCA18" w14:textId="22AF2E7D" w:rsidR="009039FC" w:rsidRPr="009039FC" w:rsidRDefault="009D24C8">
      <w:pPr>
        <w:pStyle w:val="TOC3"/>
        <w:rPr>
          <w:rFonts w:asciiTheme="minorHAnsi" w:eastAsiaTheme="minorEastAsia" w:hAnsiTheme="minorHAnsi" w:cstheme="minorBidi"/>
          <w:noProof/>
          <w:sz w:val="22"/>
          <w:szCs w:val="22"/>
        </w:rPr>
      </w:pPr>
      <w:hyperlink w:anchor="_Toc146512331" w:history="1">
        <w:r w:rsidR="009039FC" w:rsidRPr="009039FC">
          <w:rPr>
            <w:rStyle w:val="Hyperlink"/>
            <w:noProof/>
          </w:rPr>
          <w:t>5.2.6</w:t>
        </w:r>
        <w:r w:rsidR="009039FC" w:rsidRPr="009039FC">
          <w:rPr>
            <w:rFonts w:asciiTheme="minorHAnsi" w:eastAsiaTheme="minorEastAsia" w:hAnsiTheme="minorHAnsi" w:cstheme="minorBidi"/>
            <w:noProof/>
            <w:sz w:val="22"/>
            <w:szCs w:val="22"/>
          </w:rPr>
          <w:tab/>
        </w:r>
        <w:r w:rsidR="009039FC" w:rsidRPr="009039FC">
          <w:rPr>
            <w:rStyle w:val="Hyperlink"/>
            <w:noProof/>
          </w:rPr>
          <w:t>Item inducted from induction unit in scanner/dispatch mode</w:t>
        </w:r>
        <w:r w:rsidR="009039FC" w:rsidRPr="009039FC">
          <w:rPr>
            <w:noProof/>
          </w:rPr>
          <w:tab/>
        </w:r>
        <w:r w:rsidR="009039FC" w:rsidRPr="009039FC">
          <w:rPr>
            <w:noProof/>
          </w:rPr>
          <w:fldChar w:fldCharType="begin"/>
        </w:r>
        <w:r w:rsidR="009039FC" w:rsidRPr="009039FC">
          <w:rPr>
            <w:noProof/>
          </w:rPr>
          <w:instrText xml:space="preserve"> PAGEREF _Toc146512331 \h </w:instrText>
        </w:r>
        <w:r w:rsidR="009039FC" w:rsidRPr="009039FC">
          <w:rPr>
            <w:noProof/>
          </w:rPr>
        </w:r>
        <w:r w:rsidR="009039FC" w:rsidRPr="009039FC">
          <w:rPr>
            <w:noProof/>
          </w:rPr>
          <w:fldChar w:fldCharType="separate"/>
        </w:r>
        <w:r w:rsidR="009039FC" w:rsidRPr="009039FC">
          <w:rPr>
            <w:noProof/>
          </w:rPr>
          <w:t>99</w:t>
        </w:r>
        <w:r w:rsidR="009039FC" w:rsidRPr="009039FC">
          <w:rPr>
            <w:noProof/>
          </w:rPr>
          <w:fldChar w:fldCharType="end"/>
        </w:r>
      </w:hyperlink>
    </w:p>
    <w:p w14:paraId="05C1F0F6" w14:textId="1A773C27" w:rsidR="009039FC" w:rsidRPr="009039FC" w:rsidRDefault="009D24C8">
      <w:pPr>
        <w:pStyle w:val="TOC3"/>
        <w:rPr>
          <w:rFonts w:asciiTheme="minorHAnsi" w:eastAsiaTheme="minorEastAsia" w:hAnsiTheme="minorHAnsi" w:cstheme="minorBidi"/>
          <w:noProof/>
          <w:sz w:val="22"/>
          <w:szCs w:val="22"/>
        </w:rPr>
      </w:pPr>
      <w:hyperlink w:anchor="_Toc146512332" w:history="1">
        <w:r w:rsidR="009039FC" w:rsidRPr="009039FC">
          <w:rPr>
            <w:rStyle w:val="Hyperlink"/>
            <w:noProof/>
          </w:rPr>
          <w:t>5.2.7</w:t>
        </w:r>
        <w:r w:rsidR="009039FC" w:rsidRPr="009039FC">
          <w:rPr>
            <w:rFonts w:asciiTheme="minorHAnsi" w:eastAsiaTheme="minorEastAsia" w:hAnsiTheme="minorHAnsi" w:cstheme="minorBidi"/>
            <w:noProof/>
            <w:sz w:val="22"/>
            <w:szCs w:val="22"/>
          </w:rPr>
          <w:tab/>
        </w:r>
        <w:r w:rsidR="009039FC" w:rsidRPr="009039FC">
          <w:rPr>
            <w:rStyle w:val="Hyperlink"/>
            <w:noProof/>
          </w:rPr>
          <w:t>Item inducted, scanned, sorted and supervised</w:t>
        </w:r>
        <w:r w:rsidR="009039FC" w:rsidRPr="009039FC">
          <w:rPr>
            <w:noProof/>
          </w:rPr>
          <w:tab/>
        </w:r>
        <w:r w:rsidR="009039FC" w:rsidRPr="009039FC">
          <w:rPr>
            <w:noProof/>
          </w:rPr>
          <w:fldChar w:fldCharType="begin"/>
        </w:r>
        <w:r w:rsidR="009039FC" w:rsidRPr="009039FC">
          <w:rPr>
            <w:noProof/>
          </w:rPr>
          <w:instrText xml:space="preserve"> PAGEREF _Toc146512332 \h </w:instrText>
        </w:r>
        <w:r w:rsidR="009039FC" w:rsidRPr="009039FC">
          <w:rPr>
            <w:noProof/>
          </w:rPr>
        </w:r>
        <w:r w:rsidR="009039FC" w:rsidRPr="009039FC">
          <w:rPr>
            <w:noProof/>
          </w:rPr>
          <w:fldChar w:fldCharType="separate"/>
        </w:r>
        <w:r w:rsidR="009039FC" w:rsidRPr="009039FC">
          <w:rPr>
            <w:noProof/>
          </w:rPr>
          <w:t>100</w:t>
        </w:r>
        <w:r w:rsidR="009039FC" w:rsidRPr="009039FC">
          <w:rPr>
            <w:noProof/>
          </w:rPr>
          <w:fldChar w:fldCharType="end"/>
        </w:r>
      </w:hyperlink>
    </w:p>
    <w:p w14:paraId="7C45B29A" w14:textId="03FABDBD" w:rsidR="009039FC" w:rsidRPr="009039FC" w:rsidRDefault="009D24C8">
      <w:pPr>
        <w:pStyle w:val="TOC3"/>
        <w:rPr>
          <w:rFonts w:asciiTheme="minorHAnsi" w:eastAsiaTheme="minorEastAsia" w:hAnsiTheme="minorHAnsi" w:cstheme="minorBidi"/>
          <w:noProof/>
          <w:sz w:val="22"/>
          <w:szCs w:val="22"/>
        </w:rPr>
      </w:pPr>
      <w:hyperlink w:anchor="_Toc146512333" w:history="1">
        <w:r w:rsidR="009039FC" w:rsidRPr="009039FC">
          <w:rPr>
            <w:rStyle w:val="Hyperlink"/>
            <w:noProof/>
          </w:rPr>
          <w:t>5.2.8</w:t>
        </w:r>
        <w:r w:rsidR="009039FC" w:rsidRPr="009039FC">
          <w:rPr>
            <w:rFonts w:asciiTheme="minorHAnsi" w:eastAsiaTheme="minorEastAsia" w:hAnsiTheme="minorHAnsi" w:cstheme="minorBidi"/>
            <w:noProof/>
            <w:sz w:val="22"/>
            <w:szCs w:val="22"/>
          </w:rPr>
          <w:tab/>
        </w:r>
        <w:r w:rsidR="009039FC" w:rsidRPr="009039FC">
          <w:rPr>
            <w:rStyle w:val="Hyperlink"/>
            <w:noProof/>
          </w:rPr>
          <w:t>Stray item on induction unit</w:t>
        </w:r>
        <w:r w:rsidR="009039FC" w:rsidRPr="009039FC">
          <w:rPr>
            <w:noProof/>
          </w:rPr>
          <w:tab/>
        </w:r>
        <w:r w:rsidR="009039FC" w:rsidRPr="009039FC">
          <w:rPr>
            <w:noProof/>
          </w:rPr>
          <w:fldChar w:fldCharType="begin"/>
        </w:r>
        <w:r w:rsidR="009039FC" w:rsidRPr="009039FC">
          <w:rPr>
            <w:noProof/>
          </w:rPr>
          <w:instrText xml:space="preserve"> PAGEREF _Toc146512333 \h </w:instrText>
        </w:r>
        <w:r w:rsidR="009039FC" w:rsidRPr="009039FC">
          <w:rPr>
            <w:noProof/>
          </w:rPr>
        </w:r>
        <w:r w:rsidR="009039FC" w:rsidRPr="009039FC">
          <w:rPr>
            <w:noProof/>
          </w:rPr>
          <w:fldChar w:fldCharType="separate"/>
        </w:r>
        <w:r w:rsidR="009039FC" w:rsidRPr="009039FC">
          <w:rPr>
            <w:noProof/>
          </w:rPr>
          <w:t>101</w:t>
        </w:r>
        <w:r w:rsidR="009039FC" w:rsidRPr="009039FC">
          <w:rPr>
            <w:noProof/>
          </w:rPr>
          <w:fldChar w:fldCharType="end"/>
        </w:r>
      </w:hyperlink>
    </w:p>
    <w:p w14:paraId="18E1C8B7" w14:textId="2D7687E8" w:rsidR="009039FC" w:rsidRPr="009039FC" w:rsidRDefault="009D24C8">
      <w:pPr>
        <w:pStyle w:val="TOC3"/>
        <w:rPr>
          <w:rFonts w:asciiTheme="minorHAnsi" w:eastAsiaTheme="minorEastAsia" w:hAnsiTheme="minorHAnsi" w:cstheme="minorBidi"/>
          <w:noProof/>
          <w:sz w:val="22"/>
          <w:szCs w:val="22"/>
        </w:rPr>
      </w:pPr>
      <w:hyperlink w:anchor="_Toc146512334" w:history="1">
        <w:r w:rsidR="009039FC" w:rsidRPr="009039FC">
          <w:rPr>
            <w:rStyle w:val="Hyperlink"/>
            <w:noProof/>
          </w:rPr>
          <w:t>5.2.9</w:t>
        </w:r>
        <w:r w:rsidR="009039FC" w:rsidRPr="009039FC">
          <w:rPr>
            <w:rFonts w:asciiTheme="minorHAnsi" w:eastAsiaTheme="minorEastAsia" w:hAnsiTheme="minorHAnsi" w:cstheme="minorBidi"/>
            <w:noProof/>
            <w:sz w:val="22"/>
            <w:szCs w:val="22"/>
          </w:rPr>
          <w:tab/>
        </w:r>
        <w:r w:rsidR="009039FC" w:rsidRPr="009039FC">
          <w:rPr>
            <w:rStyle w:val="Hyperlink"/>
            <w:noProof/>
          </w:rPr>
          <w:t>Stray item on sorter inducted</w:t>
        </w:r>
        <w:r w:rsidR="009039FC" w:rsidRPr="009039FC">
          <w:rPr>
            <w:noProof/>
          </w:rPr>
          <w:tab/>
        </w:r>
        <w:r w:rsidR="009039FC" w:rsidRPr="009039FC">
          <w:rPr>
            <w:noProof/>
          </w:rPr>
          <w:fldChar w:fldCharType="begin"/>
        </w:r>
        <w:r w:rsidR="009039FC" w:rsidRPr="009039FC">
          <w:rPr>
            <w:noProof/>
          </w:rPr>
          <w:instrText xml:space="preserve"> PAGEREF _Toc146512334 \h </w:instrText>
        </w:r>
        <w:r w:rsidR="009039FC" w:rsidRPr="009039FC">
          <w:rPr>
            <w:noProof/>
          </w:rPr>
        </w:r>
        <w:r w:rsidR="009039FC" w:rsidRPr="009039FC">
          <w:rPr>
            <w:noProof/>
          </w:rPr>
          <w:fldChar w:fldCharType="separate"/>
        </w:r>
        <w:r w:rsidR="009039FC" w:rsidRPr="009039FC">
          <w:rPr>
            <w:noProof/>
          </w:rPr>
          <w:t>101</w:t>
        </w:r>
        <w:r w:rsidR="009039FC" w:rsidRPr="009039FC">
          <w:rPr>
            <w:noProof/>
          </w:rPr>
          <w:fldChar w:fldCharType="end"/>
        </w:r>
      </w:hyperlink>
    </w:p>
    <w:p w14:paraId="28DDD73E" w14:textId="2CF1B42A" w:rsidR="009039FC" w:rsidRPr="009039FC" w:rsidRDefault="009D24C8">
      <w:pPr>
        <w:pStyle w:val="TOC3"/>
        <w:rPr>
          <w:rFonts w:asciiTheme="minorHAnsi" w:eastAsiaTheme="minorEastAsia" w:hAnsiTheme="minorHAnsi" w:cstheme="minorBidi"/>
          <w:noProof/>
          <w:sz w:val="22"/>
          <w:szCs w:val="22"/>
        </w:rPr>
      </w:pPr>
      <w:hyperlink w:anchor="_Toc146512335" w:history="1">
        <w:r w:rsidR="009039FC" w:rsidRPr="009039FC">
          <w:rPr>
            <w:rStyle w:val="Hyperlink"/>
            <w:noProof/>
          </w:rPr>
          <w:t>5.2.10</w:t>
        </w:r>
        <w:r w:rsidR="009039FC" w:rsidRPr="009039FC">
          <w:rPr>
            <w:rFonts w:asciiTheme="minorHAnsi" w:eastAsiaTheme="minorEastAsia" w:hAnsiTheme="minorHAnsi" w:cstheme="minorBidi"/>
            <w:noProof/>
            <w:sz w:val="22"/>
            <w:szCs w:val="22"/>
          </w:rPr>
          <w:tab/>
        </w:r>
        <w:r w:rsidR="009039FC" w:rsidRPr="009039FC">
          <w:rPr>
            <w:rStyle w:val="Hyperlink"/>
            <w:noProof/>
          </w:rPr>
          <w:t>Code queue cleared at induction unit</w:t>
        </w:r>
        <w:r w:rsidR="009039FC" w:rsidRPr="009039FC">
          <w:rPr>
            <w:noProof/>
          </w:rPr>
          <w:tab/>
        </w:r>
        <w:r w:rsidR="009039FC" w:rsidRPr="009039FC">
          <w:rPr>
            <w:noProof/>
          </w:rPr>
          <w:fldChar w:fldCharType="begin"/>
        </w:r>
        <w:r w:rsidR="009039FC" w:rsidRPr="009039FC">
          <w:rPr>
            <w:noProof/>
          </w:rPr>
          <w:instrText xml:space="preserve"> PAGEREF _Toc146512335 \h </w:instrText>
        </w:r>
        <w:r w:rsidR="009039FC" w:rsidRPr="009039FC">
          <w:rPr>
            <w:noProof/>
          </w:rPr>
        </w:r>
        <w:r w:rsidR="009039FC" w:rsidRPr="009039FC">
          <w:rPr>
            <w:noProof/>
          </w:rPr>
          <w:fldChar w:fldCharType="separate"/>
        </w:r>
        <w:r w:rsidR="009039FC" w:rsidRPr="009039FC">
          <w:rPr>
            <w:noProof/>
          </w:rPr>
          <w:t>102</w:t>
        </w:r>
        <w:r w:rsidR="009039FC" w:rsidRPr="009039FC">
          <w:rPr>
            <w:noProof/>
          </w:rPr>
          <w:fldChar w:fldCharType="end"/>
        </w:r>
      </w:hyperlink>
    </w:p>
    <w:p w14:paraId="6197394B" w14:textId="325A0058" w:rsidR="009039FC" w:rsidRPr="009039FC" w:rsidRDefault="009D24C8">
      <w:pPr>
        <w:pStyle w:val="TOC3"/>
        <w:rPr>
          <w:rFonts w:asciiTheme="minorHAnsi" w:eastAsiaTheme="minorEastAsia" w:hAnsiTheme="minorHAnsi" w:cstheme="minorBidi"/>
          <w:noProof/>
          <w:sz w:val="22"/>
          <w:szCs w:val="22"/>
        </w:rPr>
      </w:pPr>
      <w:hyperlink w:anchor="_Toc146512336" w:history="1">
        <w:r w:rsidR="009039FC" w:rsidRPr="009039FC">
          <w:rPr>
            <w:rStyle w:val="Hyperlink"/>
            <w:noProof/>
          </w:rPr>
          <w:t>5.2.11</w:t>
        </w:r>
        <w:r w:rsidR="009039FC" w:rsidRPr="009039FC">
          <w:rPr>
            <w:rFonts w:asciiTheme="minorHAnsi" w:eastAsiaTheme="minorEastAsia" w:hAnsiTheme="minorHAnsi" w:cstheme="minorBidi"/>
            <w:noProof/>
            <w:sz w:val="22"/>
            <w:szCs w:val="22"/>
          </w:rPr>
          <w:tab/>
        </w:r>
        <w:r w:rsidR="009039FC" w:rsidRPr="009039FC">
          <w:rPr>
            <w:rStyle w:val="Hyperlink"/>
            <w:noProof/>
          </w:rPr>
          <w:t>Chute full and max. recirculation event for item</w:t>
        </w:r>
        <w:r w:rsidR="009039FC" w:rsidRPr="009039FC">
          <w:rPr>
            <w:noProof/>
          </w:rPr>
          <w:tab/>
        </w:r>
        <w:r w:rsidR="009039FC" w:rsidRPr="009039FC">
          <w:rPr>
            <w:noProof/>
          </w:rPr>
          <w:fldChar w:fldCharType="begin"/>
        </w:r>
        <w:r w:rsidR="009039FC" w:rsidRPr="009039FC">
          <w:rPr>
            <w:noProof/>
          </w:rPr>
          <w:instrText xml:space="preserve"> PAGEREF _Toc146512336 \h </w:instrText>
        </w:r>
        <w:r w:rsidR="009039FC" w:rsidRPr="009039FC">
          <w:rPr>
            <w:noProof/>
          </w:rPr>
        </w:r>
        <w:r w:rsidR="009039FC" w:rsidRPr="009039FC">
          <w:rPr>
            <w:noProof/>
          </w:rPr>
          <w:fldChar w:fldCharType="separate"/>
        </w:r>
        <w:r w:rsidR="009039FC" w:rsidRPr="009039FC">
          <w:rPr>
            <w:noProof/>
          </w:rPr>
          <w:t>102</w:t>
        </w:r>
        <w:r w:rsidR="009039FC" w:rsidRPr="009039FC">
          <w:rPr>
            <w:noProof/>
          </w:rPr>
          <w:fldChar w:fldCharType="end"/>
        </w:r>
      </w:hyperlink>
    </w:p>
    <w:p w14:paraId="017DCEF0" w14:textId="7FDB7122" w:rsidR="009039FC" w:rsidRPr="009039FC" w:rsidRDefault="009D24C8">
      <w:pPr>
        <w:pStyle w:val="TOC3"/>
        <w:rPr>
          <w:rFonts w:asciiTheme="minorHAnsi" w:eastAsiaTheme="minorEastAsia" w:hAnsiTheme="minorHAnsi" w:cstheme="minorBidi"/>
          <w:noProof/>
          <w:sz w:val="22"/>
          <w:szCs w:val="22"/>
        </w:rPr>
      </w:pPr>
      <w:hyperlink w:anchor="_Toc146512337" w:history="1">
        <w:r w:rsidR="009039FC" w:rsidRPr="009039FC">
          <w:rPr>
            <w:rStyle w:val="Hyperlink"/>
            <w:noProof/>
          </w:rPr>
          <w:t>5.2.12</w:t>
        </w:r>
        <w:r w:rsidR="009039FC" w:rsidRPr="009039FC">
          <w:rPr>
            <w:rFonts w:asciiTheme="minorHAnsi" w:eastAsiaTheme="minorEastAsia" w:hAnsiTheme="minorHAnsi" w:cstheme="minorBidi"/>
            <w:noProof/>
            <w:sz w:val="22"/>
            <w:szCs w:val="22"/>
          </w:rPr>
          <w:tab/>
        </w:r>
        <w:r w:rsidR="009039FC" w:rsidRPr="009039FC">
          <w:rPr>
            <w:rStyle w:val="Hyperlink"/>
            <w:noProof/>
          </w:rPr>
          <w:t>No activation event for item</w:t>
        </w:r>
        <w:r w:rsidR="009039FC" w:rsidRPr="009039FC">
          <w:rPr>
            <w:noProof/>
          </w:rPr>
          <w:tab/>
        </w:r>
        <w:r w:rsidR="009039FC" w:rsidRPr="009039FC">
          <w:rPr>
            <w:noProof/>
          </w:rPr>
          <w:fldChar w:fldCharType="begin"/>
        </w:r>
        <w:r w:rsidR="009039FC" w:rsidRPr="009039FC">
          <w:rPr>
            <w:noProof/>
          </w:rPr>
          <w:instrText xml:space="preserve"> PAGEREF _Toc146512337 \h </w:instrText>
        </w:r>
        <w:r w:rsidR="009039FC" w:rsidRPr="009039FC">
          <w:rPr>
            <w:noProof/>
          </w:rPr>
        </w:r>
        <w:r w:rsidR="009039FC" w:rsidRPr="009039FC">
          <w:rPr>
            <w:noProof/>
          </w:rPr>
          <w:fldChar w:fldCharType="separate"/>
        </w:r>
        <w:r w:rsidR="009039FC" w:rsidRPr="009039FC">
          <w:rPr>
            <w:noProof/>
          </w:rPr>
          <w:t>103</w:t>
        </w:r>
        <w:r w:rsidR="009039FC" w:rsidRPr="009039FC">
          <w:rPr>
            <w:noProof/>
          </w:rPr>
          <w:fldChar w:fldCharType="end"/>
        </w:r>
      </w:hyperlink>
    </w:p>
    <w:p w14:paraId="527874C0" w14:textId="3EF91622" w:rsidR="009039FC" w:rsidRPr="009039FC" w:rsidRDefault="009D24C8">
      <w:pPr>
        <w:pStyle w:val="TOC3"/>
        <w:rPr>
          <w:rFonts w:asciiTheme="minorHAnsi" w:eastAsiaTheme="minorEastAsia" w:hAnsiTheme="minorHAnsi" w:cstheme="minorBidi"/>
          <w:noProof/>
          <w:sz w:val="22"/>
          <w:szCs w:val="22"/>
        </w:rPr>
      </w:pPr>
      <w:hyperlink w:anchor="_Toc146512338" w:history="1">
        <w:r w:rsidR="009039FC" w:rsidRPr="009039FC">
          <w:rPr>
            <w:rStyle w:val="Hyperlink"/>
            <w:noProof/>
          </w:rPr>
          <w:t>5.2.13</w:t>
        </w:r>
        <w:r w:rsidR="009039FC" w:rsidRPr="009039FC">
          <w:rPr>
            <w:rFonts w:asciiTheme="minorHAnsi" w:eastAsiaTheme="minorEastAsia" w:hAnsiTheme="minorHAnsi" w:cstheme="minorBidi"/>
            <w:noProof/>
            <w:sz w:val="22"/>
            <w:szCs w:val="22"/>
          </w:rPr>
          <w:tab/>
        </w:r>
        <w:r w:rsidR="009039FC" w:rsidRPr="009039FC">
          <w:rPr>
            <w:rStyle w:val="Hyperlink"/>
            <w:noProof/>
          </w:rPr>
          <w:t>Disabled carrier</w:t>
        </w:r>
        <w:r w:rsidR="009039FC" w:rsidRPr="009039FC">
          <w:rPr>
            <w:noProof/>
          </w:rPr>
          <w:tab/>
        </w:r>
        <w:r w:rsidR="009039FC" w:rsidRPr="009039FC">
          <w:rPr>
            <w:noProof/>
          </w:rPr>
          <w:fldChar w:fldCharType="begin"/>
        </w:r>
        <w:r w:rsidR="009039FC" w:rsidRPr="009039FC">
          <w:rPr>
            <w:noProof/>
          </w:rPr>
          <w:instrText xml:space="preserve"> PAGEREF _Toc146512338 \h </w:instrText>
        </w:r>
        <w:r w:rsidR="009039FC" w:rsidRPr="009039FC">
          <w:rPr>
            <w:noProof/>
          </w:rPr>
        </w:r>
        <w:r w:rsidR="009039FC" w:rsidRPr="009039FC">
          <w:rPr>
            <w:noProof/>
          </w:rPr>
          <w:fldChar w:fldCharType="separate"/>
        </w:r>
        <w:r w:rsidR="009039FC" w:rsidRPr="009039FC">
          <w:rPr>
            <w:noProof/>
          </w:rPr>
          <w:t>103</w:t>
        </w:r>
        <w:r w:rsidR="009039FC" w:rsidRPr="009039FC">
          <w:rPr>
            <w:noProof/>
          </w:rPr>
          <w:fldChar w:fldCharType="end"/>
        </w:r>
      </w:hyperlink>
    </w:p>
    <w:p w14:paraId="7223BFFE" w14:textId="3C729FBA" w:rsidR="009039FC" w:rsidRPr="009039FC" w:rsidRDefault="009D24C8">
      <w:pPr>
        <w:pStyle w:val="TOC3"/>
        <w:rPr>
          <w:rFonts w:asciiTheme="minorHAnsi" w:eastAsiaTheme="minorEastAsia" w:hAnsiTheme="minorHAnsi" w:cstheme="minorBidi"/>
          <w:noProof/>
          <w:sz w:val="22"/>
          <w:szCs w:val="22"/>
        </w:rPr>
      </w:pPr>
      <w:hyperlink w:anchor="_Toc146512339" w:history="1">
        <w:r w:rsidR="009039FC" w:rsidRPr="009039FC">
          <w:rPr>
            <w:rStyle w:val="Hyperlink"/>
            <w:noProof/>
          </w:rPr>
          <w:t>5.2.14</w:t>
        </w:r>
        <w:r w:rsidR="009039FC" w:rsidRPr="009039FC">
          <w:rPr>
            <w:rFonts w:asciiTheme="minorHAnsi" w:eastAsiaTheme="minorEastAsia" w:hAnsiTheme="minorHAnsi" w:cstheme="minorBidi"/>
            <w:noProof/>
            <w:sz w:val="22"/>
            <w:szCs w:val="22"/>
          </w:rPr>
          <w:tab/>
        </w:r>
        <w:r w:rsidR="009039FC" w:rsidRPr="009039FC">
          <w:rPr>
            <w:rStyle w:val="Hyperlink"/>
            <w:noProof/>
          </w:rPr>
          <w:t>Upload of index status</w:t>
        </w:r>
        <w:r w:rsidR="009039FC" w:rsidRPr="009039FC">
          <w:rPr>
            <w:noProof/>
          </w:rPr>
          <w:tab/>
        </w:r>
        <w:r w:rsidR="009039FC" w:rsidRPr="009039FC">
          <w:rPr>
            <w:noProof/>
          </w:rPr>
          <w:fldChar w:fldCharType="begin"/>
        </w:r>
        <w:r w:rsidR="009039FC" w:rsidRPr="009039FC">
          <w:rPr>
            <w:noProof/>
          </w:rPr>
          <w:instrText xml:space="preserve"> PAGEREF _Toc146512339 \h </w:instrText>
        </w:r>
        <w:r w:rsidR="009039FC" w:rsidRPr="009039FC">
          <w:rPr>
            <w:noProof/>
          </w:rPr>
        </w:r>
        <w:r w:rsidR="009039FC" w:rsidRPr="009039FC">
          <w:rPr>
            <w:noProof/>
          </w:rPr>
          <w:fldChar w:fldCharType="separate"/>
        </w:r>
        <w:r w:rsidR="009039FC" w:rsidRPr="009039FC">
          <w:rPr>
            <w:noProof/>
          </w:rPr>
          <w:t>104</w:t>
        </w:r>
        <w:r w:rsidR="009039FC" w:rsidRPr="009039FC">
          <w:rPr>
            <w:noProof/>
          </w:rPr>
          <w:fldChar w:fldCharType="end"/>
        </w:r>
      </w:hyperlink>
    </w:p>
    <w:p w14:paraId="60895B33" w14:textId="0F3E0380" w:rsidR="009039FC" w:rsidRPr="009039FC" w:rsidRDefault="009D24C8">
      <w:pPr>
        <w:pStyle w:val="TOC3"/>
        <w:rPr>
          <w:rFonts w:asciiTheme="minorHAnsi" w:eastAsiaTheme="minorEastAsia" w:hAnsiTheme="minorHAnsi" w:cstheme="minorBidi"/>
          <w:noProof/>
          <w:sz w:val="22"/>
          <w:szCs w:val="22"/>
        </w:rPr>
      </w:pPr>
      <w:hyperlink w:anchor="_Toc146512340" w:history="1">
        <w:r w:rsidR="009039FC" w:rsidRPr="009039FC">
          <w:rPr>
            <w:rStyle w:val="Hyperlink"/>
            <w:noProof/>
          </w:rPr>
          <w:t>5.2.15</w:t>
        </w:r>
        <w:r w:rsidR="009039FC" w:rsidRPr="009039FC">
          <w:rPr>
            <w:rFonts w:asciiTheme="minorHAnsi" w:eastAsiaTheme="minorEastAsia" w:hAnsiTheme="minorHAnsi" w:cstheme="minorBidi"/>
            <w:noProof/>
            <w:sz w:val="22"/>
            <w:szCs w:val="22"/>
          </w:rPr>
          <w:tab/>
        </w:r>
        <w:r w:rsidR="009039FC" w:rsidRPr="009039FC">
          <w:rPr>
            <w:rStyle w:val="Hyperlink"/>
            <w:noProof/>
          </w:rPr>
          <w:t>Upload of dump chutes status</w:t>
        </w:r>
        <w:r w:rsidR="009039FC" w:rsidRPr="009039FC">
          <w:rPr>
            <w:noProof/>
          </w:rPr>
          <w:tab/>
        </w:r>
        <w:r w:rsidR="009039FC" w:rsidRPr="009039FC">
          <w:rPr>
            <w:noProof/>
          </w:rPr>
          <w:fldChar w:fldCharType="begin"/>
        </w:r>
        <w:r w:rsidR="009039FC" w:rsidRPr="009039FC">
          <w:rPr>
            <w:noProof/>
          </w:rPr>
          <w:instrText xml:space="preserve"> PAGEREF _Toc146512340 \h </w:instrText>
        </w:r>
        <w:r w:rsidR="009039FC" w:rsidRPr="009039FC">
          <w:rPr>
            <w:noProof/>
          </w:rPr>
        </w:r>
        <w:r w:rsidR="009039FC" w:rsidRPr="009039FC">
          <w:rPr>
            <w:noProof/>
          </w:rPr>
          <w:fldChar w:fldCharType="separate"/>
        </w:r>
        <w:r w:rsidR="009039FC" w:rsidRPr="009039FC">
          <w:rPr>
            <w:noProof/>
          </w:rPr>
          <w:t>104</w:t>
        </w:r>
        <w:r w:rsidR="009039FC" w:rsidRPr="009039FC">
          <w:rPr>
            <w:noProof/>
          </w:rPr>
          <w:fldChar w:fldCharType="end"/>
        </w:r>
      </w:hyperlink>
    </w:p>
    <w:p w14:paraId="107C8AF9" w14:textId="277BA72D" w:rsidR="009039FC" w:rsidRPr="009039FC" w:rsidRDefault="009D24C8">
      <w:pPr>
        <w:pStyle w:val="TOC3"/>
        <w:rPr>
          <w:rFonts w:asciiTheme="minorHAnsi" w:eastAsiaTheme="minorEastAsia" w:hAnsiTheme="minorHAnsi" w:cstheme="minorBidi"/>
          <w:noProof/>
          <w:sz w:val="22"/>
          <w:szCs w:val="22"/>
        </w:rPr>
      </w:pPr>
      <w:hyperlink w:anchor="_Toc146512341" w:history="1">
        <w:r w:rsidR="009039FC" w:rsidRPr="009039FC">
          <w:rPr>
            <w:rStyle w:val="Hyperlink"/>
            <w:noProof/>
          </w:rPr>
          <w:t>5.2.16</w:t>
        </w:r>
        <w:r w:rsidR="009039FC" w:rsidRPr="009039FC">
          <w:rPr>
            <w:rFonts w:asciiTheme="minorHAnsi" w:eastAsiaTheme="minorEastAsia" w:hAnsiTheme="minorHAnsi" w:cstheme="minorBidi"/>
            <w:noProof/>
            <w:sz w:val="22"/>
            <w:szCs w:val="22"/>
          </w:rPr>
          <w:tab/>
        </w:r>
        <w:r w:rsidR="009039FC" w:rsidRPr="009039FC">
          <w:rPr>
            <w:rStyle w:val="Hyperlink"/>
            <w:noProof/>
          </w:rPr>
          <w:t>Use of ‘Code-Multi Dest’ telegram</w:t>
        </w:r>
        <w:r w:rsidR="009039FC" w:rsidRPr="009039FC">
          <w:rPr>
            <w:noProof/>
          </w:rPr>
          <w:tab/>
        </w:r>
        <w:r w:rsidR="009039FC" w:rsidRPr="009039FC">
          <w:rPr>
            <w:noProof/>
          </w:rPr>
          <w:fldChar w:fldCharType="begin"/>
        </w:r>
        <w:r w:rsidR="009039FC" w:rsidRPr="009039FC">
          <w:rPr>
            <w:noProof/>
          </w:rPr>
          <w:instrText xml:space="preserve"> PAGEREF _Toc146512341 \h </w:instrText>
        </w:r>
        <w:r w:rsidR="009039FC" w:rsidRPr="009039FC">
          <w:rPr>
            <w:noProof/>
          </w:rPr>
        </w:r>
        <w:r w:rsidR="009039FC" w:rsidRPr="009039FC">
          <w:rPr>
            <w:noProof/>
          </w:rPr>
          <w:fldChar w:fldCharType="separate"/>
        </w:r>
        <w:r w:rsidR="009039FC" w:rsidRPr="009039FC">
          <w:rPr>
            <w:noProof/>
          </w:rPr>
          <w:t>104</w:t>
        </w:r>
        <w:r w:rsidR="009039FC" w:rsidRPr="009039FC">
          <w:rPr>
            <w:noProof/>
          </w:rPr>
          <w:fldChar w:fldCharType="end"/>
        </w:r>
      </w:hyperlink>
    </w:p>
    <w:p w14:paraId="14EC24F6" w14:textId="2CAD6831" w:rsidR="009039FC" w:rsidRPr="009039FC" w:rsidRDefault="009D24C8">
      <w:pPr>
        <w:pStyle w:val="TOC3"/>
        <w:rPr>
          <w:rFonts w:asciiTheme="minorHAnsi" w:eastAsiaTheme="minorEastAsia" w:hAnsiTheme="minorHAnsi" w:cstheme="minorBidi"/>
          <w:noProof/>
          <w:sz w:val="22"/>
          <w:szCs w:val="22"/>
        </w:rPr>
      </w:pPr>
      <w:hyperlink w:anchor="_Toc146512342" w:history="1">
        <w:r w:rsidR="009039FC" w:rsidRPr="009039FC">
          <w:rPr>
            <w:rStyle w:val="Hyperlink"/>
            <w:noProof/>
          </w:rPr>
          <w:t>5.2.17</w:t>
        </w:r>
        <w:r w:rsidR="009039FC" w:rsidRPr="009039FC">
          <w:rPr>
            <w:rFonts w:asciiTheme="minorHAnsi" w:eastAsiaTheme="minorEastAsia" w:hAnsiTheme="minorHAnsi" w:cstheme="minorBidi"/>
            <w:noProof/>
            <w:sz w:val="22"/>
            <w:szCs w:val="22"/>
          </w:rPr>
          <w:tab/>
        </w:r>
        <w:r w:rsidR="009039FC" w:rsidRPr="009039FC">
          <w:rPr>
            <w:rStyle w:val="Hyperlink"/>
            <w:noProof/>
          </w:rPr>
          <w:t>Use of ‘Item Redirect-Multi Dest’ telegram</w:t>
        </w:r>
        <w:r w:rsidR="009039FC" w:rsidRPr="009039FC">
          <w:rPr>
            <w:noProof/>
          </w:rPr>
          <w:tab/>
        </w:r>
        <w:r w:rsidR="009039FC" w:rsidRPr="009039FC">
          <w:rPr>
            <w:noProof/>
          </w:rPr>
          <w:fldChar w:fldCharType="begin"/>
        </w:r>
        <w:r w:rsidR="009039FC" w:rsidRPr="009039FC">
          <w:rPr>
            <w:noProof/>
          </w:rPr>
          <w:instrText xml:space="preserve"> PAGEREF _Toc146512342 \h </w:instrText>
        </w:r>
        <w:r w:rsidR="009039FC" w:rsidRPr="009039FC">
          <w:rPr>
            <w:noProof/>
          </w:rPr>
        </w:r>
        <w:r w:rsidR="009039FC" w:rsidRPr="009039FC">
          <w:rPr>
            <w:noProof/>
          </w:rPr>
          <w:fldChar w:fldCharType="separate"/>
        </w:r>
        <w:r w:rsidR="009039FC" w:rsidRPr="009039FC">
          <w:rPr>
            <w:noProof/>
          </w:rPr>
          <w:t>105</w:t>
        </w:r>
        <w:r w:rsidR="009039FC" w:rsidRPr="009039FC">
          <w:rPr>
            <w:noProof/>
          </w:rPr>
          <w:fldChar w:fldCharType="end"/>
        </w:r>
      </w:hyperlink>
    </w:p>
    <w:p w14:paraId="4252B52D" w14:textId="4C53618B" w:rsidR="009039FC" w:rsidRPr="009039FC" w:rsidRDefault="009D24C8">
      <w:pPr>
        <w:pStyle w:val="TOC3"/>
        <w:rPr>
          <w:rFonts w:asciiTheme="minorHAnsi" w:eastAsiaTheme="minorEastAsia" w:hAnsiTheme="minorHAnsi" w:cstheme="minorBidi"/>
          <w:noProof/>
          <w:sz w:val="22"/>
          <w:szCs w:val="22"/>
        </w:rPr>
      </w:pPr>
      <w:hyperlink w:anchor="_Toc146512343" w:history="1">
        <w:r w:rsidR="009039FC" w:rsidRPr="009039FC">
          <w:rPr>
            <w:rStyle w:val="Hyperlink"/>
            <w:noProof/>
          </w:rPr>
          <w:t>5.2.18</w:t>
        </w:r>
        <w:r w:rsidR="009039FC" w:rsidRPr="009039FC">
          <w:rPr>
            <w:rFonts w:asciiTheme="minorHAnsi" w:eastAsiaTheme="minorEastAsia" w:hAnsiTheme="minorHAnsi" w:cstheme="minorBidi"/>
            <w:noProof/>
            <w:sz w:val="22"/>
            <w:szCs w:val="22"/>
          </w:rPr>
          <w:tab/>
        </w:r>
        <w:r w:rsidR="009039FC" w:rsidRPr="009039FC">
          <w:rPr>
            <w:rStyle w:val="Hyperlink"/>
            <w:noProof/>
          </w:rPr>
          <w:t>Use of ‘Item Transfer' telegram</w:t>
        </w:r>
        <w:r w:rsidR="009039FC" w:rsidRPr="009039FC">
          <w:rPr>
            <w:noProof/>
          </w:rPr>
          <w:tab/>
        </w:r>
        <w:r w:rsidR="009039FC" w:rsidRPr="009039FC">
          <w:rPr>
            <w:noProof/>
          </w:rPr>
          <w:fldChar w:fldCharType="begin"/>
        </w:r>
        <w:r w:rsidR="009039FC" w:rsidRPr="009039FC">
          <w:rPr>
            <w:noProof/>
          </w:rPr>
          <w:instrText xml:space="preserve"> PAGEREF _Toc146512343 \h </w:instrText>
        </w:r>
        <w:r w:rsidR="009039FC" w:rsidRPr="009039FC">
          <w:rPr>
            <w:noProof/>
          </w:rPr>
        </w:r>
        <w:r w:rsidR="009039FC" w:rsidRPr="009039FC">
          <w:rPr>
            <w:noProof/>
          </w:rPr>
          <w:fldChar w:fldCharType="separate"/>
        </w:r>
        <w:r w:rsidR="009039FC" w:rsidRPr="009039FC">
          <w:rPr>
            <w:noProof/>
          </w:rPr>
          <w:t>105</w:t>
        </w:r>
        <w:r w:rsidR="009039FC" w:rsidRPr="009039FC">
          <w:rPr>
            <w:noProof/>
          </w:rPr>
          <w:fldChar w:fldCharType="end"/>
        </w:r>
      </w:hyperlink>
    </w:p>
    <w:p w14:paraId="79FD67F2" w14:textId="1B80F4FB" w:rsidR="009039FC" w:rsidRPr="009039FC" w:rsidRDefault="009D24C8">
      <w:pPr>
        <w:pStyle w:val="TOC2"/>
        <w:rPr>
          <w:rFonts w:asciiTheme="minorHAnsi" w:eastAsiaTheme="minorEastAsia" w:hAnsiTheme="minorHAnsi" w:cstheme="minorBidi"/>
          <w:caps w:val="0"/>
          <w:noProof/>
          <w:sz w:val="22"/>
          <w:szCs w:val="22"/>
        </w:rPr>
      </w:pPr>
      <w:hyperlink w:anchor="_Toc146512344" w:history="1">
        <w:r w:rsidR="009039FC" w:rsidRPr="009039FC">
          <w:rPr>
            <w:rStyle w:val="Hyperlink"/>
            <w:noProof/>
          </w:rPr>
          <w:t>5.3</w:t>
        </w:r>
        <w:r w:rsidR="009039FC" w:rsidRPr="009039FC">
          <w:rPr>
            <w:rFonts w:asciiTheme="minorHAnsi" w:eastAsiaTheme="minorEastAsia" w:hAnsiTheme="minorHAnsi" w:cstheme="minorBidi"/>
            <w:caps w:val="0"/>
            <w:noProof/>
            <w:sz w:val="22"/>
            <w:szCs w:val="22"/>
          </w:rPr>
          <w:tab/>
        </w:r>
        <w:r w:rsidR="009039FC" w:rsidRPr="009039FC">
          <w:rPr>
            <w:rStyle w:val="Hyperlink"/>
            <w:noProof/>
          </w:rPr>
          <w:t>Telegram Scenarios for Test Operation</w:t>
        </w:r>
        <w:r w:rsidR="009039FC" w:rsidRPr="009039FC">
          <w:rPr>
            <w:noProof/>
          </w:rPr>
          <w:tab/>
        </w:r>
        <w:r w:rsidR="009039FC" w:rsidRPr="009039FC">
          <w:rPr>
            <w:noProof/>
          </w:rPr>
          <w:fldChar w:fldCharType="begin"/>
        </w:r>
        <w:r w:rsidR="009039FC" w:rsidRPr="009039FC">
          <w:rPr>
            <w:noProof/>
          </w:rPr>
          <w:instrText xml:space="preserve"> PAGEREF _Toc146512344 \h </w:instrText>
        </w:r>
        <w:r w:rsidR="009039FC" w:rsidRPr="009039FC">
          <w:rPr>
            <w:noProof/>
          </w:rPr>
        </w:r>
        <w:r w:rsidR="009039FC" w:rsidRPr="009039FC">
          <w:rPr>
            <w:noProof/>
          </w:rPr>
          <w:fldChar w:fldCharType="separate"/>
        </w:r>
        <w:r w:rsidR="009039FC" w:rsidRPr="009039FC">
          <w:rPr>
            <w:noProof/>
          </w:rPr>
          <w:t>106</w:t>
        </w:r>
        <w:r w:rsidR="009039FC" w:rsidRPr="009039FC">
          <w:rPr>
            <w:noProof/>
          </w:rPr>
          <w:fldChar w:fldCharType="end"/>
        </w:r>
      </w:hyperlink>
    </w:p>
    <w:p w14:paraId="09899EA3" w14:textId="5EBEE72D" w:rsidR="009039FC" w:rsidRPr="009039FC" w:rsidRDefault="009D24C8">
      <w:pPr>
        <w:pStyle w:val="TOC2"/>
        <w:rPr>
          <w:rFonts w:asciiTheme="minorHAnsi" w:eastAsiaTheme="minorEastAsia" w:hAnsiTheme="minorHAnsi" w:cstheme="minorBidi"/>
          <w:caps w:val="0"/>
          <w:noProof/>
          <w:sz w:val="22"/>
          <w:szCs w:val="22"/>
        </w:rPr>
      </w:pPr>
      <w:hyperlink w:anchor="_Toc146512345" w:history="1">
        <w:r w:rsidR="009039FC" w:rsidRPr="009039FC">
          <w:rPr>
            <w:rStyle w:val="Hyperlink"/>
            <w:noProof/>
          </w:rPr>
          <w:t>5.4</w:t>
        </w:r>
        <w:r w:rsidR="009039FC" w:rsidRPr="009039FC">
          <w:rPr>
            <w:rFonts w:asciiTheme="minorHAnsi" w:eastAsiaTheme="minorEastAsia" w:hAnsiTheme="minorHAnsi" w:cstheme="minorBidi"/>
            <w:caps w:val="0"/>
            <w:noProof/>
            <w:sz w:val="22"/>
            <w:szCs w:val="22"/>
          </w:rPr>
          <w:tab/>
        </w:r>
        <w:r w:rsidR="009039FC" w:rsidRPr="009039FC">
          <w:rPr>
            <w:rStyle w:val="Hyperlink"/>
            <w:noProof/>
          </w:rPr>
          <w:t>Telegram Scenarios for CMC - MES</w:t>
        </w:r>
        <w:r w:rsidR="009039FC" w:rsidRPr="009039FC">
          <w:rPr>
            <w:noProof/>
          </w:rPr>
          <w:tab/>
        </w:r>
        <w:r w:rsidR="009039FC" w:rsidRPr="009039FC">
          <w:rPr>
            <w:noProof/>
          </w:rPr>
          <w:fldChar w:fldCharType="begin"/>
        </w:r>
        <w:r w:rsidR="009039FC" w:rsidRPr="009039FC">
          <w:rPr>
            <w:noProof/>
          </w:rPr>
          <w:instrText xml:space="preserve"> PAGEREF _Toc146512345 \h </w:instrText>
        </w:r>
        <w:r w:rsidR="009039FC" w:rsidRPr="009039FC">
          <w:rPr>
            <w:noProof/>
          </w:rPr>
        </w:r>
        <w:r w:rsidR="009039FC" w:rsidRPr="009039FC">
          <w:rPr>
            <w:noProof/>
          </w:rPr>
          <w:fldChar w:fldCharType="separate"/>
        </w:r>
        <w:r w:rsidR="009039FC" w:rsidRPr="009039FC">
          <w:rPr>
            <w:noProof/>
          </w:rPr>
          <w:t>106</w:t>
        </w:r>
        <w:r w:rsidR="009039FC" w:rsidRPr="009039FC">
          <w:rPr>
            <w:noProof/>
          </w:rPr>
          <w:fldChar w:fldCharType="end"/>
        </w:r>
      </w:hyperlink>
    </w:p>
    <w:p w14:paraId="75445194" w14:textId="7F978018" w:rsidR="005D473F" w:rsidRPr="009039FC" w:rsidRDefault="005D473F" w:rsidP="005D473F">
      <w:r w:rsidRPr="009039FC">
        <w:fldChar w:fldCharType="end"/>
      </w:r>
    </w:p>
    <w:bookmarkEnd w:id="0"/>
    <w:p w14:paraId="58FA92F3" w14:textId="77777777" w:rsidR="005D473F" w:rsidRDefault="005D473F" w:rsidP="005D473F"/>
    <w:p w14:paraId="7A59B86C" w14:textId="77777777" w:rsidR="00A972A3" w:rsidRPr="00A972A3" w:rsidRDefault="00A972A3" w:rsidP="00A972A3"/>
    <w:p w14:paraId="2F91C24E" w14:textId="77777777" w:rsidR="00A972A3" w:rsidRPr="00A972A3" w:rsidRDefault="00A972A3" w:rsidP="00A972A3"/>
    <w:p w14:paraId="46599B3E" w14:textId="77777777" w:rsidR="00A972A3" w:rsidRPr="00A972A3" w:rsidRDefault="00A972A3" w:rsidP="00A972A3"/>
    <w:p w14:paraId="4375B1E6" w14:textId="77777777" w:rsidR="00A972A3" w:rsidRPr="00A972A3" w:rsidRDefault="00A972A3" w:rsidP="00A972A3"/>
    <w:p w14:paraId="6A70257C" w14:textId="77777777" w:rsidR="00A972A3" w:rsidRPr="00A972A3" w:rsidRDefault="00A972A3" w:rsidP="00A972A3"/>
    <w:p w14:paraId="19994A23" w14:textId="77777777" w:rsidR="00A972A3" w:rsidRPr="00A972A3" w:rsidRDefault="00A972A3" w:rsidP="00A972A3"/>
    <w:p w14:paraId="18900A4C" w14:textId="77777777" w:rsidR="00A972A3" w:rsidRPr="00A972A3" w:rsidRDefault="00A972A3" w:rsidP="00A972A3"/>
    <w:p w14:paraId="2120DFB6" w14:textId="77777777" w:rsidR="00A972A3" w:rsidRPr="00A972A3" w:rsidRDefault="00A972A3" w:rsidP="00A972A3"/>
    <w:p w14:paraId="13E278EC" w14:textId="77777777" w:rsidR="00A972A3" w:rsidRPr="00A972A3" w:rsidRDefault="00A972A3" w:rsidP="00A972A3"/>
    <w:p w14:paraId="78256F82" w14:textId="77777777" w:rsidR="00A972A3" w:rsidRPr="00A972A3" w:rsidRDefault="00A972A3" w:rsidP="00A972A3"/>
    <w:p w14:paraId="0E3049FE" w14:textId="77777777" w:rsidR="00A972A3" w:rsidRPr="00A972A3" w:rsidRDefault="00A972A3" w:rsidP="00A972A3"/>
    <w:p w14:paraId="4629E19F" w14:textId="77777777" w:rsidR="00A972A3" w:rsidRPr="00A972A3" w:rsidRDefault="00A972A3" w:rsidP="00A972A3"/>
    <w:p w14:paraId="491533C6" w14:textId="77777777" w:rsidR="00A972A3" w:rsidRPr="00A972A3" w:rsidRDefault="00A972A3" w:rsidP="00A972A3"/>
    <w:p w14:paraId="5F252D8C" w14:textId="77777777" w:rsidR="00A972A3" w:rsidRPr="00A972A3" w:rsidRDefault="00A972A3" w:rsidP="00A972A3"/>
    <w:p w14:paraId="36D42C5F" w14:textId="77777777" w:rsidR="00A972A3" w:rsidRPr="00A972A3" w:rsidRDefault="00A972A3" w:rsidP="00A972A3"/>
    <w:p w14:paraId="7BF1F343" w14:textId="77777777" w:rsidR="00A972A3" w:rsidRPr="00A972A3" w:rsidRDefault="00A972A3" w:rsidP="00A972A3"/>
    <w:p w14:paraId="1E43BD43" w14:textId="77777777" w:rsidR="00A972A3" w:rsidRPr="00A972A3" w:rsidRDefault="00A972A3" w:rsidP="00A972A3"/>
    <w:p w14:paraId="1AAE17AE" w14:textId="77777777" w:rsidR="00A972A3" w:rsidRPr="00A972A3" w:rsidRDefault="00A972A3" w:rsidP="00A972A3"/>
    <w:p w14:paraId="5C82CC27" w14:textId="77777777" w:rsidR="00A972A3" w:rsidRPr="00A972A3" w:rsidRDefault="00A972A3" w:rsidP="00A972A3"/>
    <w:p w14:paraId="1E4457E5" w14:textId="77777777" w:rsidR="00A972A3" w:rsidRPr="00A972A3" w:rsidRDefault="00A972A3" w:rsidP="00A972A3"/>
    <w:p w14:paraId="16125C2B" w14:textId="77777777" w:rsidR="00A972A3" w:rsidRPr="00A972A3" w:rsidRDefault="00A972A3" w:rsidP="00A972A3"/>
    <w:p w14:paraId="4F7D1662" w14:textId="77777777" w:rsidR="00A972A3" w:rsidRPr="00A972A3" w:rsidRDefault="00A972A3" w:rsidP="00A972A3"/>
    <w:p w14:paraId="362274A6" w14:textId="77777777" w:rsidR="00A972A3" w:rsidRPr="00A972A3" w:rsidRDefault="00A972A3" w:rsidP="00A972A3"/>
    <w:p w14:paraId="0AA18AD2" w14:textId="77777777" w:rsidR="00A972A3" w:rsidRPr="00A972A3" w:rsidRDefault="00A972A3" w:rsidP="00A972A3"/>
    <w:p w14:paraId="1A1E4C13" w14:textId="77777777" w:rsidR="00A972A3" w:rsidRDefault="00A972A3" w:rsidP="00A972A3"/>
    <w:p w14:paraId="57206CDA" w14:textId="77777777" w:rsidR="00A972A3" w:rsidRPr="00A972A3" w:rsidRDefault="00A972A3" w:rsidP="00A972A3"/>
    <w:p w14:paraId="3E74D1B3" w14:textId="77777777" w:rsidR="00A972A3" w:rsidRPr="00A972A3" w:rsidRDefault="00A972A3" w:rsidP="00A972A3"/>
    <w:p w14:paraId="1FE45B9B" w14:textId="77777777" w:rsidR="005D473F" w:rsidRPr="009039FC" w:rsidRDefault="00CB553B" w:rsidP="00522776">
      <w:pPr>
        <w:pStyle w:val="Heading1"/>
      </w:pPr>
      <w:bookmarkStart w:id="13" w:name="_Toc146512226"/>
      <w:r w:rsidRPr="009039FC">
        <w:lastRenderedPageBreak/>
        <w:t>R</w:t>
      </w:r>
      <w:r w:rsidR="005D473F" w:rsidRPr="009039FC">
        <w:t>evisions</w:t>
      </w:r>
      <w:bookmarkEnd w:id="1"/>
      <w:bookmarkEnd w:id="2"/>
      <w:bookmarkEnd w:id="3"/>
      <w:bookmarkEnd w:id="4"/>
      <w:bookmarkEnd w:id="13"/>
    </w:p>
    <w:p w14:paraId="169B0F4B" w14:textId="77777777" w:rsidR="005D473F" w:rsidRPr="009039FC" w:rsidRDefault="005D473F"/>
    <w:tbl>
      <w:tblPr>
        <w:tblW w:w="0" w:type="auto"/>
        <w:tblInd w:w="1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1"/>
        <w:gridCol w:w="1345"/>
        <w:gridCol w:w="876"/>
        <w:gridCol w:w="4737"/>
      </w:tblGrid>
      <w:tr w:rsidR="005D473F" w:rsidRPr="009039FC" w14:paraId="50C704D9" w14:textId="77777777" w:rsidTr="006206DE">
        <w:trPr>
          <w:tblHeader/>
        </w:trPr>
        <w:tc>
          <w:tcPr>
            <w:tcW w:w="941" w:type="dxa"/>
          </w:tcPr>
          <w:p w14:paraId="55A67CBF" w14:textId="77777777" w:rsidR="005D473F" w:rsidRPr="009039FC" w:rsidRDefault="005D473F">
            <w:pPr>
              <w:pStyle w:val="TableHeader"/>
            </w:pPr>
            <w:r w:rsidRPr="009039FC">
              <w:t>Rev.</w:t>
            </w:r>
          </w:p>
        </w:tc>
        <w:tc>
          <w:tcPr>
            <w:tcW w:w="1345" w:type="dxa"/>
          </w:tcPr>
          <w:p w14:paraId="6F0C96AE" w14:textId="77777777" w:rsidR="005D473F" w:rsidRPr="009039FC" w:rsidRDefault="005D473F">
            <w:pPr>
              <w:pStyle w:val="TableHeader"/>
            </w:pPr>
            <w:r w:rsidRPr="009039FC">
              <w:t>Date</w:t>
            </w:r>
          </w:p>
        </w:tc>
        <w:tc>
          <w:tcPr>
            <w:tcW w:w="876" w:type="dxa"/>
          </w:tcPr>
          <w:p w14:paraId="50FD959C" w14:textId="77777777" w:rsidR="005D473F" w:rsidRPr="009039FC" w:rsidRDefault="005D473F">
            <w:pPr>
              <w:pStyle w:val="TableHeader"/>
            </w:pPr>
            <w:proofErr w:type="spellStart"/>
            <w:r w:rsidRPr="009039FC">
              <w:t>Init.</w:t>
            </w:r>
            <w:proofErr w:type="spellEnd"/>
          </w:p>
        </w:tc>
        <w:tc>
          <w:tcPr>
            <w:tcW w:w="4737" w:type="dxa"/>
          </w:tcPr>
          <w:p w14:paraId="2B615A04" w14:textId="77777777" w:rsidR="005D473F" w:rsidRPr="009039FC" w:rsidRDefault="005D473F">
            <w:pPr>
              <w:pStyle w:val="TableHeader"/>
            </w:pPr>
            <w:r w:rsidRPr="009039FC">
              <w:t>Description</w:t>
            </w:r>
          </w:p>
        </w:tc>
      </w:tr>
      <w:tr w:rsidR="00CB553B" w:rsidRPr="009039FC" w14:paraId="541F64F3" w14:textId="77777777" w:rsidTr="006206DE">
        <w:tc>
          <w:tcPr>
            <w:tcW w:w="941" w:type="dxa"/>
          </w:tcPr>
          <w:p w14:paraId="7E11D7EA" w14:textId="77777777" w:rsidR="00CB553B" w:rsidRPr="009039FC" w:rsidRDefault="00CB553B" w:rsidP="00CB553B">
            <w:pPr>
              <w:pStyle w:val="TableText"/>
            </w:pPr>
            <w:r w:rsidRPr="009039FC">
              <w:t>1.13</w:t>
            </w:r>
          </w:p>
        </w:tc>
        <w:tc>
          <w:tcPr>
            <w:tcW w:w="1345" w:type="dxa"/>
          </w:tcPr>
          <w:p w14:paraId="0D95191B" w14:textId="77777777" w:rsidR="00CB553B" w:rsidRPr="009039FC" w:rsidRDefault="00CB553B" w:rsidP="00CB553B">
            <w:pPr>
              <w:pStyle w:val="TableText"/>
            </w:pPr>
            <w:r w:rsidRPr="009039FC">
              <w:t>15 Nov 2011</w:t>
            </w:r>
          </w:p>
        </w:tc>
        <w:tc>
          <w:tcPr>
            <w:tcW w:w="876" w:type="dxa"/>
          </w:tcPr>
          <w:p w14:paraId="2BF0E645" w14:textId="77777777" w:rsidR="00CB553B" w:rsidRPr="009039FC" w:rsidRDefault="00CB553B" w:rsidP="00CB553B">
            <w:pPr>
              <w:pStyle w:val="TableText"/>
            </w:pPr>
            <w:r w:rsidRPr="009039FC">
              <w:t>SFA</w:t>
            </w:r>
          </w:p>
        </w:tc>
        <w:tc>
          <w:tcPr>
            <w:tcW w:w="4737" w:type="dxa"/>
          </w:tcPr>
          <w:p w14:paraId="53BEA727" w14:textId="77777777" w:rsidR="00CB553B" w:rsidRPr="009039FC" w:rsidRDefault="00CB553B" w:rsidP="00CB553B">
            <w:pPr>
              <w:pStyle w:val="TableText"/>
            </w:pPr>
            <w:r w:rsidRPr="009039FC">
              <w:t>Updated document header and dates</w:t>
            </w:r>
          </w:p>
        </w:tc>
      </w:tr>
      <w:tr w:rsidR="00CB553B" w:rsidRPr="009039FC" w14:paraId="7A663BF0" w14:textId="77777777" w:rsidTr="006206DE">
        <w:tc>
          <w:tcPr>
            <w:tcW w:w="941" w:type="dxa"/>
          </w:tcPr>
          <w:p w14:paraId="537099B0" w14:textId="77777777" w:rsidR="00CB553B" w:rsidRPr="009039FC" w:rsidRDefault="00CB553B" w:rsidP="00CB553B">
            <w:pPr>
              <w:pStyle w:val="TableText"/>
            </w:pPr>
            <w:r w:rsidRPr="009039FC">
              <w:t>1.14</w:t>
            </w:r>
          </w:p>
        </w:tc>
        <w:tc>
          <w:tcPr>
            <w:tcW w:w="1345" w:type="dxa"/>
          </w:tcPr>
          <w:p w14:paraId="21C4E5DB" w14:textId="77777777" w:rsidR="00CB553B" w:rsidRPr="009039FC" w:rsidRDefault="00CB553B" w:rsidP="00CB553B">
            <w:pPr>
              <w:pStyle w:val="TableText"/>
            </w:pPr>
            <w:r w:rsidRPr="009039FC">
              <w:t>30 Aug 2012</w:t>
            </w:r>
          </w:p>
        </w:tc>
        <w:tc>
          <w:tcPr>
            <w:tcW w:w="876" w:type="dxa"/>
          </w:tcPr>
          <w:p w14:paraId="19B2D223" w14:textId="77777777" w:rsidR="00CB553B" w:rsidRPr="009039FC" w:rsidRDefault="00CB553B" w:rsidP="00CB553B">
            <w:pPr>
              <w:pStyle w:val="TableText"/>
            </w:pPr>
            <w:r w:rsidRPr="009039FC">
              <w:t>TBS</w:t>
            </w:r>
          </w:p>
        </w:tc>
        <w:tc>
          <w:tcPr>
            <w:tcW w:w="4737" w:type="dxa"/>
          </w:tcPr>
          <w:p w14:paraId="7C343871" w14:textId="77777777" w:rsidR="00CB553B" w:rsidRPr="009039FC" w:rsidRDefault="00CB553B" w:rsidP="00CB553B">
            <w:pPr>
              <w:pStyle w:val="TableText"/>
            </w:pPr>
            <w:r w:rsidRPr="009039FC">
              <w:t>Changed chute status 64 from "Wedge out fault" to "Possible CTB error"</w:t>
            </w:r>
          </w:p>
        </w:tc>
      </w:tr>
      <w:tr w:rsidR="00CB553B" w:rsidRPr="009039FC" w14:paraId="08888197" w14:textId="77777777" w:rsidTr="006206DE">
        <w:tc>
          <w:tcPr>
            <w:tcW w:w="941" w:type="dxa"/>
          </w:tcPr>
          <w:p w14:paraId="3F164DD0" w14:textId="77777777" w:rsidR="00CB553B" w:rsidRPr="009039FC" w:rsidRDefault="00CB553B" w:rsidP="00CB553B">
            <w:pPr>
              <w:pStyle w:val="TableText"/>
            </w:pPr>
            <w:r w:rsidRPr="009039FC">
              <w:t>1.15</w:t>
            </w:r>
          </w:p>
        </w:tc>
        <w:tc>
          <w:tcPr>
            <w:tcW w:w="1345" w:type="dxa"/>
          </w:tcPr>
          <w:p w14:paraId="55B4067E" w14:textId="77777777" w:rsidR="00CB553B" w:rsidRPr="009039FC" w:rsidRDefault="00CB553B" w:rsidP="00CB553B">
            <w:pPr>
              <w:pStyle w:val="TableText"/>
            </w:pPr>
            <w:r w:rsidRPr="009039FC">
              <w:t>16 May 2013</w:t>
            </w:r>
          </w:p>
        </w:tc>
        <w:tc>
          <w:tcPr>
            <w:tcW w:w="876" w:type="dxa"/>
          </w:tcPr>
          <w:p w14:paraId="7669F91F" w14:textId="77777777" w:rsidR="00CB553B" w:rsidRPr="009039FC" w:rsidRDefault="00CB553B" w:rsidP="00CB553B">
            <w:pPr>
              <w:pStyle w:val="TableText"/>
            </w:pPr>
            <w:r w:rsidRPr="009039FC">
              <w:t>SSJ</w:t>
            </w:r>
          </w:p>
        </w:tc>
        <w:tc>
          <w:tcPr>
            <w:tcW w:w="4737" w:type="dxa"/>
          </w:tcPr>
          <w:p w14:paraId="5A8702EF" w14:textId="77777777" w:rsidR="00CB553B" w:rsidRPr="009039FC" w:rsidRDefault="00CB553B" w:rsidP="00CB553B">
            <w:pPr>
              <w:pStyle w:val="TableText"/>
            </w:pPr>
            <w:r w:rsidRPr="009039FC">
              <w:t xml:space="preserve">Sec 4.2.35 </w:t>
            </w:r>
            <w:proofErr w:type="spellStart"/>
            <w:r w:rsidRPr="009039FC">
              <w:t>tlg</w:t>
            </w:r>
            <w:proofErr w:type="spellEnd"/>
            <w:r w:rsidRPr="009039FC">
              <w:t>. 40 updated with note for stating that SPS must be in Keyboard mode to induct items with status "Stray".</w:t>
            </w:r>
          </w:p>
        </w:tc>
      </w:tr>
      <w:tr w:rsidR="00CB553B" w:rsidRPr="009039FC" w14:paraId="1B942A1D" w14:textId="77777777" w:rsidTr="006206DE">
        <w:tc>
          <w:tcPr>
            <w:tcW w:w="941" w:type="dxa"/>
          </w:tcPr>
          <w:p w14:paraId="77E02D82" w14:textId="77777777" w:rsidR="00CB553B" w:rsidRPr="009039FC" w:rsidRDefault="00CB553B" w:rsidP="00CB553B">
            <w:pPr>
              <w:pStyle w:val="TableText"/>
            </w:pPr>
            <w:r w:rsidRPr="009039FC">
              <w:t>1.16</w:t>
            </w:r>
          </w:p>
        </w:tc>
        <w:tc>
          <w:tcPr>
            <w:tcW w:w="1345" w:type="dxa"/>
          </w:tcPr>
          <w:p w14:paraId="6E3EC225" w14:textId="77777777" w:rsidR="00CB553B" w:rsidRPr="009039FC" w:rsidRDefault="00CB553B" w:rsidP="00CB553B">
            <w:pPr>
              <w:pStyle w:val="TableText"/>
            </w:pPr>
            <w:r w:rsidRPr="009039FC">
              <w:t>09 Jan 2014</w:t>
            </w:r>
          </w:p>
        </w:tc>
        <w:tc>
          <w:tcPr>
            <w:tcW w:w="876" w:type="dxa"/>
          </w:tcPr>
          <w:p w14:paraId="78AAF143" w14:textId="77777777" w:rsidR="00CB553B" w:rsidRPr="009039FC" w:rsidRDefault="00CB553B" w:rsidP="00CB553B">
            <w:pPr>
              <w:pStyle w:val="TableText"/>
            </w:pPr>
            <w:r w:rsidRPr="009039FC">
              <w:t>HJV</w:t>
            </w:r>
          </w:p>
        </w:tc>
        <w:tc>
          <w:tcPr>
            <w:tcW w:w="4737" w:type="dxa"/>
          </w:tcPr>
          <w:p w14:paraId="50F67FDD" w14:textId="77777777" w:rsidR="00CB553B" w:rsidRPr="009039FC" w:rsidRDefault="00CB553B" w:rsidP="00CB553B">
            <w:pPr>
              <w:pStyle w:val="TableText"/>
            </w:pPr>
            <w:r w:rsidRPr="009039FC">
              <w:t>Changed terminology in entire document according to ECN13-004 (new abbreviations and terms). Specifically the term "Induction" has been replaced with the term "Induction Unit".</w:t>
            </w:r>
          </w:p>
        </w:tc>
      </w:tr>
      <w:tr w:rsidR="00CB553B" w:rsidRPr="009039FC" w14:paraId="4908D6EB" w14:textId="77777777" w:rsidTr="006206DE">
        <w:tc>
          <w:tcPr>
            <w:tcW w:w="941" w:type="dxa"/>
          </w:tcPr>
          <w:p w14:paraId="1E20526F" w14:textId="77777777" w:rsidR="00CB553B" w:rsidRPr="009039FC" w:rsidRDefault="00CB553B" w:rsidP="00CB553B">
            <w:pPr>
              <w:pStyle w:val="TableText"/>
            </w:pPr>
            <w:r w:rsidRPr="009039FC">
              <w:t>1.17</w:t>
            </w:r>
          </w:p>
        </w:tc>
        <w:tc>
          <w:tcPr>
            <w:tcW w:w="1345" w:type="dxa"/>
          </w:tcPr>
          <w:p w14:paraId="59073321" w14:textId="77777777" w:rsidR="00CB553B" w:rsidRPr="009039FC" w:rsidRDefault="00CB553B" w:rsidP="00CB553B">
            <w:pPr>
              <w:pStyle w:val="TableText"/>
            </w:pPr>
            <w:r w:rsidRPr="009039FC">
              <w:t>28 Aug 2014</w:t>
            </w:r>
          </w:p>
        </w:tc>
        <w:tc>
          <w:tcPr>
            <w:tcW w:w="876" w:type="dxa"/>
          </w:tcPr>
          <w:p w14:paraId="04416BC8" w14:textId="77777777" w:rsidR="00CB553B" w:rsidRPr="009039FC" w:rsidRDefault="00CB553B" w:rsidP="00CB553B">
            <w:pPr>
              <w:pStyle w:val="TableText"/>
            </w:pPr>
            <w:r w:rsidRPr="009039FC">
              <w:t>PSG</w:t>
            </w:r>
          </w:p>
        </w:tc>
        <w:tc>
          <w:tcPr>
            <w:tcW w:w="4737" w:type="dxa"/>
          </w:tcPr>
          <w:p w14:paraId="5CD0959F" w14:textId="77777777" w:rsidR="00CB553B" w:rsidRPr="009039FC" w:rsidRDefault="00CB553B" w:rsidP="00CB553B">
            <w:pPr>
              <w:pStyle w:val="TableText"/>
            </w:pPr>
            <w:r w:rsidRPr="009039FC">
              <w:t xml:space="preserve">Updated </w:t>
            </w:r>
            <w:proofErr w:type="spellStart"/>
            <w:r w:rsidRPr="009039FC">
              <w:t>tlg</w:t>
            </w:r>
            <w:proofErr w:type="spellEnd"/>
            <w:r w:rsidRPr="009039FC">
              <w:t xml:space="preserve"> 28 volume result, that now supports both P15 and P17_interface-CMC-VolumeScannerRS422</w:t>
            </w:r>
          </w:p>
        </w:tc>
      </w:tr>
      <w:tr w:rsidR="00CB553B" w:rsidRPr="009039FC" w14:paraId="618DA66D" w14:textId="77777777" w:rsidTr="006206DE">
        <w:tc>
          <w:tcPr>
            <w:tcW w:w="941" w:type="dxa"/>
          </w:tcPr>
          <w:p w14:paraId="7329CD42" w14:textId="77777777" w:rsidR="00CB553B" w:rsidRPr="009039FC" w:rsidRDefault="00CB553B" w:rsidP="00CB553B">
            <w:pPr>
              <w:pStyle w:val="TableText"/>
            </w:pPr>
            <w:r w:rsidRPr="009039FC">
              <w:t>1.18</w:t>
            </w:r>
          </w:p>
        </w:tc>
        <w:tc>
          <w:tcPr>
            <w:tcW w:w="1345" w:type="dxa"/>
          </w:tcPr>
          <w:p w14:paraId="25B45FA7" w14:textId="77777777" w:rsidR="00CB553B" w:rsidRPr="009039FC" w:rsidRDefault="00CB553B" w:rsidP="00CB553B">
            <w:pPr>
              <w:pStyle w:val="TableText"/>
            </w:pPr>
            <w:r w:rsidRPr="009039FC">
              <w:t>02 Jan 2019</w:t>
            </w:r>
          </w:p>
        </w:tc>
        <w:tc>
          <w:tcPr>
            <w:tcW w:w="876" w:type="dxa"/>
          </w:tcPr>
          <w:p w14:paraId="13C65B1E" w14:textId="77777777" w:rsidR="00CB553B" w:rsidRPr="009039FC" w:rsidRDefault="00CB553B" w:rsidP="00CB553B">
            <w:pPr>
              <w:pStyle w:val="TableText"/>
            </w:pPr>
            <w:r w:rsidRPr="009039FC">
              <w:t>EMO</w:t>
            </w:r>
          </w:p>
        </w:tc>
        <w:tc>
          <w:tcPr>
            <w:tcW w:w="4737" w:type="dxa"/>
          </w:tcPr>
          <w:p w14:paraId="3BA25262" w14:textId="77777777" w:rsidR="00CB553B" w:rsidRPr="009039FC" w:rsidRDefault="00CB553B" w:rsidP="00CB553B">
            <w:pPr>
              <w:pStyle w:val="TableText"/>
            </w:pPr>
            <w:r w:rsidRPr="009039FC">
              <w:t xml:space="preserve">Updated section 4.2.26 for </w:t>
            </w:r>
            <w:proofErr w:type="spellStart"/>
            <w:r w:rsidRPr="009039FC">
              <w:t>tlg</w:t>
            </w:r>
            <w:proofErr w:type="spellEnd"/>
            <w:r w:rsidRPr="009039FC">
              <w:t xml:space="preserve"> 28 volume result.</w:t>
            </w:r>
          </w:p>
          <w:p w14:paraId="5D3F5430" w14:textId="77777777" w:rsidR="00CB553B" w:rsidRPr="009039FC" w:rsidRDefault="00CB553B" w:rsidP="00CB553B">
            <w:pPr>
              <w:pStyle w:val="TableText"/>
            </w:pPr>
          </w:p>
        </w:tc>
      </w:tr>
      <w:tr w:rsidR="00CB553B" w:rsidRPr="009039FC" w14:paraId="6F527FD3" w14:textId="77777777" w:rsidTr="006206DE">
        <w:tc>
          <w:tcPr>
            <w:tcW w:w="941" w:type="dxa"/>
          </w:tcPr>
          <w:p w14:paraId="1236A082" w14:textId="77777777" w:rsidR="00CB553B" w:rsidRPr="009039FC" w:rsidRDefault="00CB553B" w:rsidP="00CB553B">
            <w:pPr>
              <w:pStyle w:val="TableText"/>
            </w:pPr>
            <w:r w:rsidRPr="009039FC">
              <w:t>1.19</w:t>
            </w:r>
          </w:p>
        </w:tc>
        <w:tc>
          <w:tcPr>
            <w:tcW w:w="1345" w:type="dxa"/>
          </w:tcPr>
          <w:p w14:paraId="54B846D5" w14:textId="77777777" w:rsidR="00CB553B" w:rsidRPr="009039FC" w:rsidRDefault="00CB553B" w:rsidP="00CB553B">
            <w:pPr>
              <w:pStyle w:val="TableText"/>
            </w:pPr>
            <w:r w:rsidRPr="009039FC">
              <w:t>16 Nov 2020</w:t>
            </w:r>
          </w:p>
        </w:tc>
        <w:tc>
          <w:tcPr>
            <w:tcW w:w="876" w:type="dxa"/>
          </w:tcPr>
          <w:p w14:paraId="3C824EA4" w14:textId="77777777" w:rsidR="00CB553B" w:rsidRPr="009039FC" w:rsidRDefault="00CB553B" w:rsidP="00CB553B">
            <w:pPr>
              <w:pStyle w:val="TableText"/>
            </w:pPr>
            <w:r w:rsidRPr="009039FC">
              <w:t>CHD</w:t>
            </w:r>
          </w:p>
        </w:tc>
        <w:tc>
          <w:tcPr>
            <w:tcW w:w="4737" w:type="dxa"/>
          </w:tcPr>
          <w:p w14:paraId="6E0FCDAE" w14:textId="77777777" w:rsidR="00CB553B" w:rsidRPr="009039FC" w:rsidRDefault="00CB553B" w:rsidP="00CB553B">
            <w:pPr>
              <w:pStyle w:val="TableText"/>
            </w:pPr>
            <w:r w:rsidRPr="009039FC">
              <w:t xml:space="preserve">Updated section 4.2.60 </w:t>
            </w:r>
            <w:proofErr w:type="spellStart"/>
            <w:r w:rsidRPr="009039FC">
              <w:t>tlg</w:t>
            </w:r>
            <w:proofErr w:type="spellEnd"/>
            <w:r w:rsidRPr="009039FC">
              <w:t xml:space="preserve"> 99. Added description of possibility for CMC to send </w:t>
            </w:r>
            <w:proofErr w:type="spellStart"/>
            <w:r w:rsidRPr="009039FC">
              <w:t>tlg</w:t>
            </w:r>
            <w:proofErr w:type="spellEnd"/>
            <w:r w:rsidRPr="009039FC">
              <w:t xml:space="preserve"> 99 for all components during start up.</w:t>
            </w:r>
          </w:p>
        </w:tc>
      </w:tr>
      <w:tr w:rsidR="00BF55BB" w:rsidRPr="009039FC" w14:paraId="334A608D" w14:textId="77777777" w:rsidTr="006206DE">
        <w:tc>
          <w:tcPr>
            <w:tcW w:w="941" w:type="dxa"/>
          </w:tcPr>
          <w:p w14:paraId="47B49375" w14:textId="49E49205" w:rsidR="00BF55BB" w:rsidRPr="009039FC" w:rsidRDefault="00BF55BB" w:rsidP="00CB553B">
            <w:pPr>
              <w:pStyle w:val="TableText"/>
              <w:rPr>
                <w:color w:val="FF0000"/>
              </w:rPr>
            </w:pPr>
            <w:r w:rsidRPr="009039FC">
              <w:rPr>
                <w:color w:val="FF0000"/>
              </w:rPr>
              <w:t>1.2</w:t>
            </w:r>
          </w:p>
        </w:tc>
        <w:tc>
          <w:tcPr>
            <w:tcW w:w="1345" w:type="dxa"/>
          </w:tcPr>
          <w:p w14:paraId="7589B9E8" w14:textId="57FD52DA" w:rsidR="00BF55BB" w:rsidRPr="009039FC" w:rsidRDefault="00BF55BB" w:rsidP="00CB553B">
            <w:pPr>
              <w:pStyle w:val="TableText"/>
              <w:rPr>
                <w:color w:val="FF0000"/>
              </w:rPr>
            </w:pPr>
            <w:r w:rsidRPr="009039FC">
              <w:rPr>
                <w:color w:val="FF0000"/>
              </w:rPr>
              <w:t>25 Sept 2023</w:t>
            </w:r>
          </w:p>
        </w:tc>
        <w:tc>
          <w:tcPr>
            <w:tcW w:w="876" w:type="dxa"/>
          </w:tcPr>
          <w:p w14:paraId="3FADE148" w14:textId="0C28A409" w:rsidR="00BF55BB" w:rsidRPr="009039FC" w:rsidRDefault="00BF55BB" w:rsidP="00CB553B">
            <w:pPr>
              <w:pStyle w:val="TableText"/>
              <w:rPr>
                <w:color w:val="FF0000"/>
              </w:rPr>
            </w:pPr>
            <w:r w:rsidRPr="009039FC">
              <w:rPr>
                <w:color w:val="FF0000"/>
              </w:rPr>
              <w:t>DTP</w:t>
            </w:r>
          </w:p>
        </w:tc>
        <w:tc>
          <w:tcPr>
            <w:tcW w:w="4737" w:type="dxa"/>
          </w:tcPr>
          <w:p w14:paraId="0CA8657F" w14:textId="41148945" w:rsidR="00BF55BB" w:rsidRPr="009039FC" w:rsidRDefault="00BF55BB" w:rsidP="00CB553B">
            <w:pPr>
              <w:pStyle w:val="TableText"/>
              <w:rPr>
                <w:color w:val="FF0000"/>
              </w:rPr>
            </w:pPr>
            <w:r w:rsidRPr="009039FC">
              <w:rPr>
                <w:color w:val="FF0000"/>
              </w:rPr>
              <w:t xml:space="preserve">Updated sections 4.2.52 </w:t>
            </w:r>
            <w:proofErr w:type="spellStart"/>
            <w:r w:rsidRPr="009039FC">
              <w:rPr>
                <w:color w:val="FF0000"/>
              </w:rPr>
              <w:t>tlg</w:t>
            </w:r>
            <w:proofErr w:type="spellEnd"/>
            <w:r w:rsidRPr="009039FC">
              <w:rPr>
                <w:color w:val="FF0000"/>
              </w:rPr>
              <w:t xml:space="preserve"> 73 and 4.2.53 </w:t>
            </w:r>
            <w:proofErr w:type="spellStart"/>
            <w:r w:rsidRPr="009039FC">
              <w:rPr>
                <w:color w:val="FF0000"/>
              </w:rPr>
              <w:t>tlg</w:t>
            </w:r>
            <w:proofErr w:type="spellEnd"/>
            <w:r w:rsidRPr="009039FC">
              <w:rPr>
                <w:color w:val="FF0000"/>
              </w:rPr>
              <w:t xml:space="preserve"> 74. Project specific telegrams </w:t>
            </w:r>
            <w:r w:rsidR="009039FC" w:rsidRPr="009039FC">
              <w:rPr>
                <w:color w:val="FF0000"/>
              </w:rPr>
              <w:t>between</w:t>
            </w:r>
            <w:r w:rsidRPr="009039FC">
              <w:rPr>
                <w:color w:val="FF0000"/>
              </w:rPr>
              <w:t xml:space="preserve"> CSC </w:t>
            </w:r>
            <w:r w:rsidR="009039FC" w:rsidRPr="009039FC">
              <w:rPr>
                <w:color w:val="FF0000"/>
              </w:rPr>
              <w:t>and</w:t>
            </w:r>
            <w:r w:rsidRPr="009039FC">
              <w:rPr>
                <w:color w:val="FF0000"/>
              </w:rPr>
              <w:t xml:space="preserve"> CMC about container type at direct to container chutes</w:t>
            </w:r>
          </w:p>
        </w:tc>
      </w:tr>
      <w:tr w:rsidR="000A40C6" w:rsidRPr="009039FC" w14:paraId="158151D1" w14:textId="77777777" w:rsidTr="006206DE">
        <w:tc>
          <w:tcPr>
            <w:tcW w:w="941" w:type="dxa"/>
          </w:tcPr>
          <w:p w14:paraId="321E7E71" w14:textId="7B7EC577" w:rsidR="000A40C6" w:rsidRPr="009039FC" w:rsidRDefault="000A40C6" w:rsidP="00CB553B">
            <w:pPr>
              <w:pStyle w:val="TableText"/>
              <w:rPr>
                <w:color w:val="FF0000"/>
              </w:rPr>
            </w:pPr>
            <w:r>
              <w:rPr>
                <w:color w:val="FF0000"/>
              </w:rPr>
              <w:t>1.3</w:t>
            </w:r>
          </w:p>
        </w:tc>
        <w:tc>
          <w:tcPr>
            <w:tcW w:w="1345" w:type="dxa"/>
          </w:tcPr>
          <w:p w14:paraId="56E5933C" w14:textId="2863AC77" w:rsidR="000A40C6" w:rsidRPr="009039FC" w:rsidRDefault="000A40C6" w:rsidP="00CB553B">
            <w:pPr>
              <w:pStyle w:val="TableText"/>
              <w:rPr>
                <w:color w:val="FF0000"/>
              </w:rPr>
            </w:pPr>
            <w:r>
              <w:rPr>
                <w:color w:val="FF0000"/>
              </w:rPr>
              <w:t>January 10,</w:t>
            </w:r>
            <w:r>
              <w:rPr>
                <w:color w:val="FF0000"/>
                <w:vertAlign w:val="superscript"/>
              </w:rPr>
              <w:t xml:space="preserve"> </w:t>
            </w:r>
            <w:r>
              <w:rPr>
                <w:color w:val="FF0000"/>
              </w:rPr>
              <w:t>2024</w:t>
            </w:r>
          </w:p>
        </w:tc>
        <w:tc>
          <w:tcPr>
            <w:tcW w:w="876" w:type="dxa"/>
          </w:tcPr>
          <w:p w14:paraId="404E4B00" w14:textId="3822F9F6" w:rsidR="000A40C6" w:rsidRPr="009039FC" w:rsidRDefault="000A40C6" w:rsidP="00CB553B">
            <w:pPr>
              <w:pStyle w:val="TableText"/>
              <w:rPr>
                <w:color w:val="FF0000"/>
              </w:rPr>
            </w:pPr>
            <w:r>
              <w:rPr>
                <w:color w:val="FF0000"/>
              </w:rPr>
              <w:t>JPK</w:t>
            </w:r>
          </w:p>
        </w:tc>
        <w:tc>
          <w:tcPr>
            <w:tcW w:w="4737" w:type="dxa"/>
          </w:tcPr>
          <w:p w14:paraId="16A00F8D" w14:textId="0583FE97" w:rsidR="000A40C6" w:rsidRPr="009039FC" w:rsidRDefault="000A40C6" w:rsidP="00CB553B">
            <w:pPr>
              <w:pStyle w:val="TableText"/>
              <w:rPr>
                <w:color w:val="FF0000"/>
              </w:rPr>
            </w:pPr>
            <w:r>
              <w:rPr>
                <w:color w:val="FF0000"/>
              </w:rPr>
              <w:t>Updating section 4.2.28 Chute Status (30) to include a project specific bit to report missing containers.</w:t>
            </w:r>
          </w:p>
        </w:tc>
      </w:tr>
      <w:tr w:rsidR="006206DE" w:rsidRPr="009039FC" w14:paraId="11F10A13" w14:textId="77777777" w:rsidTr="006206DE">
        <w:tc>
          <w:tcPr>
            <w:tcW w:w="941" w:type="dxa"/>
          </w:tcPr>
          <w:p w14:paraId="0BAACDC1" w14:textId="7D174F63" w:rsidR="006206DE" w:rsidRDefault="006206DE" w:rsidP="00CB553B">
            <w:pPr>
              <w:pStyle w:val="TableText"/>
              <w:rPr>
                <w:color w:val="FF0000"/>
              </w:rPr>
            </w:pPr>
            <w:r>
              <w:rPr>
                <w:color w:val="FF0000"/>
              </w:rPr>
              <w:t>1.4</w:t>
            </w:r>
          </w:p>
        </w:tc>
        <w:tc>
          <w:tcPr>
            <w:tcW w:w="1345" w:type="dxa"/>
          </w:tcPr>
          <w:p w14:paraId="32A41106" w14:textId="0EE30C39" w:rsidR="006206DE" w:rsidRDefault="006206DE" w:rsidP="00CB553B">
            <w:pPr>
              <w:pStyle w:val="TableText"/>
              <w:rPr>
                <w:color w:val="FF0000"/>
              </w:rPr>
            </w:pPr>
            <w:r>
              <w:rPr>
                <w:color w:val="FF0000"/>
              </w:rPr>
              <w:t>January 16,</w:t>
            </w:r>
            <w:r>
              <w:rPr>
                <w:color w:val="FF0000"/>
                <w:vertAlign w:val="superscript"/>
              </w:rPr>
              <w:t xml:space="preserve"> </w:t>
            </w:r>
            <w:r>
              <w:rPr>
                <w:color w:val="FF0000"/>
              </w:rPr>
              <w:t>2024</w:t>
            </w:r>
          </w:p>
        </w:tc>
        <w:tc>
          <w:tcPr>
            <w:tcW w:w="876" w:type="dxa"/>
          </w:tcPr>
          <w:p w14:paraId="5B2DD796" w14:textId="49F6B40A" w:rsidR="006206DE" w:rsidRDefault="006206DE" w:rsidP="00CB553B">
            <w:pPr>
              <w:pStyle w:val="TableText"/>
              <w:rPr>
                <w:color w:val="FF0000"/>
              </w:rPr>
            </w:pPr>
            <w:r w:rsidRPr="009039FC">
              <w:rPr>
                <w:color w:val="FF0000"/>
              </w:rPr>
              <w:t>DTP</w:t>
            </w:r>
          </w:p>
        </w:tc>
        <w:tc>
          <w:tcPr>
            <w:tcW w:w="4737" w:type="dxa"/>
          </w:tcPr>
          <w:p w14:paraId="08B48F7B" w14:textId="2B1D64C6" w:rsidR="006206DE" w:rsidRDefault="006206DE" w:rsidP="00CB553B">
            <w:pPr>
              <w:pStyle w:val="TableText"/>
              <w:rPr>
                <w:color w:val="FF0000"/>
              </w:rPr>
            </w:pPr>
            <w:r>
              <w:rPr>
                <w:color w:val="FF0000"/>
              </w:rPr>
              <w:t>Updated section</w:t>
            </w:r>
            <w:r w:rsidR="00460A08">
              <w:rPr>
                <w:color w:val="FF0000"/>
              </w:rPr>
              <w:t xml:space="preserve"> 4.2</w:t>
            </w:r>
            <w:r>
              <w:rPr>
                <w:color w:val="FF0000"/>
              </w:rPr>
              <w:t xml:space="preserve"> – added </w:t>
            </w:r>
            <w:r w:rsidR="00460A08">
              <w:rPr>
                <w:color w:val="FF0000"/>
              </w:rPr>
              <w:t>"</w:t>
            </w:r>
            <w:r>
              <w:rPr>
                <w:color w:val="FF0000"/>
              </w:rPr>
              <w:t>DHL</w:t>
            </w:r>
            <w:r w:rsidR="00460A08">
              <w:rPr>
                <w:color w:val="FF0000"/>
              </w:rPr>
              <w:t>"</w:t>
            </w:r>
            <w:r>
              <w:rPr>
                <w:color w:val="FF0000"/>
              </w:rPr>
              <w:t xml:space="preserve"> column to the table marking telegrams to be used for DHL project. </w:t>
            </w:r>
            <w:r w:rsidR="000D2C0D">
              <w:rPr>
                <w:color w:val="FF0000"/>
              </w:rPr>
              <w:t>R</w:t>
            </w:r>
            <w:r>
              <w:rPr>
                <w:color w:val="FF0000"/>
              </w:rPr>
              <w:t xml:space="preserve">eviewed </w:t>
            </w:r>
            <w:r w:rsidR="000D2C0D">
              <w:rPr>
                <w:color w:val="FF0000"/>
              </w:rPr>
              <w:t>with</w:t>
            </w:r>
            <w:r>
              <w:rPr>
                <w:color w:val="FF0000"/>
              </w:rPr>
              <w:t xml:space="preserve"> HLC</w:t>
            </w:r>
            <w:r w:rsidR="000D2C0D">
              <w:rPr>
                <w:color w:val="FF0000"/>
              </w:rPr>
              <w:t xml:space="preserve"> (Martin </w:t>
            </w:r>
            <w:r w:rsidR="000D2C0D" w:rsidRPr="000D2C0D">
              <w:rPr>
                <w:color w:val="FF0000"/>
              </w:rPr>
              <w:t>Christensen)</w:t>
            </w:r>
          </w:p>
        </w:tc>
      </w:tr>
      <w:tr w:rsidR="00985E82" w:rsidRPr="009039FC" w14:paraId="7E3453F1" w14:textId="77777777" w:rsidTr="006206DE">
        <w:tc>
          <w:tcPr>
            <w:tcW w:w="941" w:type="dxa"/>
          </w:tcPr>
          <w:p w14:paraId="1493EC2A" w14:textId="626EA8C7" w:rsidR="00985E82" w:rsidRDefault="00985E82" w:rsidP="00CB553B">
            <w:pPr>
              <w:pStyle w:val="TableText"/>
              <w:rPr>
                <w:color w:val="FF0000"/>
              </w:rPr>
            </w:pPr>
            <w:r>
              <w:rPr>
                <w:color w:val="FF0000"/>
              </w:rPr>
              <w:t>1.5</w:t>
            </w:r>
          </w:p>
        </w:tc>
        <w:tc>
          <w:tcPr>
            <w:tcW w:w="1345" w:type="dxa"/>
          </w:tcPr>
          <w:p w14:paraId="09D7C78D" w14:textId="12CE2FA3" w:rsidR="00985E82" w:rsidRDefault="00985E82" w:rsidP="00CB553B">
            <w:pPr>
              <w:pStyle w:val="TableText"/>
              <w:rPr>
                <w:color w:val="FF0000"/>
              </w:rPr>
            </w:pPr>
            <w:r>
              <w:rPr>
                <w:color w:val="FF0000"/>
              </w:rPr>
              <w:t>April 10, 2024</w:t>
            </w:r>
          </w:p>
        </w:tc>
        <w:tc>
          <w:tcPr>
            <w:tcW w:w="876" w:type="dxa"/>
          </w:tcPr>
          <w:p w14:paraId="360F19DB" w14:textId="7A2D4FD1" w:rsidR="00985E82" w:rsidRPr="009039FC" w:rsidRDefault="00985E82" w:rsidP="00CB553B">
            <w:pPr>
              <w:pStyle w:val="TableText"/>
              <w:rPr>
                <w:color w:val="FF0000"/>
              </w:rPr>
            </w:pPr>
            <w:r>
              <w:rPr>
                <w:color w:val="FF0000"/>
              </w:rPr>
              <w:t>JPK</w:t>
            </w:r>
          </w:p>
        </w:tc>
        <w:tc>
          <w:tcPr>
            <w:tcW w:w="4737" w:type="dxa"/>
          </w:tcPr>
          <w:p w14:paraId="7C5FB1C9" w14:textId="6DE2DA99" w:rsidR="00985E82" w:rsidRDefault="00985E82" w:rsidP="00CB553B">
            <w:pPr>
              <w:pStyle w:val="TableText"/>
              <w:rPr>
                <w:color w:val="FF0000"/>
              </w:rPr>
            </w:pPr>
            <w:r>
              <w:rPr>
                <w:color w:val="FF0000"/>
              </w:rPr>
              <w:t>Updating section 4.2.28 Chute Status (30) to use bit 4 instead of bit 3 to align with the CMC implementation.</w:t>
            </w:r>
          </w:p>
        </w:tc>
      </w:tr>
    </w:tbl>
    <w:p w14:paraId="2632706B" w14:textId="77777777" w:rsidR="0089218D" w:rsidRPr="009039FC" w:rsidRDefault="0089218D" w:rsidP="0089218D">
      <w:pPr>
        <w:pStyle w:val="Heading1"/>
        <w:tabs>
          <w:tab w:val="clear" w:pos="1281"/>
          <w:tab w:val="clear" w:pos="1962"/>
          <w:tab w:val="left" w:pos="1260"/>
        </w:tabs>
        <w:overflowPunct w:val="0"/>
        <w:autoSpaceDE w:val="0"/>
        <w:autoSpaceDN w:val="0"/>
        <w:adjustRightInd w:val="0"/>
        <w:jc w:val="both"/>
        <w:textAlignment w:val="baseline"/>
      </w:pPr>
      <w:bookmarkStart w:id="14" w:name="_Toc146512227"/>
      <w:r w:rsidRPr="009039FC">
        <w:lastRenderedPageBreak/>
        <w:t>Introduction</w:t>
      </w:r>
      <w:bookmarkEnd w:id="5"/>
      <w:bookmarkEnd w:id="6"/>
      <w:bookmarkEnd w:id="7"/>
      <w:bookmarkEnd w:id="14"/>
      <w:r w:rsidRPr="009039FC">
        <w:tab/>
      </w:r>
    </w:p>
    <w:p w14:paraId="780F715D" w14:textId="77777777" w:rsidR="0089218D" w:rsidRPr="009039FC" w:rsidRDefault="0089218D" w:rsidP="0089218D">
      <w:r w:rsidRPr="009039FC">
        <w:t>This document describes the application telegrams used between the CMC and the CSC or an external host.</w:t>
      </w:r>
    </w:p>
    <w:p w14:paraId="037CFB58" w14:textId="77777777" w:rsidR="0089218D" w:rsidRPr="009039FC" w:rsidRDefault="0089218D" w:rsidP="0089218D">
      <w:r w:rsidRPr="009039FC">
        <w:t>The application protocol is used to carry command telegrams from the CSC or an external host to the CMC, and the response and information telegrams from the CMC back to the CSC or external host.</w:t>
      </w:r>
    </w:p>
    <w:p w14:paraId="6CC30A80" w14:textId="77777777" w:rsidR="0089218D" w:rsidRPr="009039FC" w:rsidRDefault="0089218D" w:rsidP="0089218D">
      <w:r w:rsidRPr="009039FC">
        <w:t>This document is divided into two main part. The first part (sections 2 through 4) describes the application telegrams and the second part (section 5) shows different Application Telegram Scenarios.</w:t>
      </w:r>
    </w:p>
    <w:p w14:paraId="1176BECC" w14:textId="77777777" w:rsidR="0089218D" w:rsidRPr="009039FC" w:rsidRDefault="0089218D" w:rsidP="0089218D">
      <w:pPr>
        <w:pStyle w:val="Heading2"/>
        <w:tabs>
          <w:tab w:val="clear" w:pos="1281"/>
          <w:tab w:val="clear" w:pos="1962"/>
          <w:tab w:val="left" w:pos="1260"/>
        </w:tabs>
        <w:overflowPunct w:val="0"/>
        <w:autoSpaceDE w:val="0"/>
        <w:autoSpaceDN w:val="0"/>
        <w:adjustRightInd w:val="0"/>
        <w:jc w:val="both"/>
        <w:textAlignment w:val="baseline"/>
      </w:pPr>
      <w:bookmarkStart w:id="15" w:name="_Toc192574076"/>
      <w:bookmarkStart w:id="16" w:name="_Toc534610704"/>
      <w:bookmarkStart w:id="17" w:name="_Toc55826995"/>
      <w:bookmarkStart w:id="18" w:name="_Toc146512228"/>
      <w:r w:rsidRPr="009039FC">
        <w:t>Optional Telegrams</w:t>
      </w:r>
      <w:bookmarkEnd w:id="15"/>
      <w:bookmarkEnd w:id="16"/>
      <w:bookmarkEnd w:id="17"/>
      <w:bookmarkEnd w:id="18"/>
    </w:p>
    <w:p w14:paraId="138259F9" w14:textId="77777777" w:rsidR="0089218D" w:rsidRPr="009039FC" w:rsidRDefault="0089218D" w:rsidP="0089218D">
      <w:r w:rsidRPr="009039FC">
        <w:t>Telegrams marked as “option”, are telegrams, which are not supported by the base versions of the CSC and/or the CMC software. That means that they are either not implemented or have to be modified according to the specific project requirements.</w:t>
      </w:r>
    </w:p>
    <w:p w14:paraId="0AC27256" w14:textId="77777777" w:rsidR="0089218D" w:rsidRPr="009039FC" w:rsidRDefault="0089218D" w:rsidP="0089218D">
      <w:pPr>
        <w:pStyle w:val="Heading2"/>
        <w:tabs>
          <w:tab w:val="clear" w:pos="1281"/>
          <w:tab w:val="clear" w:pos="1962"/>
          <w:tab w:val="left" w:pos="1260"/>
        </w:tabs>
        <w:overflowPunct w:val="0"/>
        <w:autoSpaceDE w:val="0"/>
        <w:autoSpaceDN w:val="0"/>
        <w:adjustRightInd w:val="0"/>
        <w:jc w:val="both"/>
        <w:textAlignment w:val="baseline"/>
      </w:pPr>
      <w:bookmarkStart w:id="19" w:name="_Toc192574077"/>
      <w:bookmarkStart w:id="20" w:name="_Toc534610705"/>
      <w:bookmarkStart w:id="21" w:name="_Toc55826996"/>
      <w:bookmarkStart w:id="22" w:name="_Toc146512229"/>
      <w:r w:rsidRPr="009039FC">
        <w:t>References</w:t>
      </w:r>
      <w:bookmarkEnd w:id="19"/>
      <w:bookmarkEnd w:id="20"/>
      <w:bookmarkEnd w:id="21"/>
      <w:bookmarkEnd w:id="22"/>
    </w:p>
    <w:p w14:paraId="60A90EA7" w14:textId="77777777" w:rsidR="0089218D" w:rsidRPr="009039FC" w:rsidRDefault="0089218D" w:rsidP="0089218D">
      <w:r w:rsidRPr="009039FC">
        <w:t>[RFC1006]</w:t>
      </w:r>
      <w:r w:rsidRPr="009039FC">
        <w:tab/>
        <w:t>RFC 1006</w:t>
      </w:r>
    </w:p>
    <w:p w14:paraId="50A40C76" w14:textId="77777777" w:rsidR="0089218D" w:rsidRPr="009039FC" w:rsidRDefault="0089218D" w:rsidP="0089218D">
      <w:r w:rsidRPr="009039FC">
        <w:tab/>
      </w:r>
      <w:r w:rsidRPr="009039FC">
        <w:tab/>
        <w:t>Protocol Specification</w:t>
      </w:r>
    </w:p>
    <w:p w14:paraId="407EE502" w14:textId="77777777" w:rsidR="0089218D" w:rsidRPr="009039FC" w:rsidRDefault="0089218D" w:rsidP="0089218D">
      <w:r w:rsidRPr="009039FC">
        <w:tab/>
      </w:r>
      <w:r w:rsidRPr="009039FC">
        <w:tab/>
        <w:t>Platform IO</w:t>
      </w:r>
    </w:p>
    <w:p w14:paraId="5F2444E8" w14:textId="77777777" w:rsidR="0089218D" w:rsidRPr="009039FC" w:rsidRDefault="0089218D" w:rsidP="0089218D">
      <w:r w:rsidRPr="009039FC">
        <w:tab/>
      </w:r>
      <w:r w:rsidRPr="009039FC">
        <w:tab/>
        <w:t>Journal io.p2</w:t>
      </w:r>
    </w:p>
    <w:p w14:paraId="0D74678E" w14:textId="77777777" w:rsidR="0089218D" w:rsidRPr="009039FC" w:rsidRDefault="0089218D" w:rsidP="0089218D"/>
    <w:p w14:paraId="45B55BF2" w14:textId="77777777" w:rsidR="0089218D" w:rsidRPr="009039FC" w:rsidRDefault="0089218D" w:rsidP="0089218D">
      <w:r w:rsidRPr="009039FC">
        <w:t>[Fetch/Write]</w:t>
      </w:r>
      <w:r w:rsidRPr="009039FC">
        <w:tab/>
        <w:t>Simatic Net</w:t>
      </w:r>
    </w:p>
    <w:p w14:paraId="599536F1" w14:textId="77777777" w:rsidR="0089218D" w:rsidRPr="009039FC" w:rsidRDefault="0089218D" w:rsidP="0089218D">
      <w:r w:rsidRPr="009039FC">
        <w:tab/>
      </w:r>
      <w:r w:rsidRPr="009039FC">
        <w:tab/>
        <w:t>NCM for Industrial Ethernet</w:t>
      </w:r>
    </w:p>
    <w:p w14:paraId="4C69A832" w14:textId="77777777" w:rsidR="0089218D" w:rsidRPr="009039FC" w:rsidRDefault="0089218D" w:rsidP="0089218D">
      <w:r w:rsidRPr="009039FC">
        <w:tab/>
      </w:r>
      <w:r w:rsidRPr="009039FC">
        <w:tab/>
        <w:t>Manual for NCM S7 V5.1 or higher</w:t>
      </w:r>
    </w:p>
    <w:p w14:paraId="0C666E8B" w14:textId="77777777" w:rsidR="0089218D" w:rsidRPr="009039FC" w:rsidRDefault="0089218D" w:rsidP="0089218D">
      <w:r w:rsidRPr="009039FC">
        <w:tab/>
      </w:r>
      <w:r w:rsidRPr="009039FC">
        <w:tab/>
        <w:t>Journal: cmc5base3.0.Siemens_FetchWrite_S7wbie2b.pdf</w:t>
      </w:r>
    </w:p>
    <w:p w14:paraId="50AB7EF2" w14:textId="77777777" w:rsidR="0089218D" w:rsidRPr="009039FC" w:rsidRDefault="0089218D" w:rsidP="0089218D"/>
    <w:p w14:paraId="5E31E972" w14:textId="77777777" w:rsidR="0089218D" w:rsidRPr="009039FC" w:rsidRDefault="0089218D" w:rsidP="0089218D">
      <w:r w:rsidRPr="009039FC">
        <w:t>[S7-SAPI]</w:t>
      </w:r>
      <w:r w:rsidRPr="009039FC">
        <w:tab/>
        <w:t>Simatic Net</w:t>
      </w:r>
    </w:p>
    <w:p w14:paraId="3BD5AAF5" w14:textId="77777777" w:rsidR="0089218D" w:rsidRPr="009039FC" w:rsidRDefault="0089218D" w:rsidP="0089218D">
      <w:r w:rsidRPr="009039FC">
        <w:tab/>
      </w:r>
      <w:r w:rsidRPr="009039FC">
        <w:tab/>
        <w:t>S7 Programming Interface</w:t>
      </w:r>
    </w:p>
    <w:p w14:paraId="0F0C4C1A" w14:textId="77777777" w:rsidR="0089218D" w:rsidRPr="009039FC" w:rsidRDefault="0089218D" w:rsidP="0089218D">
      <w:r w:rsidRPr="009039FC">
        <w:tab/>
      </w:r>
      <w:r w:rsidRPr="009039FC">
        <w:tab/>
        <w:t>Journal: cmc5base3.0.Siemens_mn_S7-api_76.pdf</w:t>
      </w:r>
    </w:p>
    <w:p w14:paraId="65D045C7" w14:textId="77777777" w:rsidR="0089218D" w:rsidRPr="009039FC" w:rsidRDefault="0089218D" w:rsidP="0089218D"/>
    <w:p w14:paraId="0211D650" w14:textId="77777777" w:rsidR="0089218D" w:rsidRPr="009039FC" w:rsidRDefault="0089218D" w:rsidP="0089218D">
      <w:r w:rsidRPr="009039FC">
        <w:t>[CIP]</w:t>
      </w:r>
      <w:r w:rsidRPr="009039FC">
        <w:tab/>
      </w:r>
      <w:r w:rsidRPr="009039FC">
        <w:tab/>
      </w:r>
      <w:proofErr w:type="spellStart"/>
      <w:r w:rsidRPr="009039FC">
        <w:t>Crisplant</w:t>
      </w:r>
      <w:proofErr w:type="spellEnd"/>
      <w:r w:rsidRPr="009039FC">
        <w:t xml:space="preserve"> Platform</w:t>
      </w:r>
    </w:p>
    <w:p w14:paraId="01576793" w14:textId="77777777" w:rsidR="0089218D" w:rsidRPr="009039FC" w:rsidRDefault="0089218D" w:rsidP="0089218D">
      <w:r w:rsidRPr="009039FC">
        <w:tab/>
      </w:r>
      <w:r w:rsidRPr="009039FC">
        <w:tab/>
        <w:t>IO 4.0</w:t>
      </w:r>
    </w:p>
    <w:p w14:paraId="112D21D6" w14:textId="77777777" w:rsidR="0089218D" w:rsidRPr="009039FC" w:rsidRDefault="0089218D" w:rsidP="0089218D">
      <w:r w:rsidRPr="009039FC">
        <w:tab/>
      </w:r>
      <w:r w:rsidRPr="009039FC">
        <w:tab/>
        <w:t>Transport Protocol</w:t>
      </w:r>
    </w:p>
    <w:p w14:paraId="0B77D865" w14:textId="77777777" w:rsidR="0089218D" w:rsidRPr="009039FC" w:rsidRDefault="0089218D" w:rsidP="0089218D">
      <w:r w:rsidRPr="009039FC">
        <w:tab/>
      </w:r>
      <w:r w:rsidRPr="009039FC">
        <w:tab/>
        <w:t>Allen-Bradley CIP Protocol</w:t>
      </w:r>
    </w:p>
    <w:p w14:paraId="0FB55040" w14:textId="77777777" w:rsidR="0089218D" w:rsidRPr="009039FC" w:rsidRDefault="0089218D" w:rsidP="0089218D">
      <w:r w:rsidRPr="009039FC">
        <w:tab/>
      </w:r>
      <w:r w:rsidRPr="009039FC">
        <w:tab/>
        <w:t>Journal: io-4.0.p6</w:t>
      </w:r>
    </w:p>
    <w:p w14:paraId="39D45DB4" w14:textId="77777777" w:rsidR="0089218D" w:rsidRPr="009039FC" w:rsidRDefault="0089218D" w:rsidP="0089218D"/>
    <w:p w14:paraId="231BA61B" w14:textId="77777777" w:rsidR="0089218D" w:rsidRPr="009039FC" w:rsidRDefault="0089218D" w:rsidP="0089218D">
      <w:r w:rsidRPr="009039FC">
        <w:t>[CIPPLC]</w:t>
      </w:r>
      <w:r w:rsidRPr="009039FC">
        <w:tab/>
      </w:r>
      <w:proofErr w:type="spellStart"/>
      <w:r w:rsidRPr="009039FC">
        <w:t>Crisplant</w:t>
      </w:r>
      <w:proofErr w:type="spellEnd"/>
      <w:r w:rsidRPr="009039FC">
        <w:t xml:space="preserve"> Platform</w:t>
      </w:r>
    </w:p>
    <w:p w14:paraId="76C00C15" w14:textId="77777777" w:rsidR="0089218D" w:rsidRPr="009039FC" w:rsidRDefault="0089218D" w:rsidP="0089218D">
      <w:r w:rsidRPr="009039FC">
        <w:tab/>
      </w:r>
      <w:r w:rsidRPr="009039FC">
        <w:tab/>
        <w:t>Control Logix PLC CIP Interface</w:t>
      </w:r>
    </w:p>
    <w:p w14:paraId="409C7D43" w14:textId="77777777" w:rsidR="0089218D" w:rsidRPr="009039FC" w:rsidRDefault="0089218D" w:rsidP="0089218D">
      <w:r w:rsidRPr="009039FC">
        <w:tab/>
      </w:r>
      <w:r w:rsidRPr="009039FC">
        <w:tab/>
        <w:t>Control Logix Mediator Task</w:t>
      </w:r>
    </w:p>
    <w:p w14:paraId="4E7E4217" w14:textId="77777777" w:rsidR="0089218D" w:rsidRPr="009039FC" w:rsidRDefault="0089218D" w:rsidP="0089218D">
      <w:r w:rsidRPr="009039FC">
        <w:tab/>
      </w:r>
      <w:r w:rsidRPr="009039FC">
        <w:tab/>
        <w:t>Journal: platform.</w:t>
      </w:r>
      <w:r w:rsidR="009D24C8">
        <w:fldChar w:fldCharType="begin"/>
      </w:r>
      <w:r w:rsidR="009D24C8">
        <w:instrText xml:space="preserve"> FILENAME  \* MERGEFORMAT </w:instrText>
      </w:r>
      <w:r w:rsidR="009D24C8">
        <w:fldChar w:fldCharType="separate"/>
      </w:r>
      <w:r w:rsidRPr="009039FC">
        <w:t>p3_Protocol-CMC-Routing.doc</w:t>
      </w:r>
      <w:r w:rsidR="009D24C8">
        <w:fldChar w:fldCharType="end"/>
      </w:r>
    </w:p>
    <w:p w14:paraId="5CBA4286" w14:textId="77777777" w:rsidR="0089218D" w:rsidRPr="009039FC" w:rsidRDefault="0089218D" w:rsidP="0089218D"/>
    <w:p w14:paraId="7096E42C" w14:textId="77777777" w:rsidR="0089218D" w:rsidRPr="009039FC" w:rsidRDefault="0089218D" w:rsidP="0089218D">
      <w:r w:rsidRPr="009039FC">
        <w:lastRenderedPageBreak/>
        <w:t>[CONNECT]</w:t>
      </w:r>
      <w:r w:rsidRPr="009039FC">
        <w:tab/>
        <w:t>CMC 5</w:t>
      </w:r>
    </w:p>
    <w:p w14:paraId="67BC4F7D" w14:textId="77777777" w:rsidR="0089218D" w:rsidRPr="009039FC" w:rsidRDefault="0089218D" w:rsidP="0089218D">
      <w:r w:rsidRPr="009039FC">
        <w:tab/>
      </w:r>
      <w:r w:rsidRPr="009039FC">
        <w:tab/>
        <w:t>Communication Overview</w:t>
      </w:r>
    </w:p>
    <w:p w14:paraId="3E4250A4" w14:textId="77777777" w:rsidR="0089218D" w:rsidRPr="009039FC" w:rsidRDefault="0089218D" w:rsidP="0089218D">
      <w:r w:rsidRPr="009039FC">
        <w:tab/>
      </w:r>
      <w:r w:rsidRPr="009039FC">
        <w:tab/>
        <w:t>Journal cmc5base-3.0.s1</w:t>
      </w:r>
    </w:p>
    <w:p w14:paraId="111C8271" w14:textId="77777777" w:rsidR="0089218D" w:rsidRPr="009039FC" w:rsidRDefault="0089218D" w:rsidP="0089218D"/>
    <w:p w14:paraId="0DC4DAE2" w14:textId="77777777" w:rsidR="0089218D" w:rsidRPr="009039FC" w:rsidRDefault="0089218D" w:rsidP="0089218D">
      <w:r w:rsidRPr="009039FC">
        <w:t>[TRANSFER]</w:t>
      </w:r>
      <w:r w:rsidRPr="009039FC">
        <w:tab/>
        <w:t>Item Transfer Specification</w:t>
      </w:r>
    </w:p>
    <w:p w14:paraId="540DBB8F" w14:textId="77777777" w:rsidR="0089218D" w:rsidRPr="009039FC" w:rsidRDefault="0089218D" w:rsidP="0089218D">
      <w:r w:rsidRPr="009039FC">
        <w:tab/>
      </w:r>
      <w:r w:rsidRPr="009039FC">
        <w:tab/>
        <w:t>CMC 5 Product Release 3.0</w:t>
      </w:r>
    </w:p>
    <w:p w14:paraId="2DE14447" w14:textId="77777777" w:rsidR="0089218D" w:rsidRPr="009039FC" w:rsidRDefault="0089218D" w:rsidP="0089218D">
      <w:r w:rsidRPr="009039FC">
        <w:tab/>
      </w:r>
      <w:r w:rsidRPr="009039FC">
        <w:tab/>
        <w:t>Journal: cmc5base-3.0.s10</w:t>
      </w:r>
    </w:p>
    <w:p w14:paraId="36051DC7" w14:textId="77777777" w:rsidR="0089218D" w:rsidRPr="009039FC" w:rsidRDefault="0089218D" w:rsidP="0089218D"/>
    <w:p w14:paraId="7D5427CB" w14:textId="77777777" w:rsidR="0089218D" w:rsidRPr="009039FC" w:rsidRDefault="0089218D" w:rsidP="0089218D">
      <w:r w:rsidRPr="009039FC">
        <w:t>[SCANNER]</w:t>
      </w:r>
      <w:r w:rsidRPr="009039FC">
        <w:tab/>
        <w:t>CMC – Overhead Scanner Interface</w:t>
      </w:r>
    </w:p>
    <w:p w14:paraId="2087820C" w14:textId="77777777" w:rsidR="0089218D" w:rsidRPr="009039FC" w:rsidRDefault="0089218D" w:rsidP="0089218D">
      <w:r w:rsidRPr="009039FC">
        <w:tab/>
      </w:r>
      <w:r w:rsidRPr="009039FC">
        <w:tab/>
        <w:t>RS422</w:t>
      </w:r>
    </w:p>
    <w:p w14:paraId="0994BE09" w14:textId="77777777" w:rsidR="0089218D" w:rsidRPr="006206DE" w:rsidRDefault="0089218D" w:rsidP="0089218D">
      <w:pPr>
        <w:rPr>
          <w:lang w:val="fr-FR"/>
        </w:rPr>
      </w:pPr>
      <w:r w:rsidRPr="009039FC">
        <w:tab/>
      </w:r>
      <w:r w:rsidRPr="009039FC">
        <w:tab/>
      </w:r>
      <w:r w:rsidRPr="006206DE">
        <w:rPr>
          <w:lang w:val="fr-FR"/>
        </w:rPr>
        <w:t>CMC 5 Product Release 3.0</w:t>
      </w:r>
    </w:p>
    <w:p w14:paraId="2A4B112C" w14:textId="77777777" w:rsidR="0089218D" w:rsidRPr="006206DE" w:rsidRDefault="0089218D" w:rsidP="0089218D">
      <w:pPr>
        <w:rPr>
          <w:lang w:val="fr-FR"/>
        </w:rPr>
      </w:pPr>
      <w:r w:rsidRPr="006206DE">
        <w:rPr>
          <w:lang w:val="fr-FR"/>
        </w:rPr>
        <w:tab/>
      </w:r>
      <w:r w:rsidRPr="006206DE">
        <w:rPr>
          <w:lang w:val="fr-FR"/>
        </w:rPr>
        <w:tab/>
        <w:t>Journal: cmc5base-3.0.p10</w:t>
      </w:r>
    </w:p>
    <w:p w14:paraId="1CDE9DC7" w14:textId="77777777" w:rsidR="0089218D" w:rsidRPr="006206DE" w:rsidRDefault="0089218D" w:rsidP="0089218D">
      <w:pPr>
        <w:rPr>
          <w:lang w:val="fr-FR"/>
        </w:rPr>
      </w:pPr>
    </w:p>
    <w:p w14:paraId="23579823" w14:textId="77777777" w:rsidR="0089218D" w:rsidRPr="006206DE" w:rsidRDefault="0089218D" w:rsidP="0089218D">
      <w:pPr>
        <w:rPr>
          <w:lang w:val="fr-FR"/>
        </w:rPr>
      </w:pPr>
      <w:r w:rsidRPr="006206DE">
        <w:rPr>
          <w:lang w:val="fr-FR"/>
        </w:rPr>
        <w:t>[SCALE-B020]</w:t>
      </w:r>
      <w:r w:rsidRPr="006206DE">
        <w:rPr>
          <w:lang w:val="fr-FR"/>
        </w:rPr>
        <w:tab/>
        <w:t xml:space="preserve">Interface Description, IC &lt;-&gt; </w:t>
      </w:r>
      <w:proofErr w:type="spellStart"/>
      <w:r w:rsidRPr="006206DE">
        <w:rPr>
          <w:lang w:val="fr-FR"/>
        </w:rPr>
        <w:t>Scale</w:t>
      </w:r>
      <w:proofErr w:type="spellEnd"/>
    </w:p>
    <w:p w14:paraId="72743D12" w14:textId="77777777" w:rsidR="0089218D" w:rsidRPr="006206DE" w:rsidRDefault="0089218D" w:rsidP="0089218D">
      <w:pPr>
        <w:rPr>
          <w:lang w:val="fr-FR"/>
        </w:rPr>
      </w:pPr>
      <w:r w:rsidRPr="006206DE">
        <w:rPr>
          <w:lang w:val="fr-FR"/>
        </w:rPr>
        <w:tab/>
      </w:r>
      <w:r w:rsidRPr="006206DE">
        <w:rPr>
          <w:lang w:val="fr-FR"/>
        </w:rPr>
        <w:tab/>
        <w:t>Journal: B020-03E</w:t>
      </w:r>
    </w:p>
    <w:p w14:paraId="7057CAE1" w14:textId="77777777" w:rsidR="0089218D" w:rsidRPr="006206DE" w:rsidRDefault="0089218D" w:rsidP="0089218D">
      <w:pPr>
        <w:rPr>
          <w:lang w:val="fr-FR"/>
        </w:rPr>
      </w:pPr>
    </w:p>
    <w:p w14:paraId="730F16F1" w14:textId="77777777" w:rsidR="0089218D" w:rsidRPr="006206DE" w:rsidRDefault="0089218D" w:rsidP="0089218D">
      <w:pPr>
        <w:rPr>
          <w:lang w:val="fr-FR"/>
        </w:rPr>
      </w:pPr>
      <w:r w:rsidRPr="006206DE">
        <w:rPr>
          <w:lang w:val="fr-FR"/>
        </w:rPr>
        <w:t>[SCALE-P30]</w:t>
      </w:r>
      <w:r w:rsidRPr="006206DE">
        <w:rPr>
          <w:lang w:val="fr-FR"/>
        </w:rPr>
        <w:tab/>
        <w:t xml:space="preserve">CMC – </w:t>
      </w:r>
      <w:proofErr w:type="spellStart"/>
      <w:r w:rsidRPr="006206DE">
        <w:rPr>
          <w:lang w:val="fr-FR"/>
        </w:rPr>
        <w:t>Scale</w:t>
      </w:r>
      <w:proofErr w:type="spellEnd"/>
      <w:r w:rsidRPr="006206DE">
        <w:rPr>
          <w:lang w:val="fr-FR"/>
        </w:rPr>
        <w:t>, RS422</w:t>
      </w:r>
    </w:p>
    <w:p w14:paraId="24F00979" w14:textId="77777777" w:rsidR="0089218D" w:rsidRPr="006206DE" w:rsidRDefault="0089218D" w:rsidP="0089218D">
      <w:pPr>
        <w:rPr>
          <w:lang w:val="fr-FR"/>
        </w:rPr>
      </w:pPr>
      <w:r w:rsidRPr="006206DE">
        <w:rPr>
          <w:lang w:val="fr-FR"/>
        </w:rPr>
        <w:tab/>
      </w:r>
      <w:r w:rsidRPr="006206DE">
        <w:rPr>
          <w:lang w:val="fr-FR"/>
        </w:rPr>
        <w:tab/>
        <w:t>Interface Description</w:t>
      </w:r>
    </w:p>
    <w:p w14:paraId="27A82C6B" w14:textId="77777777" w:rsidR="0089218D" w:rsidRPr="006206DE" w:rsidRDefault="0089218D" w:rsidP="0089218D">
      <w:pPr>
        <w:rPr>
          <w:lang w:val="fr-FR"/>
        </w:rPr>
      </w:pPr>
      <w:r w:rsidRPr="006206DE">
        <w:rPr>
          <w:lang w:val="fr-FR"/>
        </w:rPr>
        <w:tab/>
      </w:r>
      <w:r w:rsidRPr="006206DE">
        <w:rPr>
          <w:lang w:val="fr-FR"/>
        </w:rPr>
        <w:tab/>
        <w:t>Reference: sortercmc.p30</w:t>
      </w:r>
    </w:p>
    <w:p w14:paraId="79BCC6F4" w14:textId="77777777" w:rsidR="0089218D" w:rsidRPr="006206DE" w:rsidRDefault="0089218D" w:rsidP="0089218D">
      <w:pPr>
        <w:rPr>
          <w:lang w:val="fr-FR"/>
        </w:rPr>
      </w:pPr>
    </w:p>
    <w:p w14:paraId="5A2986C9" w14:textId="77777777" w:rsidR="0089218D" w:rsidRPr="006206DE" w:rsidRDefault="0089218D" w:rsidP="0089218D">
      <w:pPr>
        <w:rPr>
          <w:lang w:val="fr-FR"/>
        </w:rPr>
      </w:pPr>
      <w:r w:rsidRPr="006206DE">
        <w:rPr>
          <w:lang w:val="fr-FR"/>
        </w:rPr>
        <w:t>[SCALE-P31]</w:t>
      </w:r>
      <w:r w:rsidRPr="006206DE">
        <w:rPr>
          <w:lang w:val="fr-FR"/>
        </w:rPr>
        <w:tab/>
        <w:t xml:space="preserve">CMC – </w:t>
      </w:r>
      <w:proofErr w:type="spellStart"/>
      <w:r w:rsidRPr="006206DE">
        <w:rPr>
          <w:lang w:val="fr-FR"/>
        </w:rPr>
        <w:t>Scale</w:t>
      </w:r>
      <w:proofErr w:type="spellEnd"/>
      <w:r w:rsidRPr="006206DE">
        <w:rPr>
          <w:lang w:val="fr-FR"/>
        </w:rPr>
        <w:t>, RS422</w:t>
      </w:r>
    </w:p>
    <w:p w14:paraId="0624A883" w14:textId="77777777" w:rsidR="0089218D" w:rsidRPr="006206DE" w:rsidRDefault="0089218D" w:rsidP="0089218D">
      <w:pPr>
        <w:rPr>
          <w:lang w:val="fr-FR"/>
        </w:rPr>
      </w:pPr>
      <w:r w:rsidRPr="006206DE">
        <w:rPr>
          <w:lang w:val="fr-FR"/>
        </w:rPr>
        <w:tab/>
      </w:r>
      <w:r w:rsidRPr="006206DE">
        <w:rPr>
          <w:lang w:val="fr-FR"/>
        </w:rPr>
        <w:tab/>
        <w:t>Interface Description</w:t>
      </w:r>
    </w:p>
    <w:p w14:paraId="476154C0" w14:textId="77777777" w:rsidR="0089218D" w:rsidRPr="006206DE" w:rsidRDefault="0089218D" w:rsidP="0089218D">
      <w:pPr>
        <w:rPr>
          <w:lang w:val="fr-FR"/>
        </w:rPr>
      </w:pPr>
      <w:r w:rsidRPr="006206DE">
        <w:rPr>
          <w:lang w:val="fr-FR"/>
        </w:rPr>
        <w:tab/>
      </w:r>
      <w:r w:rsidRPr="006206DE">
        <w:rPr>
          <w:lang w:val="fr-FR"/>
        </w:rPr>
        <w:tab/>
        <w:t>Reference: sortercmc.p31</w:t>
      </w:r>
    </w:p>
    <w:p w14:paraId="7BFD1533" w14:textId="77777777" w:rsidR="0089218D" w:rsidRPr="006206DE" w:rsidRDefault="0089218D" w:rsidP="0089218D">
      <w:pPr>
        <w:rPr>
          <w:lang w:val="fr-FR"/>
        </w:rPr>
      </w:pPr>
    </w:p>
    <w:p w14:paraId="3723425C" w14:textId="77777777" w:rsidR="0089218D" w:rsidRPr="006206DE" w:rsidRDefault="0089218D" w:rsidP="0089218D">
      <w:pPr>
        <w:rPr>
          <w:lang w:val="fr-FR"/>
        </w:rPr>
      </w:pPr>
      <w:r w:rsidRPr="006206DE">
        <w:rPr>
          <w:lang w:val="fr-FR"/>
        </w:rPr>
        <w:t>[SCALE-P32]</w:t>
      </w:r>
      <w:r w:rsidRPr="006206DE">
        <w:rPr>
          <w:lang w:val="fr-FR"/>
        </w:rPr>
        <w:tab/>
        <w:t xml:space="preserve">CMC – </w:t>
      </w:r>
      <w:proofErr w:type="spellStart"/>
      <w:r w:rsidRPr="006206DE">
        <w:rPr>
          <w:lang w:val="fr-FR"/>
        </w:rPr>
        <w:t>Scale</w:t>
      </w:r>
      <w:proofErr w:type="spellEnd"/>
      <w:r w:rsidRPr="006206DE">
        <w:rPr>
          <w:lang w:val="fr-FR"/>
        </w:rPr>
        <w:t>, RS422</w:t>
      </w:r>
    </w:p>
    <w:p w14:paraId="5EB58E93" w14:textId="77777777" w:rsidR="0089218D" w:rsidRPr="006206DE" w:rsidRDefault="0089218D" w:rsidP="0089218D">
      <w:pPr>
        <w:rPr>
          <w:lang w:val="fr-FR"/>
        </w:rPr>
      </w:pPr>
      <w:r w:rsidRPr="006206DE">
        <w:rPr>
          <w:lang w:val="fr-FR"/>
        </w:rPr>
        <w:tab/>
      </w:r>
      <w:r w:rsidRPr="006206DE">
        <w:rPr>
          <w:lang w:val="fr-FR"/>
        </w:rPr>
        <w:tab/>
        <w:t>Interface Description</w:t>
      </w:r>
    </w:p>
    <w:p w14:paraId="762B7E5B" w14:textId="77777777" w:rsidR="0089218D" w:rsidRPr="006206DE" w:rsidRDefault="0089218D" w:rsidP="0089218D">
      <w:pPr>
        <w:rPr>
          <w:lang w:val="fr-FR"/>
        </w:rPr>
      </w:pPr>
      <w:r w:rsidRPr="006206DE">
        <w:rPr>
          <w:lang w:val="fr-FR"/>
        </w:rPr>
        <w:tab/>
      </w:r>
      <w:r w:rsidRPr="006206DE">
        <w:rPr>
          <w:lang w:val="fr-FR"/>
        </w:rPr>
        <w:tab/>
        <w:t>Reference: sortercmc.p32</w:t>
      </w:r>
    </w:p>
    <w:p w14:paraId="7D9B6AE8" w14:textId="77777777" w:rsidR="0089218D" w:rsidRPr="006206DE" w:rsidRDefault="0089218D" w:rsidP="0089218D">
      <w:pPr>
        <w:rPr>
          <w:lang w:val="fr-FR"/>
        </w:rPr>
      </w:pPr>
    </w:p>
    <w:p w14:paraId="4E613E3E" w14:textId="77777777" w:rsidR="0089218D" w:rsidRPr="006206DE" w:rsidRDefault="0089218D" w:rsidP="0089218D">
      <w:pPr>
        <w:rPr>
          <w:lang w:val="fr-FR"/>
        </w:rPr>
      </w:pPr>
      <w:r w:rsidRPr="006206DE">
        <w:rPr>
          <w:lang w:val="fr-FR"/>
        </w:rPr>
        <w:t>[VOLUME-P15]</w:t>
      </w:r>
      <w:r w:rsidRPr="006206DE">
        <w:rPr>
          <w:lang w:val="fr-FR"/>
        </w:rPr>
        <w:tab/>
        <w:t>CMC – Volume Scanner, RS422</w:t>
      </w:r>
    </w:p>
    <w:p w14:paraId="039DA306" w14:textId="77777777" w:rsidR="0089218D" w:rsidRPr="006206DE" w:rsidRDefault="0089218D" w:rsidP="0089218D">
      <w:pPr>
        <w:rPr>
          <w:lang w:val="fr-FR"/>
        </w:rPr>
      </w:pPr>
      <w:r w:rsidRPr="006206DE">
        <w:rPr>
          <w:lang w:val="fr-FR"/>
        </w:rPr>
        <w:tab/>
      </w:r>
      <w:r w:rsidRPr="006206DE">
        <w:rPr>
          <w:lang w:val="fr-FR"/>
        </w:rPr>
        <w:tab/>
        <w:t>Interface Description</w:t>
      </w:r>
    </w:p>
    <w:p w14:paraId="5183D021" w14:textId="77777777" w:rsidR="0089218D" w:rsidRPr="006206DE" w:rsidRDefault="0089218D" w:rsidP="0089218D">
      <w:pPr>
        <w:rPr>
          <w:lang w:val="fr-FR"/>
        </w:rPr>
      </w:pPr>
      <w:r w:rsidRPr="006206DE">
        <w:rPr>
          <w:lang w:val="fr-FR"/>
        </w:rPr>
        <w:tab/>
      </w:r>
      <w:r w:rsidRPr="006206DE">
        <w:rPr>
          <w:lang w:val="fr-FR"/>
        </w:rPr>
        <w:tab/>
        <w:t>Reference: sortercmc.p15</w:t>
      </w:r>
    </w:p>
    <w:p w14:paraId="48D46F9C" w14:textId="77777777" w:rsidR="0089218D" w:rsidRPr="006206DE" w:rsidRDefault="0089218D" w:rsidP="0089218D">
      <w:pPr>
        <w:rPr>
          <w:lang w:val="fr-FR"/>
        </w:rPr>
      </w:pPr>
    </w:p>
    <w:p w14:paraId="18CA838C" w14:textId="77777777" w:rsidR="0089218D" w:rsidRPr="006206DE" w:rsidRDefault="0089218D" w:rsidP="0089218D">
      <w:pPr>
        <w:rPr>
          <w:lang w:val="fr-FR"/>
        </w:rPr>
      </w:pPr>
      <w:r w:rsidRPr="006206DE">
        <w:rPr>
          <w:lang w:val="fr-FR"/>
        </w:rPr>
        <w:t>[VOLUME-P17]</w:t>
      </w:r>
      <w:r w:rsidRPr="006206DE">
        <w:rPr>
          <w:lang w:val="fr-FR"/>
        </w:rPr>
        <w:tab/>
        <w:t>CMC – Volume Scanner, RS422</w:t>
      </w:r>
    </w:p>
    <w:p w14:paraId="2C255D77" w14:textId="77777777" w:rsidR="0089218D" w:rsidRPr="006206DE" w:rsidRDefault="0089218D" w:rsidP="0089218D">
      <w:pPr>
        <w:rPr>
          <w:lang w:val="fr-FR"/>
        </w:rPr>
      </w:pPr>
      <w:r w:rsidRPr="006206DE">
        <w:rPr>
          <w:lang w:val="fr-FR"/>
        </w:rPr>
        <w:tab/>
      </w:r>
      <w:r w:rsidRPr="006206DE">
        <w:rPr>
          <w:lang w:val="fr-FR"/>
        </w:rPr>
        <w:tab/>
        <w:t>Interface Description</w:t>
      </w:r>
    </w:p>
    <w:p w14:paraId="307F5C46" w14:textId="77777777" w:rsidR="0089218D" w:rsidRPr="006206DE" w:rsidRDefault="0089218D" w:rsidP="0089218D">
      <w:pPr>
        <w:rPr>
          <w:lang w:val="fr-FR"/>
        </w:rPr>
      </w:pPr>
      <w:r w:rsidRPr="006206DE">
        <w:rPr>
          <w:lang w:val="fr-FR"/>
        </w:rPr>
        <w:tab/>
      </w:r>
      <w:r w:rsidRPr="006206DE">
        <w:rPr>
          <w:lang w:val="fr-FR"/>
        </w:rPr>
        <w:tab/>
        <w:t>Reference: sortercmc.p17</w:t>
      </w:r>
    </w:p>
    <w:p w14:paraId="2103AC31" w14:textId="77777777" w:rsidR="0089218D" w:rsidRPr="006206DE" w:rsidRDefault="0089218D" w:rsidP="0089218D">
      <w:pPr>
        <w:rPr>
          <w:lang w:val="fr-FR"/>
        </w:rPr>
      </w:pPr>
    </w:p>
    <w:p w14:paraId="24F1A793" w14:textId="77777777" w:rsidR="0089218D" w:rsidRPr="006206DE" w:rsidRDefault="0089218D" w:rsidP="0089218D">
      <w:pPr>
        <w:keepNext/>
        <w:rPr>
          <w:lang w:val="fr-FR"/>
        </w:rPr>
      </w:pPr>
      <w:r w:rsidRPr="006206DE">
        <w:rPr>
          <w:lang w:val="fr-FR"/>
        </w:rPr>
        <w:t>[MES]</w:t>
      </w:r>
      <w:r w:rsidRPr="006206DE">
        <w:rPr>
          <w:lang w:val="fr-FR"/>
        </w:rPr>
        <w:tab/>
      </w:r>
      <w:r w:rsidRPr="006206DE">
        <w:rPr>
          <w:lang w:val="fr-FR"/>
        </w:rPr>
        <w:tab/>
        <w:t xml:space="preserve">Interface Description </w:t>
      </w:r>
    </w:p>
    <w:p w14:paraId="65B668B9" w14:textId="77777777" w:rsidR="0089218D" w:rsidRPr="009039FC" w:rsidRDefault="0089218D" w:rsidP="0089218D">
      <w:pPr>
        <w:keepNext/>
      </w:pPr>
      <w:r w:rsidRPr="006206DE">
        <w:rPr>
          <w:lang w:val="fr-FR"/>
        </w:rPr>
        <w:tab/>
      </w:r>
      <w:r w:rsidRPr="006206DE">
        <w:rPr>
          <w:lang w:val="fr-FR"/>
        </w:rPr>
        <w:tab/>
      </w:r>
      <w:r w:rsidRPr="009039FC">
        <w:t>CMC Manual Encoding Station (MES) Interface</w:t>
      </w:r>
    </w:p>
    <w:p w14:paraId="21DC757F" w14:textId="77777777" w:rsidR="0089218D" w:rsidRPr="009039FC" w:rsidRDefault="0089218D" w:rsidP="0089218D">
      <w:r w:rsidRPr="009039FC">
        <w:tab/>
      </w:r>
      <w:r w:rsidRPr="009039FC">
        <w:tab/>
        <w:t>Reference: sortercommon.p7</w:t>
      </w:r>
    </w:p>
    <w:p w14:paraId="21945F62" w14:textId="77777777" w:rsidR="0089218D" w:rsidRPr="009039FC" w:rsidRDefault="0089218D" w:rsidP="0089218D"/>
    <w:p w14:paraId="541BE8B3" w14:textId="77777777" w:rsidR="0089218D" w:rsidRPr="009039FC" w:rsidRDefault="0089218D" w:rsidP="0089218D">
      <w:r w:rsidRPr="009039FC">
        <w:t xml:space="preserve"> [Alibi Messages]</w:t>
      </w:r>
      <w:r w:rsidRPr="009039FC">
        <w:tab/>
        <w:t>Alibi Messages</w:t>
      </w:r>
    </w:p>
    <w:p w14:paraId="4DBAFA69" w14:textId="77777777" w:rsidR="0089218D" w:rsidRPr="009039FC" w:rsidRDefault="0089218D" w:rsidP="0089218D">
      <w:r w:rsidRPr="009039FC">
        <w:tab/>
      </w:r>
      <w:r w:rsidRPr="009039FC">
        <w:tab/>
        <w:t>Protocol Description</w:t>
      </w:r>
    </w:p>
    <w:p w14:paraId="192570C1" w14:textId="77777777" w:rsidR="0089218D" w:rsidRPr="009039FC" w:rsidRDefault="0089218D" w:rsidP="0089218D">
      <w:r w:rsidRPr="009039FC">
        <w:tab/>
      </w:r>
      <w:r w:rsidRPr="009039FC">
        <w:tab/>
        <w:t>Reference: alibi-sw.p1</w:t>
      </w:r>
    </w:p>
    <w:p w14:paraId="4C635116" w14:textId="77777777" w:rsidR="0089218D" w:rsidRPr="009039FC" w:rsidRDefault="0089218D" w:rsidP="0089218D">
      <w:pPr>
        <w:pStyle w:val="Heading2"/>
        <w:tabs>
          <w:tab w:val="clear" w:pos="1281"/>
          <w:tab w:val="clear" w:pos="1962"/>
          <w:tab w:val="left" w:pos="1260"/>
        </w:tabs>
        <w:overflowPunct w:val="0"/>
        <w:autoSpaceDE w:val="0"/>
        <w:autoSpaceDN w:val="0"/>
        <w:adjustRightInd w:val="0"/>
        <w:jc w:val="both"/>
        <w:textAlignment w:val="baseline"/>
      </w:pPr>
      <w:bookmarkStart w:id="23" w:name="_Toc192574078"/>
      <w:bookmarkStart w:id="24" w:name="_Toc534610706"/>
      <w:bookmarkStart w:id="25" w:name="_Toc55826997"/>
      <w:bookmarkStart w:id="26" w:name="_Toc146512230"/>
      <w:r w:rsidRPr="009039FC">
        <w:t>Abbreviations and Acronyms</w:t>
      </w:r>
      <w:bookmarkEnd w:id="23"/>
      <w:bookmarkEnd w:id="24"/>
      <w:bookmarkEnd w:id="25"/>
      <w:bookmarkEnd w:id="26"/>
    </w:p>
    <w:p w14:paraId="192AA2F2" w14:textId="77777777" w:rsidR="0089218D" w:rsidRPr="009039FC" w:rsidRDefault="0089218D" w:rsidP="0089218D">
      <w:r w:rsidRPr="009039FC">
        <w:t>CMC</w:t>
      </w:r>
      <w:r w:rsidRPr="009039FC">
        <w:tab/>
      </w:r>
      <w:proofErr w:type="spellStart"/>
      <w:r w:rsidRPr="009039FC">
        <w:t>Crisplant</w:t>
      </w:r>
      <w:proofErr w:type="spellEnd"/>
      <w:r w:rsidRPr="009039FC">
        <w:t xml:space="preserve"> Machine Controller</w:t>
      </w:r>
    </w:p>
    <w:p w14:paraId="13B9CB40" w14:textId="77777777" w:rsidR="0089218D" w:rsidRPr="009039FC" w:rsidRDefault="0089218D" w:rsidP="0089218D">
      <w:r w:rsidRPr="009039FC">
        <w:t>CSC</w:t>
      </w:r>
      <w:r w:rsidRPr="009039FC">
        <w:tab/>
      </w:r>
      <w:proofErr w:type="spellStart"/>
      <w:r w:rsidRPr="009039FC">
        <w:t>Crisplant</w:t>
      </w:r>
      <w:proofErr w:type="spellEnd"/>
      <w:r w:rsidRPr="009039FC">
        <w:t xml:space="preserve"> System Controller</w:t>
      </w:r>
    </w:p>
    <w:p w14:paraId="59B7059A" w14:textId="77777777" w:rsidR="0089218D" w:rsidRPr="009039FC" w:rsidRDefault="0089218D" w:rsidP="0089218D">
      <w:r w:rsidRPr="009039FC">
        <w:t>MAI</w:t>
      </w:r>
      <w:r w:rsidRPr="009039FC">
        <w:tab/>
        <w:t>Manual Induction Unit</w:t>
      </w:r>
    </w:p>
    <w:p w14:paraId="5D5EDD5B" w14:textId="77777777" w:rsidR="0089218D" w:rsidRPr="009039FC" w:rsidRDefault="0089218D" w:rsidP="0089218D">
      <w:r w:rsidRPr="009039FC">
        <w:t>PEC</w:t>
      </w:r>
      <w:r w:rsidRPr="009039FC">
        <w:tab/>
        <w:t>Photo Electric Cell</w:t>
      </w:r>
    </w:p>
    <w:p w14:paraId="1B5EC1EE" w14:textId="77777777" w:rsidR="0089218D" w:rsidRPr="009039FC" w:rsidRDefault="0089218D" w:rsidP="0089218D">
      <w:r w:rsidRPr="009039FC">
        <w:t>RNI</w:t>
      </w:r>
      <w:r w:rsidRPr="009039FC">
        <w:tab/>
        <w:t>Ready Next Item</w:t>
      </w:r>
    </w:p>
    <w:p w14:paraId="1D428115" w14:textId="77777777" w:rsidR="0089218D" w:rsidRPr="009039FC" w:rsidRDefault="0089218D" w:rsidP="0089218D">
      <w:r w:rsidRPr="009039FC">
        <w:t>SPS</w:t>
      </w:r>
      <w:r w:rsidRPr="009039FC">
        <w:tab/>
        <w:t>Stray Parcel Supervision</w:t>
      </w:r>
    </w:p>
    <w:p w14:paraId="1B5ED042" w14:textId="77777777" w:rsidR="0089218D" w:rsidRPr="009039FC" w:rsidRDefault="0089218D" w:rsidP="0089218D"/>
    <w:p w14:paraId="1F682E59" w14:textId="77777777" w:rsidR="0089218D" w:rsidRPr="009039FC" w:rsidRDefault="0089218D" w:rsidP="0089218D">
      <w:pPr>
        <w:pStyle w:val="Heading1"/>
        <w:tabs>
          <w:tab w:val="clear" w:pos="1281"/>
          <w:tab w:val="clear" w:pos="1962"/>
          <w:tab w:val="left" w:pos="1260"/>
        </w:tabs>
        <w:overflowPunct w:val="0"/>
        <w:autoSpaceDE w:val="0"/>
        <w:autoSpaceDN w:val="0"/>
        <w:adjustRightInd w:val="0"/>
        <w:jc w:val="both"/>
        <w:textAlignment w:val="baseline"/>
      </w:pPr>
      <w:bookmarkStart w:id="27" w:name="_Toc192574079"/>
      <w:bookmarkStart w:id="28" w:name="_Toc534610707"/>
      <w:bookmarkStart w:id="29" w:name="_Toc55826998"/>
      <w:bookmarkStart w:id="30" w:name="_Toc146512231"/>
      <w:r w:rsidRPr="009039FC">
        <w:lastRenderedPageBreak/>
        <w:t>Transport Protocol</w:t>
      </w:r>
      <w:bookmarkEnd w:id="27"/>
      <w:bookmarkEnd w:id="28"/>
      <w:bookmarkEnd w:id="29"/>
      <w:bookmarkEnd w:id="30"/>
    </w:p>
    <w:p w14:paraId="7AC6D2E9" w14:textId="77777777" w:rsidR="0089218D" w:rsidRPr="009039FC" w:rsidRDefault="0089218D" w:rsidP="0089218D">
      <w:r w:rsidRPr="009039FC">
        <w:t>The Routing interface is a telegram (message) based interface. One of the following transport protocols must be used to establish the Routing connection with the CMC. The selection of the transport protocol is dependent of the type of PLC chosen for the CMC.</w:t>
      </w:r>
    </w:p>
    <w:p w14:paraId="389638E5" w14:textId="287058E3" w:rsidR="0089218D" w:rsidRPr="009039FC" w:rsidRDefault="0089218D" w:rsidP="0089218D">
      <w:pPr>
        <w:pStyle w:val="Heading2"/>
        <w:tabs>
          <w:tab w:val="clear" w:pos="1281"/>
          <w:tab w:val="clear" w:pos="1962"/>
          <w:tab w:val="left" w:pos="1260"/>
        </w:tabs>
        <w:overflowPunct w:val="0"/>
        <w:autoSpaceDE w:val="0"/>
        <w:autoSpaceDN w:val="0"/>
        <w:adjustRightInd w:val="0"/>
        <w:jc w:val="both"/>
        <w:textAlignment w:val="baseline"/>
      </w:pPr>
      <w:bookmarkStart w:id="31" w:name="_Toc192574080"/>
      <w:bookmarkStart w:id="32" w:name="_Toc534610708"/>
      <w:bookmarkStart w:id="33" w:name="_Toc55826999"/>
      <w:bookmarkStart w:id="34" w:name="_Toc146512232"/>
      <w:r w:rsidRPr="009039FC">
        <w:t>Transport Protocols for Siemens S7-</w:t>
      </w:r>
      <w:r w:rsidR="00272E97" w:rsidRPr="009039FC">
        <w:t>1500</w:t>
      </w:r>
      <w:r w:rsidRPr="009039FC">
        <w:t xml:space="preserve"> PLC Type</w:t>
      </w:r>
      <w:bookmarkEnd w:id="31"/>
      <w:bookmarkEnd w:id="32"/>
      <w:bookmarkEnd w:id="33"/>
      <w:bookmarkEnd w:id="34"/>
    </w:p>
    <w:p w14:paraId="76117398" w14:textId="22796435" w:rsidR="0089218D" w:rsidRPr="009039FC" w:rsidRDefault="0089218D" w:rsidP="0089218D">
      <w:r w:rsidRPr="009039FC">
        <w:t>When connecting to a Siemens S7-</w:t>
      </w:r>
      <w:r w:rsidR="0080319C" w:rsidRPr="009039FC">
        <w:t>1500</w:t>
      </w:r>
      <w:r w:rsidRPr="009039FC">
        <w:t xml:space="preserve"> PLC using an external communication processor, one of the following transport protocols may be used:</w:t>
      </w:r>
    </w:p>
    <w:p w14:paraId="168C7639" w14:textId="77777777" w:rsidR="0089218D" w:rsidRPr="009039FC" w:rsidRDefault="0089218D" w:rsidP="0089218D">
      <w:pPr>
        <w:numPr>
          <w:ilvl w:val="0"/>
          <w:numId w:val="40"/>
        </w:numPr>
        <w:overflowPunct w:val="0"/>
        <w:autoSpaceDE w:val="0"/>
        <w:autoSpaceDN w:val="0"/>
        <w:adjustRightInd w:val="0"/>
        <w:spacing w:after="120"/>
        <w:textAlignment w:val="baseline"/>
      </w:pPr>
      <w:r w:rsidRPr="009039FC">
        <w:t>RFC1006 (</w:t>
      </w:r>
      <w:proofErr w:type="spellStart"/>
      <w:r w:rsidRPr="009039FC">
        <w:t>ISOonTCP</w:t>
      </w:r>
      <w:proofErr w:type="spellEnd"/>
      <w:r w:rsidRPr="009039FC">
        <w:t>)</w:t>
      </w:r>
    </w:p>
    <w:p w14:paraId="25A020AE" w14:textId="77777777" w:rsidR="0089218D" w:rsidRPr="009039FC" w:rsidRDefault="0089218D" w:rsidP="0089218D">
      <w:pPr>
        <w:numPr>
          <w:ilvl w:val="0"/>
          <w:numId w:val="40"/>
        </w:numPr>
        <w:overflowPunct w:val="0"/>
        <w:autoSpaceDE w:val="0"/>
        <w:autoSpaceDN w:val="0"/>
        <w:adjustRightInd w:val="0"/>
        <w:spacing w:after="120"/>
        <w:textAlignment w:val="baseline"/>
      </w:pPr>
      <w:r w:rsidRPr="009039FC">
        <w:t>S7 Functions</w:t>
      </w:r>
    </w:p>
    <w:p w14:paraId="0B1280FD" w14:textId="3D2F339E" w:rsidR="0089218D" w:rsidRPr="009039FC" w:rsidRDefault="0089218D" w:rsidP="0089218D">
      <w:pPr>
        <w:overflowPunct w:val="0"/>
        <w:autoSpaceDE w:val="0"/>
        <w:autoSpaceDN w:val="0"/>
        <w:adjustRightInd w:val="0"/>
        <w:spacing w:after="120"/>
        <w:textAlignment w:val="baseline"/>
      </w:pPr>
      <w:r w:rsidRPr="009039FC">
        <w:t>When using a Siemens Soft PLC (</w:t>
      </w:r>
      <w:proofErr w:type="spellStart"/>
      <w:r w:rsidRPr="009039FC">
        <w:t>WinAC</w:t>
      </w:r>
      <w:proofErr w:type="spellEnd"/>
      <w:r w:rsidRPr="009039FC">
        <w:t>-RTX) or a S7-</w:t>
      </w:r>
      <w:r w:rsidR="00272E97" w:rsidRPr="009039FC">
        <w:t>1500</w:t>
      </w:r>
      <w:r w:rsidRPr="009039FC">
        <w:t xml:space="preserve"> with integrated communication processor, the following transport protocol may be used:</w:t>
      </w:r>
    </w:p>
    <w:p w14:paraId="5FEB3237" w14:textId="77777777" w:rsidR="0089218D" w:rsidRPr="009039FC" w:rsidRDefault="0089218D" w:rsidP="0089218D">
      <w:pPr>
        <w:numPr>
          <w:ilvl w:val="0"/>
          <w:numId w:val="42"/>
        </w:numPr>
        <w:overflowPunct w:val="0"/>
        <w:autoSpaceDE w:val="0"/>
        <w:autoSpaceDN w:val="0"/>
        <w:adjustRightInd w:val="0"/>
        <w:spacing w:after="120"/>
        <w:textAlignment w:val="baseline"/>
      </w:pPr>
      <w:r w:rsidRPr="009039FC">
        <w:t>RFC793 (TCP native)</w:t>
      </w:r>
    </w:p>
    <w:p w14:paraId="5CF24CAF"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35" w:name="_Toc192574081"/>
      <w:bookmarkStart w:id="36" w:name="_Toc534610709"/>
      <w:bookmarkStart w:id="37" w:name="_Toc55827000"/>
      <w:bookmarkStart w:id="38" w:name="_Toc146512233"/>
      <w:r w:rsidRPr="009039FC">
        <w:t>RFC 1006</w:t>
      </w:r>
      <w:bookmarkEnd w:id="35"/>
      <w:bookmarkEnd w:id="36"/>
      <w:bookmarkEnd w:id="37"/>
      <w:bookmarkEnd w:id="38"/>
    </w:p>
    <w:p w14:paraId="5674B435" w14:textId="7CF25F2A" w:rsidR="0089218D" w:rsidRPr="009039FC" w:rsidRDefault="0089218D" w:rsidP="0089218D">
      <w:r w:rsidRPr="009039FC">
        <w:t xml:space="preserve">RFC1006 or </w:t>
      </w:r>
      <w:proofErr w:type="spellStart"/>
      <w:r w:rsidRPr="009039FC">
        <w:t>ISOonTCP</w:t>
      </w:r>
      <w:proofErr w:type="spellEnd"/>
      <w:r w:rsidRPr="009039FC">
        <w:t xml:space="preserve"> as called by Siemens is an open transport protocol for establishing connections between the CSC/Host and the CMC, which is implemented in a S7-</w:t>
      </w:r>
      <w:r w:rsidR="0080319C" w:rsidRPr="009039FC">
        <w:t>1500</w:t>
      </w:r>
      <w:r w:rsidRPr="009039FC">
        <w:t xml:space="preserve"> Simatic PLC system.</w:t>
      </w:r>
    </w:p>
    <w:p w14:paraId="56323EE7" w14:textId="77777777" w:rsidR="0089218D" w:rsidRPr="009039FC" w:rsidRDefault="0089218D" w:rsidP="0089218D">
      <w:pPr>
        <w:pStyle w:val="Figur"/>
      </w:pPr>
      <w:r w:rsidRPr="009039FC">
        <w:object w:dxaOrig="5072" w:dyaOrig="5199" w14:anchorId="541E3B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1.7pt;height:185.15pt" o:ole="">
            <v:imagedata r:id="rId11" o:title=""/>
          </v:shape>
          <o:OLEObject Type="Embed" ProgID="Visio.Drawing.11" ShapeID="_x0000_i1025" DrawAspect="Content" ObjectID="_1774261739" r:id="rId12"/>
        </w:object>
      </w:r>
    </w:p>
    <w:p w14:paraId="60A4021A" w14:textId="77777777" w:rsidR="0089218D" w:rsidRPr="009039FC" w:rsidRDefault="0089218D" w:rsidP="0089218D">
      <w:r w:rsidRPr="009039FC">
        <w:t>The transport protocol is defined in [RFC1006].</w:t>
      </w:r>
    </w:p>
    <w:p w14:paraId="0EF185A7" w14:textId="77777777" w:rsidR="0089218D" w:rsidRPr="009039FC" w:rsidRDefault="0089218D" w:rsidP="0089218D">
      <w:r w:rsidRPr="009039FC">
        <w:t>In order to establish an RFC1006 connection with the CMC, a TSAP ID must be used. The following standard TSAP IDs have been defined for the routing interface channel:</w:t>
      </w:r>
    </w:p>
    <w:tbl>
      <w:tblPr>
        <w:tblW w:w="0" w:type="auto"/>
        <w:tblInd w:w="1526" w:type="dxa"/>
        <w:tblBorders>
          <w:top w:val="single" w:sz="12" w:space="0" w:color="000000"/>
          <w:left w:val="nil"/>
          <w:bottom w:val="single" w:sz="12" w:space="0" w:color="000000"/>
          <w:right w:val="nil"/>
          <w:insideH w:val="nil"/>
          <w:insideV w:val="nil"/>
        </w:tblBorders>
        <w:tblLook w:val="00A0" w:firstRow="1" w:lastRow="0" w:firstColumn="1" w:lastColumn="0" w:noHBand="0" w:noVBand="0"/>
      </w:tblPr>
      <w:tblGrid>
        <w:gridCol w:w="2372"/>
        <w:gridCol w:w="3428"/>
      </w:tblGrid>
      <w:tr w:rsidR="0089218D" w:rsidRPr="009039FC" w14:paraId="4B00537B" w14:textId="77777777" w:rsidTr="0089218D">
        <w:tc>
          <w:tcPr>
            <w:tcW w:w="2372" w:type="dxa"/>
            <w:tcBorders>
              <w:bottom w:val="single" w:sz="6" w:space="0" w:color="000000"/>
              <w:right w:val="single" w:sz="6" w:space="0" w:color="000000"/>
            </w:tcBorders>
          </w:tcPr>
          <w:p w14:paraId="62A101DA" w14:textId="77777777" w:rsidR="0089218D" w:rsidRPr="009039FC" w:rsidRDefault="0089218D" w:rsidP="0089218D">
            <w:pPr>
              <w:pStyle w:val="TableHeader"/>
            </w:pPr>
            <w:r w:rsidRPr="009039FC">
              <w:t>TSAP ID</w:t>
            </w:r>
          </w:p>
        </w:tc>
        <w:tc>
          <w:tcPr>
            <w:tcW w:w="3428" w:type="dxa"/>
            <w:tcBorders>
              <w:left w:val="single" w:sz="6" w:space="0" w:color="000000"/>
              <w:bottom w:val="single" w:sz="6" w:space="0" w:color="000000"/>
            </w:tcBorders>
          </w:tcPr>
          <w:p w14:paraId="55D0EC26" w14:textId="77777777" w:rsidR="0089218D" w:rsidRPr="009039FC" w:rsidRDefault="0089218D" w:rsidP="0089218D">
            <w:pPr>
              <w:pStyle w:val="TableHeader"/>
            </w:pPr>
          </w:p>
        </w:tc>
      </w:tr>
      <w:tr w:rsidR="0089218D" w:rsidRPr="009039FC" w14:paraId="574009DC" w14:textId="77777777" w:rsidTr="0089218D">
        <w:tc>
          <w:tcPr>
            <w:tcW w:w="2372" w:type="dxa"/>
            <w:tcBorders>
              <w:top w:val="single" w:sz="6" w:space="0" w:color="000000"/>
              <w:right w:val="single" w:sz="6" w:space="0" w:color="000000"/>
            </w:tcBorders>
          </w:tcPr>
          <w:p w14:paraId="668F822D" w14:textId="77777777" w:rsidR="0089218D" w:rsidRPr="009039FC" w:rsidRDefault="0089218D" w:rsidP="0089218D">
            <w:pPr>
              <w:pStyle w:val="TableText"/>
            </w:pPr>
            <w:r w:rsidRPr="009039FC">
              <w:t>CMC2HOST_ROUTE_1</w:t>
            </w:r>
          </w:p>
        </w:tc>
        <w:tc>
          <w:tcPr>
            <w:tcW w:w="3428" w:type="dxa"/>
            <w:tcBorders>
              <w:top w:val="single" w:sz="6" w:space="0" w:color="000000"/>
              <w:left w:val="single" w:sz="6" w:space="0" w:color="000000"/>
            </w:tcBorders>
          </w:tcPr>
          <w:p w14:paraId="2A81F927" w14:textId="77777777" w:rsidR="0089218D" w:rsidRPr="009039FC" w:rsidRDefault="0089218D" w:rsidP="0089218D">
            <w:pPr>
              <w:pStyle w:val="TableText"/>
            </w:pPr>
            <w:r w:rsidRPr="009039FC">
              <w:t xml:space="preserve">Routing channel from CMC to CSC/HOST </w:t>
            </w:r>
            <w:r w:rsidRPr="009039FC">
              <w:rPr>
                <w:b/>
                <w:bCs/>
              </w:rPr>
              <w:t>(default)</w:t>
            </w:r>
          </w:p>
        </w:tc>
      </w:tr>
      <w:tr w:rsidR="0089218D" w:rsidRPr="009039FC" w14:paraId="6497AFC3" w14:textId="77777777" w:rsidTr="0089218D">
        <w:tc>
          <w:tcPr>
            <w:tcW w:w="2372" w:type="dxa"/>
            <w:tcBorders>
              <w:right w:val="single" w:sz="6" w:space="0" w:color="000000"/>
            </w:tcBorders>
          </w:tcPr>
          <w:p w14:paraId="4EC71BB5" w14:textId="77777777" w:rsidR="0089218D" w:rsidRPr="009039FC" w:rsidRDefault="0089218D" w:rsidP="0089218D">
            <w:pPr>
              <w:pStyle w:val="TableText"/>
            </w:pPr>
            <w:r w:rsidRPr="009039FC">
              <w:t>HOST2CMC_ROUTE_1</w:t>
            </w:r>
          </w:p>
        </w:tc>
        <w:tc>
          <w:tcPr>
            <w:tcW w:w="3428" w:type="dxa"/>
            <w:tcBorders>
              <w:left w:val="single" w:sz="6" w:space="0" w:color="000000"/>
            </w:tcBorders>
          </w:tcPr>
          <w:p w14:paraId="477EBFFA" w14:textId="77777777" w:rsidR="0089218D" w:rsidRPr="009039FC" w:rsidRDefault="0089218D" w:rsidP="0089218D">
            <w:pPr>
              <w:pStyle w:val="TableText"/>
            </w:pPr>
            <w:r w:rsidRPr="009039FC">
              <w:t xml:space="preserve">Routing channel from CSC/HOST to CMC </w:t>
            </w:r>
            <w:r w:rsidRPr="009039FC">
              <w:rPr>
                <w:b/>
                <w:bCs/>
              </w:rPr>
              <w:t>(default)</w:t>
            </w:r>
          </w:p>
        </w:tc>
      </w:tr>
      <w:tr w:rsidR="0089218D" w:rsidRPr="009039FC" w14:paraId="264A7B5C" w14:textId="77777777" w:rsidTr="0089218D">
        <w:tc>
          <w:tcPr>
            <w:tcW w:w="2372" w:type="dxa"/>
            <w:tcBorders>
              <w:right w:val="single" w:sz="6" w:space="0" w:color="000000"/>
            </w:tcBorders>
          </w:tcPr>
          <w:p w14:paraId="2A3EB2CB" w14:textId="77777777" w:rsidR="0089218D" w:rsidRPr="009039FC" w:rsidRDefault="0089218D" w:rsidP="0089218D">
            <w:pPr>
              <w:pStyle w:val="TableText"/>
            </w:pPr>
            <w:r w:rsidRPr="009039FC">
              <w:t>CMC2ST_FBROUTE_1</w:t>
            </w:r>
          </w:p>
        </w:tc>
        <w:tc>
          <w:tcPr>
            <w:tcW w:w="3428" w:type="dxa"/>
            <w:tcBorders>
              <w:left w:val="single" w:sz="6" w:space="0" w:color="000000"/>
            </w:tcBorders>
          </w:tcPr>
          <w:p w14:paraId="425DDF40" w14:textId="77777777" w:rsidR="0089218D" w:rsidRPr="009039FC" w:rsidRDefault="0089218D" w:rsidP="0089218D">
            <w:pPr>
              <w:pStyle w:val="TableText"/>
            </w:pPr>
            <w:r w:rsidRPr="009039FC">
              <w:t>Routing channel from CMC to CST</w:t>
            </w:r>
          </w:p>
        </w:tc>
      </w:tr>
      <w:tr w:rsidR="0089218D" w:rsidRPr="009039FC" w14:paraId="4332DBB8" w14:textId="77777777" w:rsidTr="0089218D">
        <w:tc>
          <w:tcPr>
            <w:tcW w:w="2372" w:type="dxa"/>
            <w:tcBorders>
              <w:right w:val="single" w:sz="6" w:space="0" w:color="000000"/>
            </w:tcBorders>
          </w:tcPr>
          <w:p w14:paraId="126B3B7C" w14:textId="77777777" w:rsidR="0089218D" w:rsidRPr="009039FC" w:rsidRDefault="0089218D" w:rsidP="0089218D">
            <w:pPr>
              <w:pStyle w:val="TableText"/>
            </w:pPr>
            <w:r w:rsidRPr="009039FC">
              <w:t>ST2CMC_FBROUTE_1</w:t>
            </w:r>
          </w:p>
        </w:tc>
        <w:tc>
          <w:tcPr>
            <w:tcW w:w="3428" w:type="dxa"/>
            <w:tcBorders>
              <w:left w:val="single" w:sz="6" w:space="0" w:color="000000"/>
            </w:tcBorders>
          </w:tcPr>
          <w:p w14:paraId="36D5CD54" w14:textId="77777777" w:rsidR="0089218D" w:rsidRPr="009039FC" w:rsidRDefault="0089218D" w:rsidP="0089218D">
            <w:pPr>
              <w:pStyle w:val="TableText"/>
            </w:pPr>
            <w:r w:rsidRPr="009039FC">
              <w:t>Routing channel from CST to CMC</w:t>
            </w:r>
          </w:p>
        </w:tc>
      </w:tr>
    </w:tbl>
    <w:p w14:paraId="1123F145" w14:textId="77777777" w:rsidR="0089218D" w:rsidRPr="009039FC" w:rsidRDefault="0089218D" w:rsidP="0089218D">
      <w:r w:rsidRPr="009039FC">
        <w:t>Two connections must be established – one for transmitting and one for receiving telegrams.</w:t>
      </w:r>
    </w:p>
    <w:p w14:paraId="2AEBAC39"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39" w:name="_Toc192574082"/>
      <w:bookmarkStart w:id="40" w:name="_Toc534610710"/>
      <w:bookmarkStart w:id="41" w:name="_Toc55827001"/>
      <w:bookmarkStart w:id="42" w:name="_Toc146512234"/>
      <w:r w:rsidRPr="009039FC">
        <w:lastRenderedPageBreak/>
        <w:t>S7 Functions</w:t>
      </w:r>
      <w:bookmarkEnd w:id="39"/>
      <w:bookmarkEnd w:id="40"/>
      <w:bookmarkEnd w:id="41"/>
      <w:bookmarkEnd w:id="42"/>
    </w:p>
    <w:p w14:paraId="2E3ADD7A" w14:textId="77777777" w:rsidR="0089218D" w:rsidRPr="009039FC" w:rsidRDefault="0089218D" w:rsidP="0089218D">
      <w:r w:rsidRPr="009039FC">
        <w:t>S7 Functions are a proprietary protocol from Siemens and is available in ‘S7-Softnet’, a commercial product from Siemens. In this product a SAPI (Simple Application Programming Interface) may be used to implement the S7 connections to the CMC.</w:t>
      </w:r>
    </w:p>
    <w:p w14:paraId="234F51D6" w14:textId="77777777" w:rsidR="0089218D" w:rsidRPr="009039FC" w:rsidRDefault="0089218D" w:rsidP="0089218D">
      <w:pPr>
        <w:pStyle w:val="Figur"/>
      </w:pPr>
      <w:r w:rsidRPr="009039FC">
        <w:object w:dxaOrig="5072" w:dyaOrig="5199" w14:anchorId="26D232FA">
          <v:shape id="_x0000_i1026" type="#_x0000_t75" style="width:203.85pt;height:179.55pt" o:ole="">
            <v:imagedata r:id="rId13" o:title=""/>
          </v:shape>
          <o:OLEObject Type="Embed" ProgID="Visio.Drawing.11" ShapeID="_x0000_i1026" DrawAspect="Content" ObjectID="_1774261740" r:id="rId14"/>
        </w:object>
      </w:r>
    </w:p>
    <w:p w14:paraId="35034148" w14:textId="2BE9F5F1" w:rsidR="0089218D" w:rsidRPr="009039FC" w:rsidRDefault="0089218D" w:rsidP="0089218D">
      <w:r w:rsidRPr="009039FC">
        <w:t>The S7 Functions must be used in case a S7-</w:t>
      </w:r>
      <w:r w:rsidR="0080319C" w:rsidRPr="009039FC">
        <w:t>1500</w:t>
      </w:r>
      <w:r w:rsidRPr="009039FC">
        <w:t xml:space="preserve"> H PLC system (Hot standby PLC) is used.</w:t>
      </w:r>
    </w:p>
    <w:p w14:paraId="58EC2605" w14:textId="77777777" w:rsidR="0089218D" w:rsidRPr="009039FC" w:rsidRDefault="0089218D" w:rsidP="0089218D">
      <w:r w:rsidRPr="009039FC">
        <w:t>A detailed description of the SAPI interface can be found in [S7-SAPI].</w:t>
      </w:r>
    </w:p>
    <w:p w14:paraId="767B76DD" w14:textId="77777777" w:rsidR="0089218D" w:rsidRPr="009039FC" w:rsidRDefault="0089218D" w:rsidP="0089218D">
      <w:pPr>
        <w:pStyle w:val="Heading3"/>
        <w:tabs>
          <w:tab w:val="clear" w:pos="1281"/>
        </w:tabs>
      </w:pPr>
      <w:bookmarkStart w:id="43" w:name="_Toc534610711"/>
      <w:bookmarkStart w:id="44" w:name="_Toc55827002"/>
      <w:bookmarkStart w:id="45" w:name="_Toc146512235"/>
      <w:r w:rsidRPr="009039FC">
        <w:t>RFC 793 (TCP Socket)</w:t>
      </w:r>
      <w:bookmarkEnd w:id="43"/>
      <w:bookmarkEnd w:id="44"/>
      <w:bookmarkEnd w:id="45"/>
    </w:p>
    <w:p w14:paraId="798BEF72" w14:textId="77777777" w:rsidR="0089218D" w:rsidRPr="009039FC" w:rsidRDefault="0089218D" w:rsidP="0089218D">
      <w:r w:rsidRPr="009039FC">
        <w:t>TCP Socket is a simple protocol to establish connection between CMC and CSC. As opposed to RFC1006 there is no framing of the data stream which calls for an application handling of this issue.</w:t>
      </w:r>
    </w:p>
    <w:p w14:paraId="086DEFAA" w14:textId="77777777" w:rsidR="0089218D" w:rsidRPr="009039FC" w:rsidRDefault="0089218D" w:rsidP="0089218D">
      <w:r w:rsidRPr="009039FC">
        <w:t>Framing is defined to comprise two parts:</w:t>
      </w:r>
    </w:p>
    <w:p w14:paraId="7C8FFAFC" w14:textId="77777777" w:rsidR="0089218D" w:rsidRPr="009039FC" w:rsidRDefault="0089218D" w:rsidP="0089218D">
      <w:pPr>
        <w:numPr>
          <w:ilvl w:val="0"/>
          <w:numId w:val="43"/>
        </w:numPr>
      </w:pPr>
      <w:r w:rsidRPr="009039FC">
        <w:t xml:space="preserve">Start of data </w:t>
      </w:r>
    </w:p>
    <w:p w14:paraId="3A9C9886" w14:textId="77777777" w:rsidR="0089218D" w:rsidRPr="009039FC" w:rsidRDefault="0089218D" w:rsidP="0089218D">
      <w:pPr>
        <w:numPr>
          <w:ilvl w:val="0"/>
          <w:numId w:val="43"/>
        </w:numPr>
      </w:pPr>
      <w:r w:rsidRPr="009039FC">
        <w:t>Length of data</w:t>
      </w:r>
    </w:p>
    <w:p w14:paraId="249413A4" w14:textId="77777777" w:rsidR="0089218D" w:rsidRPr="009039FC" w:rsidRDefault="0089218D" w:rsidP="0089218D">
      <w:r w:rsidRPr="009039FC">
        <w:t>Start of data is two bytes comprising the binary value “0101010101010101” (Most significant bit from left) hex value is 0x5555.</w:t>
      </w:r>
    </w:p>
    <w:p w14:paraId="5FC22E94" w14:textId="77777777" w:rsidR="0089218D" w:rsidRPr="009039FC" w:rsidRDefault="0089218D" w:rsidP="0089218D">
      <w:r w:rsidRPr="009039FC">
        <w:t>Length of data is one signed integer [0-32767] describing the total length in bytes of the telegram excluding framing data.</w:t>
      </w:r>
    </w:p>
    <w:p w14:paraId="3781BFDA" w14:textId="77777777" w:rsidR="0089218D" w:rsidRPr="009039FC" w:rsidRDefault="0089218D" w:rsidP="0089218D">
      <w:r w:rsidRPr="009039FC">
        <w:t>In order to establish a RFC793 connection with the CMC a Port number must be used. The following standard Port numbers have been defined for the routing interface channel:</w:t>
      </w:r>
    </w:p>
    <w:p w14:paraId="07A9F11B" w14:textId="77777777" w:rsidR="0089218D" w:rsidRPr="009039FC" w:rsidRDefault="0089218D" w:rsidP="0089218D"/>
    <w:tbl>
      <w:tblPr>
        <w:tblW w:w="7796" w:type="dxa"/>
        <w:tblInd w:w="1276" w:type="dxa"/>
        <w:tblBorders>
          <w:top w:val="single" w:sz="12" w:space="0" w:color="000000"/>
          <w:left w:val="nil"/>
          <w:bottom w:val="single" w:sz="12" w:space="0" w:color="000000"/>
          <w:right w:val="nil"/>
          <w:insideH w:val="nil"/>
          <w:insideV w:val="nil"/>
        </w:tblBorders>
        <w:tblLook w:val="00A0" w:firstRow="1" w:lastRow="0" w:firstColumn="1" w:lastColumn="0" w:noHBand="0" w:noVBand="0"/>
      </w:tblPr>
      <w:tblGrid>
        <w:gridCol w:w="1449"/>
        <w:gridCol w:w="3553"/>
        <w:gridCol w:w="2794"/>
      </w:tblGrid>
      <w:tr w:rsidR="0089218D" w:rsidRPr="009039FC" w14:paraId="3E0C28B2" w14:textId="77777777" w:rsidTr="0089218D">
        <w:tc>
          <w:tcPr>
            <w:tcW w:w="1449" w:type="dxa"/>
            <w:tcBorders>
              <w:bottom w:val="single" w:sz="6" w:space="0" w:color="000000"/>
              <w:right w:val="single" w:sz="6" w:space="0" w:color="000000"/>
            </w:tcBorders>
          </w:tcPr>
          <w:p w14:paraId="1D93434C" w14:textId="77777777" w:rsidR="0089218D" w:rsidRPr="009039FC" w:rsidRDefault="0089218D" w:rsidP="0089218D">
            <w:pPr>
              <w:pStyle w:val="TableHeader"/>
            </w:pPr>
            <w:r w:rsidRPr="009039FC">
              <w:t>Port number</w:t>
            </w:r>
          </w:p>
        </w:tc>
        <w:tc>
          <w:tcPr>
            <w:tcW w:w="3553" w:type="dxa"/>
            <w:tcBorders>
              <w:left w:val="single" w:sz="6" w:space="0" w:color="000000"/>
              <w:bottom w:val="single" w:sz="6" w:space="0" w:color="000000"/>
            </w:tcBorders>
          </w:tcPr>
          <w:p w14:paraId="35896DB6" w14:textId="77777777" w:rsidR="0089218D" w:rsidRPr="009039FC" w:rsidRDefault="0089218D" w:rsidP="0089218D">
            <w:pPr>
              <w:pStyle w:val="TableHeader"/>
            </w:pPr>
            <w:r w:rsidRPr="009039FC">
              <w:t>Description</w:t>
            </w:r>
          </w:p>
        </w:tc>
        <w:tc>
          <w:tcPr>
            <w:tcW w:w="2794" w:type="dxa"/>
            <w:tcBorders>
              <w:left w:val="single" w:sz="6" w:space="0" w:color="000000"/>
              <w:bottom w:val="single" w:sz="6" w:space="0" w:color="000000"/>
            </w:tcBorders>
          </w:tcPr>
          <w:p w14:paraId="7442B44F" w14:textId="77777777" w:rsidR="0089218D" w:rsidRPr="009039FC" w:rsidRDefault="0089218D" w:rsidP="0089218D">
            <w:pPr>
              <w:pStyle w:val="TableHeader"/>
            </w:pPr>
            <w:r w:rsidRPr="009039FC">
              <w:t>TSAP ID (for reference)</w:t>
            </w:r>
          </w:p>
        </w:tc>
      </w:tr>
      <w:tr w:rsidR="0089218D" w:rsidRPr="009039FC" w14:paraId="61BCA75D" w14:textId="77777777" w:rsidTr="0089218D">
        <w:tc>
          <w:tcPr>
            <w:tcW w:w="1449" w:type="dxa"/>
            <w:tcBorders>
              <w:top w:val="single" w:sz="6" w:space="0" w:color="000000"/>
              <w:right w:val="single" w:sz="6" w:space="0" w:color="000000"/>
            </w:tcBorders>
          </w:tcPr>
          <w:p w14:paraId="73820103" w14:textId="77777777" w:rsidR="0089218D" w:rsidRPr="009039FC" w:rsidRDefault="0089218D" w:rsidP="0089218D">
            <w:pPr>
              <w:pStyle w:val="TableText"/>
            </w:pPr>
            <w:r w:rsidRPr="009039FC">
              <w:t>5031</w:t>
            </w:r>
          </w:p>
        </w:tc>
        <w:tc>
          <w:tcPr>
            <w:tcW w:w="3553" w:type="dxa"/>
            <w:tcBorders>
              <w:top w:val="single" w:sz="6" w:space="0" w:color="000000"/>
              <w:left w:val="single" w:sz="6" w:space="0" w:color="000000"/>
            </w:tcBorders>
          </w:tcPr>
          <w:p w14:paraId="5D6DD3D0" w14:textId="77777777" w:rsidR="0089218D" w:rsidRPr="009039FC" w:rsidRDefault="0089218D" w:rsidP="0089218D">
            <w:pPr>
              <w:pStyle w:val="TableText"/>
            </w:pPr>
            <w:r w:rsidRPr="009039FC">
              <w:t xml:space="preserve">Routing channel from CMC to CSC/HOST </w:t>
            </w:r>
            <w:r w:rsidRPr="009039FC">
              <w:rPr>
                <w:b/>
                <w:bCs/>
              </w:rPr>
              <w:t>(default)</w:t>
            </w:r>
          </w:p>
        </w:tc>
        <w:tc>
          <w:tcPr>
            <w:tcW w:w="2794" w:type="dxa"/>
            <w:tcBorders>
              <w:top w:val="single" w:sz="6" w:space="0" w:color="000000"/>
              <w:left w:val="single" w:sz="6" w:space="0" w:color="000000"/>
            </w:tcBorders>
          </w:tcPr>
          <w:p w14:paraId="5963B8FD" w14:textId="77777777" w:rsidR="0089218D" w:rsidRPr="009039FC" w:rsidRDefault="0089218D" w:rsidP="0089218D">
            <w:pPr>
              <w:pStyle w:val="TableText"/>
            </w:pPr>
            <w:r w:rsidRPr="009039FC">
              <w:t>CMC2HOST_ROUTE_1</w:t>
            </w:r>
          </w:p>
        </w:tc>
      </w:tr>
      <w:tr w:rsidR="0089218D" w:rsidRPr="009039FC" w14:paraId="295C1CA5" w14:textId="77777777" w:rsidTr="0089218D">
        <w:tc>
          <w:tcPr>
            <w:tcW w:w="1449" w:type="dxa"/>
            <w:tcBorders>
              <w:right w:val="single" w:sz="6" w:space="0" w:color="000000"/>
            </w:tcBorders>
          </w:tcPr>
          <w:p w14:paraId="1D6D7261" w14:textId="77777777" w:rsidR="0089218D" w:rsidRPr="009039FC" w:rsidRDefault="0089218D" w:rsidP="0089218D">
            <w:pPr>
              <w:pStyle w:val="TableText"/>
            </w:pPr>
            <w:r w:rsidRPr="009039FC">
              <w:t>5030</w:t>
            </w:r>
          </w:p>
        </w:tc>
        <w:tc>
          <w:tcPr>
            <w:tcW w:w="3553" w:type="dxa"/>
            <w:tcBorders>
              <w:left w:val="single" w:sz="6" w:space="0" w:color="000000"/>
            </w:tcBorders>
          </w:tcPr>
          <w:p w14:paraId="0AC9B3AE" w14:textId="77777777" w:rsidR="0089218D" w:rsidRPr="009039FC" w:rsidRDefault="0089218D" w:rsidP="0089218D">
            <w:pPr>
              <w:pStyle w:val="TableText"/>
            </w:pPr>
            <w:r w:rsidRPr="009039FC">
              <w:t xml:space="preserve">Routing channel from CSC/HOST to CMC </w:t>
            </w:r>
            <w:r w:rsidRPr="009039FC">
              <w:rPr>
                <w:b/>
                <w:bCs/>
              </w:rPr>
              <w:t>(default)</w:t>
            </w:r>
          </w:p>
        </w:tc>
        <w:tc>
          <w:tcPr>
            <w:tcW w:w="2794" w:type="dxa"/>
            <w:tcBorders>
              <w:left w:val="single" w:sz="6" w:space="0" w:color="000000"/>
            </w:tcBorders>
          </w:tcPr>
          <w:p w14:paraId="76FED5C7" w14:textId="77777777" w:rsidR="0089218D" w:rsidRPr="009039FC" w:rsidRDefault="0089218D" w:rsidP="0089218D">
            <w:pPr>
              <w:pStyle w:val="TableText"/>
            </w:pPr>
            <w:r w:rsidRPr="009039FC">
              <w:t>HOST2CMC_ROUTE_1</w:t>
            </w:r>
          </w:p>
        </w:tc>
      </w:tr>
      <w:tr w:rsidR="0089218D" w:rsidRPr="009039FC" w14:paraId="35AA7B3F" w14:textId="77777777" w:rsidTr="0089218D">
        <w:tc>
          <w:tcPr>
            <w:tcW w:w="1449" w:type="dxa"/>
            <w:tcBorders>
              <w:right w:val="single" w:sz="6" w:space="0" w:color="000000"/>
            </w:tcBorders>
          </w:tcPr>
          <w:p w14:paraId="4DC3A867" w14:textId="77777777" w:rsidR="0089218D" w:rsidRPr="009039FC" w:rsidRDefault="0089218D" w:rsidP="0089218D">
            <w:pPr>
              <w:pStyle w:val="TableText"/>
            </w:pPr>
            <w:r w:rsidRPr="009039FC">
              <w:t>5034</w:t>
            </w:r>
          </w:p>
        </w:tc>
        <w:tc>
          <w:tcPr>
            <w:tcW w:w="3553" w:type="dxa"/>
            <w:tcBorders>
              <w:left w:val="single" w:sz="6" w:space="0" w:color="000000"/>
            </w:tcBorders>
          </w:tcPr>
          <w:p w14:paraId="662055AD" w14:textId="77777777" w:rsidR="0089218D" w:rsidRPr="009039FC" w:rsidRDefault="0089218D" w:rsidP="0089218D">
            <w:pPr>
              <w:pStyle w:val="TableText"/>
            </w:pPr>
            <w:r w:rsidRPr="009039FC">
              <w:t>Routing channel from CMC to CST</w:t>
            </w:r>
          </w:p>
        </w:tc>
        <w:tc>
          <w:tcPr>
            <w:tcW w:w="2794" w:type="dxa"/>
            <w:tcBorders>
              <w:left w:val="single" w:sz="6" w:space="0" w:color="000000"/>
            </w:tcBorders>
          </w:tcPr>
          <w:p w14:paraId="0183BB06" w14:textId="77777777" w:rsidR="0089218D" w:rsidRPr="009039FC" w:rsidRDefault="0089218D" w:rsidP="0089218D">
            <w:pPr>
              <w:pStyle w:val="TableText"/>
            </w:pPr>
            <w:r w:rsidRPr="009039FC">
              <w:t>CMC2ST_FBROUTE_1</w:t>
            </w:r>
          </w:p>
        </w:tc>
      </w:tr>
      <w:tr w:rsidR="0089218D" w:rsidRPr="009039FC" w14:paraId="7C282A13" w14:textId="77777777" w:rsidTr="0089218D">
        <w:tc>
          <w:tcPr>
            <w:tcW w:w="1449" w:type="dxa"/>
            <w:tcBorders>
              <w:right w:val="single" w:sz="6" w:space="0" w:color="000000"/>
            </w:tcBorders>
          </w:tcPr>
          <w:p w14:paraId="6846DDDA" w14:textId="77777777" w:rsidR="0089218D" w:rsidRPr="009039FC" w:rsidRDefault="0089218D" w:rsidP="0089218D">
            <w:pPr>
              <w:pStyle w:val="TableText"/>
            </w:pPr>
            <w:r w:rsidRPr="009039FC">
              <w:t>5035</w:t>
            </w:r>
          </w:p>
        </w:tc>
        <w:tc>
          <w:tcPr>
            <w:tcW w:w="3553" w:type="dxa"/>
            <w:tcBorders>
              <w:left w:val="single" w:sz="6" w:space="0" w:color="000000"/>
            </w:tcBorders>
          </w:tcPr>
          <w:p w14:paraId="01B9E1D2" w14:textId="77777777" w:rsidR="0089218D" w:rsidRPr="009039FC" w:rsidRDefault="0089218D" w:rsidP="0089218D">
            <w:pPr>
              <w:pStyle w:val="TableText"/>
            </w:pPr>
            <w:r w:rsidRPr="009039FC">
              <w:t>Routing channel from CST to CMC</w:t>
            </w:r>
          </w:p>
        </w:tc>
        <w:tc>
          <w:tcPr>
            <w:tcW w:w="2794" w:type="dxa"/>
            <w:tcBorders>
              <w:left w:val="single" w:sz="6" w:space="0" w:color="000000"/>
            </w:tcBorders>
          </w:tcPr>
          <w:p w14:paraId="5318DECC" w14:textId="77777777" w:rsidR="0089218D" w:rsidRPr="009039FC" w:rsidRDefault="0089218D" w:rsidP="0089218D">
            <w:pPr>
              <w:pStyle w:val="TableText"/>
            </w:pPr>
            <w:r w:rsidRPr="009039FC">
              <w:t>ST2CMC_FBROUTE_1</w:t>
            </w:r>
          </w:p>
        </w:tc>
      </w:tr>
    </w:tbl>
    <w:p w14:paraId="2BE31650" w14:textId="77777777" w:rsidR="0089218D" w:rsidRPr="009039FC" w:rsidRDefault="0089218D" w:rsidP="0089218D">
      <w:r w:rsidRPr="009039FC">
        <w:t>Two connections must be established – one for transmitting and one for receiving telegrams.</w:t>
      </w:r>
    </w:p>
    <w:p w14:paraId="41DBB4D5"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46" w:name="_Toc192574083"/>
      <w:bookmarkStart w:id="47" w:name="_Toc534610712"/>
      <w:bookmarkStart w:id="48" w:name="_Toc55827003"/>
      <w:bookmarkStart w:id="49" w:name="_Toc146512236"/>
      <w:r w:rsidRPr="009039FC">
        <w:lastRenderedPageBreak/>
        <w:t>Keep-alive telegram</w:t>
      </w:r>
      <w:bookmarkEnd w:id="46"/>
      <w:bookmarkEnd w:id="47"/>
      <w:bookmarkEnd w:id="48"/>
      <w:bookmarkEnd w:id="49"/>
    </w:p>
    <w:p w14:paraId="24B52AF1" w14:textId="77777777" w:rsidR="0089218D" w:rsidRPr="009039FC" w:rsidRDefault="0089218D" w:rsidP="0089218D">
      <w:r w:rsidRPr="009039FC">
        <w:t>Keep alive telegrams are used to ensure that a connection is alive. If a connection has been idle (i.e. no telegrams have been exchanged) for a period of time, a keep-alive telegram is sent to indicate that the connection is still active.</w:t>
      </w:r>
    </w:p>
    <w:p w14:paraId="553D380A" w14:textId="77777777" w:rsidR="0089218D" w:rsidRPr="009039FC" w:rsidRDefault="0089218D" w:rsidP="0089218D">
      <w:pPr>
        <w:rPr>
          <w:b/>
        </w:rPr>
      </w:pPr>
      <w:r w:rsidRPr="009039FC">
        <w:rPr>
          <w:b/>
        </w:rPr>
        <w:t>RFC1006</w:t>
      </w:r>
    </w:p>
    <w:p w14:paraId="289BC554" w14:textId="77777777" w:rsidR="0089218D" w:rsidRPr="009039FC" w:rsidRDefault="0089218D" w:rsidP="0089218D">
      <w:r w:rsidRPr="009039FC">
        <w:t>A keep-alive telegram is a dummy telegram with the length of one byte containing the value 0 (zero) – see [RFC1006] for details and timing.</w:t>
      </w:r>
    </w:p>
    <w:p w14:paraId="7AEDFE5B" w14:textId="77777777" w:rsidR="0089218D" w:rsidRPr="009039FC" w:rsidRDefault="0089218D" w:rsidP="0089218D">
      <w:pPr>
        <w:rPr>
          <w:b/>
        </w:rPr>
      </w:pPr>
      <w:r w:rsidRPr="009039FC">
        <w:rPr>
          <w:b/>
        </w:rPr>
        <w:t>RFC 793</w:t>
      </w:r>
    </w:p>
    <w:p w14:paraId="1743D6E8" w14:textId="77777777" w:rsidR="0089218D" w:rsidRPr="009039FC" w:rsidRDefault="0089218D" w:rsidP="0089218D">
      <w:r w:rsidRPr="009039FC">
        <w:t>A keep-alive telegram is a dummy telegram comprising the application header with no data payload. The entire telegram looks as this: &lt;5555&gt;&lt;0000&gt; (hex)</w:t>
      </w:r>
    </w:p>
    <w:p w14:paraId="209840D9" w14:textId="77777777" w:rsidR="0089218D" w:rsidRPr="009039FC" w:rsidRDefault="0089218D" w:rsidP="0089218D">
      <w:pPr>
        <w:pStyle w:val="Heading2"/>
        <w:tabs>
          <w:tab w:val="clear" w:pos="1281"/>
          <w:tab w:val="clear" w:pos="1962"/>
          <w:tab w:val="left" w:pos="1260"/>
        </w:tabs>
        <w:overflowPunct w:val="0"/>
        <w:autoSpaceDE w:val="0"/>
        <w:autoSpaceDN w:val="0"/>
        <w:adjustRightInd w:val="0"/>
        <w:jc w:val="both"/>
        <w:textAlignment w:val="baseline"/>
      </w:pPr>
      <w:bookmarkStart w:id="50" w:name="_Toc192574084"/>
      <w:bookmarkStart w:id="51" w:name="_Toc534610713"/>
      <w:bookmarkStart w:id="52" w:name="_Toc55827004"/>
      <w:bookmarkStart w:id="53" w:name="_Toc146512237"/>
      <w:r w:rsidRPr="009039FC">
        <w:t>Transport Protocols for Allen-Bradley Controllogix PLC Type</w:t>
      </w:r>
      <w:bookmarkEnd w:id="50"/>
      <w:bookmarkEnd w:id="51"/>
      <w:bookmarkEnd w:id="52"/>
      <w:bookmarkEnd w:id="53"/>
    </w:p>
    <w:p w14:paraId="0BFC9203" w14:textId="77777777" w:rsidR="0089218D" w:rsidRPr="009039FC" w:rsidRDefault="0089218D" w:rsidP="0089218D">
      <w:r w:rsidRPr="009039FC">
        <w:t>When connecting to an Allen Bradley ControlLogix PLC the CIP protocol must be used.</w:t>
      </w:r>
    </w:p>
    <w:p w14:paraId="737A3402"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54" w:name="_Ref186865329"/>
      <w:bookmarkStart w:id="55" w:name="_Toc192574085"/>
      <w:bookmarkStart w:id="56" w:name="_Toc534610714"/>
      <w:bookmarkStart w:id="57" w:name="_Toc55827005"/>
      <w:bookmarkStart w:id="58" w:name="_Toc146512238"/>
      <w:r w:rsidRPr="009039FC">
        <w:t>CIP</w:t>
      </w:r>
      <w:bookmarkEnd w:id="54"/>
      <w:bookmarkEnd w:id="55"/>
      <w:bookmarkEnd w:id="56"/>
      <w:bookmarkEnd w:id="57"/>
      <w:bookmarkEnd w:id="58"/>
    </w:p>
    <w:p w14:paraId="322A3666" w14:textId="77777777" w:rsidR="0089218D" w:rsidRPr="009039FC" w:rsidRDefault="0089218D" w:rsidP="0089218D">
      <w:r w:rsidRPr="009039FC">
        <w:t>CIP is an abbreviation of Control and Information Protocol.</w:t>
      </w:r>
    </w:p>
    <w:p w14:paraId="1875C2B2" w14:textId="77777777" w:rsidR="0089218D" w:rsidRPr="009039FC" w:rsidRDefault="0089218D" w:rsidP="0089218D">
      <w:r w:rsidRPr="009039FC">
        <w:t>Communication between the CMC and CSC/Host is done using CIP encapsulated in Ethernet/IP explicit messaging using TCP when the CMC is using an Allen-Bradley ControlLogix PLC.</w:t>
      </w:r>
    </w:p>
    <w:p w14:paraId="78BADFC2" w14:textId="77777777" w:rsidR="0089218D" w:rsidRPr="009039FC" w:rsidRDefault="0089218D" w:rsidP="0089218D">
      <w:pPr>
        <w:pStyle w:val="Figur"/>
      </w:pPr>
      <w:r w:rsidRPr="009039FC">
        <w:object w:dxaOrig="5072" w:dyaOrig="5199" w14:anchorId="68FA68AD">
          <v:shape id="_x0000_i1027" type="#_x0000_t75" style="width:203.85pt;height:204.8pt" o:ole="">
            <v:imagedata r:id="rId15" o:title=""/>
          </v:shape>
          <o:OLEObject Type="Embed" ProgID="Visio.Drawing.11" ShapeID="_x0000_i1027" DrawAspect="Content" ObjectID="_1774261741" r:id="rId16"/>
        </w:object>
      </w:r>
    </w:p>
    <w:p w14:paraId="3426FF0D" w14:textId="77777777" w:rsidR="0089218D" w:rsidRPr="009039FC" w:rsidRDefault="0089218D" w:rsidP="0089218D">
      <w:r w:rsidRPr="009039FC">
        <w:t>The CIP interface is a memory-based interface. The messages or telegrams are written to memory locations of the PLC and tags identify the memory locations.</w:t>
      </w:r>
    </w:p>
    <w:p w14:paraId="57136D03" w14:textId="77777777" w:rsidR="0089218D" w:rsidRPr="009039FC" w:rsidRDefault="0089218D" w:rsidP="0089218D">
      <w:r w:rsidRPr="009039FC">
        <w:t>For detailed information of the CIP protocol implementation see [CIP] and [CIPPLC].</w:t>
      </w:r>
    </w:p>
    <w:p w14:paraId="1F49FD62" w14:textId="77777777" w:rsidR="0089218D" w:rsidRPr="009039FC" w:rsidRDefault="0089218D" w:rsidP="0089218D">
      <w:pPr>
        <w:pStyle w:val="Heading4"/>
        <w:tabs>
          <w:tab w:val="clear" w:pos="1281"/>
          <w:tab w:val="clear" w:pos="1962"/>
          <w:tab w:val="left" w:pos="1260"/>
        </w:tabs>
        <w:overflowPunct w:val="0"/>
        <w:autoSpaceDE w:val="0"/>
        <w:autoSpaceDN w:val="0"/>
        <w:adjustRightInd w:val="0"/>
        <w:spacing w:after="120"/>
        <w:jc w:val="both"/>
        <w:textAlignment w:val="baseline"/>
      </w:pPr>
      <w:bookmarkStart w:id="59" w:name="_Toc534610715"/>
      <w:bookmarkStart w:id="60" w:name="_Ref55809120"/>
      <w:bookmarkStart w:id="61" w:name="_Toc55827006"/>
      <w:bookmarkStart w:id="62" w:name="_Toc146512239"/>
      <w:r w:rsidRPr="009039FC">
        <w:t>Memory layout for reception of telegrams in PLC</w:t>
      </w:r>
      <w:bookmarkEnd w:id="59"/>
      <w:bookmarkEnd w:id="60"/>
      <w:bookmarkEnd w:id="61"/>
      <w:bookmarkEnd w:id="62"/>
    </w:p>
    <w:p w14:paraId="748A64A7" w14:textId="77777777" w:rsidR="0089218D" w:rsidRPr="009039FC" w:rsidRDefault="0089218D" w:rsidP="0089218D">
      <w:r w:rsidRPr="009039FC">
        <w:t xml:space="preserve">As described in section </w:t>
      </w:r>
      <w:r w:rsidRPr="009039FC">
        <w:rPr>
          <w:cs/>
        </w:rPr>
        <w:fldChar w:fldCharType="begin"/>
      </w:r>
      <w:r w:rsidRPr="009039FC">
        <w:instrText xml:space="preserve"> REF _Ref186865329 \r \h </w:instrText>
      </w:r>
      <w:r w:rsidRPr="009039FC">
        <w:rPr>
          <w:cs/>
        </w:rPr>
      </w:r>
      <w:r w:rsidRPr="009039FC">
        <w:rPr>
          <w:cs/>
        </w:rPr>
        <w:fldChar w:fldCharType="separate"/>
      </w:r>
      <w:r w:rsidRPr="009039FC">
        <w:t>3.2.1</w:t>
      </w:r>
      <w:r w:rsidRPr="009039FC">
        <w:rPr>
          <w:cs/>
        </w:rPr>
        <w:fldChar w:fldCharType="end"/>
      </w:r>
      <w:r w:rsidRPr="009039FC">
        <w:t xml:space="preserve"> the telegrams (or messages) are written to memory locations of the CMC. This section describes the structure of the PLC memory location for reception of telegrams from the CSC/Host.</w:t>
      </w:r>
    </w:p>
    <w:p w14:paraId="7C444284" w14:textId="77777777" w:rsidR="0089218D" w:rsidRPr="009039FC" w:rsidRDefault="0089218D" w:rsidP="0089218D">
      <w:r w:rsidRPr="009039FC">
        <w:t>The data structure for receiving telegrams are defined by a number of segments and each segment consists of a number of bytes where the telegrams are written to by the CSC/Host.</w:t>
      </w:r>
    </w:p>
    <w:p w14:paraId="61B8B8DD" w14:textId="77777777" w:rsidR="0089218D" w:rsidRPr="009039FC" w:rsidRDefault="0089218D" w:rsidP="0089218D"/>
    <w:p w14:paraId="0698DA51" w14:textId="77777777" w:rsidR="0089218D" w:rsidRPr="009039FC" w:rsidRDefault="0089218D" w:rsidP="0089218D">
      <w:pPr>
        <w:rPr>
          <w:spacing w:val="-3"/>
        </w:rPr>
      </w:pPr>
      <w:r w:rsidRPr="009039FC">
        <w:rPr>
          <w:spacing w:val="-3"/>
        </w:rPr>
        <w:lastRenderedPageBreak/>
        <w:t>File layout:</w:t>
      </w:r>
    </w:p>
    <w:p w14:paraId="30FC1BB6" w14:textId="77777777" w:rsidR="0089218D" w:rsidRPr="009039FC" w:rsidRDefault="0089218D" w:rsidP="0089218D">
      <w:pPr>
        <w:rPr>
          <w:spacing w:val="-3"/>
        </w:rPr>
      </w:pPr>
      <w:r w:rsidRPr="009039FC">
        <w:rPr>
          <w:spacing w:val="-3"/>
        </w:rPr>
        <w:tab/>
        <w:t>“Routing2CMC”</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18458302" w14:textId="77777777" w:rsidTr="0089218D">
        <w:tc>
          <w:tcPr>
            <w:tcW w:w="3068" w:type="dxa"/>
          </w:tcPr>
          <w:p w14:paraId="52BFD721" w14:textId="77777777" w:rsidR="0089218D" w:rsidRPr="009039FC" w:rsidRDefault="0089218D" w:rsidP="0089218D">
            <w:pPr>
              <w:pStyle w:val="TableText"/>
              <w:jc w:val="center"/>
            </w:pPr>
            <w:r w:rsidRPr="009039FC">
              <w:t>Segment[0]</w:t>
            </w:r>
          </w:p>
        </w:tc>
        <w:tc>
          <w:tcPr>
            <w:tcW w:w="3052" w:type="dxa"/>
          </w:tcPr>
          <w:p w14:paraId="24ACE7CE" w14:textId="77777777" w:rsidR="0089218D" w:rsidRPr="009039FC" w:rsidRDefault="0089218D" w:rsidP="0089218D">
            <w:pPr>
              <w:pStyle w:val="TableText"/>
              <w:jc w:val="center"/>
            </w:pPr>
            <w:proofErr w:type="spellStart"/>
            <w:r w:rsidRPr="009039FC">
              <w:t>Buf</w:t>
            </w:r>
            <w:proofErr w:type="spellEnd"/>
            <w:r w:rsidRPr="009039FC">
              <w:t>[x] of Int (16 bit)</w:t>
            </w:r>
          </w:p>
        </w:tc>
      </w:tr>
      <w:tr w:rsidR="0089218D" w:rsidRPr="009039FC" w14:paraId="1D06FD93" w14:textId="77777777" w:rsidTr="0089218D">
        <w:tc>
          <w:tcPr>
            <w:tcW w:w="3068" w:type="dxa"/>
          </w:tcPr>
          <w:p w14:paraId="3DBFADE8" w14:textId="77777777" w:rsidR="0089218D" w:rsidRPr="009039FC" w:rsidRDefault="0089218D" w:rsidP="0089218D">
            <w:pPr>
              <w:pStyle w:val="TableText"/>
              <w:jc w:val="center"/>
            </w:pPr>
            <w:r w:rsidRPr="009039FC">
              <w:t>Segment[1]</w:t>
            </w:r>
          </w:p>
        </w:tc>
        <w:tc>
          <w:tcPr>
            <w:tcW w:w="3052" w:type="dxa"/>
          </w:tcPr>
          <w:p w14:paraId="7D7F7060" w14:textId="77777777" w:rsidR="0089218D" w:rsidRPr="009039FC" w:rsidRDefault="0089218D" w:rsidP="0089218D">
            <w:pPr>
              <w:pStyle w:val="TableText"/>
              <w:jc w:val="center"/>
            </w:pPr>
            <w:proofErr w:type="spellStart"/>
            <w:r w:rsidRPr="009039FC">
              <w:t>Buf</w:t>
            </w:r>
            <w:proofErr w:type="spellEnd"/>
            <w:r w:rsidRPr="009039FC">
              <w:t>[x] of Int (16 bit)</w:t>
            </w:r>
          </w:p>
        </w:tc>
      </w:tr>
      <w:tr w:rsidR="0089218D" w:rsidRPr="009039FC" w14:paraId="652650CB" w14:textId="77777777" w:rsidTr="0089218D">
        <w:tc>
          <w:tcPr>
            <w:tcW w:w="3068" w:type="dxa"/>
          </w:tcPr>
          <w:p w14:paraId="303ABD0E" w14:textId="77777777" w:rsidR="0089218D" w:rsidRPr="009039FC" w:rsidRDefault="0089218D" w:rsidP="0089218D">
            <w:pPr>
              <w:pStyle w:val="TableText"/>
              <w:jc w:val="center"/>
            </w:pPr>
            <w:r w:rsidRPr="009039FC">
              <w:t>Segment[2]</w:t>
            </w:r>
          </w:p>
        </w:tc>
        <w:tc>
          <w:tcPr>
            <w:tcW w:w="3052" w:type="dxa"/>
          </w:tcPr>
          <w:p w14:paraId="587394F5" w14:textId="77777777" w:rsidR="0089218D" w:rsidRPr="009039FC" w:rsidRDefault="0089218D" w:rsidP="0089218D">
            <w:pPr>
              <w:pStyle w:val="TableText"/>
              <w:jc w:val="center"/>
            </w:pPr>
            <w:proofErr w:type="spellStart"/>
            <w:r w:rsidRPr="009039FC">
              <w:t>Buf</w:t>
            </w:r>
            <w:proofErr w:type="spellEnd"/>
            <w:r w:rsidRPr="009039FC">
              <w:t>[x] of Int (16 bit)</w:t>
            </w:r>
          </w:p>
        </w:tc>
      </w:tr>
      <w:tr w:rsidR="0089218D" w:rsidRPr="009039FC" w14:paraId="1E24B8DF" w14:textId="77777777" w:rsidTr="0089218D">
        <w:tc>
          <w:tcPr>
            <w:tcW w:w="3068" w:type="dxa"/>
          </w:tcPr>
          <w:p w14:paraId="09F67B21" w14:textId="77777777" w:rsidR="0089218D" w:rsidRPr="009039FC" w:rsidRDefault="0089218D" w:rsidP="0089218D">
            <w:pPr>
              <w:pStyle w:val="TableText"/>
              <w:jc w:val="center"/>
            </w:pPr>
            <w:r w:rsidRPr="009039FC">
              <w:t>Segment[3]</w:t>
            </w:r>
          </w:p>
        </w:tc>
        <w:tc>
          <w:tcPr>
            <w:tcW w:w="3052" w:type="dxa"/>
          </w:tcPr>
          <w:p w14:paraId="4FDE4C5F" w14:textId="77777777" w:rsidR="0089218D" w:rsidRPr="009039FC" w:rsidRDefault="0089218D" w:rsidP="0089218D">
            <w:pPr>
              <w:pStyle w:val="TableText"/>
              <w:jc w:val="center"/>
            </w:pPr>
            <w:proofErr w:type="spellStart"/>
            <w:r w:rsidRPr="009039FC">
              <w:t>Buf</w:t>
            </w:r>
            <w:proofErr w:type="spellEnd"/>
            <w:r w:rsidRPr="009039FC">
              <w:t>[x] of Int (16 bit)</w:t>
            </w:r>
          </w:p>
        </w:tc>
      </w:tr>
      <w:tr w:rsidR="0089218D" w:rsidRPr="009039FC" w14:paraId="6F584900" w14:textId="77777777" w:rsidTr="0089218D">
        <w:tc>
          <w:tcPr>
            <w:tcW w:w="3068" w:type="dxa"/>
          </w:tcPr>
          <w:p w14:paraId="01D50D1F" w14:textId="77777777" w:rsidR="0089218D" w:rsidRPr="009039FC" w:rsidRDefault="0089218D" w:rsidP="0089218D">
            <w:pPr>
              <w:pStyle w:val="TableText"/>
              <w:jc w:val="center"/>
            </w:pPr>
            <w:r w:rsidRPr="009039FC">
              <w:t>Segment[4]</w:t>
            </w:r>
          </w:p>
        </w:tc>
        <w:tc>
          <w:tcPr>
            <w:tcW w:w="3052" w:type="dxa"/>
          </w:tcPr>
          <w:p w14:paraId="65650406" w14:textId="77777777" w:rsidR="0089218D" w:rsidRPr="009039FC" w:rsidRDefault="0089218D" w:rsidP="0089218D">
            <w:pPr>
              <w:pStyle w:val="TableText"/>
              <w:jc w:val="center"/>
            </w:pPr>
            <w:proofErr w:type="spellStart"/>
            <w:r w:rsidRPr="009039FC">
              <w:t>Buf</w:t>
            </w:r>
            <w:proofErr w:type="spellEnd"/>
            <w:r w:rsidRPr="009039FC">
              <w:t>[x] of Int (16 bit)</w:t>
            </w:r>
          </w:p>
        </w:tc>
      </w:tr>
      <w:tr w:rsidR="0089218D" w:rsidRPr="009039FC" w14:paraId="6194BCC6" w14:textId="77777777" w:rsidTr="0089218D">
        <w:tc>
          <w:tcPr>
            <w:tcW w:w="3068" w:type="dxa"/>
          </w:tcPr>
          <w:p w14:paraId="28F56848" w14:textId="77777777" w:rsidR="0089218D" w:rsidRPr="009039FC" w:rsidRDefault="0089218D" w:rsidP="0089218D">
            <w:pPr>
              <w:pStyle w:val="TableText"/>
              <w:jc w:val="center"/>
            </w:pPr>
            <w:r w:rsidRPr="009039FC">
              <w:t>...</w:t>
            </w:r>
          </w:p>
        </w:tc>
        <w:tc>
          <w:tcPr>
            <w:tcW w:w="3052" w:type="dxa"/>
          </w:tcPr>
          <w:p w14:paraId="69AE5F8E" w14:textId="77777777" w:rsidR="0089218D" w:rsidRPr="009039FC" w:rsidRDefault="0089218D" w:rsidP="0089218D">
            <w:pPr>
              <w:pStyle w:val="TableText"/>
              <w:jc w:val="center"/>
            </w:pPr>
            <w:r w:rsidRPr="009039FC">
              <w:t>...</w:t>
            </w:r>
          </w:p>
        </w:tc>
      </w:tr>
      <w:tr w:rsidR="0089218D" w:rsidRPr="009039FC" w14:paraId="30426BA1" w14:textId="77777777" w:rsidTr="0089218D">
        <w:tc>
          <w:tcPr>
            <w:tcW w:w="3068" w:type="dxa"/>
          </w:tcPr>
          <w:p w14:paraId="221AF13E" w14:textId="77777777" w:rsidR="0089218D" w:rsidRPr="009039FC" w:rsidRDefault="0089218D" w:rsidP="0089218D">
            <w:pPr>
              <w:pStyle w:val="TableText"/>
              <w:jc w:val="center"/>
            </w:pPr>
            <w:r w:rsidRPr="009039FC">
              <w:t>Segment[Last]</w:t>
            </w:r>
          </w:p>
        </w:tc>
        <w:tc>
          <w:tcPr>
            <w:tcW w:w="3052" w:type="dxa"/>
          </w:tcPr>
          <w:p w14:paraId="7EA58DEB" w14:textId="77777777" w:rsidR="0089218D" w:rsidRPr="009039FC" w:rsidRDefault="0089218D" w:rsidP="0089218D">
            <w:pPr>
              <w:pStyle w:val="TableText"/>
              <w:jc w:val="center"/>
            </w:pPr>
            <w:proofErr w:type="spellStart"/>
            <w:r w:rsidRPr="009039FC">
              <w:t>Buf</w:t>
            </w:r>
            <w:proofErr w:type="spellEnd"/>
            <w:r w:rsidRPr="009039FC">
              <w:t>[x] of Int (16 bit)</w:t>
            </w:r>
          </w:p>
        </w:tc>
      </w:tr>
      <w:tr w:rsidR="0089218D" w:rsidRPr="009039FC" w14:paraId="712F02FA" w14:textId="77777777" w:rsidTr="0089218D">
        <w:tc>
          <w:tcPr>
            <w:tcW w:w="3068" w:type="dxa"/>
          </w:tcPr>
          <w:p w14:paraId="7F27D1AE" w14:textId="77777777" w:rsidR="0089218D" w:rsidRPr="009039FC" w:rsidRDefault="0089218D" w:rsidP="0089218D">
            <w:pPr>
              <w:pStyle w:val="TableText"/>
              <w:jc w:val="center"/>
            </w:pPr>
            <w:proofErr w:type="spellStart"/>
            <w:r w:rsidRPr="009039FC">
              <w:t>ReadPos</w:t>
            </w:r>
            <w:proofErr w:type="spellEnd"/>
          </w:p>
        </w:tc>
        <w:tc>
          <w:tcPr>
            <w:tcW w:w="3052" w:type="dxa"/>
          </w:tcPr>
          <w:p w14:paraId="35A40A61" w14:textId="77777777" w:rsidR="0089218D" w:rsidRPr="009039FC" w:rsidRDefault="0089218D" w:rsidP="0089218D">
            <w:pPr>
              <w:pStyle w:val="TableText"/>
              <w:jc w:val="center"/>
            </w:pPr>
          </w:p>
        </w:tc>
      </w:tr>
    </w:tbl>
    <w:p w14:paraId="3392258F" w14:textId="77777777" w:rsidR="0089218D" w:rsidRPr="009039FC" w:rsidRDefault="0089218D" w:rsidP="0089218D">
      <w:r w:rsidRPr="009039FC">
        <w:tab/>
      </w:r>
    </w:p>
    <w:p w14:paraId="08B7B8CB" w14:textId="77777777" w:rsidR="0089218D" w:rsidRPr="009039FC" w:rsidRDefault="0089218D" w:rsidP="0089218D">
      <w:r w:rsidRPr="009039FC">
        <w:t xml:space="preserve">Interface Area: </w:t>
      </w:r>
      <w:r w:rsidRPr="009039FC">
        <w:tab/>
        <w:t>“Routing2CMC1”.Segment[X].</w:t>
      </w:r>
      <w:proofErr w:type="spellStart"/>
      <w:r w:rsidRPr="009039FC">
        <w:t>Buf</w:t>
      </w:r>
      <w:proofErr w:type="spellEnd"/>
      <w:r w:rsidRPr="009039FC">
        <w:t>[Y]</w:t>
      </w:r>
    </w:p>
    <w:p w14:paraId="0B38EF0F" w14:textId="77777777" w:rsidR="0089218D" w:rsidRPr="009039FC" w:rsidRDefault="0089218D" w:rsidP="0089218D">
      <w:pPr>
        <w:pStyle w:val="Hanging5"/>
      </w:pPr>
      <w:r w:rsidRPr="009039FC">
        <w:t>Routing2CMC1:</w:t>
      </w:r>
      <w:r w:rsidRPr="009039FC">
        <w:tab/>
        <w:t>Tag name for data area for receiving telegrams from CSC/Host. The data area is divided in 100 segments each containing a buffer area of bytes.</w:t>
      </w:r>
    </w:p>
    <w:p w14:paraId="2237C57A" w14:textId="77777777" w:rsidR="0089218D" w:rsidRPr="009039FC" w:rsidRDefault="0089218D" w:rsidP="0089218D">
      <w:pPr>
        <w:pStyle w:val="Hanging5"/>
      </w:pPr>
      <w:r w:rsidRPr="009039FC">
        <w:t>Segment:</w:t>
      </w:r>
      <w:r w:rsidRPr="009039FC">
        <w:tab/>
        <w:t xml:space="preserve">Data area to hold one telegram block as defined in section </w:t>
      </w:r>
      <w:r w:rsidRPr="009039FC">
        <w:rPr>
          <w:cs/>
        </w:rPr>
        <w:fldChar w:fldCharType="begin"/>
      </w:r>
      <w:r w:rsidRPr="009039FC">
        <w:instrText xml:space="preserve"> REF _Ref186865373 \r \h  \* MERGEFORMAT </w:instrText>
      </w:r>
      <w:r w:rsidRPr="009039FC">
        <w:rPr>
          <w:cs/>
        </w:rPr>
      </w:r>
      <w:r w:rsidRPr="009039FC">
        <w:rPr>
          <w:cs/>
        </w:rPr>
        <w:fldChar w:fldCharType="separate"/>
      </w:r>
      <w:r w:rsidRPr="009039FC">
        <w:t>4.1</w:t>
      </w:r>
      <w:r w:rsidRPr="009039FC">
        <w:rPr>
          <w:cs/>
        </w:rPr>
        <w:fldChar w:fldCharType="end"/>
      </w:r>
      <w:r w:rsidRPr="009039FC">
        <w:rPr>
          <w:cs/>
        </w:rPr>
        <w:t xml:space="preserve">. </w:t>
      </w:r>
      <w:r w:rsidRPr="009039FC">
        <w:t xml:space="preserve">The size of each segment is defined by the </w:t>
      </w:r>
      <w:proofErr w:type="spellStart"/>
      <w:r w:rsidRPr="009039FC">
        <w:t>Buf</w:t>
      </w:r>
      <w:proofErr w:type="spellEnd"/>
      <w:r w:rsidRPr="009039FC">
        <w:t xml:space="preserve">[x] of Int (16 bit) structure. The size of each </w:t>
      </w:r>
      <w:proofErr w:type="spellStart"/>
      <w:r w:rsidRPr="009039FC">
        <w:t>Buf</w:t>
      </w:r>
      <w:proofErr w:type="spellEnd"/>
      <w:r w:rsidRPr="009039FC">
        <w:t xml:space="preserve"> (segment) array is 225 integers (INT)</w:t>
      </w:r>
    </w:p>
    <w:p w14:paraId="509FA78B" w14:textId="77777777" w:rsidR="0089218D" w:rsidRPr="009039FC" w:rsidRDefault="0089218D" w:rsidP="0089218D">
      <w:pPr>
        <w:pStyle w:val="Hanging5"/>
      </w:pPr>
      <w:proofErr w:type="spellStart"/>
      <w:r w:rsidRPr="009039FC">
        <w:t>ReadPos</w:t>
      </w:r>
      <w:proofErr w:type="spellEnd"/>
      <w:r w:rsidRPr="009039FC">
        <w:t>:</w:t>
      </w:r>
      <w:r w:rsidRPr="009039FC">
        <w:tab/>
      </w:r>
      <w:proofErr w:type="spellStart"/>
      <w:r w:rsidRPr="009039FC">
        <w:t>ReadPos</w:t>
      </w:r>
      <w:proofErr w:type="spellEnd"/>
      <w:r w:rsidRPr="009039FC">
        <w:t xml:space="preserve"> is a 16-bit integer defining a pointer to the last segment read by the CMC </w:t>
      </w:r>
    </w:p>
    <w:p w14:paraId="17EB719D" w14:textId="77777777" w:rsidR="0089218D" w:rsidRPr="009039FC" w:rsidRDefault="0089218D" w:rsidP="0089218D">
      <w:r w:rsidRPr="009039FC">
        <w:tab/>
      </w:r>
    </w:p>
    <w:p w14:paraId="3E726003" w14:textId="77777777" w:rsidR="0089218D" w:rsidRPr="009039FC" w:rsidRDefault="0089218D" w:rsidP="0089218D">
      <w:r w:rsidRPr="009039FC">
        <w:t>The data structure is used as a ring buffer. The CSC/Host will write the telegrams to the next available segment.</w:t>
      </w:r>
    </w:p>
    <w:p w14:paraId="44DA33F9" w14:textId="77777777" w:rsidR="0089218D" w:rsidRPr="009039FC" w:rsidRDefault="0089218D" w:rsidP="0089218D">
      <w:r w:rsidRPr="009039FC">
        <w:t>Each segment of the ring buffer consists of an integer (16 bit) array with 225 bytes (ControlLogix backplane buffer limit).</w:t>
      </w:r>
    </w:p>
    <w:p w14:paraId="0208ABFB" w14:textId="77777777" w:rsidR="0089218D" w:rsidRPr="009039FC" w:rsidRDefault="0089218D" w:rsidP="0089218D">
      <w:r w:rsidRPr="009039FC">
        <w:t>Read position is an integer (16 bit) and contains the number of the last segment read by the CMC. The CMC will update the read position each time a telegram block has been handled. The CSC/Host will monitor the read position and make sure not to overwrite segments containing unhandled telegram blocks.</w:t>
      </w:r>
    </w:p>
    <w:p w14:paraId="21BA6B77" w14:textId="77777777" w:rsidR="0089218D" w:rsidRPr="009039FC" w:rsidRDefault="0089218D" w:rsidP="0089218D">
      <w:r w:rsidRPr="009039FC">
        <w:t xml:space="preserve">A segment may contain a block of telegrams – see section </w:t>
      </w:r>
      <w:r w:rsidRPr="009039FC">
        <w:rPr>
          <w:cs/>
        </w:rPr>
        <w:fldChar w:fldCharType="begin"/>
      </w:r>
      <w:r w:rsidRPr="009039FC">
        <w:instrText xml:space="preserve"> REF _Ref186865418 \r \h </w:instrText>
      </w:r>
      <w:r w:rsidRPr="009039FC">
        <w:rPr>
          <w:cs/>
        </w:rPr>
      </w:r>
      <w:r w:rsidRPr="009039FC">
        <w:rPr>
          <w:cs/>
        </w:rPr>
        <w:fldChar w:fldCharType="separate"/>
      </w:r>
      <w:r w:rsidRPr="009039FC">
        <w:t>4.1</w:t>
      </w:r>
      <w:r w:rsidRPr="009039FC">
        <w:rPr>
          <w:cs/>
        </w:rPr>
        <w:fldChar w:fldCharType="end"/>
      </w:r>
      <w:r w:rsidRPr="009039FC">
        <w:t xml:space="preserve">. </w:t>
      </w:r>
    </w:p>
    <w:p w14:paraId="07B97F51" w14:textId="77777777" w:rsidR="0089218D" w:rsidRPr="009039FC" w:rsidRDefault="0089218D" w:rsidP="0089218D">
      <w:r w:rsidRPr="009039FC">
        <w:t>The mechanism of exchanging telegrams is described in detail in [CIPPLC].</w:t>
      </w:r>
    </w:p>
    <w:p w14:paraId="7255EAB0" w14:textId="77777777" w:rsidR="0089218D" w:rsidRPr="009039FC" w:rsidRDefault="0089218D" w:rsidP="0089218D">
      <w:pPr>
        <w:pStyle w:val="Heading4"/>
        <w:tabs>
          <w:tab w:val="clear" w:pos="1281"/>
          <w:tab w:val="clear" w:pos="1962"/>
          <w:tab w:val="left" w:pos="1260"/>
        </w:tabs>
        <w:overflowPunct w:val="0"/>
        <w:autoSpaceDE w:val="0"/>
        <w:autoSpaceDN w:val="0"/>
        <w:adjustRightInd w:val="0"/>
        <w:spacing w:after="120"/>
        <w:jc w:val="both"/>
        <w:textAlignment w:val="baseline"/>
      </w:pPr>
      <w:bookmarkStart w:id="63" w:name="_Toc534610716"/>
      <w:bookmarkStart w:id="64" w:name="_Toc55827007"/>
      <w:bookmarkStart w:id="65" w:name="_Toc146512240"/>
      <w:r w:rsidRPr="009039FC">
        <w:t>Memory layout for reception of telegrams in CSC/host</w:t>
      </w:r>
      <w:bookmarkEnd w:id="63"/>
      <w:bookmarkEnd w:id="64"/>
      <w:bookmarkEnd w:id="65"/>
    </w:p>
    <w:p w14:paraId="65195ED7" w14:textId="77777777" w:rsidR="0089218D" w:rsidRPr="009039FC" w:rsidRDefault="0089218D" w:rsidP="0089218D">
      <w:r w:rsidRPr="009039FC">
        <w:t>The PLC used an MSG instruction to send a telegram block to the CSC/Host.</w:t>
      </w:r>
    </w:p>
    <w:p w14:paraId="19585685" w14:textId="77777777" w:rsidR="0089218D" w:rsidRPr="009039FC" w:rsidRDefault="0089218D" w:rsidP="0089218D">
      <w:r w:rsidRPr="009039FC">
        <w:t xml:space="preserve">The CSC implementation of the ring buffer is made as a queue. This means that the PLC does not have to inspect the read position before writing. </w:t>
      </w:r>
    </w:p>
    <w:p w14:paraId="6CFBDBD2" w14:textId="77777777" w:rsidR="0089218D" w:rsidRPr="009039FC" w:rsidRDefault="0089218D" w:rsidP="0089218D">
      <w:r w:rsidRPr="009039FC">
        <w:t>The CMC does not have to include the message segment TAG in the message, only the content of the message segment.</w:t>
      </w:r>
    </w:p>
    <w:p w14:paraId="152CE746" w14:textId="77777777" w:rsidR="0089218D" w:rsidRPr="009039FC" w:rsidRDefault="0089218D" w:rsidP="0089218D">
      <w:r w:rsidRPr="009039FC">
        <w:t>File layout:</w:t>
      </w:r>
    </w:p>
    <w:p w14:paraId="76B13621" w14:textId="77777777" w:rsidR="0089218D" w:rsidRPr="009039FC" w:rsidRDefault="0089218D" w:rsidP="0089218D">
      <w:r w:rsidRPr="009039FC">
        <w:tab/>
        <w:t>“Routing2Host”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67FDAE19" w14:textId="77777777" w:rsidTr="0089218D">
        <w:tc>
          <w:tcPr>
            <w:tcW w:w="3068" w:type="dxa"/>
          </w:tcPr>
          <w:p w14:paraId="077677B1" w14:textId="77777777" w:rsidR="0089218D" w:rsidRPr="009039FC" w:rsidRDefault="0089218D" w:rsidP="0089218D">
            <w:pPr>
              <w:pStyle w:val="TableText"/>
              <w:jc w:val="center"/>
            </w:pPr>
            <w:r w:rsidRPr="009039FC">
              <w:t>Segment[0]</w:t>
            </w:r>
          </w:p>
        </w:tc>
        <w:tc>
          <w:tcPr>
            <w:tcW w:w="3052" w:type="dxa"/>
          </w:tcPr>
          <w:p w14:paraId="66DA83C3" w14:textId="77777777" w:rsidR="0089218D" w:rsidRPr="009039FC" w:rsidRDefault="0089218D" w:rsidP="0089218D">
            <w:pPr>
              <w:pStyle w:val="TableText"/>
              <w:jc w:val="center"/>
            </w:pPr>
            <w:proofErr w:type="spellStart"/>
            <w:r w:rsidRPr="009039FC">
              <w:t>Buf</w:t>
            </w:r>
            <w:proofErr w:type="spellEnd"/>
            <w:r w:rsidRPr="009039FC">
              <w:t>[x] of Int (16 bit)</w:t>
            </w:r>
          </w:p>
        </w:tc>
      </w:tr>
    </w:tbl>
    <w:p w14:paraId="0A0CE242" w14:textId="77777777" w:rsidR="0089218D" w:rsidRPr="009039FC" w:rsidRDefault="0089218D" w:rsidP="0089218D">
      <w:r w:rsidRPr="009039FC">
        <w:tab/>
      </w:r>
    </w:p>
    <w:p w14:paraId="2B50A40B" w14:textId="77777777" w:rsidR="0089218D" w:rsidRPr="009039FC" w:rsidRDefault="0089218D" w:rsidP="0089218D">
      <w:pPr>
        <w:pStyle w:val="Hanging5"/>
      </w:pPr>
      <w:r w:rsidRPr="009039FC">
        <w:lastRenderedPageBreak/>
        <w:t xml:space="preserve">Interface Area: </w:t>
      </w:r>
      <w:r w:rsidRPr="009039FC">
        <w:tab/>
        <w:t>“Routing2Host”.Segment[1].</w:t>
      </w:r>
      <w:proofErr w:type="spellStart"/>
      <w:r w:rsidRPr="009039FC">
        <w:t>Buf</w:t>
      </w:r>
      <w:proofErr w:type="spellEnd"/>
      <w:r w:rsidRPr="009039FC">
        <w:t>[Y]</w:t>
      </w:r>
    </w:p>
    <w:p w14:paraId="4FB1F7F6" w14:textId="77777777" w:rsidR="0089218D" w:rsidRPr="009039FC" w:rsidRDefault="0089218D" w:rsidP="0089218D">
      <w:pPr>
        <w:pStyle w:val="Hanging5"/>
      </w:pPr>
      <w:r w:rsidRPr="009039FC">
        <w:t>Routing2Host:</w:t>
      </w:r>
      <w:r w:rsidRPr="009039FC">
        <w:tab/>
        <w:t>Tag name for data area for receiving telegrams from CSC/Host. The data area is divided in a single segment containing a buffer area of bytes.</w:t>
      </w:r>
    </w:p>
    <w:p w14:paraId="79827A85" w14:textId="77777777" w:rsidR="0089218D" w:rsidRPr="009039FC" w:rsidRDefault="0089218D" w:rsidP="0089218D">
      <w:pPr>
        <w:pStyle w:val="Hanging5"/>
      </w:pPr>
      <w:r w:rsidRPr="009039FC">
        <w:t>Segment:</w:t>
      </w:r>
      <w:r w:rsidRPr="009039FC">
        <w:tab/>
        <w:t xml:space="preserve">Data area to hold one telegram block as defined in section </w:t>
      </w:r>
      <w:r w:rsidRPr="009039FC">
        <w:rPr>
          <w:cs/>
        </w:rPr>
        <w:t>‎</w:t>
      </w:r>
      <w:r w:rsidRPr="009039FC">
        <w:fldChar w:fldCharType="begin"/>
      </w:r>
      <w:r w:rsidRPr="009039FC">
        <w:instrText xml:space="preserve"> REF _Ref186865460 \r \h </w:instrText>
      </w:r>
      <w:r w:rsidRPr="009039FC">
        <w:fldChar w:fldCharType="separate"/>
      </w:r>
      <w:r w:rsidRPr="009039FC">
        <w:t>4.1</w:t>
      </w:r>
      <w:r w:rsidRPr="009039FC">
        <w:fldChar w:fldCharType="end"/>
      </w:r>
      <w:r w:rsidRPr="009039FC">
        <w:t xml:space="preserve"> – the size of the segment is defined by the </w:t>
      </w:r>
      <w:proofErr w:type="spellStart"/>
      <w:r w:rsidRPr="009039FC">
        <w:t>Buf</w:t>
      </w:r>
      <w:proofErr w:type="spellEnd"/>
      <w:r w:rsidRPr="009039FC">
        <w:t xml:space="preserve"> structure. The size of the </w:t>
      </w:r>
      <w:proofErr w:type="spellStart"/>
      <w:r w:rsidRPr="009039FC">
        <w:t>Buf</w:t>
      </w:r>
      <w:proofErr w:type="spellEnd"/>
      <w:r w:rsidRPr="009039FC">
        <w:t xml:space="preserve"> (segment) array is 225 integers (INT).</w:t>
      </w:r>
    </w:p>
    <w:p w14:paraId="1DA33E93" w14:textId="77777777" w:rsidR="0089218D" w:rsidRPr="009039FC" w:rsidRDefault="0089218D" w:rsidP="0089218D">
      <w:pPr>
        <w:pStyle w:val="Heading4"/>
        <w:tabs>
          <w:tab w:val="clear" w:pos="1281"/>
          <w:tab w:val="clear" w:pos="1962"/>
          <w:tab w:val="left" w:pos="1260"/>
        </w:tabs>
        <w:overflowPunct w:val="0"/>
        <w:autoSpaceDE w:val="0"/>
        <w:autoSpaceDN w:val="0"/>
        <w:adjustRightInd w:val="0"/>
        <w:spacing w:after="120"/>
        <w:jc w:val="both"/>
        <w:textAlignment w:val="baseline"/>
      </w:pPr>
      <w:bookmarkStart w:id="66" w:name="_Toc534610717"/>
      <w:bookmarkStart w:id="67" w:name="_Toc55827008"/>
      <w:bookmarkStart w:id="68" w:name="_Toc146512241"/>
      <w:r w:rsidRPr="009039FC">
        <w:t>Byte order and exchange of double integers (DINT)</w:t>
      </w:r>
      <w:bookmarkEnd w:id="66"/>
      <w:bookmarkEnd w:id="67"/>
      <w:bookmarkEnd w:id="68"/>
    </w:p>
    <w:p w14:paraId="1AA4436E" w14:textId="77777777" w:rsidR="0089218D" w:rsidRPr="009039FC" w:rsidRDefault="0089218D" w:rsidP="0089218D">
      <w:r w:rsidRPr="009039FC">
        <w:t xml:space="preserve">The byte order is little endian (Allen Bradley standard). </w:t>
      </w:r>
    </w:p>
    <w:p w14:paraId="2ABB8504" w14:textId="77777777" w:rsidR="0089218D" w:rsidRPr="009039FC" w:rsidRDefault="0089218D" w:rsidP="0089218D">
      <w:r w:rsidRPr="009039FC">
        <w:t>Please note that when double integers (DINT) are written to the buffer, the two integers of the double integer must be swapped. The integer containing the most significant value must be inserted first, then the last integer.</w:t>
      </w:r>
    </w:p>
    <w:p w14:paraId="76EAAAD0" w14:textId="77777777" w:rsidR="0089218D" w:rsidRPr="009039FC" w:rsidRDefault="0089218D" w:rsidP="0089218D">
      <w:r w:rsidRPr="009039FC">
        <w:t>Example of writing a ‘1’ as a double integer:</w:t>
      </w:r>
    </w:p>
    <w:p w14:paraId="23A7EEE4" w14:textId="77777777" w:rsidR="0089218D" w:rsidRPr="009039FC" w:rsidRDefault="0089218D" w:rsidP="0089218D">
      <w:proofErr w:type="spellStart"/>
      <w:r w:rsidRPr="009039FC">
        <w:t>Buf</w:t>
      </w:r>
      <w:proofErr w:type="spellEnd"/>
      <w:r w:rsidRPr="009039FC">
        <w:t>[x] = 0</w:t>
      </w:r>
    </w:p>
    <w:p w14:paraId="7C846815" w14:textId="77777777" w:rsidR="0089218D" w:rsidRPr="009039FC" w:rsidRDefault="0089218D" w:rsidP="0089218D">
      <w:proofErr w:type="spellStart"/>
      <w:r w:rsidRPr="009039FC">
        <w:t>Buf</w:t>
      </w:r>
      <w:proofErr w:type="spellEnd"/>
      <w:r w:rsidRPr="009039FC">
        <w:t>[x+1] = 1</w:t>
      </w:r>
    </w:p>
    <w:p w14:paraId="7E99E3DD" w14:textId="77777777" w:rsidR="0089218D" w:rsidRPr="009039FC" w:rsidRDefault="0089218D" w:rsidP="0089218D">
      <w:pPr>
        <w:pStyle w:val="Heading4"/>
        <w:tabs>
          <w:tab w:val="clear" w:pos="1281"/>
          <w:tab w:val="clear" w:pos="1962"/>
          <w:tab w:val="left" w:pos="1260"/>
        </w:tabs>
        <w:overflowPunct w:val="0"/>
        <w:autoSpaceDE w:val="0"/>
        <w:autoSpaceDN w:val="0"/>
        <w:adjustRightInd w:val="0"/>
        <w:spacing w:after="120"/>
        <w:jc w:val="both"/>
        <w:textAlignment w:val="baseline"/>
      </w:pPr>
      <w:bookmarkStart w:id="69" w:name="_Toc534610718"/>
      <w:bookmarkStart w:id="70" w:name="_Toc55827009"/>
      <w:bookmarkStart w:id="71" w:name="_Toc146512242"/>
      <w:r w:rsidRPr="009039FC">
        <w:t>Framing of telegram blocks in buffer area</w:t>
      </w:r>
      <w:bookmarkEnd w:id="69"/>
      <w:bookmarkEnd w:id="70"/>
      <w:bookmarkEnd w:id="71"/>
    </w:p>
    <w:p w14:paraId="70C78766" w14:textId="77777777" w:rsidR="0089218D" w:rsidRPr="009039FC" w:rsidRDefault="0089218D" w:rsidP="0089218D">
      <w:r w:rsidRPr="009039FC">
        <w:t>As described in [CIPPLC] each telegram block received from the CSC/Host must be framed with the length of the telegram block – see the following drawing:</w:t>
      </w:r>
    </w:p>
    <w:p w14:paraId="31A24679" w14:textId="77777777" w:rsidR="0089218D" w:rsidRPr="009039FC" w:rsidRDefault="0089218D" w:rsidP="0089218D"/>
    <w:tbl>
      <w:tblPr>
        <w:tblW w:w="7796" w:type="dxa"/>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0C0C0"/>
        <w:tblLook w:val="0000" w:firstRow="0" w:lastRow="0" w:firstColumn="0" w:lastColumn="0" w:noHBand="0" w:noVBand="0"/>
      </w:tblPr>
      <w:tblGrid>
        <w:gridCol w:w="1701"/>
        <w:gridCol w:w="992"/>
        <w:gridCol w:w="1560"/>
        <w:gridCol w:w="1701"/>
        <w:gridCol w:w="1842"/>
      </w:tblGrid>
      <w:tr w:rsidR="0089218D" w:rsidRPr="009039FC" w14:paraId="18E9092E" w14:textId="77777777" w:rsidTr="0089218D">
        <w:tc>
          <w:tcPr>
            <w:tcW w:w="1701" w:type="dxa"/>
            <w:shd w:val="clear" w:color="auto" w:fill="A6A6A6"/>
          </w:tcPr>
          <w:p w14:paraId="39765185" w14:textId="77777777" w:rsidR="0089218D" w:rsidRPr="009039FC" w:rsidRDefault="0089218D" w:rsidP="0089218D">
            <w:pPr>
              <w:pStyle w:val="TableText"/>
            </w:pPr>
            <w:proofErr w:type="spellStart"/>
            <w:r w:rsidRPr="009039FC">
              <w:t>Tlg</w:t>
            </w:r>
            <w:proofErr w:type="spellEnd"/>
            <w:r w:rsidRPr="009039FC">
              <w:t xml:space="preserve"> Block length</w:t>
            </w:r>
          </w:p>
        </w:tc>
        <w:tc>
          <w:tcPr>
            <w:tcW w:w="992" w:type="dxa"/>
            <w:shd w:val="clear" w:color="auto" w:fill="C0C0C0"/>
          </w:tcPr>
          <w:p w14:paraId="0B2232B0" w14:textId="77777777" w:rsidR="0089218D" w:rsidRPr="009039FC" w:rsidRDefault="0089218D" w:rsidP="0089218D">
            <w:pPr>
              <w:pStyle w:val="TableText"/>
            </w:pPr>
            <w:r w:rsidRPr="009039FC">
              <w:t>Header</w:t>
            </w:r>
          </w:p>
        </w:tc>
        <w:tc>
          <w:tcPr>
            <w:tcW w:w="1560" w:type="dxa"/>
            <w:shd w:val="clear" w:color="auto" w:fill="E0E0E0"/>
          </w:tcPr>
          <w:p w14:paraId="39FF3579" w14:textId="77777777" w:rsidR="0089218D" w:rsidRPr="009039FC" w:rsidRDefault="0089218D" w:rsidP="0089218D">
            <w:pPr>
              <w:pStyle w:val="TableText"/>
            </w:pPr>
            <w:r w:rsidRPr="009039FC">
              <w:t>Telegram 1</w:t>
            </w:r>
          </w:p>
        </w:tc>
        <w:tc>
          <w:tcPr>
            <w:tcW w:w="1701" w:type="dxa"/>
            <w:shd w:val="clear" w:color="auto" w:fill="E0E0E0"/>
          </w:tcPr>
          <w:p w14:paraId="0EB32AE4" w14:textId="77777777" w:rsidR="0089218D" w:rsidRPr="009039FC" w:rsidRDefault="0089218D" w:rsidP="0089218D">
            <w:pPr>
              <w:pStyle w:val="TableText"/>
            </w:pPr>
            <w:r w:rsidRPr="009039FC">
              <w:t xml:space="preserve">Telegram 2 </w:t>
            </w:r>
          </w:p>
        </w:tc>
        <w:tc>
          <w:tcPr>
            <w:tcW w:w="1842" w:type="dxa"/>
            <w:shd w:val="clear" w:color="auto" w:fill="A6A6A6"/>
          </w:tcPr>
          <w:p w14:paraId="0A812EB2" w14:textId="77777777" w:rsidR="0089218D" w:rsidRPr="009039FC" w:rsidRDefault="0089218D" w:rsidP="0089218D">
            <w:pPr>
              <w:pStyle w:val="TableText"/>
            </w:pPr>
            <w:proofErr w:type="spellStart"/>
            <w:r w:rsidRPr="009039FC">
              <w:t>Tlg</w:t>
            </w:r>
            <w:proofErr w:type="spellEnd"/>
            <w:r w:rsidRPr="009039FC">
              <w:t xml:space="preserve"> Block length</w:t>
            </w:r>
          </w:p>
        </w:tc>
      </w:tr>
    </w:tbl>
    <w:p w14:paraId="3F11EB20" w14:textId="77777777" w:rsidR="0089218D" w:rsidRPr="009039FC" w:rsidRDefault="0089218D" w:rsidP="0089218D"/>
    <w:p w14:paraId="2D75F40E" w14:textId="77777777" w:rsidR="0089218D" w:rsidRPr="009039FC" w:rsidRDefault="0089218D" w:rsidP="0089218D">
      <w:r w:rsidRPr="009039FC">
        <w:t>The block length equals the size of the header (2 integers) and the sizes of the individual telegrams included.</w:t>
      </w:r>
    </w:p>
    <w:p w14:paraId="2120973A" w14:textId="77777777" w:rsidR="0089218D" w:rsidRPr="009039FC" w:rsidRDefault="0089218D" w:rsidP="0089218D">
      <w:r w:rsidRPr="009039FC">
        <w:t>Before the CMC must access the telegram block, the 2 framing parameters must contain the same information.</w:t>
      </w:r>
    </w:p>
    <w:p w14:paraId="7A565340" w14:textId="77777777" w:rsidR="0089218D" w:rsidRPr="009039FC" w:rsidRDefault="0089218D" w:rsidP="0089218D">
      <w:r w:rsidRPr="009039FC">
        <w:t xml:space="preserve">See section </w:t>
      </w:r>
      <w:r w:rsidRPr="009039FC">
        <w:rPr>
          <w:cs/>
        </w:rPr>
        <w:t>‎</w:t>
      </w:r>
      <w:r w:rsidRPr="009039FC">
        <w:fldChar w:fldCharType="begin"/>
      </w:r>
      <w:r w:rsidRPr="009039FC">
        <w:instrText xml:space="preserve"> REF _Ref186865490 \r \h </w:instrText>
      </w:r>
      <w:r w:rsidRPr="009039FC">
        <w:fldChar w:fldCharType="separate"/>
      </w:r>
      <w:r w:rsidRPr="009039FC">
        <w:t>4.1</w:t>
      </w:r>
      <w:r w:rsidRPr="009039FC">
        <w:fldChar w:fldCharType="end"/>
      </w:r>
      <w:r w:rsidRPr="009039FC">
        <w:t xml:space="preserve"> for specification of the telegram blocks.</w:t>
      </w:r>
    </w:p>
    <w:p w14:paraId="5CC4AD84" w14:textId="77777777" w:rsidR="0089218D" w:rsidRPr="009039FC" w:rsidRDefault="0089218D" w:rsidP="0089218D">
      <w:pPr>
        <w:pStyle w:val="Heading4"/>
        <w:tabs>
          <w:tab w:val="clear" w:pos="1281"/>
          <w:tab w:val="clear" w:pos="1962"/>
          <w:tab w:val="left" w:pos="1260"/>
        </w:tabs>
        <w:overflowPunct w:val="0"/>
        <w:autoSpaceDE w:val="0"/>
        <w:autoSpaceDN w:val="0"/>
        <w:adjustRightInd w:val="0"/>
        <w:spacing w:after="120"/>
        <w:jc w:val="both"/>
        <w:textAlignment w:val="baseline"/>
      </w:pPr>
      <w:bookmarkStart w:id="72" w:name="_Toc534610719"/>
      <w:bookmarkStart w:id="73" w:name="_Toc55827010"/>
      <w:bookmarkStart w:id="74" w:name="_Toc146512243"/>
      <w:r w:rsidRPr="009039FC">
        <w:t>Keep-alive telegram</w:t>
      </w:r>
      <w:bookmarkEnd w:id="72"/>
      <w:bookmarkEnd w:id="73"/>
      <w:bookmarkEnd w:id="74"/>
    </w:p>
    <w:p w14:paraId="0041971F" w14:textId="77777777" w:rsidR="0089218D" w:rsidRPr="009039FC" w:rsidRDefault="0089218D" w:rsidP="0089218D">
      <w:r w:rsidRPr="009039FC">
        <w:t>Keep alive telegrams are used to ensure that a connection is alive. If a connection has been idle (i.e. no telegrams have been exchanged) for a period of time, a keep-alive telegram is sent to indicate that the connection is still active.</w:t>
      </w:r>
    </w:p>
    <w:p w14:paraId="6F4F1E88" w14:textId="77777777" w:rsidR="0089218D" w:rsidRPr="009039FC" w:rsidRDefault="0089218D" w:rsidP="0089218D">
      <w:r w:rsidRPr="009039FC">
        <w:t>A keep-alive telegram is a dummy telegram with the length of two byte containing the value 0 (zero) – see [CIPPLC] for details and timing.</w:t>
      </w:r>
    </w:p>
    <w:p w14:paraId="49532FEF" w14:textId="77777777" w:rsidR="0089218D" w:rsidRPr="009039FC" w:rsidRDefault="0089218D" w:rsidP="0089218D">
      <w:pPr>
        <w:pStyle w:val="Heading2"/>
        <w:tabs>
          <w:tab w:val="clear" w:pos="1281"/>
          <w:tab w:val="clear" w:pos="1962"/>
          <w:tab w:val="left" w:pos="1260"/>
        </w:tabs>
        <w:overflowPunct w:val="0"/>
        <w:autoSpaceDE w:val="0"/>
        <w:autoSpaceDN w:val="0"/>
        <w:adjustRightInd w:val="0"/>
        <w:jc w:val="both"/>
        <w:textAlignment w:val="baseline"/>
      </w:pPr>
      <w:bookmarkStart w:id="75" w:name="_Toc192574086"/>
      <w:bookmarkStart w:id="76" w:name="_Toc534610720"/>
      <w:bookmarkStart w:id="77" w:name="_Toc55827011"/>
      <w:bookmarkStart w:id="78" w:name="_Toc146512244"/>
      <w:r w:rsidRPr="009039FC">
        <w:t>Hot Standby Enabling</w:t>
      </w:r>
      <w:bookmarkEnd w:id="75"/>
      <w:bookmarkEnd w:id="76"/>
      <w:bookmarkEnd w:id="77"/>
      <w:bookmarkEnd w:id="78"/>
    </w:p>
    <w:p w14:paraId="1762B4AD" w14:textId="77777777" w:rsidR="0089218D" w:rsidRPr="009039FC" w:rsidRDefault="0089218D" w:rsidP="0089218D">
      <w:r w:rsidRPr="009039FC">
        <w:t>When the CMC is connected to a hot standby CSC, two routing channels are used – one for Host/CSC System 1 and one for Host/CSC System 2. One functions as master, the other as standby.</w:t>
      </w:r>
    </w:p>
    <w:p w14:paraId="40BA03F3" w14:textId="77777777" w:rsidR="0089218D" w:rsidRPr="009039FC" w:rsidRDefault="0089218D" w:rsidP="0089218D">
      <w:pPr>
        <w:pStyle w:val="Figur"/>
      </w:pPr>
      <w:r w:rsidRPr="009039FC">
        <w:object w:dxaOrig="11525" w:dyaOrig="8545" w14:anchorId="698E961A">
          <v:shape id="_x0000_i1028" type="#_x0000_t75" style="width:5in;height:271.15pt" o:ole="">
            <v:imagedata r:id="rId17" o:title=""/>
          </v:shape>
          <o:OLEObject Type="Embed" ProgID="Visio.Drawing.11" ShapeID="_x0000_i1028" DrawAspect="Content" ObjectID="_1774261742" r:id="rId18"/>
        </w:object>
      </w:r>
    </w:p>
    <w:p w14:paraId="3B365679" w14:textId="77777777" w:rsidR="0089218D" w:rsidRPr="009039FC" w:rsidRDefault="0089218D" w:rsidP="0089218D">
      <w:r w:rsidRPr="009039FC">
        <w:t>The routing connection to the host/CSC with master role is called the master routing connection, the other is called standby routing connection. This means that the role of a specific connection switches as role switches around.</w:t>
      </w:r>
    </w:p>
    <w:p w14:paraId="2EA02797" w14:textId="77777777" w:rsidR="0089218D" w:rsidRPr="009039FC" w:rsidRDefault="0089218D" w:rsidP="0089218D">
      <w:r w:rsidRPr="009039FC">
        <w:t>If possible, each routing channel should use a separate CMC network interface and cabling to prevent losing messages because of problems with network card interface or cabling.</w:t>
      </w:r>
    </w:p>
    <w:p w14:paraId="511B9835" w14:textId="77777777" w:rsidR="0089218D" w:rsidRPr="009039FC" w:rsidRDefault="0089218D" w:rsidP="0089218D">
      <w:r w:rsidRPr="009039FC">
        <w:t xml:space="preserve">The CMC transmits the exact same messages on both channels. Message sequence numbers are identical on the two channels. In case a connection is not established to one of the CSCs, the CMC does not send via that connection. </w:t>
      </w:r>
    </w:p>
    <w:p w14:paraId="2AAB069E" w14:textId="77777777" w:rsidR="0089218D" w:rsidRPr="009039FC" w:rsidRDefault="0089218D" w:rsidP="0089218D">
      <w:r w:rsidRPr="009039FC">
        <w:t xml:space="preserve">In a CSC switchover situation, the CMC does not have to stop any sorter devices because one connection to a CSC is always alive. In a switchover situation, the CMC will not get destinations for the items as long as the switchover takes place but the connection to the standby will not disconnect. </w:t>
      </w:r>
    </w:p>
    <w:p w14:paraId="7E299B4F" w14:textId="77777777" w:rsidR="0089218D" w:rsidRPr="009039FC" w:rsidRDefault="0089218D" w:rsidP="0089218D">
      <w:r w:rsidRPr="009039FC">
        <w:t>To prevent too many items to be stored on the sorter waiting for a destination, it may be a good idea to stop inducting more items until the new master CSC tells the CMC to resume operation. This decision is based on the physical layout of the sorter, recirculation time etc.</w:t>
      </w:r>
    </w:p>
    <w:p w14:paraId="1D382395" w14:textId="77777777" w:rsidR="0089218D" w:rsidRPr="009039FC" w:rsidRDefault="0089218D" w:rsidP="0089218D">
      <w:r w:rsidRPr="009039FC">
        <w:t>If connections are not established to any CSC, the CMC stops sortation because messages from CMC to host/CSC are lost if sortation continues. If the standby has not reported “Host Standby State (active)” to CMC, i.e. not up-and-running, the standby is regarded as if non-connected.</w:t>
      </w:r>
    </w:p>
    <w:p w14:paraId="0DB9C49A"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79" w:name="_Ref185394238"/>
      <w:bookmarkStart w:id="80" w:name="_Toc192574087"/>
      <w:bookmarkStart w:id="81" w:name="_Toc534610721"/>
      <w:bookmarkStart w:id="82" w:name="_Toc55827012"/>
      <w:bookmarkStart w:id="83" w:name="_Toc146512245"/>
      <w:r w:rsidRPr="009039FC">
        <w:t>Routing receive messages</w:t>
      </w:r>
      <w:bookmarkEnd w:id="79"/>
      <w:bookmarkEnd w:id="80"/>
      <w:bookmarkEnd w:id="81"/>
      <w:bookmarkEnd w:id="82"/>
      <w:bookmarkEnd w:id="83"/>
    </w:p>
    <w:p w14:paraId="2AB807A3" w14:textId="77777777" w:rsidR="0089218D" w:rsidRPr="009039FC" w:rsidRDefault="0089218D" w:rsidP="0089218D">
      <w:r w:rsidRPr="009039FC">
        <w:t>The CMC receives routing telegrams from both the master CSC and standby CSC. From standby it will during normal sortation only react on keep-alive messages, “Host Standby State” and “</w:t>
      </w:r>
      <w:proofErr w:type="spellStart"/>
      <w:r w:rsidRPr="009039FC">
        <w:t>ResetRequest</w:t>
      </w:r>
      <w:proofErr w:type="spellEnd"/>
      <w:r w:rsidRPr="009039FC">
        <w:t>” messages. In a switchover situation it will receive and react on the messages defined in the switchover flow and then start using that channel as the master channel. Other messages received on the routing channel connected to the hot standby host/CSC are ignored.</w:t>
      </w:r>
    </w:p>
    <w:p w14:paraId="7109BAD3"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84" w:name="_Toc192574088"/>
      <w:bookmarkStart w:id="85" w:name="_Toc534610722"/>
      <w:bookmarkStart w:id="86" w:name="_Toc55827013"/>
      <w:bookmarkStart w:id="87" w:name="_Toc146512246"/>
      <w:r w:rsidRPr="009039FC">
        <w:lastRenderedPageBreak/>
        <w:t>State of standby host/CSC</w:t>
      </w:r>
      <w:bookmarkEnd w:id="84"/>
      <w:bookmarkEnd w:id="85"/>
      <w:bookmarkEnd w:id="86"/>
      <w:bookmarkEnd w:id="87"/>
    </w:p>
    <w:p w14:paraId="1D511CDA" w14:textId="77777777" w:rsidR="0089218D" w:rsidRPr="009039FC" w:rsidRDefault="0089218D" w:rsidP="0089218D">
      <w:r w:rsidRPr="009039FC">
        <w:t>The CMC must not regard the standby as up-and-running until “Host Standby State (active)” telegram is received. When the standby reports active it is able to take over master role, it is not the master yet.</w:t>
      </w:r>
    </w:p>
    <w:p w14:paraId="4BCC95C3" w14:textId="77777777" w:rsidR="0089218D" w:rsidRPr="009039FC" w:rsidRDefault="0089218D" w:rsidP="0089218D">
      <w:r w:rsidRPr="009039FC">
        <w:t xml:space="preserve">If CMC detects a timeout on keep-alive messages on the standby connection, it assumes that the standby is inactive, until “Host Standby State (active)” telegram is received again. </w:t>
      </w:r>
    </w:p>
    <w:p w14:paraId="029A2705" w14:textId="77777777" w:rsidR="0089218D" w:rsidRPr="009039FC" w:rsidRDefault="0089218D" w:rsidP="0089218D">
      <w:r w:rsidRPr="009039FC">
        <w:t>State of standby host/CSC is used to determine whether sortation must continue in case the connection to master host/CSC fails.</w:t>
      </w:r>
    </w:p>
    <w:p w14:paraId="6ED7A1BC"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88" w:name="_Toc192574089"/>
      <w:bookmarkStart w:id="89" w:name="_Toc534610723"/>
      <w:bookmarkStart w:id="90" w:name="_Toc55827014"/>
      <w:bookmarkStart w:id="91" w:name="_Toc146512247"/>
      <w:r w:rsidRPr="009039FC">
        <w:t>Determining master routing channel</w:t>
      </w:r>
      <w:bookmarkEnd w:id="88"/>
      <w:bookmarkEnd w:id="89"/>
      <w:bookmarkEnd w:id="90"/>
      <w:bookmarkEnd w:id="91"/>
    </w:p>
    <w:p w14:paraId="6164AEF8" w14:textId="77777777" w:rsidR="0089218D" w:rsidRPr="009039FC" w:rsidRDefault="0089218D" w:rsidP="0089218D">
      <w:r w:rsidRPr="009039FC">
        <w:t>After a restart of the CMC, the master routing receive channel is set to be the one where messages (except the “Host Standby State” message) are received. Messages are always sent on both channels.</w:t>
      </w:r>
    </w:p>
    <w:p w14:paraId="6E9952CE" w14:textId="77777777" w:rsidR="0089218D" w:rsidRPr="009039FC" w:rsidRDefault="0089218D" w:rsidP="0089218D">
      <w:r w:rsidRPr="009039FC">
        <w:t xml:space="preserve">If a Connected or Reset Request telegram is received, the channel where that telegram is received is the new master channel. After switchover, the CMC now treats the old master channel as a standby channel, refer to section </w:t>
      </w:r>
      <w:r w:rsidRPr="009039FC">
        <w:fldChar w:fldCharType="begin"/>
      </w:r>
      <w:r w:rsidRPr="009039FC">
        <w:instrText xml:space="preserve"> REF _Ref185394238 \r \h </w:instrText>
      </w:r>
      <w:r w:rsidRPr="009039FC">
        <w:fldChar w:fldCharType="separate"/>
      </w:r>
      <w:r w:rsidRPr="009039FC">
        <w:t>3.3.1</w:t>
      </w:r>
      <w:r w:rsidRPr="009039FC">
        <w:fldChar w:fldCharType="end"/>
      </w:r>
      <w:r w:rsidRPr="009039FC">
        <w:t xml:space="preserve">. </w:t>
      </w:r>
    </w:p>
    <w:p w14:paraId="0B0AAC90"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92" w:name="_Toc192574090"/>
      <w:bookmarkStart w:id="93" w:name="_Toc534610724"/>
      <w:bookmarkStart w:id="94" w:name="_Toc55827015"/>
      <w:bookmarkStart w:id="95" w:name="_Toc146512248"/>
      <w:r w:rsidRPr="009039FC">
        <w:t>Telegram reception in PLC from CSC/Host System 2</w:t>
      </w:r>
      <w:bookmarkEnd w:id="92"/>
      <w:bookmarkEnd w:id="93"/>
      <w:bookmarkEnd w:id="94"/>
      <w:bookmarkEnd w:id="95"/>
    </w:p>
    <w:p w14:paraId="338AD061" w14:textId="77777777" w:rsidR="0089218D" w:rsidRPr="009039FC" w:rsidRDefault="0089218D" w:rsidP="0089218D">
      <w:r w:rsidRPr="009039FC">
        <w:t xml:space="preserve">The telegrams (or messages) from CSC/Host system 2 are written to memory locations of the CMC </w:t>
      </w:r>
      <w:proofErr w:type="gramStart"/>
      <w:r w:rsidRPr="009039FC">
        <w:t>similar to</w:t>
      </w:r>
      <w:proofErr w:type="gramEnd"/>
      <w:r w:rsidRPr="009039FC">
        <w:t xml:space="preserve"> the one described in detail in section </w:t>
      </w:r>
      <w:r w:rsidRPr="009039FC">
        <w:fldChar w:fldCharType="begin"/>
      </w:r>
      <w:r w:rsidRPr="009039FC">
        <w:instrText xml:space="preserve"> REF _Ref55809120 \r \h </w:instrText>
      </w:r>
      <w:r w:rsidRPr="009039FC">
        <w:fldChar w:fldCharType="separate"/>
      </w:r>
      <w:r w:rsidRPr="009039FC">
        <w:t>3.2.1.1</w:t>
      </w:r>
      <w:r w:rsidRPr="009039FC">
        <w:fldChar w:fldCharType="end"/>
      </w:r>
      <w:r w:rsidRPr="009039FC">
        <w:t>. The CMC must handle telegrams from CSC/Host system 2 immediately after the handling of telegrams from CSC/Host system 1.</w:t>
      </w:r>
    </w:p>
    <w:p w14:paraId="6F68D853" w14:textId="77777777" w:rsidR="0089218D" w:rsidRPr="009039FC" w:rsidRDefault="0089218D" w:rsidP="0089218D"/>
    <w:p w14:paraId="243FE61C" w14:textId="77777777" w:rsidR="0089218D" w:rsidRPr="009039FC" w:rsidRDefault="0089218D" w:rsidP="0089218D">
      <w:r w:rsidRPr="009039FC">
        <w:t xml:space="preserve">Interface Area: </w:t>
      </w:r>
      <w:r w:rsidRPr="009039FC">
        <w:tab/>
        <w:t>“Routing2CMC2”.Segment[X].</w:t>
      </w:r>
      <w:proofErr w:type="spellStart"/>
      <w:r w:rsidRPr="009039FC">
        <w:t>Buf</w:t>
      </w:r>
      <w:proofErr w:type="spellEnd"/>
      <w:r w:rsidRPr="009039FC">
        <w:t>[Y]</w:t>
      </w:r>
    </w:p>
    <w:p w14:paraId="426B80AF" w14:textId="77777777" w:rsidR="0089218D" w:rsidRPr="009039FC" w:rsidRDefault="0089218D" w:rsidP="0089218D">
      <w:pPr>
        <w:pStyle w:val="Hanging5"/>
      </w:pPr>
      <w:r w:rsidRPr="009039FC">
        <w:t>Routing2CMC2:</w:t>
      </w:r>
      <w:r w:rsidRPr="009039FC">
        <w:tab/>
        <w:t>Tag name for data area for receiving of telegrams from CSC/Host system 2.</w:t>
      </w:r>
    </w:p>
    <w:p w14:paraId="3134A27A" w14:textId="77777777" w:rsidR="0089218D" w:rsidRPr="009039FC" w:rsidRDefault="0089218D" w:rsidP="0089218D">
      <w:pPr>
        <w:pStyle w:val="Heading1"/>
        <w:tabs>
          <w:tab w:val="clear" w:pos="1281"/>
          <w:tab w:val="clear" w:pos="1962"/>
          <w:tab w:val="left" w:pos="1260"/>
        </w:tabs>
        <w:overflowPunct w:val="0"/>
        <w:autoSpaceDE w:val="0"/>
        <w:autoSpaceDN w:val="0"/>
        <w:adjustRightInd w:val="0"/>
        <w:jc w:val="both"/>
        <w:textAlignment w:val="baseline"/>
      </w:pPr>
      <w:bookmarkStart w:id="96" w:name="_Toc192574091"/>
      <w:bookmarkStart w:id="97" w:name="_Toc534610725"/>
      <w:bookmarkStart w:id="98" w:name="_Toc55827016"/>
      <w:bookmarkStart w:id="99" w:name="_Toc146512249"/>
      <w:r w:rsidRPr="009039FC">
        <w:lastRenderedPageBreak/>
        <w:t>Application Protocol</w:t>
      </w:r>
      <w:bookmarkEnd w:id="96"/>
      <w:bookmarkEnd w:id="97"/>
      <w:bookmarkEnd w:id="98"/>
      <w:bookmarkEnd w:id="99"/>
    </w:p>
    <w:p w14:paraId="4B49E12F" w14:textId="77777777" w:rsidR="0089218D" w:rsidRPr="009039FC" w:rsidRDefault="0089218D" w:rsidP="0089218D">
      <w:r w:rsidRPr="009039FC">
        <w:t>The application protocol describes the actual telegram information flow between the CMC and the CSC/Host.</w:t>
      </w:r>
    </w:p>
    <w:p w14:paraId="6C50B11F" w14:textId="77777777" w:rsidR="0089218D" w:rsidRPr="009039FC" w:rsidRDefault="0089218D" w:rsidP="0089218D">
      <w:r w:rsidRPr="009039FC">
        <w:t>The application protocol is independent of the transport protocol used.</w:t>
      </w:r>
    </w:p>
    <w:p w14:paraId="6EA7E56D" w14:textId="77777777" w:rsidR="0089218D" w:rsidRPr="009039FC" w:rsidRDefault="0089218D" w:rsidP="0089218D">
      <w:pPr>
        <w:pStyle w:val="Heading2"/>
        <w:tabs>
          <w:tab w:val="clear" w:pos="1281"/>
          <w:tab w:val="clear" w:pos="1962"/>
          <w:tab w:val="left" w:pos="1260"/>
        </w:tabs>
        <w:overflowPunct w:val="0"/>
        <w:autoSpaceDE w:val="0"/>
        <w:autoSpaceDN w:val="0"/>
        <w:adjustRightInd w:val="0"/>
        <w:jc w:val="both"/>
        <w:textAlignment w:val="baseline"/>
      </w:pPr>
      <w:bookmarkStart w:id="100" w:name="_Ref186865373"/>
      <w:bookmarkStart w:id="101" w:name="_Ref186865418"/>
      <w:bookmarkStart w:id="102" w:name="_Ref186865460"/>
      <w:bookmarkStart w:id="103" w:name="_Ref186865490"/>
      <w:bookmarkStart w:id="104" w:name="_Toc192574092"/>
      <w:bookmarkStart w:id="105" w:name="_Toc534610726"/>
      <w:bookmarkStart w:id="106" w:name="_Toc55827017"/>
      <w:bookmarkStart w:id="107" w:name="_Toc146512250"/>
      <w:r w:rsidRPr="009039FC">
        <w:t>Routing Application Telegrams</w:t>
      </w:r>
      <w:bookmarkEnd w:id="100"/>
      <w:bookmarkEnd w:id="101"/>
      <w:bookmarkEnd w:id="102"/>
      <w:bookmarkEnd w:id="103"/>
      <w:bookmarkEnd w:id="104"/>
      <w:bookmarkEnd w:id="105"/>
      <w:bookmarkEnd w:id="106"/>
      <w:bookmarkEnd w:id="107"/>
    </w:p>
    <w:p w14:paraId="3A19677B" w14:textId="77777777" w:rsidR="0089218D" w:rsidRPr="009039FC" w:rsidRDefault="0089218D" w:rsidP="0089218D">
      <w:r w:rsidRPr="009039FC">
        <w:t xml:space="preserve">In order to optimize communication between the CMC and a CSC or an external Host, the telegrams must be exchanged in telegram blocks. A telegram block consists of a header followed by a number of telegrams. The CMC will only handle one telegram block in each scan. </w:t>
      </w:r>
    </w:p>
    <w:p w14:paraId="7BA3AE46" w14:textId="77777777" w:rsidR="0089218D" w:rsidRPr="009039FC" w:rsidRDefault="0089218D" w:rsidP="0089218D">
      <w:r w:rsidRPr="009039FC">
        <w:t>In case the CSC/Host must send a number of telegrams (e.g. Carrier Data Reboot), these telegrams must be included in a number of telegram blocks (max. 80-100 words of telegrams in each telegram block).</w:t>
      </w:r>
    </w:p>
    <w:p w14:paraId="5161B667" w14:textId="77777777" w:rsidR="0089218D" w:rsidRPr="009039FC" w:rsidRDefault="0089218D" w:rsidP="0089218D">
      <w:r w:rsidRPr="009039FC">
        <w:t>The buffering of data must be done in 50-100 milliseconds if the telegrams concern item information – e.g. redirection of an item on the sorter. In other cases, the buffering may be done over a longer period if the telegrams concerned do not concern items.</w:t>
      </w:r>
    </w:p>
    <w:p w14:paraId="2C9F7ABD" w14:textId="77777777" w:rsidR="0089218D" w:rsidRPr="009039FC" w:rsidRDefault="0089218D" w:rsidP="0089218D">
      <w:r w:rsidRPr="009039FC">
        <w:t>The telegram block containing more telegrams has the following format:</w:t>
      </w:r>
    </w:p>
    <w:tbl>
      <w:tblPr>
        <w:tblW w:w="8006" w:type="dxa"/>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0C0C0"/>
        <w:tblLook w:val="0000" w:firstRow="0" w:lastRow="0" w:firstColumn="0" w:lastColumn="0" w:noHBand="0" w:noVBand="0"/>
      </w:tblPr>
      <w:tblGrid>
        <w:gridCol w:w="1973"/>
        <w:gridCol w:w="1995"/>
        <w:gridCol w:w="2019"/>
        <w:gridCol w:w="2019"/>
      </w:tblGrid>
      <w:tr w:rsidR="0089218D" w:rsidRPr="009039FC" w14:paraId="23C162AC" w14:textId="77777777" w:rsidTr="0089218D">
        <w:tc>
          <w:tcPr>
            <w:tcW w:w="1973" w:type="dxa"/>
            <w:shd w:val="clear" w:color="auto" w:fill="C0C0C0"/>
          </w:tcPr>
          <w:p w14:paraId="7D347F05" w14:textId="77777777" w:rsidR="0089218D" w:rsidRPr="009039FC" w:rsidRDefault="0089218D" w:rsidP="0089218D">
            <w:pPr>
              <w:pStyle w:val="TableText"/>
            </w:pPr>
            <w:r w:rsidRPr="009039FC">
              <w:t>Header</w:t>
            </w:r>
          </w:p>
        </w:tc>
        <w:tc>
          <w:tcPr>
            <w:tcW w:w="1995" w:type="dxa"/>
            <w:shd w:val="clear" w:color="auto" w:fill="E0E0E0"/>
          </w:tcPr>
          <w:p w14:paraId="61F9E544" w14:textId="77777777" w:rsidR="0089218D" w:rsidRPr="009039FC" w:rsidRDefault="0089218D" w:rsidP="0089218D">
            <w:pPr>
              <w:pStyle w:val="TableText"/>
            </w:pPr>
            <w:r w:rsidRPr="009039FC">
              <w:t>Telegram 1</w:t>
            </w:r>
          </w:p>
        </w:tc>
        <w:tc>
          <w:tcPr>
            <w:tcW w:w="2019" w:type="dxa"/>
            <w:shd w:val="clear" w:color="auto" w:fill="E0E0E0"/>
          </w:tcPr>
          <w:p w14:paraId="4ADD44AF" w14:textId="77777777" w:rsidR="0089218D" w:rsidRPr="009039FC" w:rsidRDefault="0089218D" w:rsidP="0089218D">
            <w:pPr>
              <w:pStyle w:val="TableText"/>
            </w:pPr>
            <w:r w:rsidRPr="009039FC">
              <w:t>Telegram 2</w:t>
            </w:r>
          </w:p>
        </w:tc>
        <w:tc>
          <w:tcPr>
            <w:tcW w:w="2019" w:type="dxa"/>
            <w:shd w:val="clear" w:color="auto" w:fill="E0E0E0"/>
          </w:tcPr>
          <w:p w14:paraId="25A0C564" w14:textId="77777777" w:rsidR="0089218D" w:rsidRPr="009039FC" w:rsidRDefault="0089218D" w:rsidP="0089218D">
            <w:pPr>
              <w:pStyle w:val="TableText"/>
            </w:pPr>
            <w:r w:rsidRPr="009039FC">
              <w:t>Telegram 3 ...</w:t>
            </w:r>
          </w:p>
        </w:tc>
      </w:tr>
    </w:tbl>
    <w:p w14:paraId="4CF3360D" w14:textId="77777777" w:rsidR="0089218D" w:rsidRPr="009039FC" w:rsidRDefault="0089218D" w:rsidP="0089218D"/>
    <w:p w14:paraId="296D7B33" w14:textId="77777777" w:rsidR="0089218D" w:rsidRPr="009039FC" w:rsidRDefault="0089218D" w:rsidP="0089218D">
      <w:r w:rsidRPr="009039FC">
        <w:t xml:space="preserve">The header contains the identification of the channel and the version of the protocol. </w:t>
      </w:r>
    </w:p>
    <w:p w14:paraId="681C0B46" w14:textId="77777777" w:rsidR="0089218D" w:rsidRPr="009039FC" w:rsidRDefault="0089218D" w:rsidP="0089218D">
      <w:r w:rsidRPr="009039FC">
        <w:t>The protocol version identifies the current version of the protocol. This version number enables the CSC or external host to load the proper protocol handler.</w:t>
      </w:r>
    </w:p>
    <w:p w14:paraId="16E95BAB" w14:textId="77777777" w:rsidR="0089218D" w:rsidRPr="009039FC" w:rsidRDefault="0089218D" w:rsidP="0089218D"/>
    <w:p w14:paraId="116E5D6E" w14:textId="77777777" w:rsidR="0089218D" w:rsidRPr="009039FC" w:rsidRDefault="0089218D" w:rsidP="0089218D">
      <w:pPr>
        <w:rPr>
          <w:b/>
          <w:bCs/>
          <w:u w:val="single"/>
        </w:rPr>
      </w:pPr>
      <w:r w:rsidRPr="009039FC">
        <w:rPr>
          <w:b/>
          <w:bCs/>
          <w:u w:val="single"/>
        </w:rPr>
        <w:t>Protocol version 3:</w:t>
      </w:r>
    </w:p>
    <w:p w14:paraId="5203022D" w14:textId="77777777" w:rsidR="0089218D" w:rsidRPr="009039FC" w:rsidRDefault="0089218D" w:rsidP="0089218D">
      <w:r w:rsidRPr="009039FC">
        <w:t>The header consists of 2 words for routing protocol.</w:t>
      </w:r>
    </w:p>
    <w:tbl>
      <w:tblPr>
        <w:tblW w:w="3969" w:type="dxa"/>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0C0C0"/>
        <w:tblLook w:val="0000" w:firstRow="0" w:lastRow="0" w:firstColumn="0" w:lastColumn="0" w:noHBand="0" w:noVBand="0"/>
      </w:tblPr>
      <w:tblGrid>
        <w:gridCol w:w="1984"/>
        <w:gridCol w:w="1985"/>
      </w:tblGrid>
      <w:tr w:rsidR="0089218D" w:rsidRPr="009039FC" w14:paraId="73645025" w14:textId="77777777" w:rsidTr="0089218D">
        <w:tc>
          <w:tcPr>
            <w:tcW w:w="1984" w:type="dxa"/>
            <w:shd w:val="clear" w:color="auto" w:fill="C0C0C0"/>
          </w:tcPr>
          <w:p w14:paraId="5877618C" w14:textId="77777777" w:rsidR="0089218D" w:rsidRPr="009039FC" w:rsidRDefault="0089218D" w:rsidP="0089218D">
            <w:pPr>
              <w:pStyle w:val="TableText"/>
            </w:pPr>
            <w:r w:rsidRPr="009039FC">
              <w:t xml:space="preserve">Channel ID </w:t>
            </w:r>
          </w:p>
        </w:tc>
        <w:tc>
          <w:tcPr>
            <w:tcW w:w="1985" w:type="dxa"/>
            <w:shd w:val="clear" w:color="auto" w:fill="C0C0C0"/>
          </w:tcPr>
          <w:p w14:paraId="76E61298" w14:textId="77777777" w:rsidR="0089218D" w:rsidRPr="009039FC" w:rsidRDefault="0089218D" w:rsidP="0089218D">
            <w:pPr>
              <w:pStyle w:val="TableText"/>
            </w:pPr>
            <w:r w:rsidRPr="009039FC">
              <w:t>Protocol Version</w:t>
            </w:r>
          </w:p>
        </w:tc>
      </w:tr>
    </w:tbl>
    <w:p w14:paraId="6A639041" w14:textId="77777777" w:rsidR="0089218D" w:rsidRPr="009039FC" w:rsidRDefault="0089218D" w:rsidP="0089218D"/>
    <w:p w14:paraId="08A1EE59" w14:textId="77777777" w:rsidR="0089218D" w:rsidRPr="009039FC" w:rsidRDefault="0089218D" w:rsidP="0089218D">
      <w:pPr>
        <w:rPr>
          <w:b/>
          <w:bCs/>
          <w:u w:val="single"/>
        </w:rPr>
      </w:pPr>
      <w:r w:rsidRPr="009039FC">
        <w:rPr>
          <w:b/>
          <w:bCs/>
          <w:u w:val="single"/>
        </w:rPr>
        <w:t>Protocol version 4:</w:t>
      </w:r>
    </w:p>
    <w:p w14:paraId="474192EA" w14:textId="77777777" w:rsidR="0089218D" w:rsidRPr="009039FC" w:rsidRDefault="0089218D" w:rsidP="0089218D">
      <w:r w:rsidRPr="009039FC">
        <w:t>The header consists of 4 words for routing protocol. In this protocol version a telegram block sequence number is added to the header.</w:t>
      </w:r>
    </w:p>
    <w:tbl>
      <w:tblPr>
        <w:tblW w:w="7938" w:type="dxa"/>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0C0C0"/>
        <w:tblLook w:val="0000" w:firstRow="0" w:lastRow="0" w:firstColumn="0" w:lastColumn="0" w:noHBand="0" w:noVBand="0"/>
      </w:tblPr>
      <w:tblGrid>
        <w:gridCol w:w="1984"/>
        <w:gridCol w:w="1985"/>
        <w:gridCol w:w="3969"/>
      </w:tblGrid>
      <w:tr w:rsidR="0089218D" w:rsidRPr="009039FC" w14:paraId="0AD076CB" w14:textId="77777777" w:rsidTr="0089218D">
        <w:tc>
          <w:tcPr>
            <w:tcW w:w="1984" w:type="dxa"/>
            <w:shd w:val="clear" w:color="auto" w:fill="C0C0C0"/>
          </w:tcPr>
          <w:p w14:paraId="39ADF8E5" w14:textId="77777777" w:rsidR="0089218D" w:rsidRPr="009039FC" w:rsidRDefault="0089218D" w:rsidP="0089218D">
            <w:pPr>
              <w:pStyle w:val="TableText"/>
            </w:pPr>
            <w:r w:rsidRPr="009039FC">
              <w:t xml:space="preserve">Channel ID </w:t>
            </w:r>
          </w:p>
        </w:tc>
        <w:tc>
          <w:tcPr>
            <w:tcW w:w="1985" w:type="dxa"/>
            <w:shd w:val="clear" w:color="auto" w:fill="C0C0C0"/>
          </w:tcPr>
          <w:p w14:paraId="62323385" w14:textId="77777777" w:rsidR="0089218D" w:rsidRPr="009039FC" w:rsidRDefault="0089218D" w:rsidP="0089218D">
            <w:pPr>
              <w:pStyle w:val="TableText"/>
            </w:pPr>
            <w:r w:rsidRPr="009039FC">
              <w:t>Protocol Version</w:t>
            </w:r>
          </w:p>
        </w:tc>
        <w:tc>
          <w:tcPr>
            <w:tcW w:w="3969" w:type="dxa"/>
            <w:shd w:val="clear" w:color="auto" w:fill="C0C0C0"/>
          </w:tcPr>
          <w:p w14:paraId="3AEF5659" w14:textId="77777777" w:rsidR="0089218D" w:rsidRPr="009039FC" w:rsidRDefault="0089218D" w:rsidP="0089218D">
            <w:pPr>
              <w:pStyle w:val="TableText"/>
            </w:pPr>
            <w:r w:rsidRPr="009039FC">
              <w:t>Sequence Number (2 words)</w:t>
            </w:r>
          </w:p>
        </w:tc>
      </w:tr>
    </w:tbl>
    <w:p w14:paraId="7A69F0C8" w14:textId="77777777" w:rsidR="0089218D" w:rsidRPr="009039FC" w:rsidRDefault="0089218D" w:rsidP="0089218D"/>
    <w:p w14:paraId="4D471AD9" w14:textId="77777777" w:rsidR="0089218D" w:rsidRPr="009039FC" w:rsidRDefault="0089218D" w:rsidP="0089218D">
      <w:r w:rsidRPr="009039FC">
        <w:t>All telegrams begin with a header of 2/4 words, a 1 word "request code" that identifies the telegram and the telegram length:</w:t>
      </w:r>
    </w:p>
    <w:tbl>
      <w:tblPr>
        <w:tblW w:w="8006" w:type="dxa"/>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000" w:firstRow="0" w:lastRow="0" w:firstColumn="0" w:lastColumn="0" w:noHBand="0" w:noVBand="0"/>
      </w:tblPr>
      <w:tblGrid>
        <w:gridCol w:w="1973"/>
        <w:gridCol w:w="1995"/>
        <w:gridCol w:w="2019"/>
        <w:gridCol w:w="2019"/>
      </w:tblGrid>
      <w:tr w:rsidR="0089218D" w:rsidRPr="009039FC" w14:paraId="6913792B" w14:textId="77777777" w:rsidTr="0089218D">
        <w:tc>
          <w:tcPr>
            <w:tcW w:w="1973" w:type="dxa"/>
            <w:shd w:val="clear" w:color="auto" w:fill="E0E0E0"/>
          </w:tcPr>
          <w:p w14:paraId="3BDDC9C7" w14:textId="77777777" w:rsidR="0089218D" w:rsidRPr="009039FC" w:rsidRDefault="0089218D" w:rsidP="0089218D">
            <w:pPr>
              <w:pStyle w:val="TableText"/>
            </w:pPr>
            <w:r w:rsidRPr="009039FC">
              <w:t>Request Code</w:t>
            </w:r>
          </w:p>
        </w:tc>
        <w:tc>
          <w:tcPr>
            <w:tcW w:w="1995" w:type="dxa"/>
            <w:shd w:val="clear" w:color="auto" w:fill="E0E0E0"/>
          </w:tcPr>
          <w:p w14:paraId="4692B40E" w14:textId="77777777" w:rsidR="0089218D" w:rsidRPr="009039FC" w:rsidRDefault="0089218D" w:rsidP="0089218D">
            <w:pPr>
              <w:pStyle w:val="TableText"/>
            </w:pPr>
            <w:r w:rsidRPr="009039FC">
              <w:t>Telegram Length</w:t>
            </w:r>
          </w:p>
        </w:tc>
        <w:tc>
          <w:tcPr>
            <w:tcW w:w="2019" w:type="dxa"/>
            <w:shd w:val="clear" w:color="auto" w:fill="E0E0E0"/>
          </w:tcPr>
          <w:p w14:paraId="051251FC" w14:textId="77777777" w:rsidR="0089218D" w:rsidRPr="009039FC" w:rsidRDefault="0089218D" w:rsidP="0089218D">
            <w:pPr>
              <w:pStyle w:val="TableText"/>
            </w:pPr>
            <w:r w:rsidRPr="009039FC">
              <w:t>Telegram Data 1</w:t>
            </w:r>
          </w:p>
        </w:tc>
        <w:tc>
          <w:tcPr>
            <w:tcW w:w="2019" w:type="dxa"/>
            <w:shd w:val="clear" w:color="auto" w:fill="E0E0E0"/>
          </w:tcPr>
          <w:p w14:paraId="2ADFDC4E" w14:textId="77777777" w:rsidR="0089218D" w:rsidRPr="009039FC" w:rsidRDefault="0089218D" w:rsidP="0089218D">
            <w:pPr>
              <w:pStyle w:val="TableText"/>
            </w:pPr>
            <w:r w:rsidRPr="009039FC">
              <w:t>Telegram Data 2 ...</w:t>
            </w:r>
          </w:p>
        </w:tc>
      </w:tr>
    </w:tbl>
    <w:p w14:paraId="2B1C68D9" w14:textId="77777777" w:rsidR="0089218D" w:rsidRPr="009039FC" w:rsidRDefault="0089218D" w:rsidP="0089218D"/>
    <w:p w14:paraId="7BEF1AD4" w14:textId="77777777" w:rsidR="0089218D" w:rsidRPr="009039FC" w:rsidRDefault="0089218D" w:rsidP="0089218D">
      <w:r w:rsidRPr="009039FC">
        <w:t>The telegram length includes all data in the telegram including the Request Code.</w:t>
      </w:r>
    </w:p>
    <w:p w14:paraId="1EE53A98" w14:textId="77777777" w:rsidR="0089218D" w:rsidRPr="009039FC" w:rsidRDefault="0089218D" w:rsidP="0089218D">
      <w:r w:rsidRPr="009039FC">
        <w:t>The telegram contents consist of integer and double integer numbers where nothing else is specified.</w:t>
      </w:r>
    </w:p>
    <w:p w14:paraId="5B058B32" w14:textId="77777777" w:rsidR="0089218D" w:rsidRPr="009039FC" w:rsidRDefault="0089218D" w:rsidP="0089218D">
      <w:r w:rsidRPr="009039FC">
        <w:t xml:space="preserve">For an example of telegram blocks - see section </w:t>
      </w:r>
      <w:r w:rsidRPr="009039FC">
        <w:fldChar w:fldCharType="begin"/>
      </w:r>
      <w:r w:rsidRPr="009039FC">
        <w:instrText xml:space="preserve"> REF _Ref55809378 \r \h </w:instrText>
      </w:r>
      <w:r w:rsidRPr="009039FC">
        <w:fldChar w:fldCharType="separate"/>
      </w:r>
      <w:r w:rsidRPr="009039FC">
        <w:t>5.1.2</w:t>
      </w:r>
      <w:r w:rsidRPr="009039FC">
        <w:fldChar w:fldCharType="end"/>
      </w:r>
      <w:r w:rsidRPr="009039FC">
        <w:t>.</w:t>
      </w:r>
    </w:p>
    <w:p w14:paraId="7EB9DCEB"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108" w:name="_Toc192574093"/>
      <w:bookmarkStart w:id="109" w:name="_Toc534610727"/>
      <w:bookmarkStart w:id="110" w:name="_Toc55827018"/>
      <w:bookmarkStart w:id="111" w:name="_Toc146512251"/>
      <w:r w:rsidRPr="009039FC">
        <w:lastRenderedPageBreak/>
        <w:t>Sequence number (Protocol version 4 only)</w:t>
      </w:r>
      <w:bookmarkEnd w:id="108"/>
      <w:bookmarkEnd w:id="109"/>
      <w:bookmarkEnd w:id="110"/>
      <w:bookmarkEnd w:id="111"/>
    </w:p>
    <w:p w14:paraId="3B5D28D2" w14:textId="77777777" w:rsidR="0089218D" w:rsidRPr="009039FC" w:rsidRDefault="0089218D" w:rsidP="0089218D">
      <w:r w:rsidRPr="009039FC">
        <w:t xml:space="preserve">The sequence number is two words (32 bit) wide. Sequence numbers on transmit and receive telegrams blocks are independent. </w:t>
      </w:r>
    </w:p>
    <w:p w14:paraId="7FF3C718" w14:textId="77777777" w:rsidR="0089218D" w:rsidRPr="009039FC" w:rsidRDefault="0089218D" w:rsidP="0089218D">
      <w:r w:rsidRPr="009039FC">
        <w:t xml:space="preserve">The transmitter increments the sequence number for each telegram block it sends. When the number reaches the max limit (2,147,483,647), it wraps down to 1.  </w:t>
      </w:r>
    </w:p>
    <w:p w14:paraId="4629D682" w14:textId="77777777" w:rsidR="0089218D" w:rsidRPr="009039FC" w:rsidRDefault="0089218D" w:rsidP="0089218D">
      <w:r w:rsidRPr="009039FC">
        <w:t>Sequence number 0 is reserved for initialization of communication. If a communication partner forgets which sequence number to use next for a transmission (e.g. when doing a reset of the CMC), it is allowed to use the value 0. The receiver should always accept sequence number 0. When a connection is established, sequence number is not set to 0.</w:t>
      </w:r>
    </w:p>
    <w:p w14:paraId="4E171D8E" w14:textId="77777777" w:rsidR="0089218D" w:rsidRPr="009039FC" w:rsidRDefault="0089218D" w:rsidP="0089218D">
      <w:r w:rsidRPr="009039FC">
        <w:t>In CMC hot standby systems, the CMC uses the received sequence number to detect doublets since each CMC is connected to a CSC using 2 channels (one on each network interface), i.e. 4 channels in total. To prevent the CMC from discarding messages as doublets after a switchover, the CMC should accept the sequence number in "Connected" telegram and then start detecting doublets again.</w:t>
      </w:r>
    </w:p>
    <w:p w14:paraId="67D5B2BD" w14:textId="77777777" w:rsidR="0089218D" w:rsidRPr="009039FC" w:rsidRDefault="0089218D" w:rsidP="0089218D">
      <w:r w:rsidRPr="009039FC">
        <w:t>When it is not a hot-standby CMC that is used, the CMC does not check the received sequence number.</w:t>
      </w:r>
    </w:p>
    <w:p w14:paraId="0C36FAEB" w14:textId="77777777" w:rsidR="0089218D" w:rsidRPr="009039FC" w:rsidRDefault="0089218D" w:rsidP="0089218D">
      <w:pPr>
        <w:pStyle w:val="Heading2"/>
        <w:tabs>
          <w:tab w:val="clear" w:pos="1281"/>
          <w:tab w:val="clear" w:pos="1962"/>
          <w:tab w:val="left" w:pos="1260"/>
        </w:tabs>
        <w:overflowPunct w:val="0"/>
        <w:autoSpaceDE w:val="0"/>
        <w:autoSpaceDN w:val="0"/>
        <w:adjustRightInd w:val="0"/>
        <w:jc w:val="both"/>
        <w:textAlignment w:val="baseline"/>
      </w:pPr>
      <w:bookmarkStart w:id="112" w:name="_Toc192574094"/>
      <w:bookmarkStart w:id="113" w:name="_Toc534610728"/>
      <w:bookmarkStart w:id="114" w:name="_Toc55827019"/>
      <w:bookmarkStart w:id="115" w:name="_Toc146512252"/>
      <w:r w:rsidRPr="009039FC">
        <w:t>Routing</w:t>
      </w:r>
      <w:bookmarkEnd w:id="112"/>
      <w:bookmarkEnd w:id="113"/>
      <w:bookmarkEnd w:id="114"/>
      <w:bookmarkEnd w:id="115"/>
    </w:p>
    <w:p w14:paraId="3444BF52" w14:textId="77777777" w:rsidR="0089218D" w:rsidRPr="009039FC" w:rsidRDefault="0089218D" w:rsidP="0089218D">
      <w:r w:rsidRPr="009039FC">
        <w:t>The Routing channel is used for controlling the items on the sorter.</w:t>
      </w:r>
    </w:p>
    <w:p w14:paraId="4C6C7E3C" w14:textId="77777777" w:rsidR="0089218D" w:rsidRPr="009039FC" w:rsidRDefault="0089218D" w:rsidP="0089218D">
      <w:r w:rsidRPr="009039FC">
        <w:t>The routing telegrams numbers are divided in the following groups:</w:t>
      </w:r>
    </w:p>
    <w:p w14:paraId="7933AEA4" w14:textId="77777777" w:rsidR="0089218D" w:rsidRPr="009039FC" w:rsidRDefault="0089218D" w:rsidP="0089218D"/>
    <w:tbl>
      <w:tblPr>
        <w:tblW w:w="0" w:type="auto"/>
        <w:tblInd w:w="1526" w:type="dxa"/>
        <w:tblBorders>
          <w:top w:val="single" w:sz="12" w:space="0" w:color="000000"/>
          <w:left w:val="nil"/>
          <w:bottom w:val="single" w:sz="12" w:space="0" w:color="000000"/>
          <w:right w:val="nil"/>
          <w:insideH w:val="nil"/>
          <w:insideV w:val="nil"/>
        </w:tblBorders>
        <w:tblLook w:val="00A0" w:firstRow="1" w:lastRow="0" w:firstColumn="1" w:lastColumn="0" w:noHBand="0" w:noVBand="0"/>
      </w:tblPr>
      <w:tblGrid>
        <w:gridCol w:w="1662"/>
        <w:gridCol w:w="4962"/>
      </w:tblGrid>
      <w:tr w:rsidR="0089218D" w:rsidRPr="009039FC" w14:paraId="055DA5B0" w14:textId="77777777" w:rsidTr="0089218D">
        <w:tc>
          <w:tcPr>
            <w:tcW w:w="1662" w:type="dxa"/>
            <w:tcBorders>
              <w:bottom w:val="single" w:sz="6" w:space="0" w:color="000000"/>
              <w:right w:val="single" w:sz="6" w:space="0" w:color="000000"/>
            </w:tcBorders>
          </w:tcPr>
          <w:p w14:paraId="4EBFCA87" w14:textId="77777777" w:rsidR="0089218D" w:rsidRPr="009039FC" w:rsidRDefault="0089218D" w:rsidP="0089218D">
            <w:pPr>
              <w:pStyle w:val="TableHeader"/>
            </w:pPr>
            <w:r w:rsidRPr="009039FC">
              <w:t>Telegram No.</w:t>
            </w:r>
          </w:p>
        </w:tc>
        <w:tc>
          <w:tcPr>
            <w:tcW w:w="4962" w:type="dxa"/>
            <w:tcBorders>
              <w:left w:val="single" w:sz="6" w:space="0" w:color="000000"/>
              <w:bottom w:val="single" w:sz="6" w:space="0" w:color="000000"/>
            </w:tcBorders>
          </w:tcPr>
          <w:p w14:paraId="2EC98E1C" w14:textId="77777777" w:rsidR="0089218D" w:rsidRPr="009039FC" w:rsidRDefault="0089218D" w:rsidP="0089218D">
            <w:pPr>
              <w:pStyle w:val="TableHeader"/>
            </w:pPr>
          </w:p>
        </w:tc>
      </w:tr>
      <w:tr w:rsidR="0089218D" w:rsidRPr="009039FC" w14:paraId="65A817BE" w14:textId="77777777" w:rsidTr="0089218D">
        <w:tc>
          <w:tcPr>
            <w:tcW w:w="1662" w:type="dxa"/>
            <w:tcBorders>
              <w:top w:val="single" w:sz="6" w:space="0" w:color="000000"/>
              <w:right w:val="single" w:sz="6" w:space="0" w:color="000000"/>
            </w:tcBorders>
          </w:tcPr>
          <w:p w14:paraId="74A9F86C" w14:textId="77777777" w:rsidR="0089218D" w:rsidRPr="009039FC" w:rsidRDefault="0089218D" w:rsidP="0089218D">
            <w:pPr>
              <w:pStyle w:val="TableText"/>
              <w:jc w:val="center"/>
            </w:pPr>
            <w:r w:rsidRPr="009039FC">
              <w:t>00 - 09</w:t>
            </w:r>
          </w:p>
        </w:tc>
        <w:tc>
          <w:tcPr>
            <w:tcW w:w="4962" w:type="dxa"/>
            <w:tcBorders>
              <w:top w:val="single" w:sz="6" w:space="0" w:color="000000"/>
              <w:left w:val="single" w:sz="6" w:space="0" w:color="000000"/>
            </w:tcBorders>
          </w:tcPr>
          <w:p w14:paraId="37AC3CDF" w14:textId="77777777" w:rsidR="0089218D" w:rsidRPr="009039FC" w:rsidRDefault="0089218D" w:rsidP="0089218D">
            <w:pPr>
              <w:pStyle w:val="TableText"/>
            </w:pPr>
            <w:proofErr w:type="spellStart"/>
            <w:r w:rsidRPr="009039FC">
              <w:t>Initialisation</w:t>
            </w:r>
            <w:proofErr w:type="spellEnd"/>
            <w:r w:rsidRPr="009039FC">
              <w:t xml:space="preserve"> telegrams</w:t>
            </w:r>
          </w:p>
        </w:tc>
      </w:tr>
      <w:tr w:rsidR="0089218D" w:rsidRPr="009039FC" w14:paraId="6ABAB296" w14:textId="77777777" w:rsidTr="0089218D">
        <w:tc>
          <w:tcPr>
            <w:tcW w:w="1662" w:type="dxa"/>
            <w:tcBorders>
              <w:right w:val="single" w:sz="6" w:space="0" w:color="000000"/>
            </w:tcBorders>
          </w:tcPr>
          <w:p w14:paraId="7CA3C0F7" w14:textId="77777777" w:rsidR="0089218D" w:rsidRPr="009039FC" w:rsidRDefault="0089218D" w:rsidP="0089218D">
            <w:pPr>
              <w:pStyle w:val="TableText"/>
              <w:jc w:val="center"/>
            </w:pPr>
            <w:r w:rsidRPr="009039FC">
              <w:t>30 - 39</w:t>
            </w:r>
          </w:p>
        </w:tc>
        <w:tc>
          <w:tcPr>
            <w:tcW w:w="4962" w:type="dxa"/>
            <w:tcBorders>
              <w:left w:val="single" w:sz="6" w:space="0" w:color="000000"/>
            </w:tcBorders>
          </w:tcPr>
          <w:p w14:paraId="312EC7FB" w14:textId="77777777" w:rsidR="0089218D" w:rsidRPr="009039FC" w:rsidRDefault="0089218D" w:rsidP="0089218D">
            <w:pPr>
              <w:pStyle w:val="TableText"/>
            </w:pPr>
            <w:r w:rsidRPr="009039FC">
              <w:t>Chute control</w:t>
            </w:r>
          </w:p>
        </w:tc>
      </w:tr>
      <w:tr w:rsidR="0089218D" w:rsidRPr="009039FC" w14:paraId="5EF12BF2" w14:textId="77777777" w:rsidTr="0089218D">
        <w:tc>
          <w:tcPr>
            <w:tcW w:w="1662" w:type="dxa"/>
            <w:tcBorders>
              <w:right w:val="single" w:sz="6" w:space="0" w:color="000000"/>
            </w:tcBorders>
          </w:tcPr>
          <w:p w14:paraId="17620C7F" w14:textId="77777777" w:rsidR="0089218D" w:rsidRPr="009039FC" w:rsidRDefault="0089218D" w:rsidP="0089218D">
            <w:pPr>
              <w:pStyle w:val="TableText"/>
              <w:jc w:val="center"/>
            </w:pPr>
            <w:r w:rsidRPr="009039FC">
              <w:t>40 - 59</w:t>
            </w:r>
          </w:p>
        </w:tc>
        <w:tc>
          <w:tcPr>
            <w:tcW w:w="4962" w:type="dxa"/>
            <w:tcBorders>
              <w:left w:val="single" w:sz="6" w:space="0" w:color="000000"/>
            </w:tcBorders>
          </w:tcPr>
          <w:p w14:paraId="27861C1C" w14:textId="77777777" w:rsidR="0089218D" w:rsidRPr="009039FC" w:rsidRDefault="0089218D" w:rsidP="0089218D">
            <w:pPr>
              <w:pStyle w:val="TableText"/>
            </w:pPr>
            <w:r w:rsidRPr="009039FC">
              <w:t>Item routing control</w:t>
            </w:r>
          </w:p>
        </w:tc>
      </w:tr>
      <w:tr w:rsidR="0089218D" w:rsidRPr="009039FC" w14:paraId="60203B03" w14:textId="77777777" w:rsidTr="0089218D">
        <w:tc>
          <w:tcPr>
            <w:tcW w:w="1662" w:type="dxa"/>
            <w:tcBorders>
              <w:right w:val="single" w:sz="6" w:space="0" w:color="000000"/>
            </w:tcBorders>
          </w:tcPr>
          <w:p w14:paraId="652FD195" w14:textId="77777777" w:rsidR="0089218D" w:rsidRPr="009039FC" w:rsidRDefault="0089218D" w:rsidP="0089218D">
            <w:pPr>
              <w:pStyle w:val="TableText"/>
              <w:jc w:val="center"/>
            </w:pPr>
            <w:r w:rsidRPr="009039FC">
              <w:t>60 - 69</w:t>
            </w:r>
          </w:p>
        </w:tc>
        <w:tc>
          <w:tcPr>
            <w:tcW w:w="4962" w:type="dxa"/>
            <w:tcBorders>
              <w:left w:val="single" w:sz="6" w:space="0" w:color="000000"/>
            </w:tcBorders>
          </w:tcPr>
          <w:p w14:paraId="768825D4" w14:textId="77777777" w:rsidR="0089218D" w:rsidRPr="009039FC" w:rsidRDefault="0089218D" w:rsidP="0089218D">
            <w:pPr>
              <w:pStyle w:val="TableText"/>
            </w:pPr>
            <w:r w:rsidRPr="009039FC">
              <w:t>Carrier information</w:t>
            </w:r>
          </w:p>
        </w:tc>
      </w:tr>
      <w:tr w:rsidR="0089218D" w:rsidRPr="009039FC" w14:paraId="72AC818F" w14:textId="77777777" w:rsidTr="0089218D">
        <w:tc>
          <w:tcPr>
            <w:tcW w:w="1662" w:type="dxa"/>
            <w:tcBorders>
              <w:right w:val="single" w:sz="6" w:space="0" w:color="000000"/>
            </w:tcBorders>
          </w:tcPr>
          <w:p w14:paraId="4F84CBD0" w14:textId="77777777" w:rsidR="0089218D" w:rsidRPr="009039FC" w:rsidRDefault="0089218D" w:rsidP="0089218D">
            <w:pPr>
              <w:pStyle w:val="TableText"/>
              <w:jc w:val="center"/>
            </w:pPr>
            <w:r w:rsidRPr="009039FC">
              <w:t>70 - 79</w:t>
            </w:r>
          </w:p>
        </w:tc>
        <w:tc>
          <w:tcPr>
            <w:tcW w:w="4962" w:type="dxa"/>
            <w:tcBorders>
              <w:left w:val="single" w:sz="6" w:space="0" w:color="000000"/>
            </w:tcBorders>
          </w:tcPr>
          <w:p w14:paraId="348BCFB7" w14:textId="77777777" w:rsidR="0089218D" w:rsidRPr="009039FC" w:rsidRDefault="0089218D" w:rsidP="0089218D">
            <w:pPr>
              <w:pStyle w:val="TableText"/>
            </w:pPr>
            <w:r w:rsidRPr="009039FC">
              <w:t>Input/Output and Function control</w:t>
            </w:r>
          </w:p>
        </w:tc>
      </w:tr>
      <w:tr w:rsidR="0089218D" w:rsidRPr="009039FC" w14:paraId="13B42082" w14:textId="77777777" w:rsidTr="0089218D">
        <w:tc>
          <w:tcPr>
            <w:tcW w:w="1662" w:type="dxa"/>
            <w:tcBorders>
              <w:right w:val="single" w:sz="6" w:space="0" w:color="000000"/>
            </w:tcBorders>
          </w:tcPr>
          <w:p w14:paraId="5EF3423C" w14:textId="77777777" w:rsidR="0089218D" w:rsidRPr="009039FC" w:rsidRDefault="0089218D" w:rsidP="0089218D">
            <w:pPr>
              <w:pStyle w:val="TableText"/>
              <w:jc w:val="center"/>
            </w:pPr>
            <w:r w:rsidRPr="009039FC">
              <w:t>90 - 99</w:t>
            </w:r>
          </w:p>
        </w:tc>
        <w:tc>
          <w:tcPr>
            <w:tcW w:w="4962" w:type="dxa"/>
            <w:tcBorders>
              <w:left w:val="single" w:sz="6" w:space="0" w:color="000000"/>
            </w:tcBorders>
          </w:tcPr>
          <w:p w14:paraId="3540D83B" w14:textId="77777777" w:rsidR="0089218D" w:rsidRPr="009039FC" w:rsidRDefault="0089218D" w:rsidP="0089218D">
            <w:pPr>
              <w:pStyle w:val="TableText"/>
            </w:pPr>
            <w:r w:rsidRPr="009039FC">
              <w:t>Item and dump chute configuration; Status</w:t>
            </w:r>
          </w:p>
        </w:tc>
      </w:tr>
      <w:tr w:rsidR="0089218D" w:rsidRPr="009039FC" w14:paraId="43C2123F" w14:textId="77777777" w:rsidTr="0089218D">
        <w:tc>
          <w:tcPr>
            <w:tcW w:w="1662" w:type="dxa"/>
            <w:tcBorders>
              <w:right w:val="single" w:sz="6" w:space="0" w:color="000000"/>
            </w:tcBorders>
          </w:tcPr>
          <w:p w14:paraId="004FE33D" w14:textId="77777777" w:rsidR="0089218D" w:rsidRPr="009039FC" w:rsidRDefault="0089218D" w:rsidP="0089218D">
            <w:pPr>
              <w:pStyle w:val="TableText"/>
              <w:jc w:val="center"/>
            </w:pPr>
            <w:r w:rsidRPr="009039FC">
              <w:t>100 - 109</w:t>
            </w:r>
          </w:p>
        </w:tc>
        <w:tc>
          <w:tcPr>
            <w:tcW w:w="4962" w:type="dxa"/>
            <w:tcBorders>
              <w:left w:val="single" w:sz="6" w:space="0" w:color="000000"/>
            </w:tcBorders>
          </w:tcPr>
          <w:p w14:paraId="13CD3DA1" w14:textId="77777777" w:rsidR="0089218D" w:rsidRPr="009039FC" w:rsidRDefault="0089218D" w:rsidP="0089218D">
            <w:pPr>
              <w:pStyle w:val="TableText"/>
            </w:pPr>
            <w:r w:rsidRPr="009039FC">
              <w:t>Miscellaneous telegrams</w:t>
            </w:r>
          </w:p>
        </w:tc>
      </w:tr>
      <w:tr w:rsidR="0089218D" w:rsidRPr="009039FC" w14:paraId="0C14A684" w14:textId="77777777" w:rsidTr="0089218D">
        <w:tc>
          <w:tcPr>
            <w:tcW w:w="1662" w:type="dxa"/>
            <w:tcBorders>
              <w:right w:val="single" w:sz="6" w:space="0" w:color="000000"/>
            </w:tcBorders>
          </w:tcPr>
          <w:p w14:paraId="0742CB0C" w14:textId="77777777" w:rsidR="0089218D" w:rsidRPr="009039FC" w:rsidRDefault="0089218D" w:rsidP="0089218D">
            <w:pPr>
              <w:pStyle w:val="TableText"/>
              <w:jc w:val="center"/>
            </w:pPr>
            <w:r w:rsidRPr="009039FC">
              <w:t xml:space="preserve">110 - </w:t>
            </w:r>
          </w:p>
        </w:tc>
        <w:tc>
          <w:tcPr>
            <w:tcW w:w="4962" w:type="dxa"/>
            <w:tcBorders>
              <w:left w:val="single" w:sz="6" w:space="0" w:color="000000"/>
            </w:tcBorders>
          </w:tcPr>
          <w:p w14:paraId="28742DFA" w14:textId="77777777" w:rsidR="0089218D" w:rsidRPr="009039FC" w:rsidRDefault="0089218D" w:rsidP="0089218D">
            <w:pPr>
              <w:pStyle w:val="TableText"/>
            </w:pPr>
            <w:r w:rsidRPr="009039FC">
              <w:t>Project-specific telegrams</w:t>
            </w:r>
          </w:p>
        </w:tc>
      </w:tr>
    </w:tbl>
    <w:p w14:paraId="0F44CF80" w14:textId="77777777" w:rsidR="0089218D" w:rsidRPr="009039FC" w:rsidRDefault="0089218D" w:rsidP="0089218D"/>
    <w:p w14:paraId="5DD92828" w14:textId="77777777" w:rsidR="0089218D" w:rsidRPr="009039FC" w:rsidRDefault="0089218D" w:rsidP="0089218D">
      <w:pPr>
        <w:rPr>
          <w:b/>
          <w:bCs/>
          <w:u w:val="single"/>
        </w:rPr>
      </w:pPr>
      <w:r w:rsidRPr="009039FC">
        <w:rPr>
          <w:b/>
          <w:bCs/>
          <w:u w:val="single"/>
        </w:rPr>
        <w:t>CSC Mode or Host Mode</w:t>
      </w:r>
    </w:p>
    <w:p w14:paraId="6EE66B62" w14:textId="77777777" w:rsidR="0089218D" w:rsidRPr="009039FC" w:rsidRDefault="0089218D" w:rsidP="0089218D">
      <w:r w:rsidRPr="009039FC">
        <w:t>The CMC may be set up in 2 modes, each of which influences the telegram flow between the CMC and CSC or a Host system.</w:t>
      </w:r>
    </w:p>
    <w:p w14:paraId="18B27B2D" w14:textId="77777777" w:rsidR="0089218D" w:rsidRPr="009039FC" w:rsidRDefault="0089218D" w:rsidP="0089218D">
      <w:r w:rsidRPr="009039FC">
        <w:t>In CSC mode the CMC is not allowed to redirect items to dump chutes on its own – the items will always have the destination as assigned by the CSC. Furthermore, the CSC will request carrier data when performing a hard reset.</w:t>
      </w:r>
    </w:p>
    <w:p w14:paraId="122C2878" w14:textId="77777777" w:rsidR="0089218D" w:rsidRPr="009039FC" w:rsidRDefault="0089218D" w:rsidP="0089218D">
      <w:r w:rsidRPr="009039FC">
        <w:t>In Host Mode the CMC is allowed to redirect items to a dump chute when the condition to do so is met – e.g. redirect to Max. recirculation dump chute when an item has recirculated the max. recirculation times. Furthermore, the CMC may be configured to request carrier data when performing a hard reset. This may only be done if the Host contains all carrier data.</w:t>
      </w:r>
    </w:p>
    <w:p w14:paraId="43194322" w14:textId="77777777" w:rsidR="0089218D" w:rsidRPr="009039FC" w:rsidRDefault="0089218D" w:rsidP="0089218D"/>
    <w:p w14:paraId="3B314A64" w14:textId="77777777" w:rsidR="0089218D" w:rsidRPr="009039FC" w:rsidRDefault="0089218D" w:rsidP="0089218D">
      <w:pPr>
        <w:rPr>
          <w:b/>
          <w:bCs/>
          <w:u w:val="single"/>
        </w:rPr>
      </w:pPr>
      <w:r w:rsidRPr="009039FC">
        <w:rPr>
          <w:b/>
          <w:bCs/>
          <w:u w:val="single"/>
        </w:rPr>
        <w:lastRenderedPageBreak/>
        <w:t>Response time requirement</w:t>
      </w:r>
    </w:p>
    <w:p w14:paraId="6CFFAC67" w14:textId="77777777" w:rsidR="0089218D" w:rsidRPr="009039FC" w:rsidRDefault="0089218D" w:rsidP="0089218D">
      <w:r w:rsidRPr="009039FC">
        <w:t>It is essential that the CSC/Host responses to a request for destinations (Scanner/Keyboard result) as fast as possible – any delay in the response may cause an item to recirculate on the sorter thus delaying the sortation of the item and thereby reducing the overall capacity of the sorter.</w:t>
      </w:r>
    </w:p>
    <w:p w14:paraId="2785CF99" w14:textId="77777777" w:rsidR="0089218D" w:rsidRPr="009039FC" w:rsidRDefault="0089218D" w:rsidP="0089218D">
      <w:r w:rsidRPr="009039FC">
        <w:t>The theoretical maximum allowed response time depends on the sorter layout – e.g. the distance from an overhead scanner and the first chute after the overhead scanner; the scanner type selected – and the speed of the sorter.</w:t>
      </w:r>
    </w:p>
    <w:p w14:paraId="5379F4E0" w14:textId="77777777" w:rsidR="0089218D" w:rsidRPr="009039FC" w:rsidRDefault="0089218D" w:rsidP="0089218D">
      <w:pPr>
        <w:rPr>
          <w:b/>
          <w:bCs/>
        </w:rPr>
      </w:pPr>
      <w:r w:rsidRPr="009039FC">
        <w:t xml:space="preserve">In the light of the above the maximum response time from the CSC/Host </w:t>
      </w:r>
      <w:r w:rsidRPr="009039FC">
        <w:rPr>
          <w:b/>
          <w:bCs/>
        </w:rPr>
        <w:t xml:space="preserve">may not exceed 500 </w:t>
      </w:r>
      <w:proofErr w:type="spellStart"/>
      <w:r w:rsidRPr="009039FC">
        <w:rPr>
          <w:b/>
          <w:bCs/>
        </w:rPr>
        <w:t>mS.</w:t>
      </w:r>
      <w:proofErr w:type="spellEnd"/>
    </w:p>
    <w:p w14:paraId="08B41C7B" w14:textId="77777777" w:rsidR="0089218D" w:rsidRPr="009039FC" w:rsidRDefault="0089218D" w:rsidP="0089218D"/>
    <w:p w14:paraId="00B54BC4" w14:textId="77777777" w:rsidR="0089218D" w:rsidRPr="009039FC" w:rsidRDefault="0089218D" w:rsidP="0089218D">
      <w:pPr>
        <w:rPr>
          <w:b/>
          <w:bCs/>
          <w:u w:val="single"/>
        </w:rPr>
      </w:pPr>
      <w:r w:rsidRPr="009039FC">
        <w:rPr>
          <w:b/>
          <w:bCs/>
          <w:u w:val="single"/>
        </w:rPr>
        <w:t>CMC index and Item ID number</w:t>
      </w:r>
    </w:p>
    <w:p w14:paraId="462850B4" w14:textId="77777777" w:rsidR="0089218D" w:rsidRPr="009039FC" w:rsidRDefault="0089218D" w:rsidP="0089218D">
      <w:r w:rsidRPr="009039FC">
        <w:t>Items are identified by index numbers. The CMC will assign the index number to an item and this index number is unique as long as the item is on the sorter. Afterwards the index may be reused. In order to let the CSC or an external host uniquely identify an item or group of items before and after an item has been sorted by the CMC an Item ID number may be attached to the item.</w:t>
      </w:r>
    </w:p>
    <w:p w14:paraId="13ACF391" w14:textId="77777777" w:rsidR="0089218D" w:rsidRPr="009039FC" w:rsidRDefault="0089218D" w:rsidP="0089218D">
      <w:r w:rsidRPr="009039FC">
        <w:t>The Item ID number is a double integer number and is in the range from 0 to 2.147.483.647.</w:t>
      </w:r>
    </w:p>
    <w:p w14:paraId="6D08CF60" w14:textId="77777777" w:rsidR="0089218D" w:rsidRPr="009039FC" w:rsidRDefault="0089218D" w:rsidP="0089218D">
      <w:r w:rsidRPr="009039FC">
        <w:t>The CSC or external host may send the Item ID to the CMC when a CMC index has been assigned to an item. The CMC will save the Item ID number and whenever a telegram with the CMC index is sent to the CSC or external host the Item ID number will be attached to the telegram.</w:t>
      </w:r>
    </w:p>
    <w:p w14:paraId="06087D94" w14:textId="77777777" w:rsidR="0089218D" w:rsidRPr="009039FC" w:rsidRDefault="0089218D" w:rsidP="0089218D">
      <w:r w:rsidRPr="009039FC">
        <w:t>The CMC does not check whether the same Item ID is already in use on the sorter or at an induction unit. If the CMC has not received an Item ID from the CSC/Host, the Item ID number is 0.</w:t>
      </w:r>
    </w:p>
    <w:p w14:paraId="0EC6593B" w14:textId="77777777" w:rsidR="0089218D" w:rsidRPr="009039FC" w:rsidRDefault="0089218D" w:rsidP="0089218D">
      <w:r w:rsidRPr="009039FC">
        <w:t>In dispatch mode the CMC assigns the items Item ID 0. The CSC or external host may update the Item ID number at any time.</w:t>
      </w:r>
    </w:p>
    <w:p w14:paraId="6A59E454" w14:textId="77777777" w:rsidR="0089218D" w:rsidRPr="009039FC" w:rsidRDefault="0089218D" w:rsidP="0089218D">
      <w:r w:rsidRPr="009039FC">
        <w:t>An SPS/MAI without items in the code queue will work like dispatch mode.</w:t>
      </w:r>
    </w:p>
    <w:p w14:paraId="159957B0" w14:textId="77777777" w:rsidR="0089218D" w:rsidRPr="009039FC" w:rsidRDefault="0089218D" w:rsidP="0089218D"/>
    <w:p w14:paraId="36C5C75E" w14:textId="77777777" w:rsidR="0089218D" w:rsidRPr="009039FC" w:rsidRDefault="0089218D" w:rsidP="0089218D">
      <w:pPr>
        <w:rPr>
          <w:b/>
          <w:bCs/>
          <w:u w:val="single"/>
        </w:rPr>
      </w:pPr>
      <w:r w:rsidRPr="009039FC">
        <w:rPr>
          <w:b/>
          <w:bCs/>
          <w:u w:val="single"/>
        </w:rPr>
        <w:t>Sorter part numbering</w:t>
      </w:r>
    </w:p>
    <w:p w14:paraId="5C7E1F1D" w14:textId="77777777" w:rsidR="0089218D" w:rsidRPr="009039FC" w:rsidRDefault="0089218D" w:rsidP="0089218D">
      <w:r w:rsidRPr="009039FC">
        <w:t>The sorter parts are numbered as follows:</w:t>
      </w:r>
    </w:p>
    <w:p w14:paraId="6D7C7DB0" w14:textId="77777777" w:rsidR="0089218D" w:rsidRPr="006206DE" w:rsidRDefault="0089218D" w:rsidP="0089218D">
      <w:pPr>
        <w:rPr>
          <w:lang w:val="fr-FR"/>
        </w:rPr>
      </w:pPr>
      <w:r w:rsidRPr="009039FC">
        <w:tab/>
      </w:r>
      <w:r w:rsidRPr="006206DE">
        <w:rPr>
          <w:lang w:val="fr-FR"/>
        </w:rPr>
        <w:t xml:space="preserve">Induction </w:t>
      </w:r>
      <w:proofErr w:type="spellStart"/>
      <w:r w:rsidRPr="006206DE">
        <w:rPr>
          <w:lang w:val="fr-FR"/>
        </w:rPr>
        <w:t>Units</w:t>
      </w:r>
      <w:proofErr w:type="spellEnd"/>
      <w:r w:rsidRPr="006206DE">
        <w:rPr>
          <w:lang w:val="fr-FR"/>
        </w:rPr>
        <w:t>:</w:t>
      </w:r>
      <w:r w:rsidRPr="006206DE">
        <w:rPr>
          <w:lang w:val="fr-FR"/>
        </w:rPr>
        <w:tab/>
        <w:t>0..99</w:t>
      </w:r>
      <w:r w:rsidRPr="006206DE">
        <w:rPr>
          <w:lang w:val="fr-FR"/>
        </w:rPr>
        <w:tab/>
      </w:r>
      <w:r w:rsidRPr="006206DE">
        <w:rPr>
          <w:lang w:val="fr-FR"/>
        </w:rPr>
        <w:tab/>
      </w:r>
    </w:p>
    <w:p w14:paraId="5BEEC731" w14:textId="77777777" w:rsidR="0089218D" w:rsidRPr="006206DE" w:rsidRDefault="0089218D" w:rsidP="0089218D">
      <w:pPr>
        <w:rPr>
          <w:lang w:val="fr-FR"/>
        </w:rPr>
      </w:pPr>
      <w:r w:rsidRPr="006206DE">
        <w:rPr>
          <w:lang w:val="fr-FR"/>
        </w:rPr>
        <w:tab/>
        <w:t>SPS/MAI:</w:t>
      </w:r>
      <w:r w:rsidRPr="006206DE">
        <w:rPr>
          <w:lang w:val="fr-FR"/>
        </w:rPr>
        <w:tab/>
      </w:r>
      <w:r w:rsidRPr="006206DE">
        <w:rPr>
          <w:lang w:val="fr-FR"/>
        </w:rPr>
        <w:tab/>
        <w:t>100..199</w:t>
      </w:r>
    </w:p>
    <w:p w14:paraId="725C7F2F" w14:textId="77777777" w:rsidR="0089218D" w:rsidRPr="009039FC" w:rsidRDefault="0089218D" w:rsidP="0089218D">
      <w:r w:rsidRPr="006206DE">
        <w:rPr>
          <w:lang w:val="fr-FR"/>
        </w:rPr>
        <w:tab/>
        <w:t>Chute Destination:</w:t>
      </w:r>
      <w:r w:rsidRPr="006206DE">
        <w:rPr>
          <w:lang w:val="fr-FR"/>
        </w:rPr>
        <w:tab/>
        <w:t xml:space="preserve">0 .. </w:t>
      </w:r>
      <w:r w:rsidRPr="009039FC">
        <w:t>2999</w:t>
      </w:r>
    </w:p>
    <w:p w14:paraId="61882CDA" w14:textId="77777777" w:rsidR="0089218D" w:rsidRPr="009039FC" w:rsidRDefault="0089218D" w:rsidP="0089218D">
      <w:r w:rsidRPr="009039FC">
        <w:tab/>
        <w:t>Item parked on Sorter:</w:t>
      </w:r>
      <w:r w:rsidRPr="009039FC">
        <w:tab/>
        <w:t>3000..3089</w:t>
      </w:r>
      <w:r w:rsidRPr="009039FC">
        <w:tab/>
      </w:r>
    </w:p>
    <w:p w14:paraId="402D8DEC" w14:textId="77777777" w:rsidR="0089218D" w:rsidRPr="009039FC" w:rsidRDefault="0089218D" w:rsidP="0089218D">
      <w:r w:rsidRPr="009039FC">
        <w:tab/>
        <w:t>CMC Item Parked on sorter:</w:t>
      </w:r>
      <w:r w:rsidRPr="009039FC">
        <w:tab/>
        <w:t>3090-3099</w:t>
      </w:r>
    </w:p>
    <w:p w14:paraId="2EAA71B3" w14:textId="77777777" w:rsidR="0089218D" w:rsidRPr="009039FC" w:rsidRDefault="0089218D" w:rsidP="0089218D">
      <w:r w:rsidRPr="009039FC">
        <w:tab/>
        <w:t>Overhead Scanner:</w:t>
      </w:r>
      <w:r w:rsidRPr="009039FC">
        <w:tab/>
        <w:t>4000..4098</w:t>
      </w:r>
    </w:p>
    <w:p w14:paraId="5BD8A722" w14:textId="77777777" w:rsidR="0089218D" w:rsidRPr="009039FC" w:rsidRDefault="0089218D" w:rsidP="0089218D">
      <w:r w:rsidRPr="009039FC">
        <w:tab/>
        <w:t>Any Overhead Scanner:</w:t>
      </w:r>
      <w:r w:rsidRPr="009039FC">
        <w:tab/>
        <w:t>4099</w:t>
      </w:r>
    </w:p>
    <w:p w14:paraId="2190ABA7" w14:textId="77777777" w:rsidR="0089218D" w:rsidRPr="009039FC" w:rsidRDefault="0089218D" w:rsidP="0089218D">
      <w:r w:rsidRPr="009039FC">
        <w:tab/>
        <w:t>Carrier:</w:t>
      </w:r>
      <w:r w:rsidRPr="009039FC">
        <w:tab/>
      </w:r>
      <w:r w:rsidRPr="009039FC">
        <w:tab/>
        <w:t>1..3999</w:t>
      </w:r>
    </w:p>
    <w:p w14:paraId="4615F983" w14:textId="77777777" w:rsidR="0089218D" w:rsidRPr="009039FC" w:rsidRDefault="0089218D" w:rsidP="0089218D">
      <w:r w:rsidRPr="009039FC">
        <w:tab/>
        <w:t>Item Index:</w:t>
      </w:r>
      <w:r w:rsidRPr="009039FC">
        <w:tab/>
      </w:r>
      <w:r w:rsidRPr="009039FC">
        <w:tab/>
        <w:t>0..4999</w:t>
      </w:r>
    </w:p>
    <w:p w14:paraId="5411FA3E" w14:textId="77777777" w:rsidR="0089218D" w:rsidRPr="009039FC" w:rsidRDefault="0089218D" w:rsidP="0089218D"/>
    <w:p w14:paraId="50BA0CB1" w14:textId="77777777" w:rsidR="0089218D" w:rsidRPr="009039FC" w:rsidRDefault="0089218D" w:rsidP="0089218D">
      <w:r w:rsidRPr="009039FC">
        <w:t>The total numbering (e.g. Induction unit: 0..99) is not an expression for how many devices of a certain sorter part the CMC can handle by default – it only describes the addressing area of the sorter parts in question.</w:t>
      </w:r>
    </w:p>
    <w:p w14:paraId="0C85B8EC" w14:textId="77777777" w:rsidR="0089218D" w:rsidRPr="009039FC" w:rsidRDefault="0089218D" w:rsidP="0089218D"/>
    <w:p w14:paraId="0113E851" w14:textId="77777777" w:rsidR="0089218D" w:rsidRPr="009039FC" w:rsidRDefault="0089218D" w:rsidP="0089218D">
      <w:r w:rsidRPr="009039FC">
        <w:t>In the following chapters a description of the telegrams is organized according to their “request code” representation.</w:t>
      </w:r>
    </w:p>
    <w:p w14:paraId="73C40FD7" w14:textId="77777777" w:rsidR="0089218D" w:rsidRPr="009039FC" w:rsidRDefault="0089218D" w:rsidP="0089218D">
      <w:r w:rsidRPr="009039FC">
        <w:t>The following table shows the telegrams defined for the Routing channel.</w:t>
      </w:r>
    </w:p>
    <w:p w14:paraId="43A08F96" w14:textId="77777777" w:rsidR="0089218D" w:rsidRPr="009039FC" w:rsidRDefault="0089218D" w:rsidP="0089218D"/>
    <w:tbl>
      <w:tblPr>
        <w:tblW w:w="8804" w:type="dxa"/>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4"/>
        <w:gridCol w:w="3240"/>
        <w:gridCol w:w="1260"/>
        <w:gridCol w:w="900"/>
        <w:gridCol w:w="1080"/>
        <w:gridCol w:w="1080"/>
      </w:tblGrid>
      <w:tr w:rsidR="006206DE" w:rsidRPr="009039FC" w14:paraId="68544787" w14:textId="5A41ECF3" w:rsidTr="006206DE">
        <w:tc>
          <w:tcPr>
            <w:tcW w:w="1244" w:type="dxa"/>
          </w:tcPr>
          <w:p w14:paraId="01B142D7" w14:textId="77777777" w:rsidR="006206DE" w:rsidRPr="009039FC" w:rsidRDefault="006206DE" w:rsidP="006206DE">
            <w:pPr>
              <w:pStyle w:val="TableHeader"/>
            </w:pPr>
            <w:r w:rsidRPr="009039FC">
              <w:t>Telegram no.:</w:t>
            </w:r>
          </w:p>
        </w:tc>
        <w:tc>
          <w:tcPr>
            <w:tcW w:w="3240" w:type="dxa"/>
          </w:tcPr>
          <w:p w14:paraId="085DE150" w14:textId="77777777" w:rsidR="006206DE" w:rsidRPr="009039FC" w:rsidRDefault="006206DE" w:rsidP="006206DE">
            <w:pPr>
              <w:pStyle w:val="TableHeader"/>
            </w:pPr>
            <w:r w:rsidRPr="009039FC">
              <w:t>Telegram name</w:t>
            </w:r>
          </w:p>
        </w:tc>
        <w:tc>
          <w:tcPr>
            <w:tcW w:w="1260" w:type="dxa"/>
          </w:tcPr>
          <w:p w14:paraId="14997E2D" w14:textId="77777777" w:rsidR="006206DE" w:rsidRPr="009039FC" w:rsidRDefault="006206DE" w:rsidP="006206DE">
            <w:pPr>
              <w:pStyle w:val="TableHeader"/>
            </w:pPr>
            <w:r w:rsidRPr="009039FC">
              <w:t>Origin</w:t>
            </w:r>
          </w:p>
        </w:tc>
        <w:tc>
          <w:tcPr>
            <w:tcW w:w="900" w:type="dxa"/>
          </w:tcPr>
          <w:p w14:paraId="5F8A5316" w14:textId="77777777" w:rsidR="006206DE" w:rsidRPr="009039FC" w:rsidRDefault="006206DE" w:rsidP="006206DE">
            <w:pPr>
              <w:pStyle w:val="TableHeader"/>
            </w:pPr>
            <w:r w:rsidRPr="009039FC">
              <w:t>Option</w:t>
            </w:r>
          </w:p>
        </w:tc>
        <w:tc>
          <w:tcPr>
            <w:tcW w:w="1080" w:type="dxa"/>
          </w:tcPr>
          <w:p w14:paraId="58A26046" w14:textId="77777777" w:rsidR="006206DE" w:rsidRPr="009039FC" w:rsidRDefault="006206DE" w:rsidP="006206DE">
            <w:pPr>
              <w:pStyle w:val="TableHeader"/>
            </w:pPr>
            <w:r w:rsidRPr="009039FC">
              <w:t>Host interface</w:t>
            </w:r>
          </w:p>
        </w:tc>
        <w:tc>
          <w:tcPr>
            <w:tcW w:w="1080" w:type="dxa"/>
          </w:tcPr>
          <w:p w14:paraId="2E2C04FD" w14:textId="5E4C8865" w:rsidR="006206DE" w:rsidRPr="006206DE" w:rsidRDefault="006206DE" w:rsidP="006206DE">
            <w:pPr>
              <w:pStyle w:val="TableHeader"/>
              <w:rPr>
                <w:color w:val="FF0000"/>
              </w:rPr>
            </w:pPr>
            <w:r w:rsidRPr="006206DE">
              <w:rPr>
                <w:color w:val="FF0000"/>
              </w:rPr>
              <w:t>DHL</w:t>
            </w:r>
          </w:p>
        </w:tc>
      </w:tr>
      <w:tr w:rsidR="006206DE" w:rsidRPr="009039FC" w14:paraId="3EAAC964" w14:textId="69C82829" w:rsidTr="006206DE">
        <w:tc>
          <w:tcPr>
            <w:tcW w:w="1244" w:type="dxa"/>
          </w:tcPr>
          <w:p w14:paraId="0448E7AE" w14:textId="77777777" w:rsidR="006206DE" w:rsidRPr="009039FC" w:rsidRDefault="006206DE" w:rsidP="006206DE">
            <w:pPr>
              <w:pStyle w:val="TableText"/>
              <w:jc w:val="center"/>
            </w:pPr>
            <w:r w:rsidRPr="009039FC">
              <w:t>00</w:t>
            </w:r>
          </w:p>
        </w:tc>
        <w:tc>
          <w:tcPr>
            <w:tcW w:w="3240" w:type="dxa"/>
          </w:tcPr>
          <w:p w14:paraId="7BECA552" w14:textId="77777777" w:rsidR="006206DE" w:rsidRPr="009039FC" w:rsidRDefault="006206DE" w:rsidP="006206DE">
            <w:pPr>
              <w:pStyle w:val="TableText"/>
            </w:pPr>
            <w:r w:rsidRPr="009039FC">
              <w:t>Reset Request</w:t>
            </w:r>
          </w:p>
        </w:tc>
        <w:tc>
          <w:tcPr>
            <w:tcW w:w="1260" w:type="dxa"/>
          </w:tcPr>
          <w:p w14:paraId="408F33F3" w14:textId="77777777" w:rsidR="006206DE" w:rsidRPr="009039FC" w:rsidRDefault="006206DE" w:rsidP="006206DE">
            <w:pPr>
              <w:pStyle w:val="TableText"/>
            </w:pPr>
            <w:r w:rsidRPr="009039FC">
              <w:t>CSC/Host</w:t>
            </w:r>
          </w:p>
        </w:tc>
        <w:tc>
          <w:tcPr>
            <w:tcW w:w="900" w:type="dxa"/>
          </w:tcPr>
          <w:p w14:paraId="50C8C02D" w14:textId="77777777" w:rsidR="006206DE" w:rsidRPr="009039FC" w:rsidRDefault="006206DE" w:rsidP="006206DE">
            <w:pPr>
              <w:pStyle w:val="TableText"/>
            </w:pPr>
          </w:p>
        </w:tc>
        <w:tc>
          <w:tcPr>
            <w:tcW w:w="1080" w:type="dxa"/>
          </w:tcPr>
          <w:p w14:paraId="40816274" w14:textId="77777777" w:rsidR="006206DE" w:rsidRPr="009039FC" w:rsidRDefault="006206DE" w:rsidP="006206DE">
            <w:pPr>
              <w:pStyle w:val="TableText"/>
              <w:jc w:val="center"/>
            </w:pPr>
            <w:r w:rsidRPr="009039FC">
              <w:t>*</w:t>
            </w:r>
          </w:p>
        </w:tc>
        <w:tc>
          <w:tcPr>
            <w:tcW w:w="1080" w:type="dxa"/>
          </w:tcPr>
          <w:p w14:paraId="3EB9AD52" w14:textId="391966A1" w:rsidR="006206DE" w:rsidRPr="006206DE" w:rsidRDefault="006206DE" w:rsidP="006206DE">
            <w:pPr>
              <w:pStyle w:val="TableText"/>
              <w:jc w:val="center"/>
              <w:rPr>
                <w:color w:val="FF0000"/>
              </w:rPr>
            </w:pPr>
            <w:r w:rsidRPr="006206DE">
              <w:rPr>
                <w:color w:val="FF0000"/>
              </w:rPr>
              <w:t>x</w:t>
            </w:r>
          </w:p>
        </w:tc>
      </w:tr>
      <w:tr w:rsidR="006206DE" w:rsidRPr="009039FC" w14:paraId="0229A3C2" w14:textId="743B095D" w:rsidTr="006206DE">
        <w:tc>
          <w:tcPr>
            <w:tcW w:w="1244" w:type="dxa"/>
          </w:tcPr>
          <w:p w14:paraId="38FCE595" w14:textId="77777777" w:rsidR="006206DE" w:rsidRPr="009039FC" w:rsidRDefault="006206DE" w:rsidP="006206DE">
            <w:pPr>
              <w:pStyle w:val="TableText"/>
              <w:jc w:val="center"/>
            </w:pPr>
            <w:r w:rsidRPr="009039FC">
              <w:t>01</w:t>
            </w:r>
          </w:p>
        </w:tc>
        <w:tc>
          <w:tcPr>
            <w:tcW w:w="3240" w:type="dxa"/>
          </w:tcPr>
          <w:p w14:paraId="59006051" w14:textId="77777777" w:rsidR="006206DE" w:rsidRPr="009039FC" w:rsidRDefault="006206DE" w:rsidP="006206DE">
            <w:pPr>
              <w:pStyle w:val="TableText"/>
            </w:pPr>
            <w:r w:rsidRPr="009039FC">
              <w:t>Reset Completed</w:t>
            </w:r>
          </w:p>
        </w:tc>
        <w:tc>
          <w:tcPr>
            <w:tcW w:w="1260" w:type="dxa"/>
          </w:tcPr>
          <w:p w14:paraId="7E7BDF6F" w14:textId="77777777" w:rsidR="006206DE" w:rsidRPr="009039FC" w:rsidRDefault="006206DE" w:rsidP="006206DE">
            <w:pPr>
              <w:pStyle w:val="TableText"/>
            </w:pPr>
            <w:r w:rsidRPr="009039FC">
              <w:t>CMC</w:t>
            </w:r>
          </w:p>
        </w:tc>
        <w:tc>
          <w:tcPr>
            <w:tcW w:w="900" w:type="dxa"/>
          </w:tcPr>
          <w:p w14:paraId="7137A79F" w14:textId="77777777" w:rsidR="006206DE" w:rsidRPr="009039FC" w:rsidRDefault="006206DE" w:rsidP="006206DE">
            <w:pPr>
              <w:pStyle w:val="TableText"/>
            </w:pPr>
          </w:p>
        </w:tc>
        <w:tc>
          <w:tcPr>
            <w:tcW w:w="1080" w:type="dxa"/>
          </w:tcPr>
          <w:p w14:paraId="7F267A2A" w14:textId="77777777" w:rsidR="006206DE" w:rsidRPr="009039FC" w:rsidRDefault="006206DE" w:rsidP="006206DE">
            <w:pPr>
              <w:pStyle w:val="TableText"/>
              <w:jc w:val="center"/>
            </w:pPr>
            <w:r w:rsidRPr="009039FC">
              <w:t>*</w:t>
            </w:r>
          </w:p>
        </w:tc>
        <w:tc>
          <w:tcPr>
            <w:tcW w:w="1080" w:type="dxa"/>
          </w:tcPr>
          <w:p w14:paraId="17E3282D" w14:textId="1E830376" w:rsidR="006206DE" w:rsidRPr="006206DE" w:rsidRDefault="006206DE" w:rsidP="006206DE">
            <w:pPr>
              <w:pStyle w:val="TableText"/>
              <w:jc w:val="center"/>
              <w:rPr>
                <w:color w:val="FF0000"/>
              </w:rPr>
            </w:pPr>
            <w:r w:rsidRPr="006206DE">
              <w:rPr>
                <w:color w:val="FF0000"/>
              </w:rPr>
              <w:t>x</w:t>
            </w:r>
          </w:p>
        </w:tc>
      </w:tr>
      <w:tr w:rsidR="006206DE" w:rsidRPr="009039FC" w14:paraId="27DAC6E7" w14:textId="008915B3" w:rsidTr="006206DE">
        <w:tc>
          <w:tcPr>
            <w:tcW w:w="1244" w:type="dxa"/>
          </w:tcPr>
          <w:p w14:paraId="127BFEC1" w14:textId="77777777" w:rsidR="006206DE" w:rsidRPr="009039FC" w:rsidRDefault="006206DE" w:rsidP="006206DE">
            <w:pPr>
              <w:pStyle w:val="TableText"/>
              <w:jc w:val="center"/>
            </w:pPr>
            <w:r w:rsidRPr="009039FC">
              <w:t>05</w:t>
            </w:r>
          </w:p>
        </w:tc>
        <w:tc>
          <w:tcPr>
            <w:tcW w:w="3240" w:type="dxa"/>
          </w:tcPr>
          <w:p w14:paraId="39E8EB36" w14:textId="77777777" w:rsidR="006206DE" w:rsidRPr="009039FC" w:rsidRDefault="006206DE" w:rsidP="006206DE">
            <w:pPr>
              <w:pStyle w:val="TableText"/>
            </w:pPr>
            <w:r w:rsidRPr="009039FC">
              <w:t>Ready</w:t>
            </w:r>
          </w:p>
        </w:tc>
        <w:tc>
          <w:tcPr>
            <w:tcW w:w="1260" w:type="dxa"/>
          </w:tcPr>
          <w:p w14:paraId="379450D5" w14:textId="77777777" w:rsidR="006206DE" w:rsidRPr="009039FC" w:rsidRDefault="006206DE" w:rsidP="006206DE">
            <w:pPr>
              <w:pStyle w:val="TableText"/>
            </w:pPr>
            <w:proofErr w:type="spellStart"/>
            <w:r w:rsidRPr="009039FC">
              <w:t>CMC+Host</w:t>
            </w:r>
            <w:proofErr w:type="spellEnd"/>
          </w:p>
        </w:tc>
        <w:tc>
          <w:tcPr>
            <w:tcW w:w="900" w:type="dxa"/>
          </w:tcPr>
          <w:p w14:paraId="4FEDC987" w14:textId="77777777" w:rsidR="006206DE" w:rsidRPr="009039FC" w:rsidRDefault="006206DE" w:rsidP="006206DE">
            <w:pPr>
              <w:pStyle w:val="TableText"/>
            </w:pPr>
          </w:p>
        </w:tc>
        <w:tc>
          <w:tcPr>
            <w:tcW w:w="1080" w:type="dxa"/>
          </w:tcPr>
          <w:p w14:paraId="70592B30" w14:textId="77777777" w:rsidR="006206DE" w:rsidRPr="009039FC" w:rsidRDefault="006206DE" w:rsidP="006206DE">
            <w:pPr>
              <w:pStyle w:val="TableText"/>
              <w:jc w:val="center"/>
            </w:pPr>
            <w:r w:rsidRPr="009039FC">
              <w:t>*</w:t>
            </w:r>
          </w:p>
        </w:tc>
        <w:tc>
          <w:tcPr>
            <w:tcW w:w="1080" w:type="dxa"/>
          </w:tcPr>
          <w:p w14:paraId="26123538" w14:textId="23287899" w:rsidR="006206DE" w:rsidRPr="006206DE" w:rsidRDefault="006206DE" w:rsidP="006206DE">
            <w:pPr>
              <w:pStyle w:val="TableText"/>
              <w:jc w:val="center"/>
              <w:rPr>
                <w:color w:val="FF0000"/>
              </w:rPr>
            </w:pPr>
            <w:r w:rsidRPr="006206DE">
              <w:rPr>
                <w:color w:val="FF0000"/>
              </w:rPr>
              <w:t>x</w:t>
            </w:r>
          </w:p>
        </w:tc>
      </w:tr>
      <w:tr w:rsidR="006206DE" w:rsidRPr="009039FC" w14:paraId="36CD16D5" w14:textId="239059DF" w:rsidTr="006206DE">
        <w:tc>
          <w:tcPr>
            <w:tcW w:w="1244" w:type="dxa"/>
          </w:tcPr>
          <w:p w14:paraId="0F0D4624" w14:textId="77777777" w:rsidR="006206DE" w:rsidRPr="009039FC" w:rsidRDefault="006206DE" w:rsidP="006206DE">
            <w:pPr>
              <w:pStyle w:val="TableText"/>
              <w:jc w:val="center"/>
            </w:pPr>
            <w:r w:rsidRPr="009039FC">
              <w:t>10</w:t>
            </w:r>
          </w:p>
        </w:tc>
        <w:tc>
          <w:tcPr>
            <w:tcW w:w="3240" w:type="dxa"/>
          </w:tcPr>
          <w:p w14:paraId="0B488BBA" w14:textId="77777777" w:rsidR="006206DE" w:rsidRPr="009039FC" w:rsidRDefault="006206DE" w:rsidP="006206DE">
            <w:pPr>
              <w:pStyle w:val="TableText"/>
            </w:pPr>
            <w:r w:rsidRPr="009039FC">
              <w:t>Code</w:t>
            </w:r>
          </w:p>
        </w:tc>
        <w:tc>
          <w:tcPr>
            <w:tcW w:w="1260" w:type="dxa"/>
          </w:tcPr>
          <w:p w14:paraId="79251E55" w14:textId="77777777" w:rsidR="006206DE" w:rsidRPr="009039FC" w:rsidRDefault="006206DE" w:rsidP="006206DE">
            <w:pPr>
              <w:pStyle w:val="TableText"/>
            </w:pPr>
            <w:r w:rsidRPr="009039FC">
              <w:t>CSC/Host</w:t>
            </w:r>
          </w:p>
        </w:tc>
        <w:tc>
          <w:tcPr>
            <w:tcW w:w="900" w:type="dxa"/>
          </w:tcPr>
          <w:p w14:paraId="200992D3" w14:textId="77777777" w:rsidR="006206DE" w:rsidRPr="009039FC" w:rsidRDefault="006206DE" w:rsidP="006206DE">
            <w:pPr>
              <w:pStyle w:val="TableText"/>
            </w:pPr>
          </w:p>
        </w:tc>
        <w:tc>
          <w:tcPr>
            <w:tcW w:w="1080" w:type="dxa"/>
          </w:tcPr>
          <w:p w14:paraId="2A526A84" w14:textId="77777777" w:rsidR="006206DE" w:rsidRPr="009039FC" w:rsidRDefault="006206DE" w:rsidP="006206DE">
            <w:pPr>
              <w:pStyle w:val="TableText"/>
              <w:jc w:val="center"/>
            </w:pPr>
            <w:r w:rsidRPr="009039FC">
              <w:t>(1)</w:t>
            </w:r>
          </w:p>
        </w:tc>
        <w:tc>
          <w:tcPr>
            <w:tcW w:w="1080" w:type="dxa"/>
          </w:tcPr>
          <w:p w14:paraId="73D48BA6" w14:textId="57282694" w:rsidR="006206DE" w:rsidRPr="006206DE" w:rsidRDefault="00E375CF" w:rsidP="006206DE">
            <w:pPr>
              <w:pStyle w:val="TableText"/>
              <w:jc w:val="center"/>
              <w:rPr>
                <w:color w:val="FF0000"/>
              </w:rPr>
            </w:pPr>
            <w:r>
              <w:rPr>
                <w:color w:val="FF0000"/>
              </w:rPr>
              <w:t>x</w:t>
            </w:r>
          </w:p>
        </w:tc>
      </w:tr>
      <w:tr w:rsidR="006206DE" w:rsidRPr="009039FC" w14:paraId="50AAE61C" w14:textId="3BFE5A60" w:rsidTr="006206DE">
        <w:tc>
          <w:tcPr>
            <w:tcW w:w="1244" w:type="dxa"/>
          </w:tcPr>
          <w:p w14:paraId="74F1AACA" w14:textId="77777777" w:rsidR="006206DE" w:rsidRPr="009039FC" w:rsidRDefault="006206DE" w:rsidP="006206DE">
            <w:pPr>
              <w:pStyle w:val="TableText"/>
              <w:jc w:val="center"/>
            </w:pPr>
            <w:r w:rsidRPr="009039FC">
              <w:t>11</w:t>
            </w:r>
          </w:p>
        </w:tc>
        <w:tc>
          <w:tcPr>
            <w:tcW w:w="3240" w:type="dxa"/>
          </w:tcPr>
          <w:p w14:paraId="7631F72C" w14:textId="77777777" w:rsidR="006206DE" w:rsidRPr="009039FC" w:rsidRDefault="006206DE" w:rsidP="006206DE">
            <w:pPr>
              <w:pStyle w:val="TableText"/>
            </w:pPr>
            <w:r w:rsidRPr="009039FC">
              <w:t>Set Induction Unit Mode</w:t>
            </w:r>
          </w:p>
        </w:tc>
        <w:tc>
          <w:tcPr>
            <w:tcW w:w="1260" w:type="dxa"/>
          </w:tcPr>
          <w:p w14:paraId="75E4537C" w14:textId="77777777" w:rsidR="006206DE" w:rsidRPr="009039FC" w:rsidRDefault="006206DE" w:rsidP="006206DE">
            <w:pPr>
              <w:pStyle w:val="TableText"/>
            </w:pPr>
            <w:r w:rsidRPr="009039FC">
              <w:t>CSC/Host</w:t>
            </w:r>
          </w:p>
        </w:tc>
        <w:tc>
          <w:tcPr>
            <w:tcW w:w="900" w:type="dxa"/>
          </w:tcPr>
          <w:p w14:paraId="5363A9AB" w14:textId="77777777" w:rsidR="006206DE" w:rsidRPr="009039FC" w:rsidRDefault="006206DE" w:rsidP="006206DE">
            <w:pPr>
              <w:pStyle w:val="TableText"/>
            </w:pPr>
          </w:p>
        </w:tc>
        <w:tc>
          <w:tcPr>
            <w:tcW w:w="1080" w:type="dxa"/>
          </w:tcPr>
          <w:p w14:paraId="3170D512" w14:textId="77777777" w:rsidR="006206DE" w:rsidRPr="009039FC" w:rsidRDefault="006206DE" w:rsidP="006206DE">
            <w:pPr>
              <w:pStyle w:val="TableText"/>
              <w:jc w:val="center"/>
            </w:pPr>
            <w:r w:rsidRPr="009039FC">
              <w:t>(2)</w:t>
            </w:r>
          </w:p>
        </w:tc>
        <w:tc>
          <w:tcPr>
            <w:tcW w:w="1080" w:type="dxa"/>
          </w:tcPr>
          <w:p w14:paraId="27DDE8DF" w14:textId="77777777" w:rsidR="006206DE" w:rsidRPr="006206DE" w:rsidRDefault="006206DE" w:rsidP="006206DE">
            <w:pPr>
              <w:pStyle w:val="TableText"/>
              <w:jc w:val="center"/>
              <w:rPr>
                <w:color w:val="FF0000"/>
              </w:rPr>
            </w:pPr>
          </w:p>
        </w:tc>
      </w:tr>
      <w:tr w:rsidR="006206DE" w:rsidRPr="009039FC" w14:paraId="69EB37BC" w14:textId="073B7E3E" w:rsidTr="006206DE">
        <w:tc>
          <w:tcPr>
            <w:tcW w:w="1244" w:type="dxa"/>
          </w:tcPr>
          <w:p w14:paraId="474AA074" w14:textId="77777777" w:rsidR="006206DE" w:rsidRPr="009039FC" w:rsidRDefault="006206DE" w:rsidP="006206DE">
            <w:pPr>
              <w:pStyle w:val="TableText"/>
              <w:jc w:val="center"/>
            </w:pPr>
            <w:r w:rsidRPr="009039FC">
              <w:t>12</w:t>
            </w:r>
          </w:p>
        </w:tc>
        <w:tc>
          <w:tcPr>
            <w:tcW w:w="3240" w:type="dxa"/>
          </w:tcPr>
          <w:p w14:paraId="14FA6BA5" w14:textId="77777777" w:rsidR="006206DE" w:rsidRPr="009039FC" w:rsidRDefault="006206DE" w:rsidP="006206DE">
            <w:pPr>
              <w:pStyle w:val="TableText"/>
            </w:pPr>
            <w:r w:rsidRPr="009039FC">
              <w:t>Code Acknowledgement</w:t>
            </w:r>
          </w:p>
        </w:tc>
        <w:tc>
          <w:tcPr>
            <w:tcW w:w="1260" w:type="dxa"/>
          </w:tcPr>
          <w:p w14:paraId="660042D3" w14:textId="77777777" w:rsidR="006206DE" w:rsidRPr="009039FC" w:rsidRDefault="006206DE" w:rsidP="006206DE">
            <w:pPr>
              <w:pStyle w:val="TableText"/>
            </w:pPr>
            <w:r w:rsidRPr="009039FC">
              <w:t>CMC</w:t>
            </w:r>
          </w:p>
        </w:tc>
        <w:tc>
          <w:tcPr>
            <w:tcW w:w="900" w:type="dxa"/>
          </w:tcPr>
          <w:p w14:paraId="33108719" w14:textId="77777777" w:rsidR="006206DE" w:rsidRPr="009039FC" w:rsidRDefault="006206DE" w:rsidP="006206DE">
            <w:pPr>
              <w:pStyle w:val="TableText"/>
            </w:pPr>
          </w:p>
        </w:tc>
        <w:tc>
          <w:tcPr>
            <w:tcW w:w="1080" w:type="dxa"/>
          </w:tcPr>
          <w:p w14:paraId="1C1B99E2" w14:textId="77777777" w:rsidR="006206DE" w:rsidRPr="009039FC" w:rsidRDefault="006206DE" w:rsidP="006206DE">
            <w:pPr>
              <w:pStyle w:val="TableText"/>
              <w:jc w:val="center"/>
            </w:pPr>
            <w:r w:rsidRPr="009039FC">
              <w:t>(1)</w:t>
            </w:r>
          </w:p>
        </w:tc>
        <w:tc>
          <w:tcPr>
            <w:tcW w:w="1080" w:type="dxa"/>
          </w:tcPr>
          <w:p w14:paraId="1066D217" w14:textId="3A5CD7C7" w:rsidR="006206DE" w:rsidRPr="006206DE" w:rsidRDefault="00E375CF" w:rsidP="006206DE">
            <w:pPr>
              <w:pStyle w:val="TableText"/>
              <w:jc w:val="center"/>
              <w:rPr>
                <w:color w:val="FF0000"/>
              </w:rPr>
            </w:pPr>
            <w:r>
              <w:rPr>
                <w:color w:val="FF0000"/>
              </w:rPr>
              <w:t>x</w:t>
            </w:r>
          </w:p>
        </w:tc>
      </w:tr>
      <w:tr w:rsidR="006206DE" w:rsidRPr="009039FC" w14:paraId="1C74FA5E" w14:textId="53966D5C" w:rsidTr="006206DE">
        <w:tc>
          <w:tcPr>
            <w:tcW w:w="1244" w:type="dxa"/>
          </w:tcPr>
          <w:p w14:paraId="7FC60FD1" w14:textId="77777777" w:rsidR="006206DE" w:rsidRPr="009039FC" w:rsidRDefault="006206DE" w:rsidP="006206DE">
            <w:pPr>
              <w:pStyle w:val="TableText"/>
              <w:jc w:val="center"/>
            </w:pPr>
            <w:r w:rsidRPr="009039FC">
              <w:t>13</w:t>
            </w:r>
          </w:p>
        </w:tc>
        <w:tc>
          <w:tcPr>
            <w:tcW w:w="3240" w:type="dxa"/>
          </w:tcPr>
          <w:p w14:paraId="6C59D409" w14:textId="77777777" w:rsidR="006206DE" w:rsidRPr="009039FC" w:rsidRDefault="006206DE" w:rsidP="006206DE">
            <w:pPr>
              <w:pStyle w:val="TableText"/>
            </w:pPr>
            <w:r w:rsidRPr="009039FC">
              <w:t>Negative Acknowledgement</w:t>
            </w:r>
          </w:p>
        </w:tc>
        <w:tc>
          <w:tcPr>
            <w:tcW w:w="1260" w:type="dxa"/>
          </w:tcPr>
          <w:p w14:paraId="4D285B13" w14:textId="77777777" w:rsidR="006206DE" w:rsidRPr="009039FC" w:rsidRDefault="006206DE" w:rsidP="006206DE">
            <w:pPr>
              <w:pStyle w:val="TableText"/>
            </w:pPr>
            <w:r w:rsidRPr="009039FC">
              <w:t>CMC</w:t>
            </w:r>
          </w:p>
        </w:tc>
        <w:tc>
          <w:tcPr>
            <w:tcW w:w="900" w:type="dxa"/>
          </w:tcPr>
          <w:p w14:paraId="203AC0D8" w14:textId="77777777" w:rsidR="006206DE" w:rsidRPr="009039FC" w:rsidRDefault="006206DE" w:rsidP="006206DE">
            <w:pPr>
              <w:pStyle w:val="TableText"/>
            </w:pPr>
          </w:p>
        </w:tc>
        <w:tc>
          <w:tcPr>
            <w:tcW w:w="1080" w:type="dxa"/>
          </w:tcPr>
          <w:p w14:paraId="0904E940" w14:textId="77777777" w:rsidR="006206DE" w:rsidRPr="009039FC" w:rsidRDefault="006206DE" w:rsidP="006206DE">
            <w:pPr>
              <w:pStyle w:val="TableText"/>
              <w:jc w:val="center"/>
            </w:pPr>
            <w:r w:rsidRPr="009039FC">
              <w:t>(1)</w:t>
            </w:r>
          </w:p>
        </w:tc>
        <w:tc>
          <w:tcPr>
            <w:tcW w:w="1080" w:type="dxa"/>
          </w:tcPr>
          <w:p w14:paraId="4CEE3451" w14:textId="16CEC93C" w:rsidR="006206DE" w:rsidRPr="006206DE" w:rsidRDefault="00E375CF" w:rsidP="006206DE">
            <w:pPr>
              <w:pStyle w:val="TableText"/>
              <w:jc w:val="center"/>
              <w:rPr>
                <w:color w:val="FF0000"/>
              </w:rPr>
            </w:pPr>
            <w:r>
              <w:rPr>
                <w:color w:val="FF0000"/>
              </w:rPr>
              <w:t>x</w:t>
            </w:r>
          </w:p>
        </w:tc>
      </w:tr>
      <w:tr w:rsidR="006206DE" w:rsidRPr="009039FC" w14:paraId="7F2A2757" w14:textId="6959F5B8" w:rsidTr="006206DE">
        <w:tc>
          <w:tcPr>
            <w:tcW w:w="1244" w:type="dxa"/>
          </w:tcPr>
          <w:p w14:paraId="4EB5B1E1" w14:textId="77777777" w:rsidR="006206DE" w:rsidRPr="009039FC" w:rsidRDefault="006206DE" w:rsidP="006206DE">
            <w:pPr>
              <w:pStyle w:val="TableText"/>
              <w:jc w:val="center"/>
            </w:pPr>
            <w:r w:rsidRPr="009039FC">
              <w:t>14</w:t>
            </w:r>
          </w:p>
        </w:tc>
        <w:tc>
          <w:tcPr>
            <w:tcW w:w="3240" w:type="dxa"/>
          </w:tcPr>
          <w:p w14:paraId="2B75D463" w14:textId="77777777" w:rsidR="006206DE" w:rsidRPr="009039FC" w:rsidRDefault="006206DE" w:rsidP="006206DE">
            <w:pPr>
              <w:pStyle w:val="TableText"/>
            </w:pPr>
            <w:r w:rsidRPr="009039FC">
              <w:t>Item ID</w:t>
            </w:r>
          </w:p>
        </w:tc>
        <w:tc>
          <w:tcPr>
            <w:tcW w:w="1260" w:type="dxa"/>
          </w:tcPr>
          <w:p w14:paraId="6261B706" w14:textId="77777777" w:rsidR="006206DE" w:rsidRPr="009039FC" w:rsidRDefault="006206DE" w:rsidP="006206DE">
            <w:pPr>
              <w:pStyle w:val="TableText"/>
            </w:pPr>
            <w:r w:rsidRPr="009039FC">
              <w:t>CSC/Host</w:t>
            </w:r>
          </w:p>
        </w:tc>
        <w:tc>
          <w:tcPr>
            <w:tcW w:w="900" w:type="dxa"/>
          </w:tcPr>
          <w:p w14:paraId="59B751F2" w14:textId="77777777" w:rsidR="006206DE" w:rsidRPr="009039FC" w:rsidRDefault="006206DE" w:rsidP="006206DE">
            <w:pPr>
              <w:pStyle w:val="TableText"/>
            </w:pPr>
          </w:p>
        </w:tc>
        <w:tc>
          <w:tcPr>
            <w:tcW w:w="1080" w:type="dxa"/>
          </w:tcPr>
          <w:p w14:paraId="68CF98EA" w14:textId="77777777" w:rsidR="006206DE" w:rsidRPr="009039FC" w:rsidRDefault="006206DE" w:rsidP="006206DE">
            <w:pPr>
              <w:pStyle w:val="TableText"/>
              <w:jc w:val="center"/>
            </w:pPr>
            <w:r w:rsidRPr="009039FC">
              <w:t>(3)</w:t>
            </w:r>
          </w:p>
        </w:tc>
        <w:tc>
          <w:tcPr>
            <w:tcW w:w="1080" w:type="dxa"/>
          </w:tcPr>
          <w:p w14:paraId="3B347C12" w14:textId="160AB168" w:rsidR="006206DE" w:rsidRPr="006206DE" w:rsidRDefault="00E375CF" w:rsidP="006206DE">
            <w:pPr>
              <w:pStyle w:val="TableText"/>
              <w:jc w:val="center"/>
              <w:rPr>
                <w:color w:val="FF0000"/>
              </w:rPr>
            </w:pPr>
            <w:r>
              <w:rPr>
                <w:color w:val="FF0000"/>
              </w:rPr>
              <w:t>x</w:t>
            </w:r>
          </w:p>
        </w:tc>
      </w:tr>
      <w:tr w:rsidR="006206DE" w:rsidRPr="009039FC" w14:paraId="401C7771" w14:textId="67888B6A" w:rsidTr="006206DE">
        <w:tc>
          <w:tcPr>
            <w:tcW w:w="1244" w:type="dxa"/>
          </w:tcPr>
          <w:p w14:paraId="0F3428BF" w14:textId="77777777" w:rsidR="006206DE" w:rsidRPr="009039FC" w:rsidRDefault="006206DE" w:rsidP="006206DE">
            <w:pPr>
              <w:pStyle w:val="TableText"/>
              <w:jc w:val="center"/>
            </w:pPr>
            <w:r w:rsidRPr="009039FC">
              <w:t>15</w:t>
            </w:r>
          </w:p>
        </w:tc>
        <w:tc>
          <w:tcPr>
            <w:tcW w:w="3240" w:type="dxa"/>
          </w:tcPr>
          <w:p w14:paraId="5F0BEFD7" w14:textId="77777777" w:rsidR="006206DE" w:rsidRPr="009039FC" w:rsidRDefault="006206DE" w:rsidP="006206DE">
            <w:pPr>
              <w:pStyle w:val="TableText"/>
            </w:pPr>
            <w:r w:rsidRPr="009039FC">
              <w:t>Clear Queue</w:t>
            </w:r>
          </w:p>
        </w:tc>
        <w:tc>
          <w:tcPr>
            <w:tcW w:w="1260" w:type="dxa"/>
          </w:tcPr>
          <w:p w14:paraId="67FCFDBE" w14:textId="77777777" w:rsidR="006206DE" w:rsidRPr="009039FC" w:rsidRDefault="006206DE" w:rsidP="006206DE">
            <w:pPr>
              <w:pStyle w:val="TableText"/>
            </w:pPr>
            <w:r w:rsidRPr="009039FC">
              <w:t>CSC/Host</w:t>
            </w:r>
          </w:p>
        </w:tc>
        <w:tc>
          <w:tcPr>
            <w:tcW w:w="900" w:type="dxa"/>
          </w:tcPr>
          <w:p w14:paraId="6F9F5EC7" w14:textId="77777777" w:rsidR="006206DE" w:rsidRPr="009039FC" w:rsidRDefault="006206DE" w:rsidP="006206DE">
            <w:pPr>
              <w:pStyle w:val="TableText"/>
            </w:pPr>
          </w:p>
        </w:tc>
        <w:tc>
          <w:tcPr>
            <w:tcW w:w="1080" w:type="dxa"/>
          </w:tcPr>
          <w:p w14:paraId="5003E2B1" w14:textId="77777777" w:rsidR="006206DE" w:rsidRPr="009039FC" w:rsidRDefault="006206DE" w:rsidP="006206DE">
            <w:pPr>
              <w:pStyle w:val="TableText"/>
              <w:jc w:val="center"/>
            </w:pPr>
            <w:r w:rsidRPr="009039FC">
              <w:t>(1)</w:t>
            </w:r>
          </w:p>
        </w:tc>
        <w:tc>
          <w:tcPr>
            <w:tcW w:w="1080" w:type="dxa"/>
          </w:tcPr>
          <w:p w14:paraId="7C594948" w14:textId="77777777" w:rsidR="006206DE" w:rsidRPr="006206DE" w:rsidRDefault="006206DE" w:rsidP="006206DE">
            <w:pPr>
              <w:pStyle w:val="TableText"/>
              <w:jc w:val="center"/>
              <w:rPr>
                <w:color w:val="FF0000"/>
              </w:rPr>
            </w:pPr>
          </w:p>
        </w:tc>
      </w:tr>
      <w:tr w:rsidR="006206DE" w:rsidRPr="009039FC" w14:paraId="67A13033" w14:textId="085D3EF4" w:rsidTr="006206DE">
        <w:tc>
          <w:tcPr>
            <w:tcW w:w="1244" w:type="dxa"/>
          </w:tcPr>
          <w:p w14:paraId="1F1F0D68" w14:textId="77777777" w:rsidR="006206DE" w:rsidRPr="009039FC" w:rsidRDefault="006206DE" w:rsidP="006206DE">
            <w:pPr>
              <w:pStyle w:val="TableText"/>
              <w:jc w:val="center"/>
            </w:pPr>
            <w:r w:rsidRPr="009039FC">
              <w:t>16</w:t>
            </w:r>
          </w:p>
        </w:tc>
        <w:tc>
          <w:tcPr>
            <w:tcW w:w="3240" w:type="dxa"/>
          </w:tcPr>
          <w:p w14:paraId="05522314" w14:textId="77777777" w:rsidR="006206DE" w:rsidRPr="009039FC" w:rsidRDefault="006206DE" w:rsidP="006206DE">
            <w:pPr>
              <w:pStyle w:val="TableText"/>
            </w:pPr>
            <w:r w:rsidRPr="009039FC">
              <w:t>Queue Cleared</w:t>
            </w:r>
          </w:p>
        </w:tc>
        <w:tc>
          <w:tcPr>
            <w:tcW w:w="1260" w:type="dxa"/>
          </w:tcPr>
          <w:p w14:paraId="3B187701" w14:textId="77777777" w:rsidR="006206DE" w:rsidRPr="009039FC" w:rsidRDefault="006206DE" w:rsidP="006206DE">
            <w:pPr>
              <w:pStyle w:val="TableText"/>
            </w:pPr>
            <w:r w:rsidRPr="009039FC">
              <w:t>CMC</w:t>
            </w:r>
          </w:p>
        </w:tc>
        <w:tc>
          <w:tcPr>
            <w:tcW w:w="900" w:type="dxa"/>
          </w:tcPr>
          <w:p w14:paraId="349A38CE" w14:textId="77777777" w:rsidR="006206DE" w:rsidRPr="009039FC" w:rsidRDefault="006206DE" w:rsidP="006206DE">
            <w:pPr>
              <w:pStyle w:val="TableText"/>
            </w:pPr>
          </w:p>
        </w:tc>
        <w:tc>
          <w:tcPr>
            <w:tcW w:w="1080" w:type="dxa"/>
          </w:tcPr>
          <w:p w14:paraId="1B820FB4" w14:textId="77777777" w:rsidR="006206DE" w:rsidRPr="009039FC" w:rsidRDefault="006206DE" w:rsidP="006206DE">
            <w:pPr>
              <w:pStyle w:val="TableText"/>
              <w:jc w:val="center"/>
            </w:pPr>
            <w:r w:rsidRPr="009039FC">
              <w:t>(1)</w:t>
            </w:r>
          </w:p>
        </w:tc>
        <w:tc>
          <w:tcPr>
            <w:tcW w:w="1080" w:type="dxa"/>
          </w:tcPr>
          <w:p w14:paraId="7C44CA6A" w14:textId="77777777" w:rsidR="006206DE" w:rsidRPr="006206DE" w:rsidRDefault="006206DE" w:rsidP="006206DE">
            <w:pPr>
              <w:pStyle w:val="TableText"/>
              <w:jc w:val="center"/>
              <w:rPr>
                <w:color w:val="FF0000"/>
              </w:rPr>
            </w:pPr>
          </w:p>
        </w:tc>
      </w:tr>
      <w:tr w:rsidR="006206DE" w:rsidRPr="009039FC" w14:paraId="7A752698" w14:textId="7616320D" w:rsidTr="006206DE">
        <w:tc>
          <w:tcPr>
            <w:tcW w:w="1244" w:type="dxa"/>
          </w:tcPr>
          <w:p w14:paraId="2DC2FD21" w14:textId="77777777" w:rsidR="006206DE" w:rsidRPr="009039FC" w:rsidRDefault="006206DE" w:rsidP="006206DE">
            <w:pPr>
              <w:pStyle w:val="TableText"/>
              <w:jc w:val="center"/>
            </w:pPr>
            <w:r w:rsidRPr="009039FC">
              <w:t>17</w:t>
            </w:r>
          </w:p>
        </w:tc>
        <w:tc>
          <w:tcPr>
            <w:tcW w:w="3240" w:type="dxa"/>
          </w:tcPr>
          <w:p w14:paraId="2C75A458" w14:textId="77777777" w:rsidR="006206DE" w:rsidRPr="009039FC" w:rsidRDefault="006206DE" w:rsidP="006206DE">
            <w:pPr>
              <w:pStyle w:val="TableText"/>
            </w:pPr>
            <w:r w:rsidRPr="009039FC">
              <w:t>Code Not Used</w:t>
            </w:r>
          </w:p>
        </w:tc>
        <w:tc>
          <w:tcPr>
            <w:tcW w:w="1260" w:type="dxa"/>
          </w:tcPr>
          <w:p w14:paraId="382E9724" w14:textId="77777777" w:rsidR="006206DE" w:rsidRPr="009039FC" w:rsidRDefault="006206DE" w:rsidP="006206DE">
            <w:pPr>
              <w:pStyle w:val="TableText"/>
            </w:pPr>
            <w:r w:rsidRPr="009039FC">
              <w:t>CMC</w:t>
            </w:r>
          </w:p>
        </w:tc>
        <w:tc>
          <w:tcPr>
            <w:tcW w:w="900" w:type="dxa"/>
          </w:tcPr>
          <w:p w14:paraId="6E690B61" w14:textId="77777777" w:rsidR="006206DE" w:rsidRPr="009039FC" w:rsidRDefault="006206DE" w:rsidP="006206DE">
            <w:pPr>
              <w:pStyle w:val="TableText"/>
            </w:pPr>
          </w:p>
        </w:tc>
        <w:tc>
          <w:tcPr>
            <w:tcW w:w="1080" w:type="dxa"/>
          </w:tcPr>
          <w:p w14:paraId="4EE67722" w14:textId="77777777" w:rsidR="006206DE" w:rsidRPr="009039FC" w:rsidRDefault="006206DE" w:rsidP="006206DE">
            <w:pPr>
              <w:pStyle w:val="TableText"/>
              <w:jc w:val="center"/>
            </w:pPr>
            <w:r w:rsidRPr="009039FC">
              <w:t>*</w:t>
            </w:r>
          </w:p>
        </w:tc>
        <w:tc>
          <w:tcPr>
            <w:tcW w:w="1080" w:type="dxa"/>
          </w:tcPr>
          <w:p w14:paraId="4C8B0C24" w14:textId="62A737EF" w:rsidR="006206DE" w:rsidRPr="006206DE" w:rsidRDefault="006206DE" w:rsidP="006206DE">
            <w:pPr>
              <w:pStyle w:val="TableText"/>
              <w:jc w:val="center"/>
              <w:rPr>
                <w:color w:val="FF0000"/>
              </w:rPr>
            </w:pPr>
            <w:r w:rsidRPr="006206DE">
              <w:rPr>
                <w:color w:val="FF0000"/>
              </w:rPr>
              <w:t>x</w:t>
            </w:r>
          </w:p>
        </w:tc>
      </w:tr>
      <w:tr w:rsidR="006206DE" w:rsidRPr="009039FC" w14:paraId="1DDD3362" w14:textId="0D5D9ED1" w:rsidTr="006206DE">
        <w:tc>
          <w:tcPr>
            <w:tcW w:w="1244" w:type="dxa"/>
          </w:tcPr>
          <w:p w14:paraId="7B568DDA" w14:textId="77777777" w:rsidR="006206DE" w:rsidRPr="009039FC" w:rsidRDefault="006206DE" w:rsidP="006206DE">
            <w:pPr>
              <w:pStyle w:val="TableText"/>
              <w:jc w:val="center"/>
            </w:pPr>
            <w:r w:rsidRPr="009039FC">
              <w:t>18</w:t>
            </w:r>
          </w:p>
        </w:tc>
        <w:tc>
          <w:tcPr>
            <w:tcW w:w="3240" w:type="dxa"/>
          </w:tcPr>
          <w:p w14:paraId="428CCF1E" w14:textId="77777777" w:rsidR="006206DE" w:rsidRPr="009039FC" w:rsidRDefault="006206DE" w:rsidP="006206DE">
            <w:pPr>
              <w:pStyle w:val="TableText"/>
            </w:pPr>
            <w:r w:rsidRPr="009039FC">
              <w:t>Item ID Acknowledgement</w:t>
            </w:r>
          </w:p>
        </w:tc>
        <w:tc>
          <w:tcPr>
            <w:tcW w:w="1260" w:type="dxa"/>
          </w:tcPr>
          <w:p w14:paraId="2EF29388" w14:textId="77777777" w:rsidR="006206DE" w:rsidRPr="009039FC" w:rsidRDefault="006206DE" w:rsidP="006206DE">
            <w:pPr>
              <w:pStyle w:val="TableText"/>
            </w:pPr>
            <w:r w:rsidRPr="009039FC">
              <w:t>CMC</w:t>
            </w:r>
          </w:p>
        </w:tc>
        <w:tc>
          <w:tcPr>
            <w:tcW w:w="900" w:type="dxa"/>
          </w:tcPr>
          <w:p w14:paraId="2B1295E2" w14:textId="77777777" w:rsidR="006206DE" w:rsidRPr="009039FC" w:rsidRDefault="006206DE" w:rsidP="006206DE">
            <w:pPr>
              <w:pStyle w:val="TableText"/>
            </w:pPr>
          </w:p>
        </w:tc>
        <w:tc>
          <w:tcPr>
            <w:tcW w:w="1080" w:type="dxa"/>
          </w:tcPr>
          <w:p w14:paraId="030CD1E7" w14:textId="77777777" w:rsidR="006206DE" w:rsidRPr="009039FC" w:rsidRDefault="006206DE" w:rsidP="006206DE">
            <w:pPr>
              <w:pStyle w:val="TableText"/>
              <w:jc w:val="center"/>
            </w:pPr>
            <w:r w:rsidRPr="009039FC">
              <w:t>(3)</w:t>
            </w:r>
          </w:p>
        </w:tc>
        <w:tc>
          <w:tcPr>
            <w:tcW w:w="1080" w:type="dxa"/>
          </w:tcPr>
          <w:p w14:paraId="5BA27451" w14:textId="77777777" w:rsidR="006206DE" w:rsidRPr="006206DE" w:rsidRDefault="006206DE" w:rsidP="006206DE">
            <w:pPr>
              <w:pStyle w:val="TableText"/>
              <w:jc w:val="center"/>
              <w:rPr>
                <w:color w:val="FF0000"/>
              </w:rPr>
            </w:pPr>
          </w:p>
        </w:tc>
      </w:tr>
      <w:tr w:rsidR="006206DE" w:rsidRPr="009039FC" w14:paraId="05911FD7" w14:textId="025530B4" w:rsidTr="006206DE">
        <w:tc>
          <w:tcPr>
            <w:tcW w:w="1244" w:type="dxa"/>
          </w:tcPr>
          <w:p w14:paraId="4A08ED60" w14:textId="77777777" w:rsidR="006206DE" w:rsidRPr="009039FC" w:rsidRDefault="006206DE" w:rsidP="006206DE">
            <w:pPr>
              <w:pStyle w:val="TableText"/>
              <w:jc w:val="center"/>
            </w:pPr>
            <w:r w:rsidRPr="009039FC">
              <w:t>19</w:t>
            </w:r>
          </w:p>
        </w:tc>
        <w:tc>
          <w:tcPr>
            <w:tcW w:w="3240" w:type="dxa"/>
          </w:tcPr>
          <w:p w14:paraId="53876440" w14:textId="77777777" w:rsidR="006206DE" w:rsidRPr="009039FC" w:rsidRDefault="006206DE" w:rsidP="006206DE">
            <w:pPr>
              <w:pStyle w:val="TableText"/>
            </w:pPr>
            <w:r w:rsidRPr="009039FC">
              <w:t>Code Used</w:t>
            </w:r>
          </w:p>
        </w:tc>
        <w:tc>
          <w:tcPr>
            <w:tcW w:w="1260" w:type="dxa"/>
          </w:tcPr>
          <w:p w14:paraId="0C1DC611" w14:textId="77777777" w:rsidR="006206DE" w:rsidRPr="009039FC" w:rsidRDefault="006206DE" w:rsidP="006206DE">
            <w:pPr>
              <w:pStyle w:val="TableText"/>
            </w:pPr>
            <w:r w:rsidRPr="009039FC">
              <w:t>CMC</w:t>
            </w:r>
          </w:p>
        </w:tc>
        <w:tc>
          <w:tcPr>
            <w:tcW w:w="900" w:type="dxa"/>
          </w:tcPr>
          <w:p w14:paraId="6D443358" w14:textId="77777777" w:rsidR="006206DE" w:rsidRPr="009039FC" w:rsidRDefault="006206DE" w:rsidP="006206DE">
            <w:pPr>
              <w:pStyle w:val="TableText"/>
            </w:pPr>
          </w:p>
        </w:tc>
        <w:tc>
          <w:tcPr>
            <w:tcW w:w="1080" w:type="dxa"/>
          </w:tcPr>
          <w:p w14:paraId="6C72A782" w14:textId="77777777" w:rsidR="006206DE" w:rsidRPr="009039FC" w:rsidRDefault="006206DE" w:rsidP="006206DE">
            <w:pPr>
              <w:pStyle w:val="TableText"/>
              <w:jc w:val="center"/>
            </w:pPr>
            <w:r w:rsidRPr="009039FC">
              <w:t>*</w:t>
            </w:r>
          </w:p>
        </w:tc>
        <w:tc>
          <w:tcPr>
            <w:tcW w:w="1080" w:type="dxa"/>
          </w:tcPr>
          <w:p w14:paraId="193A24BD" w14:textId="4419A810" w:rsidR="006206DE" w:rsidRPr="006206DE" w:rsidRDefault="006206DE" w:rsidP="006206DE">
            <w:pPr>
              <w:pStyle w:val="TableText"/>
              <w:jc w:val="center"/>
              <w:rPr>
                <w:color w:val="FF0000"/>
              </w:rPr>
            </w:pPr>
            <w:r w:rsidRPr="006206DE">
              <w:rPr>
                <w:color w:val="FF0000"/>
              </w:rPr>
              <w:t>x</w:t>
            </w:r>
          </w:p>
        </w:tc>
      </w:tr>
      <w:tr w:rsidR="006206DE" w:rsidRPr="009039FC" w14:paraId="3EA35E4D" w14:textId="66A014BE" w:rsidTr="006206DE">
        <w:tc>
          <w:tcPr>
            <w:tcW w:w="1244" w:type="dxa"/>
          </w:tcPr>
          <w:p w14:paraId="2B7F2717" w14:textId="77777777" w:rsidR="006206DE" w:rsidRPr="009039FC" w:rsidRDefault="006206DE" w:rsidP="006206DE">
            <w:pPr>
              <w:pStyle w:val="TableText"/>
              <w:jc w:val="center"/>
            </w:pPr>
            <w:r w:rsidRPr="009039FC">
              <w:t>20</w:t>
            </w:r>
          </w:p>
        </w:tc>
        <w:tc>
          <w:tcPr>
            <w:tcW w:w="3240" w:type="dxa"/>
          </w:tcPr>
          <w:p w14:paraId="480B68BC" w14:textId="77777777" w:rsidR="006206DE" w:rsidRPr="009039FC" w:rsidRDefault="006206DE" w:rsidP="006206DE">
            <w:pPr>
              <w:pStyle w:val="TableText"/>
            </w:pPr>
            <w:r w:rsidRPr="009039FC">
              <w:t>Set Induction Unit Mode Acknowledge</w:t>
            </w:r>
          </w:p>
        </w:tc>
        <w:tc>
          <w:tcPr>
            <w:tcW w:w="1260" w:type="dxa"/>
          </w:tcPr>
          <w:p w14:paraId="78BDC3CB" w14:textId="77777777" w:rsidR="006206DE" w:rsidRPr="009039FC" w:rsidRDefault="006206DE" w:rsidP="006206DE">
            <w:pPr>
              <w:pStyle w:val="TableText"/>
            </w:pPr>
            <w:r w:rsidRPr="009039FC">
              <w:t>CMC</w:t>
            </w:r>
          </w:p>
        </w:tc>
        <w:tc>
          <w:tcPr>
            <w:tcW w:w="900" w:type="dxa"/>
          </w:tcPr>
          <w:p w14:paraId="230D383C" w14:textId="77777777" w:rsidR="006206DE" w:rsidRPr="009039FC" w:rsidRDefault="006206DE" w:rsidP="006206DE">
            <w:pPr>
              <w:pStyle w:val="TableText"/>
            </w:pPr>
          </w:p>
        </w:tc>
        <w:tc>
          <w:tcPr>
            <w:tcW w:w="1080" w:type="dxa"/>
          </w:tcPr>
          <w:p w14:paraId="4D332871" w14:textId="77777777" w:rsidR="006206DE" w:rsidRPr="009039FC" w:rsidRDefault="006206DE" w:rsidP="006206DE">
            <w:pPr>
              <w:pStyle w:val="TableText"/>
              <w:jc w:val="center"/>
            </w:pPr>
            <w:r w:rsidRPr="009039FC">
              <w:t>(2)</w:t>
            </w:r>
          </w:p>
        </w:tc>
        <w:tc>
          <w:tcPr>
            <w:tcW w:w="1080" w:type="dxa"/>
          </w:tcPr>
          <w:p w14:paraId="2648A2B4" w14:textId="77777777" w:rsidR="006206DE" w:rsidRPr="006206DE" w:rsidRDefault="006206DE" w:rsidP="006206DE">
            <w:pPr>
              <w:pStyle w:val="TableText"/>
              <w:jc w:val="center"/>
              <w:rPr>
                <w:color w:val="FF0000"/>
              </w:rPr>
            </w:pPr>
          </w:p>
        </w:tc>
      </w:tr>
      <w:tr w:rsidR="006206DE" w:rsidRPr="009039FC" w14:paraId="439D7154" w14:textId="4B969986" w:rsidTr="006206DE">
        <w:tc>
          <w:tcPr>
            <w:tcW w:w="1244" w:type="dxa"/>
          </w:tcPr>
          <w:p w14:paraId="1C65955A" w14:textId="77777777" w:rsidR="006206DE" w:rsidRPr="009039FC" w:rsidRDefault="006206DE" w:rsidP="006206DE">
            <w:pPr>
              <w:pStyle w:val="TableText"/>
              <w:jc w:val="center"/>
            </w:pPr>
            <w:r w:rsidRPr="009039FC">
              <w:t>21</w:t>
            </w:r>
          </w:p>
        </w:tc>
        <w:tc>
          <w:tcPr>
            <w:tcW w:w="3240" w:type="dxa"/>
          </w:tcPr>
          <w:p w14:paraId="001F6E53" w14:textId="77777777" w:rsidR="006206DE" w:rsidRPr="009039FC" w:rsidRDefault="006206DE" w:rsidP="006206DE">
            <w:pPr>
              <w:pStyle w:val="TableText"/>
            </w:pPr>
            <w:r w:rsidRPr="009039FC">
              <w:t>Code-</w:t>
            </w:r>
            <w:proofErr w:type="spellStart"/>
            <w:r w:rsidRPr="009039FC">
              <w:t>MultiDest</w:t>
            </w:r>
            <w:proofErr w:type="spellEnd"/>
          </w:p>
        </w:tc>
        <w:tc>
          <w:tcPr>
            <w:tcW w:w="1260" w:type="dxa"/>
          </w:tcPr>
          <w:p w14:paraId="50D80459" w14:textId="77777777" w:rsidR="006206DE" w:rsidRPr="009039FC" w:rsidRDefault="006206DE" w:rsidP="006206DE">
            <w:pPr>
              <w:pStyle w:val="TableText"/>
            </w:pPr>
            <w:r w:rsidRPr="009039FC">
              <w:t>CSC/Host</w:t>
            </w:r>
          </w:p>
        </w:tc>
        <w:tc>
          <w:tcPr>
            <w:tcW w:w="900" w:type="dxa"/>
          </w:tcPr>
          <w:p w14:paraId="0A2BABE5" w14:textId="77777777" w:rsidR="006206DE" w:rsidRPr="009039FC" w:rsidRDefault="006206DE" w:rsidP="006206DE">
            <w:pPr>
              <w:pStyle w:val="TableText"/>
            </w:pPr>
            <w:r w:rsidRPr="009039FC">
              <w:t>Option</w:t>
            </w:r>
          </w:p>
        </w:tc>
        <w:tc>
          <w:tcPr>
            <w:tcW w:w="1080" w:type="dxa"/>
          </w:tcPr>
          <w:p w14:paraId="486E1EB9" w14:textId="77777777" w:rsidR="006206DE" w:rsidRPr="009039FC" w:rsidRDefault="006206DE" w:rsidP="006206DE">
            <w:pPr>
              <w:pStyle w:val="TableText"/>
              <w:jc w:val="center"/>
            </w:pPr>
          </w:p>
        </w:tc>
        <w:tc>
          <w:tcPr>
            <w:tcW w:w="1080" w:type="dxa"/>
          </w:tcPr>
          <w:p w14:paraId="6B8C841E" w14:textId="19CC8C1E" w:rsidR="006206DE" w:rsidRPr="006206DE" w:rsidRDefault="00E375CF" w:rsidP="006206DE">
            <w:pPr>
              <w:pStyle w:val="TableText"/>
              <w:jc w:val="center"/>
              <w:rPr>
                <w:color w:val="FF0000"/>
              </w:rPr>
            </w:pPr>
            <w:r>
              <w:rPr>
                <w:color w:val="FF0000"/>
              </w:rPr>
              <w:t>x</w:t>
            </w:r>
          </w:p>
        </w:tc>
      </w:tr>
      <w:tr w:rsidR="006206DE" w:rsidRPr="009039FC" w14:paraId="26704A83" w14:textId="08B555F5" w:rsidTr="006206DE">
        <w:tc>
          <w:tcPr>
            <w:tcW w:w="1244" w:type="dxa"/>
          </w:tcPr>
          <w:p w14:paraId="0A11805B" w14:textId="77777777" w:rsidR="006206DE" w:rsidRPr="009039FC" w:rsidRDefault="006206DE" w:rsidP="006206DE">
            <w:pPr>
              <w:pStyle w:val="TableText"/>
              <w:jc w:val="center"/>
            </w:pPr>
            <w:r w:rsidRPr="009039FC">
              <w:t>22</w:t>
            </w:r>
          </w:p>
        </w:tc>
        <w:tc>
          <w:tcPr>
            <w:tcW w:w="3240" w:type="dxa"/>
          </w:tcPr>
          <w:p w14:paraId="5C75D88E" w14:textId="77777777" w:rsidR="006206DE" w:rsidRPr="009039FC" w:rsidRDefault="006206DE" w:rsidP="006206DE">
            <w:pPr>
              <w:pStyle w:val="TableText"/>
            </w:pPr>
            <w:r w:rsidRPr="009039FC">
              <w:t>Item Transfer</w:t>
            </w:r>
          </w:p>
        </w:tc>
        <w:tc>
          <w:tcPr>
            <w:tcW w:w="1260" w:type="dxa"/>
          </w:tcPr>
          <w:p w14:paraId="3001B3F3" w14:textId="77777777" w:rsidR="006206DE" w:rsidRPr="009039FC" w:rsidRDefault="006206DE" w:rsidP="006206DE">
            <w:pPr>
              <w:pStyle w:val="TableText"/>
            </w:pPr>
            <w:r w:rsidRPr="009039FC">
              <w:t>CMC</w:t>
            </w:r>
          </w:p>
        </w:tc>
        <w:tc>
          <w:tcPr>
            <w:tcW w:w="900" w:type="dxa"/>
          </w:tcPr>
          <w:p w14:paraId="4C614E7D" w14:textId="77777777" w:rsidR="006206DE" w:rsidRPr="009039FC" w:rsidRDefault="006206DE" w:rsidP="006206DE">
            <w:pPr>
              <w:pStyle w:val="TableText"/>
            </w:pPr>
            <w:r w:rsidRPr="009039FC">
              <w:t>Option</w:t>
            </w:r>
          </w:p>
        </w:tc>
        <w:tc>
          <w:tcPr>
            <w:tcW w:w="1080" w:type="dxa"/>
          </w:tcPr>
          <w:p w14:paraId="4C0CE9C0" w14:textId="77777777" w:rsidR="006206DE" w:rsidRPr="009039FC" w:rsidRDefault="006206DE" w:rsidP="006206DE">
            <w:pPr>
              <w:pStyle w:val="TableText"/>
              <w:jc w:val="center"/>
            </w:pPr>
          </w:p>
        </w:tc>
        <w:tc>
          <w:tcPr>
            <w:tcW w:w="1080" w:type="dxa"/>
          </w:tcPr>
          <w:p w14:paraId="2FAF5093" w14:textId="77777777" w:rsidR="006206DE" w:rsidRPr="006206DE" w:rsidRDefault="006206DE" w:rsidP="006206DE">
            <w:pPr>
              <w:pStyle w:val="TableText"/>
              <w:jc w:val="center"/>
              <w:rPr>
                <w:color w:val="FF0000"/>
              </w:rPr>
            </w:pPr>
          </w:p>
        </w:tc>
      </w:tr>
      <w:tr w:rsidR="006206DE" w:rsidRPr="009039FC" w14:paraId="166476F0" w14:textId="73B2F68F" w:rsidTr="006206DE">
        <w:tc>
          <w:tcPr>
            <w:tcW w:w="1244" w:type="dxa"/>
          </w:tcPr>
          <w:p w14:paraId="3CE73C50" w14:textId="77777777" w:rsidR="006206DE" w:rsidRPr="009039FC" w:rsidRDefault="006206DE" w:rsidP="006206DE">
            <w:pPr>
              <w:pStyle w:val="TableText"/>
              <w:jc w:val="center"/>
            </w:pPr>
            <w:r w:rsidRPr="009039FC">
              <w:t>23</w:t>
            </w:r>
          </w:p>
        </w:tc>
        <w:tc>
          <w:tcPr>
            <w:tcW w:w="3240" w:type="dxa"/>
          </w:tcPr>
          <w:p w14:paraId="0E018FCC" w14:textId="77777777" w:rsidR="006206DE" w:rsidRPr="009039FC" w:rsidRDefault="006206DE" w:rsidP="006206DE">
            <w:pPr>
              <w:pStyle w:val="TableText"/>
            </w:pPr>
            <w:r w:rsidRPr="009039FC">
              <w:t>MES Code Error</w:t>
            </w:r>
          </w:p>
        </w:tc>
        <w:tc>
          <w:tcPr>
            <w:tcW w:w="1260" w:type="dxa"/>
          </w:tcPr>
          <w:p w14:paraId="6CF64A91" w14:textId="77777777" w:rsidR="006206DE" w:rsidRPr="009039FC" w:rsidRDefault="006206DE" w:rsidP="006206DE">
            <w:pPr>
              <w:pStyle w:val="TableText"/>
            </w:pPr>
            <w:r w:rsidRPr="009039FC">
              <w:t>MES (CMC)</w:t>
            </w:r>
          </w:p>
        </w:tc>
        <w:tc>
          <w:tcPr>
            <w:tcW w:w="900" w:type="dxa"/>
          </w:tcPr>
          <w:p w14:paraId="3F978520" w14:textId="77777777" w:rsidR="006206DE" w:rsidRPr="009039FC" w:rsidRDefault="006206DE" w:rsidP="006206DE">
            <w:pPr>
              <w:pStyle w:val="TableText"/>
            </w:pPr>
            <w:r w:rsidRPr="009039FC">
              <w:t>Option</w:t>
            </w:r>
          </w:p>
        </w:tc>
        <w:tc>
          <w:tcPr>
            <w:tcW w:w="1080" w:type="dxa"/>
          </w:tcPr>
          <w:p w14:paraId="32DAFE8F" w14:textId="77777777" w:rsidR="006206DE" w:rsidRPr="009039FC" w:rsidRDefault="006206DE" w:rsidP="006206DE">
            <w:pPr>
              <w:pStyle w:val="TableText"/>
              <w:jc w:val="center"/>
            </w:pPr>
            <w:r w:rsidRPr="009039FC">
              <w:t>(6)</w:t>
            </w:r>
          </w:p>
        </w:tc>
        <w:tc>
          <w:tcPr>
            <w:tcW w:w="1080" w:type="dxa"/>
          </w:tcPr>
          <w:p w14:paraId="33A9C004" w14:textId="77777777" w:rsidR="006206DE" w:rsidRPr="006206DE" w:rsidRDefault="006206DE" w:rsidP="006206DE">
            <w:pPr>
              <w:pStyle w:val="TableText"/>
              <w:jc w:val="center"/>
              <w:rPr>
                <w:color w:val="FF0000"/>
              </w:rPr>
            </w:pPr>
          </w:p>
        </w:tc>
      </w:tr>
      <w:tr w:rsidR="006206DE" w:rsidRPr="009039FC" w14:paraId="0EC9DE14" w14:textId="12381ADE" w:rsidTr="006206DE">
        <w:tc>
          <w:tcPr>
            <w:tcW w:w="1244" w:type="dxa"/>
          </w:tcPr>
          <w:p w14:paraId="27339780" w14:textId="77777777" w:rsidR="006206DE" w:rsidRPr="009039FC" w:rsidRDefault="006206DE" w:rsidP="006206DE">
            <w:pPr>
              <w:pStyle w:val="TableText"/>
              <w:jc w:val="center"/>
            </w:pPr>
            <w:r w:rsidRPr="009039FC">
              <w:t>24</w:t>
            </w:r>
          </w:p>
        </w:tc>
        <w:tc>
          <w:tcPr>
            <w:tcW w:w="3240" w:type="dxa"/>
          </w:tcPr>
          <w:p w14:paraId="0147D9D4" w14:textId="77777777" w:rsidR="006206DE" w:rsidRPr="009039FC" w:rsidRDefault="006206DE" w:rsidP="006206DE">
            <w:pPr>
              <w:pStyle w:val="TableText"/>
            </w:pPr>
            <w:r w:rsidRPr="009039FC">
              <w:t>Code Request</w:t>
            </w:r>
          </w:p>
        </w:tc>
        <w:tc>
          <w:tcPr>
            <w:tcW w:w="1260" w:type="dxa"/>
          </w:tcPr>
          <w:p w14:paraId="3C7C42B4" w14:textId="77777777" w:rsidR="006206DE" w:rsidRPr="009039FC" w:rsidRDefault="006206DE" w:rsidP="006206DE">
            <w:pPr>
              <w:pStyle w:val="TableText"/>
            </w:pPr>
            <w:r w:rsidRPr="009039FC">
              <w:t>MES (CMC)</w:t>
            </w:r>
          </w:p>
        </w:tc>
        <w:tc>
          <w:tcPr>
            <w:tcW w:w="900" w:type="dxa"/>
          </w:tcPr>
          <w:p w14:paraId="0617BF13" w14:textId="77777777" w:rsidR="006206DE" w:rsidRPr="009039FC" w:rsidRDefault="006206DE" w:rsidP="006206DE">
            <w:pPr>
              <w:pStyle w:val="TableText"/>
            </w:pPr>
            <w:r w:rsidRPr="009039FC">
              <w:t>Option</w:t>
            </w:r>
          </w:p>
        </w:tc>
        <w:tc>
          <w:tcPr>
            <w:tcW w:w="1080" w:type="dxa"/>
          </w:tcPr>
          <w:p w14:paraId="5809E603" w14:textId="77777777" w:rsidR="006206DE" w:rsidRPr="009039FC" w:rsidRDefault="006206DE" w:rsidP="006206DE">
            <w:pPr>
              <w:pStyle w:val="TableText"/>
              <w:jc w:val="center"/>
            </w:pPr>
            <w:r w:rsidRPr="009039FC">
              <w:t>(6)</w:t>
            </w:r>
          </w:p>
        </w:tc>
        <w:tc>
          <w:tcPr>
            <w:tcW w:w="1080" w:type="dxa"/>
          </w:tcPr>
          <w:p w14:paraId="0D6B8015" w14:textId="77777777" w:rsidR="006206DE" w:rsidRPr="006206DE" w:rsidRDefault="006206DE" w:rsidP="006206DE">
            <w:pPr>
              <w:pStyle w:val="TableText"/>
              <w:jc w:val="center"/>
              <w:rPr>
                <w:color w:val="FF0000"/>
              </w:rPr>
            </w:pPr>
          </w:p>
        </w:tc>
      </w:tr>
      <w:tr w:rsidR="006206DE" w:rsidRPr="009039FC" w14:paraId="39CA5FEB" w14:textId="701D5967" w:rsidTr="006206DE">
        <w:tc>
          <w:tcPr>
            <w:tcW w:w="1244" w:type="dxa"/>
          </w:tcPr>
          <w:p w14:paraId="715968B3" w14:textId="77777777" w:rsidR="006206DE" w:rsidRPr="009039FC" w:rsidRDefault="006206DE" w:rsidP="006206DE">
            <w:pPr>
              <w:pStyle w:val="TableText"/>
              <w:jc w:val="center"/>
            </w:pPr>
            <w:r w:rsidRPr="009039FC">
              <w:t>25</w:t>
            </w:r>
          </w:p>
        </w:tc>
        <w:tc>
          <w:tcPr>
            <w:tcW w:w="3240" w:type="dxa"/>
          </w:tcPr>
          <w:p w14:paraId="0E128727" w14:textId="77777777" w:rsidR="006206DE" w:rsidRPr="009039FC" w:rsidRDefault="006206DE" w:rsidP="006206DE">
            <w:pPr>
              <w:pStyle w:val="TableText"/>
            </w:pPr>
            <w:r w:rsidRPr="009039FC">
              <w:t>Code Result</w:t>
            </w:r>
          </w:p>
        </w:tc>
        <w:tc>
          <w:tcPr>
            <w:tcW w:w="1260" w:type="dxa"/>
          </w:tcPr>
          <w:p w14:paraId="77D79AD6" w14:textId="77777777" w:rsidR="006206DE" w:rsidRPr="009039FC" w:rsidRDefault="006206DE" w:rsidP="006206DE">
            <w:pPr>
              <w:pStyle w:val="TableText"/>
            </w:pPr>
            <w:r w:rsidRPr="009039FC">
              <w:t>CSC/Host</w:t>
            </w:r>
          </w:p>
        </w:tc>
        <w:tc>
          <w:tcPr>
            <w:tcW w:w="900" w:type="dxa"/>
          </w:tcPr>
          <w:p w14:paraId="255C025F" w14:textId="77777777" w:rsidR="006206DE" w:rsidRPr="009039FC" w:rsidRDefault="006206DE" w:rsidP="006206DE">
            <w:pPr>
              <w:pStyle w:val="TableText"/>
            </w:pPr>
            <w:r w:rsidRPr="009039FC">
              <w:t>Option</w:t>
            </w:r>
          </w:p>
        </w:tc>
        <w:tc>
          <w:tcPr>
            <w:tcW w:w="1080" w:type="dxa"/>
          </w:tcPr>
          <w:p w14:paraId="55D3CF73" w14:textId="77777777" w:rsidR="006206DE" w:rsidRPr="009039FC" w:rsidRDefault="006206DE" w:rsidP="006206DE">
            <w:pPr>
              <w:pStyle w:val="TableText"/>
              <w:jc w:val="center"/>
            </w:pPr>
            <w:r w:rsidRPr="009039FC">
              <w:t>(6)</w:t>
            </w:r>
          </w:p>
        </w:tc>
        <w:tc>
          <w:tcPr>
            <w:tcW w:w="1080" w:type="dxa"/>
          </w:tcPr>
          <w:p w14:paraId="30FBB1F7" w14:textId="77777777" w:rsidR="006206DE" w:rsidRPr="006206DE" w:rsidRDefault="006206DE" w:rsidP="006206DE">
            <w:pPr>
              <w:pStyle w:val="TableText"/>
              <w:jc w:val="center"/>
              <w:rPr>
                <w:color w:val="FF0000"/>
              </w:rPr>
            </w:pPr>
          </w:p>
        </w:tc>
      </w:tr>
      <w:tr w:rsidR="006206DE" w:rsidRPr="009039FC" w14:paraId="53DFEFC9" w14:textId="42E719C9" w:rsidTr="006206DE">
        <w:tc>
          <w:tcPr>
            <w:tcW w:w="1244" w:type="dxa"/>
          </w:tcPr>
          <w:p w14:paraId="23CE9EDA" w14:textId="77777777" w:rsidR="006206DE" w:rsidRPr="009039FC" w:rsidRDefault="006206DE" w:rsidP="006206DE">
            <w:pPr>
              <w:pStyle w:val="TableText"/>
              <w:jc w:val="center"/>
            </w:pPr>
            <w:r w:rsidRPr="009039FC">
              <w:t>26</w:t>
            </w:r>
          </w:p>
        </w:tc>
        <w:tc>
          <w:tcPr>
            <w:tcW w:w="3240" w:type="dxa"/>
          </w:tcPr>
          <w:p w14:paraId="48B0DAED" w14:textId="77777777" w:rsidR="006206DE" w:rsidRPr="009039FC" w:rsidRDefault="006206DE" w:rsidP="006206DE">
            <w:pPr>
              <w:pStyle w:val="TableText"/>
            </w:pPr>
            <w:r w:rsidRPr="009039FC">
              <w:t xml:space="preserve">Scanner/Keyboard Result </w:t>
            </w:r>
          </w:p>
        </w:tc>
        <w:tc>
          <w:tcPr>
            <w:tcW w:w="1260" w:type="dxa"/>
          </w:tcPr>
          <w:p w14:paraId="43CB85BF" w14:textId="77777777" w:rsidR="006206DE" w:rsidRPr="009039FC" w:rsidRDefault="006206DE" w:rsidP="006206DE">
            <w:pPr>
              <w:pStyle w:val="TableText"/>
            </w:pPr>
            <w:r w:rsidRPr="009039FC">
              <w:t>CMC</w:t>
            </w:r>
          </w:p>
        </w:tc>
        <w:tc>
          <w:tcPr>
            <w:tcW w:w="900" w:type="dxa"/>
          </w:tcPr>
          <w:p w14:paraId="71D6CD72" w14:textId="77777777" w:rsidR="006206DE" w:rsidRPr="009039FC" w:rsidRDefault="006206DE" w:rsidP="006206DE">
            <w:pPr>
              <w:pStyle w:val="TableText"/>
            </w:pPr>
          </w:p>
        </w:tc>
        <w:tc>
          <w:tcPr>
            <w:tcW w:w="1080" w:type="dxa"/>
          </w:tcPr>
          <w:p w14:paraId="58947F2E" w14:textId="77777777" w:rsidR="006206DE" w:rsidRPr="009039FC" w:rsidRDefault="006206DE" w:rsidP="006206DE">
            <w:pPr>
              <w:pStyle w:val="TableText"/>
              <w:jc w:val="center"/>
            </w:pPr>
            <w:r w:rsidRPr="009039FC">
              <w:t>(1+4)</w:t>
            </w:r>
          </w:p>
        </w:tc>
        <w:tc>
          <w:tcPr>
            <w:tcW w:w="1080" w:type="dxa"/>
          </w:tcPr>
          <w:p w14:paraId="36D511AE" w14:textId="460FA9B5" w:rsidR="006206DE" w:rsidRPr="006206DE" w:rsidRDefault="00A81A2E" w:rsidP="006206DE">
            <w:pPr>
              <w:pStyle w:val="TableText"/>
              <w:jc w:val="center"/>
              <w:rPr>
                <w:color w:val="FF0000"/>
              </w:rPr>
            </w:pPr>
            <w:r>
              <w:rPr>
                <w:color w:val="FF0000"/>
              </w:rPr>
              <w:t>P18+</w:t>
            </w:r>
          </w:p>
        </w:tc>
      </w:tr>
      <w:tr w:rsidR="006206DE" w:rsidRPr="009039FC" w14:paraId="279A3C5D" w14:textId="27141C00" w:rsidTr="006206DE">
        <w:tc>
          <w:tcPr>
            <w:tcW w:w="1244" w:type="dxa"/>
          </w:tcPr>
          <w:p w14:paraId="50FED752" w14:textId="77777777" w:rsidR="006206DE" w:rsidRPr="009039FC" w:rsidRDefault="006206DE" w:rsidP="006206DE">
            <w:pPr>
              <w:pStyle w:val="TableText"/>
              <w:jc w:val="center"/>
            </w:pPr>
            <w:r w:rsidRPr="009039FC">
              <w:t>27</w:t>
            </w:r>
          </w:p>
        </w:tc>
        <w:tc>
          <w:tcPr>
            <w:tcW w:w="3240" w:type="dxa"/>
          </w:tcPr>
          <w:p w14:paraId="5B9754CE" w14:textId="77777777" w:rsidR="006206DE" w:rsidRPr="009039FC" w:rsidRDefault="006206DE" w:rsidP="006206DE">
            <w:pPr>
              <w:pStyle w:val="TableText"/>
            </w:pPr>
            <w:r w:rsidRPr="009039FC">
              <w:t>Scale Result</w:t>
            </w:r>
          </w:p>
        </w:tc>
        <w:tc>
          <w:tcPr>
            <w:tcW w:w="1260" w:type="dxa"/>
          </w:tcPr>
          <w:p w14:paraId="579D51E1" w14:textId="77777777" w:rsidR="006206DE" w:rsidRPr="009039FC" w:rsidRDefault="006206DE" w:rsidP="006206DE">
            <w:pPr>
              <w:pStyle w:val="TableText"/>
            </w:pPr>
            <w:r w:rsidRPr="009039FC">
              <w:t>CMC</w:t>
            </w:r>
          </w:p>
        </w:tc>
        <w:tc>
          <w:tcPr>
            <w:tcW w:w="900" w:type="dxa"/>
          </w:tcPr>
          <w:p w14:paraId="495B05EC" w14:textId="77777777" w:rsidR="006206DE" w:rsidRPr="009039FC" w:rsidRDefault="006206DE" w:rsidP="006206DE">
            <w:pPr>
              <w:pStyle w:val="TableText"/>
            </w:pPr>
          </w:p>
        </w:tc>
        <w:tc>
          <w:tcPr>
            <w:tcW w:w="1080" w:type="dxa"/>
          </w:tcPr>
          <w:p w14:paraId="43FEF8C3" w14:textId="77777777" w:rsidR="006206DE" w:rsidRPr="009039FC" w:rsidRDefault="006206DE" w:rsidP="006206DE">
            <w:pPr>
              <w:pStyle w:val="TableText"/>
              <w:jc w:val="center"/>
            </w:pPr>
            <w:r w:rsidRPr="009039FC">
              <w:t>(7)</w:t>
            </w:r>
          </w:p>
        </w:tc>
        <w:tc>
          <w:tcPr>
            <w:tcW w:w="1080" w:type="dxa"/>
          </w:tcPr>
          <w:p w14:paraId="4982F308" w14:textId="730C57A7" w:rsidR="006206DE" w:rsidRPr="006206DE" w:rsidRDefault="00E375CF" w:rsidP="006206DE">
            <w:pPr>
              <w:pStyle w:val="TableText"/>
              <w:jc w:val="center"/>
              <w:rPr>
                <w:color w:val="FF0000"/>
              </w:rPr>
            </w:pPr>
            <w:r>
              <w:rPr>
                <w:color w:val="FF0000"/>
              </w:rPr>
              <w:t>P18+</w:t>
            </w:r>
          </w:p>
        </w:tc>
      </w:tr>
      <w:tr w:rsidR="006206DE" w:rsidRPr="009039FC" w14:paraId="18189790" w14:textId="3FB25B3D" w:rsidTr="006206DE">
        <w:tc>
          <w:tcPr>
            <w:tcW w:w="1244" w:type="dxa"/>
          </w:tcPr>
          <w:p w14:paraId="630A885C" w14:textId="77777777" w:rsidR="006206DE" w:rsidRPr="009039FC" w:rsidRDefault="006206DE" w:rsidP="006206DE">
            <w:pPr>
              <w:pStyle w:val="TableText"/>
              <w:jc w:val="center"/>
            </w:pPr>
            <w:r w:rsidRPr="009039FC">
              <w:t>28</w:t>
            </w:r>
          </w:p>
        </w:tc>
        <w:tc>
          <w:tcPr>
            <w:tcW w:w="3240" w:type="dxa"/>
          </w:tcPr>
          <w:p w14:paraId="261E23B0" w14:textId="77777777" w:rsidR="006206DE" w:rsidRPr="009039FC" w:rsidRDefault="006206DE" w:rsidP="006206DE">
            <w:pPr>
              <w:pStyle w:val="TableText"/>
            </w:pPr>
            <w:r w:rsidRPr="009039FC">
              <w:t>Volume Result</w:t>
            </w:r>
          </w:p>
        </w:tc>
        <w:tc>
          <w:tcPr>
            <w:tcW w:w="1260" w:type="dxa"/>
          </w:tcPr>
          <w:p w14:paraId="6D4BF0D9" w14:textId="77777777" w:rsidR="006206DE" w:rsidRPr="009039FC" w:rsidRDefault="006206DE" w:rsidP="006206DE">
            <w:pPr>
              <w:pStyle w:val="TableText"/>
            </w:pPr>
            <w:r w:rsidRPr="009039FC">
              <w:t>CMC</w:t>
            </w:r>
          </w:p>
        </w:tc>
        <w:tc>
          <w:tcPr>
            <w:tcW w:w="900" w:type="dxa"/>
          </w:tcPr>
          <w:p w14:paraId="1563B3D7" w14:textId="77777777" w:rsidR="006206DE" w:rsidRPr="009039FC" w:rsidRDefault="006206DE" w:rsidP="006206DE">
            <w:pPr>
              <w:pStyle w:val="TableText"/>
            </w:pPr>
          </w:p>
        </w:tc>
        <w:tc>
          <w:tcPr>
            <w:tcW w:w="1080" w:type="dxa"/>
          </w:tcPr>
          <w:p w14:paraId="2CF6EE16" w14:textId="77777777" w:rsidR="006206DE" w:rsidRPr="009039FC" w:rsidRDefault="006206DE" w:rsidP="006206DE">
            <w:pPr>
              <w:pStyle w:val="TableText"/>
              <w:jc w:val="center"/>
            </w:pPr>
          </w:p>
        </w:tc>
        <w:tc>
          <w:tcPr>
            <w:tcW w:w="1080" w:type="dxa"/>
          </w:tcPr>
          <w:p w14:paraId="38630B20" w14:textId="403D91C3" w:rsidR="006206DE" w:rsidRPr="006206DE" w:rsidRDefault="00E375CF" w:rsidP="006206DE">
            <w:pPr>
              <w:pStyle w:val="TableText"/>
              <w:jc w:val="center"/>
              <w:rPr>
                <w:color w:val="FF0000"/>
              </w:rPr>
            </w:pPr>
            <w:r>
              <w:rPr>
                <w:color w:val="FF0000"/>
              </w:rPr>
              <w:t>P18+</w:t>
            </w:r>
          </w:p>
        </w:tc>
      </w:tr>
      <w:tr w:rsidR="006206DE" w:rsidRPr="009039FC" w14:paraId="0D5283AE" w14:textId="4AAEADE8" w:rsidTr="006206DE">
        <w:tc>
          <w:tcPr>
            <w:tcW w:w="1244" w:type="dxa"/>
          </w:tcPr>
          <w:p w14:paraId="027B336D" w14:textId="77777777" w:rsidR="006206DE" w:rsidRPr="009039FC" w:rsidRDefault="006206DE" w:rsidP="006206DE">
            <w:pPr>
              <w:pStyle w:val="TableText"/>
              <w:jc w:val="center"/>
            </w:pPr>
            <w:r w:rsidRPr="009039FC">
              <w:t>29</w:t>
            </w:r>
          </w:p>
        </w:tc>
        <w:tc>
          <w:tcPr>
            <w:tcW w:w="3240" w:type="dxa"/>
          </w:tcPr>
          <w:p w14:paraId="4B709458" w14:textId="77777777" w:rsidR="006206DE" w:rsidRPr="009039FC" w:rsidRDefault="006206DE" w:rsidP="006206DE">
            <w:pPr>
              <w:pStyle w:val="TableText"/>
            </w:pPr>
            <w:r w:rsidRPr="009039FC">
              <w:t>Item Arrived</w:t>
            </w:r>
          </w:p>
        </w:tc>
        <w:tc>
          <w:tcPr>
            <w:tcW w:w="1260" w:type="dxa"/>
          </w:tcPr>
          <w:p w14:paraId="38F7D335" w14:textId="77777777" w:rsidR="006206DE" w:rsidRPr="009039FC" w:rsidRDefault="006206DE" w:rsidP="006206DE">
            <w:pPr>
              <w:pStyle w:val="TableText"/>
            </w:pPr>
            <w:r w:rsidRPr="009039FC">
              <w:t>CMC</w:t>
            </w:r>
          </w:p>
        </w:tc>
        <w:tc>
          <w:tcPr>
            <w:tcW w:w="900" w:type="dxa"/>
          </w:tcPr>
          <w:p w14:paraId="166E5D91" w14:textId="77777777" w:rsidR="006206DE" w:rsidRPr="009039FC" w:rsidRDefault="006206DE" w:rsidP="006206DE">
            <w:pPr>
              <w:pStyle w:val="TableText"/>
            </w:pPr>
            <w:r w:rsidRPr="009039FC">
              <w:t>Option</w:t>
            </w:r>
          </w:p>
        </w:tc>
        <w:tc>
          <w:tcPr>
            <w:tcW w:w="1080" w:type="dxa"/>
          </w:tcPr>
          <w:p w14:paraId="230837D4" w14:textId="77777777" w:rsidR="006206DE" w:rsidRPr="009039FC" w:rsidRDefault="006206DE" w:rsidP="006206DE">
            <w:pPr>
              <w:pStyle w:val="TableText"/>
              <w:jc w:val="center"/>
            </w:pPr>
          </w:p>
        </w:tc>
        <w:tc>
          <w:tcPr>
            <w:tcW w:w="1080" w:type="dxa"/>
          </w:tcPr>
          <w:p w14:paraId="2A526A9C" w14:textId="616B5298" w:rsidR="006206DE" w:rsidRPr="006206DE" w:rsidRDefault="006206DE" w:rsidP="006206DE">
            <w:pPr>
              <w:pStyle w:val="TableText"/>
              <w:jc w:val="center"/>
              <w:rPr>
                <w:color w:val="FF0000"/>
              </w:rPr>
            </w:pPr>
          </w:p>
        </w:tc>
      </w:tr>
      <w:tr w:rsidR="006206DE" w:rsidRPr="009039FC" w14:paraId="38AED0EA" w14:textId="36D0A788" w:rsidTr="006206DE">
        <w:tc>
          <w:tcPr>
            <w:tcW w:w="1244" w:type="dxa"/>
          </w:tcPr>
          <w:p w14:paraId="31925E83" w14:textId="77777777" w:rsidR="006206DE" w:rsidRPr="009039FC" w:rsidRDefault="006206DE" w:rsidP="006206DE">
            <w:pPr>
              <w:pStyle w:val="TableText"/>
              <w:jc w:val="center"/>
            </w:pPr>
            <w:r w:rsidRPr="009039FC">
              <w:t>30</w:t>
            </w:r>
          </w:p>
        </w:tc>
        <w:tc>
          <w:tcPr>
            <w:tcW w:w="3240" w:type="dxa"/>
          </w:tcPr>
          <w:p w14:paraId="57409930" w14:textId="77777777" w:rsidR="006206DE" w:rsidRPr="009039FC" w:rsidRDefault="006206DE" w:rsidP="006206DE">
            <w:pPr>
              <w:pStyle w:val="TableText"/>
            </w:pPr>
            <w:r w:rsidRPr="009039FC">
              <w:t>Chute Status</w:t>
            </w:r>
          </w:p>
        </w:tc>
        <w:tc>
          <w:tcPr>
            <w:tcW w:w="1260" w:type="dxa"/>
          </w:tcPr>
          <w:p w14:paraId="644198DB" w14:textId="77777777" w:rsidR="006206DE" w:rsidRPr="009039FC" w:rsidRDefault="006206DE" w:rsidP="006206DE">
            <w:pPr>
              <w:pStyle w:val="TableText"/>
            </w:pPr>
            <w:r w:rsidRPr="009039FC">
              <w:t>CMC</w:t>
            </w:r>
          </w:p>
        </w:tc>
        <w:tc>
          <w:tcPr>
            <w:tcW w:w="900" w:type="dxa"/>
          </w:tcPr>
          <w:p w14:paraId="43920245" w14:textId="77777777" w:rsidR="006206DE" w:rsidRPr="009039FC" w:rsidRDefault="006206DE" w:rsidP="006206DE">
            <w:pPr>
              <w:pStyle w:val="TableText"/>
            </w:pPr>
          </w:p>
        </w:tc>
        <w:tc>
          <w:tcPr>
            <w:tcW w:w="1080" w:type="dxa"/>
          </w:tcPr>
          <w:p w14:paraId="536DDC72" w14:textId="77777777" w:rsidR="006206DE" w:rsidRPr="009039FC" w:rsidRDefault="006206DE" w:rsidP="006206DE">
            <w:pPr>
              <w:pStyle w:val="TableText"/>
              <w:jc w:val="center"/>
            </w:pPr>
            <w:r w:rsidRPr="009039FC">
              <w:t>*</w:t>
            </w:r>
          </w:p>
        </w:tc>
        <w:tc>
          <w:tcPr>
            <w:tcW w:w="1080" w:type="dxa"/>
          </w:tcPr>
          <w:p w14:paraId="7DB7E378" w14:textId="20C24E69" w:rsidR="006206DE" w:rsidRPr="006206DE" w:rsidRDefault="006206DE" w:rsidP="006206DE">
            <w:pPr>
              <w:pStyle w:val="TableText"/>
              <w:jc w:val="center"/>
              <w:rPr>
                <w:color w:val="FF0000"/>
              </w:rPr>
            </w:pPr>
            <w:r w:rsidRPr="006206DE">
              <w:rPr>
                <w:color w:val="FF0000"/>
              </w:rPr>
              <w:t>x</w:t>
            </w:r>
          </w:p>
        </w:tc>
      </w:tr>
      <w:tr w:rsidR="006206DE" w:rsidRPr="009039FC" w14:paraId="22A0AC48" w14:textId="129E7559" w:rsidTr="006206DE">
        <w:tc>
          <w:tcPr>
            <w:tcW w:w="1244" w:type="dxa"/>
          </w:tcPr>
          <w:p w14:paraId="25917022" w14:textId="77777777" w:rsidR="006206DE" w:rsidRPr="009039FC" w:rsidRDefault="006206DE" w:rsidP="006206DE">
            <w:pPr>
              <w:pStyle w:val="TableText"/>
              <w:jc w:val="center"/>
            </w:pPr>
            <w:r w:rsidRPr="009039FC">
              <w:t>31</w:t>
            </w:r>
          </w:p>
        </w:tc>
        <w:tc>
          <w:tcPr>
            <w:tcW w:w="3240" w:type="dxa"/>
          </w:tcPr>
          <w:p w14:paraId="57879AFF" w14:textId="77777777" w:rsidR="006206DE" w:rsidRPr="009039FC" w:rsidRDefault="006206DE" w:rsidP="006206DE">
            <w:pPr>
              <w:pStyle w:val="TableText"/>
            </w:pPr>
            <w:r w:rsidRPr="009039FC">
              <w:t>Chute Status Request</w:t>
            </w:r>
          </w:p>
        </w:tc>
        <w:tc>
          <w:tcPr>
            <w:tcW w:w="1260" w:type="dxa"/>
          </w:tcPr>
          <w:p w14:paraId="08520FE4" w14:textId="77777777" w:rsidR="006206DE" w:rsidRPr="009039FC" w:rsidRDefault="006206DE" w:rsidP="006206DE">
            <w:pPr>
              <w:pStyle w:val="TableText"/>
            </w:pPr>
            <w:r w:rsidRPr="009039FC">
              <w:t>CSC/Host</w:t>
            </w:r>
          </w:p>
        </w:tc>
        <w:tc>
          <w:tcPr>
            <w:tcW w:w="900" w:type="dxa"/>
          </w:tcPr>
          <w:p w14:paraId="4F385CD8" w14:textId="77777777" w:rsidR="006206DE" w:rsidRPr="009039FC" w:rsidRDefault="006206DE" w:rsidP="006206DE">
            <w:pPr>
              <w:pStyle w:val="TableText"/>
            </w:pPr>
          </w:p>
        </w:tc>
        <w:tc>
          <w:tcPr>
            <w:tcW w:w="1080" w:type="dxa"/>
          </w:tcPr>
          <w:p w14:paraId="404E9B18" w14:textId="77777777" w:rsidR="006206DE" w:rsidRPr="009039FC" w:rsidRDefault="006206DE" w:rsidP="006206DE">
            <w:pPr>
              <w:pStyle w:val="TableText"/>
              <w:jc w:val="center"/>
            </w:pPr>
          </w:p>
        </w:tc>
        <w:tc>
          <w:tcPr>
            <w:tcW w:w="1080" w:type="dxa"/>
          </w:tcPr>
          <w:p w14:paraId="64088975" w14:textId="5946E04B" w:rsidR="006206DE" w:rsidRPr="006206DE" w:rsidRDefault="006206DE" w:rsidP="006206DE">
            <w:pPr>
              <w:pStyle w:val="TableText"/>
              <w:jc w:val="center"/>
              <w:rPr>
                <w:color w:val="FF0000"/>
              </w:rPr>
            </w:pPr>
            <w:r w:rsidRPr="006206DE">
              <w:rPr>
                <w:color w:val="FF0000"/>
              </w:rPr>
              <w:t>x</w:t>
            </w:r>
          </w:p>
        </w:tc>
      </w:tr>
      <w:tr w:rsidR="006206DE" w:rsidRPr="009039FC" w14:paraId="230FF359" w14:textId="368E3B33" w:rsidTr="006206DE">
        <w:tc>
          <w:tcPr>
            <w:tcW w:w="1244" w:type="dxa"/>
          </w:tcPr>
          <w:p w14:paraId="08FE015A" w14:textId="77777777" w:rsidR="006206DE" w:rsidRPr="009039FC" w:rsidRDefault="006206DE" w:rsidP="006206DE">
            <w:pPr>
              <w:pStyle w:val="TableText"/>
              <w:jc w:val="center"/>
            </w:pPr>
            <w:r w:rsidRPr="009039FC">
              <w:t>32</w:t>
            </w:r>
          </w:p>
        </w:tc>
        <w:tc>
          <w:tcPr>
            <w:tcW w:w="3240" w:type="dxa"/>
          </w:tcPr>
          <w:p w14:paraId="1386A035" w14:textId="77777777" w:rsidR="006206DE" w:rsidRPr="009039FC" w:rsidRDefault="006206DE" w:rsidP="006206DE">
            <w:pPr>
              <w:pStyle w:val="TableText"/>
            </w:pPr>
            <w:r w:rsidRPr="009039FC">
              <w:t>Block Chute</w:t>
            </w:r>
          </w:p>
        </w:tc>
        <w:tc>
          <w:tcPr>
            <w:tcW w:w="1260" w:type="dxa"/>
          </w:tcPr>
          <w:p w14:paraId="2EBCC1CF" w14:textId="77777777" w:rsidR="006206DE" w:rsidRPr="009039FC" w:rsidRDefault="006206DE" w:rsidP="006206DE">
            <w:pPr>
              <w:pStyle w:val="TableText"/>
            </w:pPr>
            <w:r w:rsidRPr="009039FC">
              <w:t>CSC/Host</w:t>
            </w:r>
          </w:p>
        </w:tc>
        <w:tc>
          <w:tcPr>
            <w:tcW w:w="900" w:type="dxa"/>
          </w:tcPr>
          <w:p w14:paraId="1A63F0A7" w14:textId="77777777" w:rsidR="006206DE" w:rsidRPr="009039FC" w:rsidRDefault="006206DE" w:rsidP="006206DE">
            <w:pPr>
              <w:pStyle w:val="TableText"/>
            </w:pPr>
          </w:p>
        </w:tc>
        <w:tc>
          <w:tcPr>
            <w:tcW w:w="1080" w:type="dxa"/>
          </w:tcPr>
          <w:p w14:paraId="0713F0F7" w14:textId="77777777" w:rsidR="006206DE" w:rsidRPr="009039FC" w:rsidRDefault="006206DE" w:rsidP="006206DE">
            <w:pPr>
              <w:pStyle w:val="TableText"/>
              <w:jc w:val="center"/>
            </w:pPr>
          </w:p>
        </w:tc>
        <w:tc>
          <w:tcPr>
            <w:tcW w:w="1080" w:type="dxa"/>
          </w:tcPr>
          <w:p w14:paraId="0981EA5F" w14:textId="0F178866" w:rsidR="006206DE" w:rsidRPr="006206DE" w:rsidRDefault="006206DE" w:rsidP="006206DE">
            <w:pPr>
              <w:pStyle w:val="TableText"/>
              <w:jc w:val="center"/>
              <w:rPr>
                <w:color w:val="FF0000"/>
              </w:rPr>
            </w:pPr>
            <w:r w:rsidRPr="006206DE">
              <w:rPr>
                <w:color w:val="FF0000"/>
              </w:rPr>
              <w:t>x</w:t>
            </w:r>
          </w:p>
        </w:tc>
      </w:tr>
      <w:tr w:rsidR="006206DE" w:rsidRPr="009039FC" w14:paraId="1E73193A" w14:textId="580905FE" w:rsidTr="006206DE">
        <w:tc>
          <w:tcPr>
            <w:tcW w:w="1244" w:type="dxa"/>
          </w:tcPr>
          <w:p w14:paraId="35F758FA" w14:textId="77777777" w:rsidR="006206DE" w:rsidRPr="009039FC" w:rsidRDefault="006206DE" w:rsidP="006206DE">
            <w:pPr>
              <w:pStyle w:val="TableText"/>
              <w:jc w:val="center"/>
            </w:pPr>
            <w:r w:rsidRPr="009039FC">
              <w:t>35</w:t>
            </w:r>
          </w:p>
        </w:tc>
        <w:tc>
          <w:tcPr>
            <w:tcW w:w="3240" w:type="dxa"/>
          </w:tcPr>
          <w:p w14:paraId="6D1D38C6" w14:textId="77777777" w:rsidR="006206DE" w:rsidRPr="009039FC" w:rsidRDefault="006206DE" w:rsidP="006206DE">
            <w:pPr>
              <w:pStyle w:val="TableText"/>
            </w:pPr>
            <w:r w:rsidRPr="009039FC">
              <w:t>Start/Stop Sorter</w:t>
            </w:r>
          </w:p>
        </w:tc>
        <w:tc>
          <w:tcPr>
            <w:tcW w:w="1260" w:type="dxa"/>
          </w:tcPr>
          <w:p w14:paraId="1517E87D" w14:textId="77777777" w:rsidR="006206DE" w:rsidRPr="009039FC" w:rsidRDefault="006206DE" w:rsidP="006206DE">
            <w:pPr>
              <w:pStyle w:val="TableText"/>
            </w:pPr>
            <w:r w:rsidRPr="009039FC">
              <w:t>CSC/Host</w:t>
            </w:r>
          </w:p>
        </w:tc>
        <w:tc>
          <w:tcPr>
            <w:tcW w:w="900" w:type="dxa"/>
          </w:tcPr>
          <w:p w14:paraId="513EADE5" w14:textId="77777777" w:rsidR="006206DE" w:rsidRPr="009039FC" w:rsidRDefault="006206DE" w:rsidP="006206DE">
            <w:pPr>
              <w:pStyle w:val="TableText"/>
            </w:pPr>
            <w:r w:rsidRPr="009039FC">
              <w:t>Option</w:t>
            </w:r>
          </w:p>
        </w:tc>
        <w:tc>
          <w:tcPr>
            <w:tcW w:w="1080" w:type="dxa"/>
          </w:tcPr>
          <w:p w14:paraId="6CA203A7" w14:textId="77777777" w:rsidR="006206DE" w:rsidRPr="009039FC" w:rsidRDefault="006206DE" w:rsidP="006206DE">
            <w:pPr>
              <w:pStyle w:val="TableText"/>
              <w:jc w:val="center"/>
            </w:pPr>
          </w:p>
        </w:tc>
        <w:tc>
          <w:tcPr>
            <w:tcW w:w="1080" w:type="dxa"/>
          </w:tcPr>
          <w:p w14:paraId="6D37C60D" w14:textId="77777777" w:rsidR="006206DE" w:rsidRPr="006206DE" w:rsidRDefault="006206DE" w:rsidP="006206DE">
            <w:pPr>
              <w:pStyle w:val="TableText"/>
              <w:jc w:val="center"/>
              <w:rPr>
                <w:color w:val="FF0000"/>
              </w:rPr>
            </w:pPr>
          </w:p>
        </w:tc>
      </w:tr>
      <w:tr w:rsidR="006206DE" w:rsidRPr="009039FC" w14:paraId="5F90DC5A" w14:textId="0FB5C654" w:rsidTr="006206DE">
        <w:tc>
          <w:tcPr>
            <w:tcW w:w="1244" w:type="dxa"/>
          </w:tcPr>
          <w:p w14:paraId="409B8DC7" w14:textId="77777777" w:rsidR="006206DE" w:rsidRPr="009039FC" w:rsidRDefault="006206DE" w:rsidP="006206DE">
            <w:pPr>
              <w:pStyle w:val="TableText"/>
              <w:jc w:val="center"/>
            </w:pPr>
            <w:r w:rsidRPr="009039FC">
              <w:t>36</w:t>
            </w:r>
          </w:p>
        </w:tc>
        <w:tc>
          <w:tcPr>
            <w:tcW w:w="3240" w:type="dxa"/>
          </w:tcPr>
          <w:p w14:paraId="2A9ADE9D" w14:textId="77777777" w:rsidR="006206DE" w:rsidRPr="009039FC" w:rsidRDefault="006206DE" w:rsidP="006206DE">
            <w:pPr>
              <w:pStyle w:val="TableText"/>
            </w:pPr>
            <w:r w:rsidRPr="009039FC">
              <w:t>Start/Stop Induction Units</w:t>
            </w:r>
          </w:p>
        </w:tc>
        <w:tc>
          <w:tcPr>
            <w:tcW w:w="1260" w:type="dxa"/>
          </w:tcPr>
          <w:p w14:paraId="125B0647" w14:textId="77777777" w:rsidR="006206DE" w:rsidRPr="009039FC" w:rsidRDefault="006206DE" w:rsidP="006206DE">
            <w:pPr>
              <w:pStyle w:val="TableText"/>
            </w:pPr>
            <w:r w:rsidRPr="009039FC">
              <w:t>CSC/Host</w:t>
            </w:r>
          </w:p>
        </w:tc>
        <w:tc>
          <w:tcPr>
            <w:tcW w:w="900" w:type="dxa"/>
          </w:tcPr>
          <w:p w14:paraId="490C9215" w14:textId="77777777" w:rsidR="006206DE" w:rsidRPr="009039FC" w:rsidRDefault="006206DE" w:rsidP="006206DE">
            <w:pPr>
              <w:pStyle w:val="TableText"/>
            </w:pPr>
            <w:r w:rsidRPr="009039FC">
              <w:t>Option</w:t>
            </w:r>
          </w:p>
        </w:tc>
        <w:tc>
          <w:tcPr>
            <w:tcW w:w="1080" w:type="dxa"/>
          </w:tcPr>
          <w:p w14:paraId="024D03A1" w14:textId="77777777" w:rsidR="006206DE" w:rsidRPr="009039FC" w:rsidRDefault="006206DE" w:rsidP="006206DE">
            <w:pPr>
              <w:pStyle w:val="TableText"/>
              <w:jc w:val="center"/>
            </w:pPr>
          </w:p>
        </w:tc>
        <w:tc>
          <w:tcPr>
            <w:tcW w:w="1080" w:type="dxa"/>
          </w:tcPr>
          <w:p w14:paraId="4B8643AE" w14:textId="77777777" w:rsidR="006206DE" w:rsidRPr="006206DE" w:rsidRDefault="006206DE" w:rsidP="006206DE">
            <w:pPr>
              <w:pStyle w:val="TableText"/>
              <w:jc w:val="center"/>
              <w:rPr>
                <w:color w:val="FF0000"/>
              </w:rPr>
            </w:pPr>
          </w:p>
        </w:tc>
      </w:tr>
      <w:tr w:rsidR="006206DE" w:rsidRPr="009039FC" w14:paraId="58499287" w14:textId="78DF48C4" w:rsidTr="006206DE">
        <w:tc>
          <w:tcPr>
            <w:tcW w:w="1244" w:type="dxa"/>
          </w:tcPr>
          <w:p w14:paraId="5362509F" w14:textId="77777777" w:rsidR="006206DE" w:rsidRPr="009039FC" w:rsidRDefault="006206DE" w:rsidP="006206DE">
            <w:pPr>
              <w:pStyle w:val="TableText"/>
              <w:jc w:val="center"/>
            </w:pPr>
            <w:r w:rsidRPr="009039FC">
              <w:t>37</w:t>
            </w:r>
          </w:p>
        </w:tc>
        <w:tc>
          <w:tcPr>
            <w:tcW w:w="3240" w:type="dxa"/>
          </w:tcPr>
          <w:p w14:paraId="7DBBD221" w14:textId="77777777" w:rsidR="006206DE" w:rsidRPr="009039FC" w:rsidRDefault="006206DE" w:rsidP="006206DE">
            <w:pPr>
              <w:pStyle w:val="TableText"/>
            </w:pPr>
            <w:r w:rsidRPr="009039FC">
              <w:t>Start/Stop Sorter Acknowledge</w:t>
            </w:r>
          </w:p>
        </w:tc>
        <w:tc>
          <w:tcPr>
            <w:tcW w:w="1260" w:type="dxa"/>
          </w:tcPr>
          <w:p w14:paraId="29792B2F" w14:textId="77777777" w:rsidR="006206DE" w:rsidRPr="009039FC" w:rsidRDefault="006206DE" w:rsidP="006206DE">
            <w:pPr>
              <w:pStyle w:val="TableText"/>
            </w:pPr>
            <w:r w:rsidRPr="009039FC">
              <w:t>CMC</w:t>
            </w:r>
          </w:p>
        </w:tc>
        <w:tc>
          <w:tcPr>
            <w:tcW w:w="900" w:type="dxa"/>
          </w:tcPr>
          <w:p w14:paraId="287A72D5" w14:textId="77777777" w:rsidR="006206DE" w:rsidRPr="009039FC" w:rsidRDefault="006206DE" w:rsidP="006206DE">
            <w:pPr>
              <w:pStyle w:val="TableText"/>
            </w:pPr>
            <w:r w:rsidRPr="009039FC">
              <w:t>Option</w:t>
            </w:r>
          </w:p>
        </w:tc>
        <w:tc>
          <w:tcPr>
            <w:tcW w:w="1080" w:type="dxa"/>
          </w:tcPr>
          <w:p w14:paraId="7C94172A" w14:textId="77777777" w:rsidR="006206DE" w:rsidRPr="009039FC" w:rsidRDefault="006206DE" w:rsidP="006206DE">
            <w:pPr>
              <w:pStyle w:val="TableText"/>
              <w:jc w:val="center"/>
            </w:pPr>
          </w:p>
        </w:tc>
        <w:tc>
          <w:tcPr>
            <w:tcW w:w="1080" w:type="dxa"/>
          </w:tcPr>
          <w:p w14:paraId="28F79040" w14:textId="77777777" w:rsidR="006206DE" w:rsidRPr="006206DE" w:rsidRDefault="006206DE" w:rsidP="006206DE">
            <w:pPr>
              <w:pStyle w:val="TableText"/>
              <w:jc w:val="center"/>
              <w:rPr>
                <w:color w:val="FF0000"/>
              </w:rPr>
            </w:pPr>
          </w:p>
        </w:tc>
      </w:tr>
      <w:tr w:rsidR="006206DE" w:rsidRPr="009039FC" w14:paraId="78AF2D7A" w14:textId="3C65A345" w:rsidTr="006206DE">
        <w:tc>
          <w:tcPr>
            <w:tcW w:w="1244" w:type="dxa"/>
          </w:tcPr>
          <w:p w14:paraId="19873104" w14:textId="77777777" w:rsidR="006206DE" w:rsidRPr="009039FC" w:rsidRDefault="006206DE" w:rsidP="006206DE">
            <w:pPr>
              <w:pStyle w:val="TableText"/>
              <w:jc w:val="center"/>
            </w:pPr>
            <w:r w:rsidRPr="009039FC">
              <w:lastRenderedPageBreak/>
              <w:t>38</w:t>
            </w:r>
          </w:p>
        </w:tc>
        <w:tc>
          <w:tcPr>
            <w:tcW w:w="3240" w:type="dxa"/>
          </w:tcPr>
          <w:p w14:paraId="72703679" w14:textId="77777777" w:rsidR="006206DE" w:rsidRPr="009039FC" w:rsidRDefault="006206DE" w:rsidP="006206DE">
            <w:pPr>
              <w:pStyle w:val="TableText"/>
            </w:pPr>
            <w:r w:rsidRPr="009039FC">
              <w:t>Start/Stop Induction Unit Acknowledge</w:t>
            </w:r>
          </w:p>
        </w:tc>
        <w:tc>
          <w:tcPr>
            <w:tcW w:w="1260" w:type="dxa"/>
          </w:tcPr>
          <w:p w14:paraId="55E6BFDC" w14:textId="77777777" w:rsidR="006206DE" w:rsidRPr="009039FC" w:rsidRDefault="006206DE" w:rsidP="006206DE">
            <w:pPr>
              <w:pStyle w:val="TableText"/>
            </w:pPr>
            <w:r w:rsidRPr="009039FC">
              <w:t>CMC</w:t>
            </w:r>
          </w:p>
        </w:tc>
        <w:tc>
          <w:tcPr>
            <w:tcW w:w="900" w:type="dxa"/>
          </w:tcPr>
          <w:p w14:paraId="105B3729" w14:textId="77777777" w:rsidR="006206DE" w:rsidRPr="009039FC" w:rsidRDefault="006206DE" w:rsidP="006206DE">
            <w:pPr>
              <w:pStyle w:val="TableText"/>
            </w:pPr>
            <w:r w:rsidRPr="009039FC">
              <w:t>Option</w:t>
            </w:r>
          </w:p>
        </w:tc>
        <w:tc>
          <w:tcPr>
            <w:tcW w:w="1080" w:type="dxa"/>
          </w:tcPr>
          <w:p w14:paraId="165FEA60" w14:textId="77777777" w:rsidR="006206DE" w:rsidRPr="009039FC" w:rsidRDefault="006206DE" w:rsidP="006206DE">
            <w:pPr>
              <w:pStyle w:val="TableText"/>
              <w:jc w:val="center"/>
            </w:pPr>
          </w:p>
        </w:tc>
        <w:tc>
          <w:tcPr>
            <w:tcW w:w="1080" w:type="dxa"/>
          </w:tcPr>
          <w:p w14:paraId="22355480" w14:textId="77777777" w:rsidR="006206DE" w:rsidRPr="006206DE" w:rsidRDefault="006206DE" w:rsidP="006206DE">
            <w:pPr>
              <w:pStyle w:val="TableText"/>
              <w:jc w:val="center"/>
              <w:rPr>
                <w:color w:val="FF0000"/>
              </w:rPr>
            </w:pPr>
          </w:p>
        </w:tc>
      </w:tr>
      <w:tr w:rsidR="006206DE" w:rsidRPr="009039FC" w14:paraId="2F9F84CC" w14:textId="72F78272" w:rsidTr="006206DE">
        <w:tc>
          <w:tcPr>
            <w:tcW w:w="1244" w:type="dxa"/>
          </w:tcPr>
          <w:p w14:paraId="7370A1E5" w14:textId="77777777" w:rsidR="006206DE" w:rsidRPr="009039FC" w:rsidRDefault="006206DE" w:rsidP="006206DE">
            <w:pPr>
              <w:pStyle w:val="TableText"/>
              <w:jc w:val="center"/>
            </w:pPr>
            <w:r w:rsidRPr="009039FC">
              <w:t>40</w:t>
            </w:r>
          </w:p>
        </w:tc>
        <w:tc>
          <w:tcPr>
            <w:tcW w:w="3240" w:type="dxa"/>
          </w:tcPr>
          <w:p w14:paraId="42FFC2B4" w14:textId="77777777" w:rsidR="006206DE" w:rsidRPr="009039FC" w:rsidRDefault="006206DE" w:rsidP="006206DE">
            <w:pPr>
              <w:pStyle w:val="TableText"/>
            </w:pPr>
            <w:r w:rsidRPr="009039FC">
              <w:t>Item Inducted</w:t>
            </w:r>
          </w:p>
        </w:tc>
        <w:tc>
          <w:tcPr>
            <w:tcW w:w="1260" w:type="dxa"/>
          </w:tcPr>
          <w:p w14:paraId="68DD5E9C" w14:textId="77777777" w:rsidR="006206DE" w:rsidRPr="009039FC" w:rsidRDefault="006206DE" w:rsidP="006206DE">
            <w:pPr>
              <w:pStyle w:val="TableText"/>
            </w:pPr>
            <w:r w:rsidRPr="009039FC">
              <w:t>CMC</w:t>
            </w:r>
          </w:p>
        </w:tc>
        <w:tc>
          <w:tcPr>
            <w:tcW w:w="900" w:type="dxa"/>
          </w:tcPr>
          <w:p w14:paraId="0F83841B" w14:textId="77777777" w:rsidR="006206DE" w:rsidRPr="009039FC" w:rsidRDefault="006206DE" w:rsidP="006206DE">
            <w:pPr>
              <w:pStyle w:val="TableText"/>
            </w:pPr>
          </w:p>
        </w:tc>
        <w:tc>
          <w:tcPr>
            <w:tcW w:w="1080" w:type="dxa"/>
          </w:tcPr>
          <w:p w14:paraId="436FB5D5" w14:textId="77777777" w:rsidR="006206DE" w:rsidRPr="009039FC" w:rsidRDefault="006206DE" w:rsidP="006206DE">
            <w:pPr>
              <w:pStyle w:val="TableText"/>
              <w:jc w:val="center"/>
            </w:pPr>
            <w:r w:rsidRPr="009039FC">
              <w:t>*</w:t>
            </w:r>
          </w:p>
        </w:tc>
        <w:tc>
          <w:tcPr>
            <w:tcW w:w="1080" w:type="dxa"/>
          </w:tcPr>
          <w:p w14:paraId="1C54485A" w14:textId="14D85ACB" w:rsidR="006206DE" w:rsidRPr="006206DE" w:rsidRDefault="006206DE" w:rsidP="006206DE">
            <w:pPr>
              <w:pStyle w:val="TableText"/>
              <w:jc w:val="center"/>
              <w:rPr>
                <w:color w:val="FF0000"/>
              </w:rPr>
            </w:pPr>
            <w:r w:rsidRPr="006206DE">
              <w:rPr>
                <w:color w:val="FF0000"/>
              </w:rPr>
              <w:t>x</w:t>
            </w:r>
          </w:p>
        </w:tc>
      </w:tr>
      <w:tr w:rsidR="006206DE" w:rsidRPr="009039FC" w14:paraId="280260C8" w14:textId="68685EC3" w:rsidTr="006206DE">
        <w:tc>
          <w:tcPr>
            <w:tcW w:w="1244" w:type="dxa"/>
          </w:tcPr>
          <w:p w14:paraId="15B6467A" w14:textId="77777777" w:rsidR="006206DE" w:rsidRPr="009039FC" w:rsidRDefault="006206DE" w:rsidP="006206DE">
            <w:pPr>
              <w:pStyle w:val="TableText"/>
              <w:jc w:val="center"/>
            </w:pPr>
            <w:r w:rsidRPr="009039FC">
              <w:t>41</w:t>
            </w:r>
          </w:p>
        </w:tc>
        <w:tc>
          <w:tcPr>
            <w:tcW w:w="3240" w:type="dxa"/>
          </w:tcPr>
          <w:p w14:paraId="0CBA6AEC" w14:textId="77777777" w:rsidR="006206DE" w:rsidRPr="009039FC" w:rsidRDefault="006206DE" w:rsidP="006206DE">
            <w:pPr>
              <w:pStyle w:val="TableText"/>
            </w:pPr>
            <w:r w:rsidRPr="009039FC">
              <w:t>Item Redirect</w:t>
            </w:r>
          </w:p>
        </w:tc>
        <w:tc>
          <w:tcPr>
            <w:tcW w:w="1260" w:type="dxa"/>
          </w:tcPr>
          <w:p w14:paraId="66A4A6D7" w14:textId="77777777" w:rsidR="006206DE" w:rsidRPr="009039FC" w:rsidRDefault="006206DE" w:rsidP="006206DE">
            <w:pPr>
              <w:pStyle w:val="TableText"/>
            </w:pPr>
            <w:r w:rsidRPr="009039FC">
              <w:t>CSC/Host</w:t>
            </w:r>
          </w:p>
        </w:tc>
        <w:tc>
          <w:tcPr>
            <w:tcW w:w="900" w:type="dxa"/>
          </w:tcPr>
          <w:p w14:paraId="55A16E68" w14:textId="77777777" w:rsidR="006206DE" w:rsidRPr="009039FC" w:rsidRDefault="006206DE" w:rsidP="006206DE">
            <w:pPr>
              <w:pStyle w:val="TableText"/>
            </w:pPr>
          </w:p>
        </w:tc>
        <w:tc>
          <w:tcPr>
            <w:tcW w:w="1080" w:type="dxa"/>
          </w:tcPr>
          <w:p w14:paraId="2D155FA1" w14:textId="77777777" w:rsidR="006206DE" w:rsidRPr="009039FC" w:rsidRDefault="006206DE" w:rsidP="006206DE">
            <w:pPr>
              <w:pStyle w:val="TableText"/>
              <w:jc w:val="center"/>
            </w:pPr>
            <w:r w:rsidRPr="009039FC">
              <w:t>*</w:t>
            </w:r>
          </w:p>
        </w:tc>
        <w:tc>
          <w:tcPr>
            <w:tcW w:w="1080" w:type="dxa"/>
          </w:tcPr>
          <w:p w14:paraId="07085648" w14:textId="4B1FD7E4" w:rsidR="006206DE" w:rsidRPr="006206DE" w:rsidRDefault="006206DE" w:rsidP="006206DE">
            <w:pPr>
              <w:pStyle w:val="TableText"/>
              <w:jc w:val="center"/>
              <w:rPr>
                <w:color w:val="FF0000"/>
              </w:rPr>
            </w:pPr>
            <w:r w:rsidRPr="006206DE">
              <w:rPr>
                <w:color w:val="FF0000"/>
              </w:rPr>
              <w:t>x</w:t>
            </w:r>
          </w:p>
        </w:tc>
      </w:tr>
      <w:tr w:rsidR="006206DE" w:rsidRPr="009039FC" w14:paraId="78A78A99" w14:textId="65E2A9CC" w:rsidTr="006206DE">
        <w:tc>
          <w:tcPr>
            <w:tcW w:w="1244" w:type="dxa"/>
          </w:tcPr>
          <w:p w14:paraId="7E47A275" w14:textId="77777777" w:rsidR="006206DE" w:rsidRPr="009039FC" w:rsidRDefault="006206DE" w:rsidP="006206DE">
            <w:pPr>
              <w:pStyle w:val="TableText"/>
              <w:jc w:val="center"/>
            </w:pPr>
            <w:r w:rsidRPr="009039FC">
              <w:t>42</w:t>
            </w:r>
          </w:p>
        </w:tc>
        <w:tc>
          <w:tcPr>
            <w:tcW w:w="3240" w:type="dxa"/>
          </w:tcPr>
          <w:p w14:paraId="1D305F7D" w14:textId="77777777" w:rsidR="006206DE" w:rsidRPr="009039FC" w:rsidRDefault="006206DE" w:rsidP="006206DE">
            <w:pPr>
              <w:pStyle w:val="TableText"/>
            </w:pPr>
            <w:r w:rsidRPr="009039FC">
              <w:t>Item Redirect Acknowledgement</w:t>
            </w:r>
          </w:p>
        </w:tc>
        <w:tc>
          <w:tcPr>
            <w:tcW w:w="1260" w:type="dxa"/>
          </w:tcPr>
          <w:p w14:paraId="63CBF0FC" w14:textId="77777777" w:rsidR="006206DE" w:rsidRPr="009039FC" w:rsidRDefault="006206DE" w:rsidP="006206DE">
            <w:pPr>
              <w:pStyle w:val="TableText"/>
            </w:pPr>
            <w:r w:rsidRPr="009039FC">
              <w:t>CMC</w:t>
            </w:r>
          </w:p>
        </w:tc>
        <w:tc>
          <w:tcPr>
            <w:tcW w:w="900" w:type="dxa"/>
          </w:tcPr>
          <w:p w14:paraId="21E8E4B1" w14:textId="77777777" w:rsidR="006206DE" w:rsidRPr="009039FC" w:rsidRDefault="006206DE" w:rsidP="006206DE">
            <w:pPr>
              <w:pStyle w:val="TableText"/>
            </w:pPr>
          </w:p>
        </w:tc>
        <w:tc>
          <w:tcPr>
            <w:tcW w:w="1080" w:type="dxa"/>
          </w:tcPr>
          <w:p w14:paraId="7E9A186A" w14:textId="77777777" w:rsidR="006206DE" w:rsidRPr="009039FC" w:rsidRDefault="006206DE" w:rsidP="006206DE">
            <w:pPr>
              <w:pStyle w:val="TableText"/>
              <w:jc w:val="center"/>
            </w:pPr>
            <w:r w:rsidRPr="009039FC">
              <w:t>*</w:t>
            </w:r>
          </w:p>
        </w:tc>
        <w:tc>
          <w:tcPr>
            <w:tcW w:w="1080" w:type="dxa"/>
          </w:tcPr>
          <w:p w14:paraId="4398E64E" w14:textId="1FAA1DDF" w:rsidR="006206DE" w:rsidRPr="006206DE" w:rsidRDefault="006206DE" w:rsidP="006206DE">
            <w:pPr>
              <w:pStyle w:val="TableText"/>
              <w:jc w:val="center"/>
              <w:rPr>
                <w:color w:val="FF0000"/>
              </w:rPr>
            </w:pPr>
            <w:r w:rsidRPr="006206DE">
              <w:rPr>
                <w:color w:val="FF0000"/>
              </w:rPr>
              <w:t>x</w:t>
            </w:r>
          </w:p>
        </w:tc>
      </w:tr>
      <w:tr w:rsidR="006206DE" w:rsidRPr="009039FC" w14:paraId="32A67A2E" w14:textId="5BC80717" w:rsidTr="006206DE">
        <w:tc>
          <w:tcPr>
            <w:tcW w:w="1244" w:type="dxa"/>
          </w:tcPr>
          <w:p w14:paraId="4E7D0598" w14:textId="77777777" w:rsidR="006206DE" w:rsidRPr="009039FC" w:rsidRDefault="006206DE" w:rsidP="006206DE">
            <w:pPr>
              <w:pStyle w:val="TableText"/>
              <w:jc w:val="center"/>
            </w:pPr>
            <w:r w:rsidRPr="009039FC">
              <w:t>43</w:t>
            </w:r>
          </w:p>
        </w:tc>
        <w:tc>
          <w:tcPr>
            <w:tcW w:w="3240" w:type="dxa"/>
          </w:tcPr>
          <w:p w14:paraId="2D4C755B" w14:textId="77777777" w:rsidR="006206DE" w:rsidRPr="009039FC" w:rsidRDefault="006206DE" w:rsidP="006206DE">
            <w:pPr>
              <w:pStyle w:val="TableText"/>
            </w:pPr>
            <w:r w:rsidRPr="009039FC">
              <w:t>Item Discharged</w:t>
            </w:r>
          </w:p>
        </w:tc>
        <w:tc>
          <w:tcPr>
            <w:tcW w:w="1260" w:type="dxa"/>
          </w:tcPr>
          <w:p w14:paraId="693EF56E" w14:textId="77777777" w:rsidR="006206DE" w:rsidRPr="009039FC" w:rsidRDefault="006206DE" w:rsidP="006206DE">
            <w:pPr>
              <w:pStyle w:val="TableText"/>
            </w:pPr>
            <w:r w:rsidRPr="009039FC">
              <w:t>CMC</w:t>
            </w:r>
          </w:p>
        </w:tc>
        <w:tc>
          <w:tcPr>
            <w:tcW w:w="900" w:type="dxa"/>
          </w:tcPr>
          <w:p w14:paraId="2F5A60D7" w14:textId="77777777" w:rsidR="006206DE" w:rsidRPr="009039FC" w:rsidRDefault="006206DE" w:rsidP="006206DE">
            <w:pPr>
              <w:pStyle w:val="TableText"/>
            </w:pPr>
          </w:p>
        </w:tc>
        <w:tc>
          <w:tcPr>
            <w:tcW w:w="1080" w:type="dxa"/>
          </w:tcPr>
          <w:p w14:paraId="3941F6D1" w14:textId="77777777" w:rsidR="006206DE" w:rsidRPr="009039FC" w:rsidRDefault="006206DE" w:rsidP="006206DE">
            <w:pPr>
              <w:pStyle w:val="TableText"/>
              <w:jc w:val="center"/>
            </w:pPr>
            <w:r w:rsidRPr="009039FC">
              <w:t>*</w:t>
            </w:r>
          </w:p>
        </w:tc>
        <w:tc>
          <w:tcPr>
            <w:tcW w:w="1080" w:type="dxa"/>
          </w:tcPr>
          <w:p w14:paraId="23C4E582" w14:textId="5C48B7E5" w:rsidR="006206DE" w:rsidRPr="006206DE" w:rsidRDefault="006206DE" w:rsidP="006206DE">
            <w:pPr>
              <w:pStyle w:val="TableText"/>
              <w:jc w:val="center"/>
              <w:rPr>
                <w:color w:val="FF0000"/>
              </w:rPr>
            </w:pPr>
            <w:r w:rsidRPr="006206DE">
              <w:rPr>
                <w:color w:val="FF0000"/>
              </w:rPr>
              <w:t>x</w:t>
            </w:r>
          </w:p>
        </w:tc>
      </w:tr>
      <w:tr w:rsidR="006206DE" w:rsidRPr="009039FC" w14:paraId="30007C22" w14:textId="53A57222" w:rsidTr="006206DE">
        <w:tc>
          <w:tcPr>
            <w:tcW w:w="1244" w:type="dxa"/>
          </w:tcPr>
          <w:p w14:paraId="37AA10C7" w14:textId="77777777" w:rsidR="006206DE" w:rsidRPr="009039FC" w:rsidRDefault="006206DE" w:rsidP="006206DE">
            <w:pPr>
              <w:pStyle w:val="TableText"/>
              <w:jc w:val="center"/>
            </w:pPr>
            <w:r w:rsidRPr="009039FC">
              <w:t>44</w:t>
            </w:r>
          </w:p>
        </w:tc>
        <w:tc>
          <w:tcPr>
            <w:tcW w:w="3240" w:type="dxa"/>
          </w:tcPr>
          <w:p w14:paraId="12526282" w14:textId="77777777" w:rsidR="006206DE" w:rsidRPr="009039FC" w:rsidRDefault="006206DE" w:rsidP="006206DE">
            <w:pPr>
              <w:pStyle w:val="TableText"/>
            </w:pPr>
            <w:r w:rsidRPr="009039FC">
              <w:t>Discharge Supervision</w:t>
            </w:r>
          </w:p>
        </w:tc>
        <w:tc>
          <w:tcPr>
            <w:tcW w:w="1260" w:type="dxa"/>
          </w:tcPr>
          <w:p w14:paraId="7D99E240" w14:textId="77777777" w:rsidR="006206DE" w:rsidRPr="009039FC" w:rsidRDefault="006206DE" w:rsidP="006206DE">
            <w:pPr>
              <w:pStyle w:val="TableText"/>
            </w:pPr>
            <w:r w:rsidRPr="009039FC">
              <w:t>CMC</w:t>
            </w:r>
          </w:p>
        </w:tc>
        <w:tc>
          <w:tcPr>
            <w:tcW w:w="900" w:type="dxa"/>
          </w:tcPr>
          <w:p w14:paraId="1389A6F7" w14:textId="77777777" w:rsidR="006206DE" w:rsidRPr="009039FC" w:rsidRDefault="006206DE" w:rsidP="006206DE">
            <w:pPr>
              <w:pStyle w:val="TableText"/>
            </w:pPr>
          </w:p>
        </w:tc>
        <w:tc>
          <w:tcPr>
            <w:tcW w:w="1080" w:type="dxa"/>
          </w:tcPr>
          <w:p w14:paraId="22D712FF" w14:textId="77777777" w:rsidR="006206DE" w:rsidRPr="009039FC" w:rsidRDefault="006206DE" w:rsidP="006206DE">
            <w:pPr>
              <w:pStyle w:val="TableText"/>
              <w:jc w:val="center"/>
            </w:pPr>
            <w:r w:rsidRPr="009039FC">
              <w:t>*</w:t>
            </w:r>
          </w:p>
        </w:tc>
        <w:tc>
          <w:tcPr>
            <w:tcW w:w="1080" w:type="dxa"/>
          </w:tcPr>
          <w:p w14:paraId="0D186E40" w14:textId="6CC3BBC2" w:rsidR="006206DE" w:rsidRPr="006206DE" w:rsidRDefault="006206DE" w:rsidP="006206DE">
            <w:pPr>
              <w:pStyle w:val="TableText"/>
              <w:jc w:val="center"/>
              <w:rPr>
                <w:color w:val="FF0000"/>
              </w:rPr>
            </w:pPr>
            <w:r w:rsidRPr="006206DE">
              <w:rPr>
                <w:color w:val="FF0000"/>
              </w:rPr>
              <w:t>x</w:t>
            </w:r>
          </w:p>
        </w:tc>
      </w:tr>
      <w:tr w:rsidR="006206DE" w:rsidRPr="009039FC" w14:paraId="1AF33F9B" w14:textId="7D4A564D" w:rsidTr="006206DE">
        <w:tc>
          <w:tcPr>
            <w:tcW w:w="1244" w:type="dxa"/>
          </w:tcPr>
          <w:p w14:paraId="1DA6E05F" w14:textId="77777777" w:rsidR="006206DE" w:rsidRPr="009039FC" w:rsidRDefault="006206DE" w:rsidP="006206DE">
            <w:pPr>
              <w:pStyle w:val="TableText"/>
              <w:jc w:val="center"/>
            </w:pPr>
            <w:r w:rsidRPr="009039FC">
              <w:t>45</w:t>
            </w:r>
          </w:p>
        </w:tc>
        <w:tc>
          <w:tcPr>
            <w:tcW w:w="3240" w:type="dxa"/>
          </w:tcPr>
          <w:p w14:paraId="25FA62F2" w14:textId="77777777" w:rsidR="006206DE" w:rsidRPr="009039FC" w:rsidRDefault="006206DE" w:rsidP="006206DE">
            <w:pPr>
              <w:pStyle w:val="TableText"/>
            </w:pPr>
            <w:r w:rsidRPr="009039FC">
              <w:t>Item Sortation Event</w:t>
            </w:r>
          </w:p>
        </w:tc>
        <w:tc>
          <w:tcPr>
            <w:tcW w:w="1260" w:type="dxa"/>
          </w:tcPr>
          <w:p w14:paraId="11B2ADDE" w14:textId="77777777" w:rsidR="006206DE" w:rsidRPr="009039FC" w:rsidRDefault="006206DE" w:rsidP="006206DE">
            <w:pPr>
              <w:pStyle w:val="TableText"/>
            </w:pPr>
            <w:r w:rsidRPr="009039FC">
              <w:t>CMC</w:t>
            </w:r>
          </w:p>
        </w:tc>
        <w:tc>
          <w:tcPr>
            <w:tcW w:w="900" w:type="dxa"/>
          </w:tcPr>
          <w:p w14:paraId="0EC4C9DC" w14:textId="77777777" w:rsidR="006206DE" w:rsidRPr="009039FC" w:rsidRDefault="006206DE" w:rsidP="006206DE">
            <w:pPr>
              <w:pStyle w:val="TableText"/>
            </w:pPr>
          </w:p>
        </w:tc>
        <w:tc>
          <w:tcPr>
            <w:tcW w:w="1080" w:type="dxa"/>
          </w:tcPr>
          <w:p w14:paraId="2E80B6D8" w14:textId="77777777" w:rsidR="006206DE" w:rsidRPr="009039FC" w:rsidRDefault="006206DE" w:rsidP="006206DE">
            <w:pPr>
              <w:pStyle w:val="TableText"/>
              <w:jc w:val="center"/>
            </w:pPr>
            <w:r w:rsidRPr="009039FC">
              <w:t>*</w:t>
            </w:r>
          </w:p>
        </w:tc>
        <w:tc>
          <w:tcPr>
            <w:tcW w:w="1080" w:type="dxa"/>
          </w:tcPr>
          <w:p w14:paraId="27DDCC00" w14:textId="2C06ED13" w:rsidR="006206DE" w:rsidRPr="006206DE" w:rsidRDefault="006206DE" w:rsidP="006206DE">
            <w:pPr>
              <w:pStyle w:val="TableText"/>
              <w:jc w:val="center"/>
              <w:rPr>
                <w:color w:val="FF0000"/>
              </w:rPr>
            </w:pPr>
            <w:r w:rsidRPr="006206DE">
              <w:rPr>
                <w:color w:val="FF0000"/>
              </w:rPr>
              <w:t>x</w:t>
            </w:r>
          </w:p>
        </w:tc>
      </w:tr>
      <w:tr w:rsidR="006206DE" w:rsidRPr="009039FC" w14:paraId="40694571" w14:textId="02E7D194" w:rsidTr="006206DE">
        <w:tc>
          <w:tcPr>
            <w:tcW w:w="1244" w:type="dxa"/>
          </w:tcPr>
          <w:p w14:paraId="00DBED90" w14:textId="77777777" w:rsidR="006206DE" w:rsidRPr="009039FC" w:rsidRDefault="006206DE" w:rsidP="006206DE">
            <w:pPr>
              <w:pStyle w:val="TableText"/>
              <w:jc w:val="center"/>
            </w:pPr>
            <w:r w:rsidRPr="009039FC">
              <w:t>46</w:t>
            </w:r>
          </w:p>
        </w:tc>
        <w:tc>
          <w:tcPr>
            <w:tcW w:w="3240" w:type="dxa"/>
          </w:tcPr>
          <w:p w14:paraId="10354F09" w14:textId="77777777" w:rsidR="006206DE" w:rsidRPr="009039FC" w:rsidRDefault="006206DE" w:rsidP="006206DE">
            <w:pPr>
              <w:pStyle w:val="TableText"/>
            </w:pPr>
            <w:r w:rsidRPr="009039FC">
              <w:t>Item Disappeared</w:t>
            </w:r>
          </w:p>
        </w:tc>
        <w:tc>
          <w:tcPr>
            <w:tcW w:w="1260" w:type="dxa"/>
          </w:tcPr>
          <w:p w14:paraId="6825B5B4" w14:textId="77777777" w:rsidR="006206DE" w:rsidRPr="009039FC" w:rsidRDefault="006206DE" w:rsidP="006206DE">
            <w:pPr>
              <w:pStyle w:val="TableText"/>
            </w:pPr>
            <w:r w:rsidRPr="009039FC">
              <w:t>CSC/Host</w:t>
            </w:r>
          </w:p>
        </w:tc>
        <w:tc>
          <w:tcPr>
            <w:tcW w:w="900" w:type="dxa"/>
          </w:tcPr>
          <w:p w14:paraId="09B8B0E5" w14:textId="77777777" w:rsidR="006206DE" w:rsidRPr="009039FC" w:rsidRDefault="006206DE" w:rsidP="006206DE">
            <w:pPr>
              <w:pStyle w:val="TableText"/>
            </w:pPr>
            <w:r w:rsidRPr="009039FC">
              <w:t>Option</w:t>
            </w:r>
          </w:p>
        </w:tc>
        <w:tc>
          <w:tcPr>
            <w:tcW w:w="1080" w:type="dxa"/>
          </w:tcPr>
          <w:p w14:paraId="0D66EB9B" w14:textId="77777777" w:rsidR="006206DE" w:rsidRPr="009039FC" w:rsidRDefault="006206DE" w:rsidP="006206DE">
            <w:pPr>
              <w:pStyle w:val="TableText"/>
              <w:jc w:val="center"/>
            </w:pPr>
          </w:p>
        </w:tc>
        <w:tc>
          <w:tcPr>
            <w:tcW w:w="1080" w:type="dxa"/>
          </w:tcPr>
          <w:p w14:paraId="125FC960" w14:textId="77777777" w:rsidR="006206DE" w:rsidRPr="006206DE" w:rsidRDefault="006206DE" w:rsidP="006206DE">
            <w:pPr>
              <w:pStyle w:val="TableText"/>
              <w:jc w:val="center"/>
              <w:rPr>
                <w:color w:val="FF0000"/>
              </w:rPr>
            </w:pPr>
          </w:p>
        </w:tc>
      </w:tr>
      <w:tr w:rsidR="006206DE" w:rsidRPr="009039FC" w14:paraId="76FA48BC" w14:textId="7FBD1A9A" w:rsidTr="006206DE">
        <w:tc>
          <w:tcPr>
            <w:tcW w:w="1244" w:type="dxa"/>
          </w:tcPr>
          <w:p w14:paraId="2199D95E" w14:textId="77777777" w:rsidR="006206DE" w:rsidRPr="009039FC" w:rsidRDefault="006206DE" w:rsidP="006206DE">
            <w:pPr>
              <w:pStyle w:val="TableText"/>
              <w:jc w:val="center"/>
            </w:pPr>
            <w:r w:rsidRPr="009039FC">
              <w:t>47</w:t>
            </w:r>
          </w:p>
        </w:tc>
        <w:tc>
          <w:tcPr>
            <w:tcW w:w="3240" w:type="dxa"/>
          </w:tcPr>
          <w:p w14:paraId="2634B268" w14:textId="77777777" w:rsidR="006206DE" w:rsidRPr="009039FC" w:rsidRDefault="006206DE" w:rsidP="006206DE">
            <w:pPr>
              <w:pStyle w:val="TableText"/>
            </w:pPr>
            <w:r w:rsidRPr="009039FC">
              <w:t>Item Redirect–</w:t>
            </w:r>
            <w:proofErr w:type="spellStart"/>
            <w:r w:rsidRPr="009039FC">
              <w:t>MultiDest</w:t>
            </w:r>
            <w:proofErr w:type="spellEnd"/>
          </w:p>
        </w:tc>
        <w:tc>
          <w:tcPr>
            <w:tcW w:w="1260" w:type="dxa"/>
          </w:tcPr>
          <w:p w14:paraId="4EAD0FA7" w14:textId="77777777" w:rsidR="006206DE" w:rsidRPr="009039FC" w:rsidRDefault="006206DE" w:rsidP="006206DE">
            <w:pPr>
              <w:pStyle w:val="TableText"/>
            </w:pPr>
            <w:r w:rsidRPr="009039FC">
              <w:t>CSC/Host</w:t>
            </w:r>
          </w:p>
        </w:tc>
        <w:tc>
          <w:tcPr>
            <w:tcW w:w="900" w:type="dxa"/>
          </w:tcPr>
          <w:p w14:paraId="603E6BA2" w14:textId="77777777" w:rsidR="006206DE" w:rsidRPr="009039FC" w:rsidRDefault="006206DE" w:rsidP="006206DE">
            <w:pPr>
              <w:pStyle w:val="TableText"/>
            </w:pPr>
            <w:r w:rsidRPr="009039FC">
              <w:t>Option</w:t>
            </w:r>
          </w:p>
        </w:tc>
        <w:tc>
          <w:tcPr>
            <w:tcW w:w="1080" w:type="dxa"/>
          </w:tcPr>
          <w:p w14:paraId="55B40A41" w14:textId="77777777" w:rsidR="006206DE" w:rsidRPr="009039FC" w:rsidRDefault="006206DE" w:rsidP="006206DE">
            <w:pPr>
              <w:pStyle w:val="TableText"/>
              <w:jc w:val="center"/>
            </w:pPr>
          </w:p>
        </w:tc>
        <w:tc>
          <w:tcPr>
            <w:tcW w:w="1080" w:type="dxa"/>
          </w:tcPr>
          <w:p w14:paraId="14B275AB" w14:textId="77777777" w:rsidR="006206DE" w:rsidRPr="006206DE" w:rsidRDefault="006206DE" w:rsidP="006206DE">
            <w:pPr>
              <w:pStyle w:val="TableText"/>
              <w:jc w:val="center"/>
              <w:rPr>
                <w:color w:val="FF0000"/>
              </w:rPr>
            </w:pPr>
          </w:p>
        </w:tc>
      </w:tr>
      <w:tr w:rsidR="006206DE" w:rsidRPr="009039FC" w14:paraId="75926CE9" w14:textId="1D58CE01" w:rsidTr="006206DE">
        <w:tc>
          <w:tcPr>
            <w:tcW w:w="1244" w:type="dxa"/>
          </w:tcPr>
          <w:p w14:paraId="7AC54E6D" w14:textId="77777777" w:rsidR="006206DE" w:rsidRPr="009039FC" w:rsidRDefault="006206DE" w:rsidP="006206DE">
            <w:pPr>
              <w:pStyle w:val="TableText"/>
              <w:jc w:val="center"/>
            </w:pPr>
            <w:r w:rsidRPr="009039FC">
              <w:t>60</w:t>
            </w:r>
          </w:p>
        </w:tc>
        <w:tc>
          <w:tcPr>
            <w:tcW w:w="3240" w:type="dxa"/>
          </w:tcPr>
          <w:p w14:paraId="7E5EAECB" w14:textId="77777777" w:rsidR="006206DE" w:rsidRPr="009039FC" w:rsidRDefault="006206DE" w:rsidP="006206DE">
            <w:pPr>
              <w:pStyle w:val="TableText"/>
            </w:pPr>
            <w:r w:rsidRPr="009039FC">
              <w:t>Carrier Data Reboot</w:t>
            </w:r>
          </w:p>
        </w:tc>
        <w:tc>
          <w:tcPr>
            <w:tcW w:w="1260" w:type="dxa"/>
          </w:tcPr>
          <w:p w14:paraId="1164A40D" w14:textId="77777777" w:rsidR="006206DE" w:rsidRPr="009039FC" w:rsidRDefault="006206DE" w:rsidP="006206DE">
            <w:pPr>
              <w:pStyle w:val="TableText"/>
            </w:pPr>
            <w:r w:rsidRPr="009039FC">
              <w:t>CMC</w:t>
            </w:r>
          </w:p>
        </w:tc>
        <w:tc>
          <w:tcPr>
            <w:tcW w:w="900" w:type="dxa"/>
          </w:tcPr>
          <w:p w14:paraId="5CF63567" w14:textId="77777777" w:rsidR="006206DE" w:rsidRPr="009039FC" w:rsidRDefault="006206DE" w:rsidP="006206DE">
            <w:pPr>
              <w:pStyle w:val="TableText"/>
            </w:pPr>
          </w:p>
        </w:tc>
        <w:tc>
          <w:tcPr>
            <w:tcW w:w="1080" w:type="dxa"/>
          </w:tcPr>
          <w:p w14:paraId="6C6B9079" w14:textId="77777777" w:rsidR="006206DE" w:rsidRPr="009039FC" w:rsidRDefault="006206DE" w:rsidP="006206DE">
            <w:pPr>
              <w:pStyle w:val="TableText"/>
              <w:jc w:val="center"/>
            </w:pPr>
            <w:r w:rsidRPr="009039FC">
              <w:t>(5)</w:t>
            </w:r>
          </w:p>
        </w:tc>
        <w:tc>
          <w:tcPr>
            <w:tcW w:w="1080" w:type="dxa"/>
          </w:tcPr>
          <w:p w14:paraId="72E3CEA2" w14:textId="77777777" w:rsidR="006206DE" w:rsidRPr="006206DE" w:rsidRDefault="006206DE" w:rsidP="006206DE">
            <w:pPr>
              <w:pStyle w:val="TableText"/>
              <w:jc w:val="center"/>
              <w:rPr>
                <w:color w:val="FF0000"/>
              </w:rPr>
            </w:pPr>
          </w:p>
        </w:tc>
      </w:tr>
      <w:tr w:rsidR="006206DE" w:rsidRPr="009039FC" w14:paraId="46890DB6" w14:textId="287B07A0" w:rsidTr="006206DE">
        <w:tc>
          <w:tcPr>
            <w:tcW w:w="1244" w:type="dxa"/>
          </w:tcPr>
          <w:p w14:paraId="0D6929B3" w14:textId="77777777" w:rsidR="006206DE" w:rsidRPr="009039FC" w:rsidRDefault="006206DE" w:rsidP="006206DE">
            <w:pPr>
              <w:pStyle w:val="TableText"/>
              <w:jc w:val="center"/>
            </w:pPr>
            <w:r w:rsidRPr="009039FC">
              <w:t>61</w:t>
            </w:r>
          </w:p>
        </w:tc>
        <w:tc>
          <w:tcPr>
            <w:tcW w:w="3240" w:type="dxa"/>
          </w:tcPr>
          <w:p w14:paraId="16715FAB" w14:textId="77777777" w:rsidR="006206DE" w:rsidRPr="009039FC" w:rsidRDefault="006206DE" w:rsidP="006206DE">
            <w:pPr>
              <w:pStyle w:val="TableText"/>
            </w:pPr>
            <w:r w:rsidRPr="009039FC">
              <w:t>Carrier Data Reboot Ack.</w:t>
            </w:r>
          </w:p>
        </w:tc>
        <w:tc>
          <w:tcPr>
            <w:tcW w:w="1260" w:type="dxa"/>
          </w:tcPr>
          <w:p w14:paraId="166FD9F9" w14:textId="77777777" w:rsidR="006206DE" w:rsidRPr="009039FC" w:rsidRDefault="006206DE" w:rsidP="006206DE">
            <w:pPr>
              <w:pStyle w:val="TableText"/>
            </w:pPr>
            <w:r w:rsidRPr="009039FC">
              <w:t>CMC</w:t>
            </w:r>
          </w:p>
        </w:tc>
        <w:tc>
          <w:tcPr>
            <w:tcW w:w="900" w:type="dxa"/>
          </w:tcPr>
          <w:p w14:paraId="5C09D76F" w14:textId="77777777" w:rsidR="006206DE" w:rsidRPr="009039FC" w:rsidRDefault="006206DE" w:rsidP="006206DE">
            <w:pPr>
              <w:pStyle w:val="TableText"/>
            </w:pPr>
          </w:p>
        </w:tc>
        <w:tc>
          <w:tcPr>
            <w:tcW w:w="1080" w:type="dxa"/>
          </w:tcPr>
          <w:p w14:paraId="009A9D16" w14:textId="77777777" w:rsidR="006206DE" w:rsidRPr="009039FC" w:rsidRDefault="006206DE" w:rsidP="006206DE">
            <w:pPr>
              <w:pStyle w:val="TableText"/>
              <w:jc w:val="center"/>
            </w:pPr>
            <w:r w:rsidRPr="009039FC">
              <w:t>(5)</w:t>
            </w:r>
          </w:p>
        </w:tc>
        <w:tc>
          <w:tcPr>
            <w:tcW w:w="1080" w:type="dxa"/>
          </w:tcPr>
          <w:p w14:paraId="12E058D3" w14:textId="77777777" w:rsidR="006206DE" w:rsidRPr="006206DE" w:rsidRDefault="006206DE" w:rsidP="006206DE">
            <w:pPr>
              <w:pStyle w:val="TableText"/>
              <w:jc w:val="center"/>
              <w:rPr>
                <w:color w:val="FF0000"/>
              </w:rPr>
            </w:pPr>
          </w:p>
        </w:tc>
      </w:tr>
      <w:tr w:rsidR="006206DE" w:rsidRPr="009039FC" w14:paraId="0A3B9E3C" w14:textId="43BC4602" w:rsidTr="006206DE">
        <w:tc>
          <w:tcPr>
            <w:tcW w:w="1244" w:type="dxa"/>
          </w:tcPr>
          <w:p w14:paraId="12DFEC38" w14:textId="77777777" w:rsidR="006206DE" w:rsidRPr="009039FC" w:rsidRDefault="006206DE" w:rsidP="006206DE">
            <w:pPr>
              <w:pStyle w:val="TableText"/>
              <w:jc w:val="center"/>
            </w:pPr>
            <w:r w:rsidRPr="009039FC">
              <w:t>63</w:t>
            </w:r>
          </w:p>
        </w:tc>
        <w:tc>
          <w:tcPr>
            <w:tcW w:w="3240" w:type="dxa"/>
          </w:tcPr>
          <w:p w14:paraId="3375CAE7" w14:textId="77777777" w:rsidR="006206DE" w:rsidRPr="009039FC" w:rsidRDefault="006206DE" w:rsidP="006206DE">
            <w:pPr>
              <w:pStyle w:val="TableText"/>
            </w:pPr>
            <w:r w:rsidRPr="009039FC">
              <w:t>Request Carrier Data Reboot</w:t>
            </w:r>
          </w:p>
        </w:tc>
        <w:tc>
          <w:tcPr>
            <w:tcW w:w="1260" w:type="dxa"/>
          </w:tcPr>
          <w:p w14:paraId="48F5E05A" w14:textId="77777777" w:rsidR="006206DE" w:rsidRPr="009039FC" w:rsidRDefault="006206DE" w:rsidP="006206DE">
            <w:pPr>
              <w:pStyle w:val="TableText"/>
            </w:pPr>
            <w:r w:rsidRPr="009039FC">
              <w:t>CSC/Host</w:t>
            </w:r>
          </w:p>
        </w:tc>
        <w:tc>
          <w:tcPr>
            <w:tcW w:w="900" w:type="dxa"/>
          </w:tcPr>
          <w:p w14:paraId="1BACADC5" w14:textId="77777777" w:rsidR="006206DE" w:rsidRPr="009039FC" w:rsidRDefault="006206DE" w:rsidP="006206DE">
            <w:pPr>
              <w:pStyle w:val="TableText"/>
            </w:pPr>
          </w:p>
        </w:tc>
        <w:tc>
          <w:tcPr>
            <w:tcW w:w="1080" w:type="dxa"/>
          </w:tcPr>
          <w:p w14:paraId="4A932692" w14:textId="77777777" w:rsidR="006206DE" w:rsidRPr="009039FC" w:rsidRDefault="006206DE" w:rsidP="006206DE">
            <w:pPr>
              <w:pStyle w:val="TableText"/>
              <w:jc w:val="center"/>
            </w:pPr>
            <w:r w:rsidRPr="009039FC">
              <w:t>(5)</w:t>
            </w:r>
          </w:p>
        </w:tc>
        <w:tc>
          <w:tcPr>
            <w:tcW w:w="1080" w:type="dxa"/>
          </w:tcPr>
          <w:p w14:paraId="28D68CC6" w14:textId="77777777" w:rsidR="006206DE" w:rsidRPr="006206DE" w:rsidRDefault="006206DE" w:rsidP="006206DE">
            <w:pPr>
              <w:pStyle w:val="TableText"/>
              <w:jc w:val="center"/>
              <w:rPr>
                <w:color w:val="FF0000"/>
              </w:rPr>
            </w:pPr>
          </w:p>
        </w:tc>
      </w:tr>
      <w:tr w:rsidR="006206DE" w:rsidRPr="009039FC" w14:paraId="79D9224F" w14:textId="49E35DCC" w:rsidTr="006206DE">
        <w:tc>
          <w:tcPr>
            <w:tcW w:w="1244" w:type="dxa"/>
          </w:tcPr>
          <w:p w14:paraId="2C322C8E" w14:textId="77777777" w:rsidR="006206DE" w:rsidRPr="009039FC" w:rsidRDefault="006206DE" w:rsidP="006206DE">
            <w:pPr>
              <w:pStyle w:val="TableText"/>
              <w:jc w:val="center"/>
            </w:pPr>
            <w:r w:rsidRPr="009039FC">
              <w:t>64</w:t>
            </w:r>
          </w:p>
        </w:tc>
        <w:tc>
          <w:tcPr>
            <w:tcW w:w="3240" w:type="dxa"/>
          </w:tcPr>
          <w:p w14:paraId="1BE40560" w14:textId="77777777" w:rsidR="006206DE" w:rsidRPr="009039FC" w:rsidRDefault="006206DE" w:rsidP="006206DE">
            <w:pPr>
              <w:pStyle w:val="TableText"/>
            </w:pPr>
            <w:r w:rsidRPr="009039FC">
              <w:t>Carrier Data Transmitted</w:t>
            </w:r>
          </w:p>
        </w:tc>
        <w:tc>
          <w:tcPr>
            <w:tcW w:w="1260" w:type="dxa"/>
          </w:tcPr>
          <w:p w14:paraId="15AEF9C9" w14:textId="77777777" w:rsidR="006206DE" w:rsidRPr="009039FC" w:rsidRDefault="006206DE" w:rsidP="006206DE">
            <w:pPr>
              <w:pStyle w:val="TableText"/>
            </w:pPr>
            <w:r w:rsidRPr="009039FC">
              <w:t>CSC/Host</w:t>
            </w:r>
          </w:p>
        </w:tc>
        <w:tc>
          <w:tcPr>
            <w:tcW w:w="900" w:type="dxa"/>
          </w:tcPr>
          <w:p w14:paraId="74B1598D" w14:textId="77777777" w:rsidR="006206DE" w:rsidRPr="009039FC" w:rsidRDefault="006206DE" w:rsidP="006206DE">
            <w:pPr>
              <w:pStyle w:val="TableText"/>
            </w:pPr>
          </w:p>
        </w:tc>
        <w:tc>
          <w:tcPr>
            <w:tcW w:w="1080" w:type="dxa"/>
          </w:tcPr>
          <w:p w14:paraId="52C565A4" w14:textId="77777777" w:rsidR="006206DE" w:rsidRPr="009039FC" w:rsidRDefault="006206DE" w:rsidP="006206DE">
            <w:pPr>
              <w:pStyle w:val="TableText"/>
              <w:jc w:val="center"/>
            </w:pPr>
            <w:r w:rsidRPr="009039FC">
              <w:t>(5)</w:t>
            </w:r>
          </w:p>
        </w:tc>
        <w:tc>
          <w:tcPr>
            <w:tcW w:w="1080" w:type="dxa"/>
          </w:tcPr>
          <w:p w14:paraId="32923B18" w14:textId="77777777" w:rsidR="006206DE" w:rsidRPr="006206DE" w:rsidRDefault="006206DE" w:rsidP="006206DE">
            <w:pPr>
              <w:pStyle w:val="TableText"/>
              <w:jc w:val="center"/>
              <w:rPr>
                <w:color w:val="FF0000"/>
              </w:rPr>
            </w:pPr>
          </w:p>
        </w:tc>
      </w:tr>
      <w:tr w:rsidR="006206DE" w:rsidRPr="009039FC" w14:paraId="765A7B3E" w14:textId="2EF1D559" w:rsidTr="006206DE">
        <w:tc>
          <w:tcPr>
            <w:tcW w:w="1244" w:type="dxa"/>
          </w:tcPr>
          <w:p w14:paraId="1A0639D2" w14:textId="77777777" w:rsidR="006206DE" w:rsidRPr="009039FC" w:rsidRDefault="006206DE" w:rsidP="006206DE">
            <w:pPr>
              <w:pStyle w:val="TableText"/>
              <w:jc w:val="center"/>
            </w:pPr>
            <w:r w:rsidRPr="009039FC">
              <w:t>65</w:t>
            </w:r>
          </w:p>
        </w:tc>
        <w:tc>
          <w:tcPr>
            <w:tcW w:w="3240" w:type="dxa"/>
          </w:tcPr>
          <w:p w14:paraId="7BE4F059" w14:textId="77777777" w:rsidR="006206DE" w:rsidRPr="009039FC" w:rsidRDefault="006206DE" w:rsidP="006206DE">
            <w:pPr>
              <w:pStyle w:val="TableText"/>
            </w:pPr>
            <w:r w:rsidRPr="009039FC">
              <w:t>Index Status</w:t>
            </w:r>
          </w:p>
        </w:tc>
        <w:tc>
          <w:tcPr>
            <w:tcW w:w="1260" w:type="dxa"/>
          </w:tcPr>
          <w:p w14:paraId="18E575FA" w14:textId="77777777" w:rsidR="006206DE" w:rsidRPr="009039FC" w:rsidRDefault="006206DE" w:rsidP="006206DE">
            <w:pPr>
              <w:pStyle w:val="TableText"/>
            </w:pPr>
            <w:r w:rsidRPr="009039FC">
              <w:t>CMC</w:t>
            </w:r>
          </w:p>
        </w:tc>
        <w:tc>
          <w:tcPr>
            <w:tcW w:w="900" w:type="dxa"/>
          </w:tcPr>
          <w:p w14:paraId="35EBC42C" w14:textId="77777777" w:rsidR="006206DE" w:rsidRPr="009039FC" w:rsidRDefault="006206DE" w:rsidP="006206DE">
            <w:pPr>
              <w:pStyle w:val="TableText"/>
            </w:pPr>
          </w:p>
        </w:tc>
        <w:tc>
          <w:tcPr>
            <w:tcW w:w="1080" w:type="dxa"/>
          </w:tcPr>
          <w:p w14:paraId="30D1A959" w14:textId="77777777" w:rsidR="006206DE" w:rsidRPr="009039FC" w:rsidRDefault="006206DE" w:rsidP="006206DE">
            <w:pPr>
              <w:pStyle w:val="TableText"/>
              <w:jc w:val="center"/>
            </w:pPr>
          </w:p>
        </w:tc>
        <w:tc>
          <w:tcPr>
            <w:tcW w:w="1080" w:type="dxa"/>
          </w:tcPr>
          <w:p w14:paraId="0E9271B4" w14:textId="6469AFC5" w:rsidR="006206DE" w:rsidRPr="006206DE" w:rsidRDefault="006206DE" w:rsidP="006206DE">
            <w:pPr>
              <w:pStyle w:val="TableText"/>
              <w:jc w:val="center"/>
              <w:rPr>
                <w:color w:val="FF0000"/>
              </w:rPr>
            </w:pPr>
          </w:p>
        </w:tc>
      </w:tr>
      <w:tr w:rsidR="006206DE" w:rsidRPr="009039FC" w14:paraId="09B283F9" w14:textId="2320CCFA" w:rsidTr="006206DE">
        <w:tc>
          <w:tcPr>
            <w:tcW w:w="1244" w:type="dxa"/>
          </w:tcPr>
          <w:p w14:paraId="0836F768" w14:textId="77777777" w:rsidR="006206DE" w:rsidRPr="009039FC" w:rsidRDefault="006206DE" w:rsidP="006206DE">
            <w:pPr>
              <w:pStyle w:val="TableText"/>
              <w:jc w:val="center"/>
            </w:pPr>
            <w:r w:rsidRPr="009039FC">
              <w:t>66</w:t>
            </w:r>
          </w:p>
        </w:tc>
        <w:tc>
          <w:tcPr>
            <w:tcW w:w="3240" w:type="dxa"/>
          </w:tcPr>
          <w:p w14:paraId="3FBE0A40" w14:textId="77777777" w:rsidR="006206DE" w:rsidRPr="009039FC" w:rsidRDefault="006206DE" w:rsidP="006206DE">
            <w:pPr>
              <w:pStyle w:val="TableText"/>
            </w:pPr>
            <w:r w:rsidRPr="009039FC">
              <w:t>Request Index Status</w:t>
            </w:r>
          </w:p>
        </w:tc>
        <w:tc>
          <w:tcPr>
            <w:tcW w:w="1260" w:type="dxa"/>
          </w:tcPr>
          <w:p w14:paraId="789C1F4D" w14:textId="77777777" w:rsidR="006206DE" w:rsidRPr="009039FC" w:rsidRDefault="006206DE" w:rsidP="006206DE">
            <w:pPr>
              <w:pStyle w:val="TableText"/>
            </w:pPr>
            <w:r w:rsidRPr="009039FC">
              <w:t>CMC</w:t>
            </w:r>
          </w:p>
        </w:tc>
        <w:tc>
          <w:tcPr>
            <w:tcW w:w="900" w:type="dxa"/>
          </w:tcPr>
          <w:p w14:paraId="1869B5F3" w14:textId="77777777" w:rsidR="006206DE" w:rsidRPr="009039FC" w:rsidRDefault="006206DE" w:rsidP="006206DE">
            <w:pPr>
              <w:pStyle w:val="TableText"/>
            </w:pPr>
          </w:p>
        </w:tc>
        <w:tc>
          <w:tcPr>
            <w:tcW w:w="1080" w:type="dxa"/>
          </w:tcPr>
          <w:p w14:paraId="2A75F130" w14:textId="77777777" w:rsidR="006206DE" w:rsidRPr="009039FC" w:rsidRDefault="006206DE" w:rsidP="006206DE">
            <w:pPr>
              <w:pStyle w:val="TableText"/>
              <w:jc w:val="center"/>
            </w:pPr>
          </w:p>
        </w:tc>
        <w:tc>
          <w:tcPr>
            <w:tcW w:w="1080" w:type="dxa"/>
          </w:tcPr>
          <w:p w14:paraId="3C644A58" w14:textId="4588F268" w:rsidR="006206DE" w:rsidRPr="006206DE" w:rsidRDefault="006206DE" w:rsidP="006206DE">
            <w:pPr>
              <w:pStyle w:val="TableText"/>
              <w:jc w:val="center"/>
              <w:rPr>
                <w:color w:val="FF0000"/>
              </w:rPr>
            </w:pPr>
          </w:p>
        </w:tc>
      </w:tr>
      <w:tr w:rsidR="006206DE" w:rsidRPr="009039FC" w14:paraId="1FE92D53" w14:textId="6E84DC4C" w:rsidTr="006206DE">
        <w:tc>
          <w:tcPr>
            <w:tcW w:w="1244" w:type="dxa"/>
          </w:tcPr>
          <w:p w14:paraId="207DB084" w14:textId="77777777" w:rsidR="006206DE" w:rsidRPr="009039FC" w:rsidRDefault="006206DE" w:rsidP="006206DE">
            <w:pPr>
              <w:pStyle w:val="TableText"/>
              <w:jc w:val="center"/>
            </w:pPr>
            <w:r w:rsidRPr="009039FC">
              <w:t>70</w:t>
            </w:r>
          </w:p>
        </w:tc>
        <w:tc>
          <w:tcPr>
            <w:tcW w:w="3240" w:type="dxa"/>
          </w:tcPr>
          <w:p w14:paraId="10E96F41" w14:textId="77777777" w:rsidR="006206DE" w:rsidRPr="009039FC" w:rsidRDefault="006206DE" w:rsidP="006206DE">
            <w:pPr>
              <w:pStyle w:val="TableText"/>
            </w:pPr>
            <w:r w:rsidRPr="009039FC">
              <w:t>Input Changed</w:t>
            </w:r>
          </w:p>
        </w:tc>
        <w:tc>
          <w:tcPr>
            <w:tcW w:w="1260" w:type="dxa"/>
          </w:tcPr>
          <w:p w14:paraId="665DC609" w14:textId="77777777" w:rsidR="006206DE" w:rsidRPr="009039FC" w:rsidRDefault="006206DE" w:rsidP="006206DE">
            <w:pPr>
              <w:pStyle w:val="TableText"/>
            </w:pPr>
            <w:r w:rsidRPr="009039FC">
              <w:t>CSC/Host</w:t>
            </w:r>
          </w:p>
        </w:tc>
        <w:tc>
          <w:tcPr>
            <w:tcW w:w="900" w:type="dxa"/>
          </w:tcPr>
          <w:p w14:paraId="368334AA" w14:textId="77777777" w:rsidR="006206DE" w:rsidRPr="009039FC" w:rsidRDefault="006206DE" w:rsidP="006206DE">
            <w:pPr>
              <w:pStyle w:val="TableText"/>
            </w:pPr>
            <w:r w:rsidRPr="009039FC">
              <w:t>Option</w:t>
            </w:r>
          </w:p>
        </w:tc>
        <w:tc>
          <w:tcPr>
            <w:tcW w:w="1080" w:type="dxa"/>
          </w:tcPr>
          <w:p w14:paraId="62883F16" w14:textId="77777777" w:rsidR="006206DE" w:rsidRPr="009039FC" w:rsidRDefault="006206DE" w:rsidP="006206DE">
            <w:pPr>
              <w:pStyle w:val="TableText"/>
              <w:jc w:val="center"/>
            </w:pPr>
          </w:p>
        </w:tc>
        <w:tc>
          <w:tcPr>
            <w:tcW w:w="1080" w:type="dxa"/>
          </w:tcPr>
          <w:p w14:paraId="7A0430A3" w14:textId="77777777" w:rsidR="006206DE" w:rsidRPr="006206DE" w:rsidRDefault="006206DE" w:rsidP="006206DE">
            <w:pPr>
              <w:pStyle w:val="TableText"/>
              <w:jc w:val="center"/>
              <w:rPr>
                <w:color w:val="FF0000"/>
              </w:rPr>
            </w:pPr>
          </w:p>
        </w:tc>
      </w:tr>
      <w:tr w:rsidR="006206DE" w:rsidRPr="009039FC" w14:paraId="062AEA29" w14:textId="0DCAE61D" w:rsidTr="006206DE">
        <w:tc>
          <w:tcPr>
            <w:tcW w:w="1244" w:type="dxa"/>
          </w:tcPr>
          <w:p w14:paraId="4F7C8612" w14:textId="77777777" w:rsidR="006206DE" w:rsidRPr="009039FC" w:rsidRDefault="006206DE" w:rsidP="006206DE">
            <w:pPr>
              <w:pStyle w:val="TableText"/>
              <w:jc w:val="center"/>
            </w:pPr>
            <w:r w:rsidRPr="009039FC">
              <w:t>73</w:t>
            </w:r>
          </w:p>
        </w:tc>
        <w:tc>
          <w:tcPr>
            <w:tcW w:w="3240" w:type="dxa"/>
          </w:tcPr>
          <w:p w14:paraId="77302DDD" w14:textId="77777777" w:rsidR="006206DE" w:rsidRPr="009039FC" w:rsidRDefault="006206DE" w:rsidP="006206DE">
            <w:pPr>
              <w:pStyle w:val="TableText"/>
            </w:pPr>
            <w:r w:rsidRPr="009039FC">
              <w:t>Set Function</w:t>
            </w:r>
          </w:p>
        </w:tc>
        <w:tc>
          <w:tcPr>
            <w:tcW w:w="1260" w:type="dxa"/>
          </w:tcPr>
          <w:p w14:paraId="0E5C6283" w14:textId="77777777" w:rsidR="006206DE" w:rsidRPr="009039FC" w:rsidRDefault="006206DE" w:rsidP="006206DE">
            <w:pPr>
              <w:pStyle w:val="TableText"/>
            </w:pPr>
            <w:r w:rsidRPr="009039FC">
              <w:t>CSC/Host</w:t>
            </w:r>
          </w:p>
        </w:tc>
        <w:tc>
          <w:tcPr>
            <w:tcW w:w="900" w:type="dxa"/>
          </w:tcPr>
          <w:p w14:paraId="093BEC5F" w14:textId="77777777" w:rsidR="006206DE" w:rsidRPr="009039FC" w:rsidRDefault="006206DE" w:rsidP="006206DE">
            <w:pPr>
              <w:pStyle w:val="TableText"/>
            </w:pPr>
            <w:r w:rsidRPr="009039FC">
              <w:t>Option</w:t>
            </w:r>
          </w:p>
        </w:tc>
        <w:tc>
          <w:tcPr>
            <w:tcW w:w="1080" w:type="dxa"/>
          </w:tcPr>
          <w:p w14:paraId="5AE7B581" w14:textId="77777777" w:rsidR="006206DE" w:rsidRPr="009039FC" w:rsidRDefault="006206DE" w:rsidP="006206DE">
            <w:pPr>
              <w:pStyle w:val="TableText"/>
              <w:jc w:val="center"/>
            </w:pPr>
          </w:p>
        </w:tc>
        <w:tc>
          <w:tcPr>
            <w:tcW w:w="1080" w:type="dxa"/>
          </w:tcPr>
          <w:p w14:paraId="3BEA949E" w14:textId="2B100C3D" w:rsidR="006206DE" w:rsidRPr="006206DE" w:rsidRDefault="006206DE" w:rsidP="006206DE">
            <w:pPr>
              <w:pStyle w:val="TableText"/>
              <w:jc w:val="center"/>
              <w:rPr>
                <w:color w:val="FF0000"/>
              </w:rPr>
            </w:pPr>
            <w:r w:rsidRPr="006206DE">
              <w:rPr>
                <w:color w:val="FF0000"/>
              </w:rPr>
              <w:t>x</w:t>
            </w:r>
          </w:p>
        </w:tc>
      </w:tr>
      <w:tr w:rsidR="006206DE" w:rsidRPr="009039FC" w14:paraId="0D4B2566" w14:textId="31544013" w:rsidTr="006206DE">
        <w:tc>
          <w:tcPr>
            <w:tcW w:w="1244" w:type="dxa"/>
          </w:tcPr>
          <w:p w14:paraId="3765E7A2" w14:textId="77777777" w:rsidR="006206DE" w:rsidRPr="009039FC" w:rsidRDefault="006206DE" w:rsidP="006206DE">
            <w:pPr>
              <w:pStyle w:val="TableText"/>
              <w:jc w:val="center"/>
            </w:pPr>
            <w:r w:rsidRPr="009039FC">
              <w:t>74</w:t>
            </w:r>
          </w:p>
        </w:tc>
        <w:tc>
          <w:tcPr>
            <w:tcW w:w="3240" w:type="dxa"/>
          </w:tcPr>
          <w:p w14:paraId="5B74094B" w14:textId="77777777" w:rsidR="006206DE" w:rsidRPr="009039FC" w:rsidRDefault="006206DE" w:rsidP="006206DE">
            <w:pPr>
              <w:pStyle w:val="TableText"/>
            </w:pPr>
            <w:r w:rsidRPr="009039FC">
              <w:t>Function Status</w:t>
            </w:r>
          </w:p>
        </w:tc>
        <w:tc>
          <w:tcPr>
            <w:tcW w:w="1260" w:type="dxa"/>
          </w:tcPr>
          <w:p w14:paraId="0D955B1D" w14:textId="77777777" w:rsidR="006206DE" w:rsidRPr="009039FC" w:rsidRDefault="006206DE" w:rsidP="006206DE">
            <w:pPr>
              <w:pStyle w:val="TableText"/>
            </w:pPr>
            <w:r w:rsidRPr="009039FC">
              <w:t>CMC</w:t>
            </w:r>
          </w:p>
        </w:tc>
        <w:tc>
          <w:tcPr>
            <w:tcW w:w="900" w:type="dxa"/>
          </w:tcPr>
          <w:p w14:paraId="35D52B59" w14:textId="77777777" w:rsidR="006206DE" w:rsidRPr="009039FC" w:rsidRDefault="006206DE" w:rsidP="006206DE">
            <w:pPr>
              <w:pStyle w:val="TableText"/>
            </w:pPr>
            <w:r w:rsidRPr="009039FC">
              <w:t>Option</w:t>
            </w:r>
          </w:p>
        </w:tc>
        <w:tc>
          <w:tcPr>
            <w:tcW w:w="1080" w:type="dxa"/>
          </w:tcPr>
          <w:p w14:paraId="4DECB791" w14:textId="77777777" w:rsidR="006206DE" w:rsidRPr="009039FC" w:rsidRDefault="006206DE" w:rsidP="006206DE">
            <w:pPr>
              <w:pStyle w:val="TableText"/>
              <w:jc w:val="center"/>
            </w:pPr>
          </w:p>
        </w:tc>
        <w:tc>
          <w:tcPr>
            <w:tcW w:w="1080" w:type="dxa"/>
          </w:tcPr>
          <w:p w14:paraId="082AE81B" w14:textId="21B25548" w:rsidR="006206DE" w:rsidRPr="006206DE" w:rsidRDefault="006206DE" w:rsidP="006206DE">
            <w:pPr>
              <w:pStyle w:val="TableText"/>
              <w:jc w:val="center"/>
              <w:rPr>
                <w:color w:val="FF0000"/>
              </w:rPr>
            </w:pPr>
            <w:r w:rsidRPr="006206DE">
              <w:rPr>
                <w:color w:val="FF0000"/>
              </w:rPr>
              <w:t>x</w:t>
            </w:r>
          </w:p>
        </w:tc>
      </w:tr>
      <w:tr w:rsidR="006206DE" w:rsidRPr="009039FC" w14:paraId="1804D91C" w14:textId="7117070F" w:rsidTr="006206DE">
        <w:tc>
          <w:tcPr>
            <w:tcW w:w="1244" w:type="dxa"/>
          </w:tcPr>
          <w:p w14:paraId="16E666DD" w14:textId="77777777" w:rsidR="006206DE" w:rsidRPr="009039FC" w:rsidRDefault="006206DE" w:rsidP="006206DE">
            <w:pPr>
              <w:pStyle w:val="TableText"/>
              <w:jc w:val="center"/>
            </w:pPr>
            <w:r w:rsidRPr="009039FC">
              <w:t>75</w:t>
            </w:r>
          </w:p>
        </w:tc>
        <w:tc>
          <w:tcPr>
            <w:tcW w:w="3240" w:type="dxa"/>
          </w:tcPr>
          <w:p w14:paraId="2004F797" w14:textId="77777777" w:rsidR="006206DE" w:rsidRPr="009039FC" w:rsidRDefault="006206DE" w:rsidP="006206DE">
            <w:pPr>
              <w:pStyle w:val="TableText"/>
            </w:pPr>
            <w:r w:rsidRPr="009039FC">
              <w:t>Set Output</w:t>
            </w:r>
          </w:p>
        </w:tc>
        <w:tc>
          <w:tcPr>
            <w:tcW w:w="1260" w:type="dxa"/>
          </w:tcPr>
          <w:p w14:paraId="799B2462" w14:textId="77777777" w:rsidR="006206DE" w:rsidRPr="009039FC" w:rsidRDefault="006206DE" w:rsidP="006206DE">
            <w:pPr>
              <w:pStyle w:val="TableText"/>
            </w:pPr>
            <w:r w:rsidRPr="009039FC">
              <w:t>CMC</w:t>
            </w:r>
          </w:p>
        </w:tc>
        <w:tc>
          <w:tcPr>
            <w:tcW w:w="900" w:type="dxa"/>
          </w:tcPr>
          <w:p w14:paraId="4FCFBD36" w14:textId="77777777" w:rsidR="006206DE" w:rsidRPr="009039FC" w:rsidRDefault="006206DE" w:rsidP="006206DE">
            <w:pPr>
              <w:pStyle w:val="TableText"/>
            </w:pPr>
            <w:r w:rsidRPr="009039FC">
              <w:t>Option</w:t>
            </w:r>
          </w:p>
        </w:tc>
        <w:tc>
          <w:tcPr>
            <w:tcW w:w="1080" w:type="dxa"/>
          </w:tcPr>
          <w:p w14:paraId="6F9A92F6" w14:textId="77777777" w:rsidR="006206DE" w:rsidRPr="009039FC" w:rsidRDefault="006206DE" w:rsidP="006206DE">
            <w:pPr>
              <w:pStyle w:val="TableText"/>
              <w:jc w:val="center"/>
            </w:pPr>
          </w:p>
        </w:tc>
        <w:tc>
          <w:tcPr>
            <w:tcW w:w="1080" w:type="dxa"/>
          </w:tcPr>
          <w:p w14:paraId="1B76AD95" w14:textId="77777777" w:rsidR="006206DE" w:rsidRPr="006206DE" w:rsidRDefault="006206DE" w:rsidP="006206DE">
            <w:pPr>
              <w:pStyle w:val="TableText"/>
              <w:jc w:val="center"/>
              <w:rPr>
                <w:color w:val="FF0000"/>
              </w:rPr>
            </w:pPr>
          </w:p>
        </w:tc>
      </w:tr>
      <w:tr w:rsidR="006206DE" w:rsidRPr="009039FC" w14:paraId="6D75ED81" w14:textId="32EDEC98" w:rsidTr="006206DE">
        <w:tc>
          <w:tcPr>
            <w:tcW w:w="1244" w:type="dxa"/>
          </w:tcPr>
          <w:p w14:paraId="0D09D6D3" w14:textId="77777777" w:rsidR="006206DE" w:rsidRPr="009039FC" w:rsidRDefault="006206DE" w:rsidP="006206DE">
            <w:pPr>
              <w:pStyle w:val="TableText"/>
              <w:jc w:val="center"/>
            </w:pPr>
            <w:r w:rsidRPr="009039FC">
              <w:t xml:space="preserve">90 </w:t>
            </w:r>
          </w:p>
        </w:tc>
        <w:tc>
          <w:tcPr>
            <w:tcW w:w="3240" w:type="dxa"/>
          </w:tcPr>
          <w:p w14:paraId="4D831359" w14:textId="77777777" w:rsidR="006206DE" w:rsidRPr="009039FC" w:rsidRDefault="006206DE" w:rsidP="006206DE">
            <w:pPr>
              <w:pStyle w:val="TableText"/>
            </w:pPr>
            <w:r w:rsidRPr="009039FC">
              <w:t>Req Max. Recirculation Count</w:t>
            </w:r>
          </w:p>
        </w:tc>
        <w:tc>
          <w:tcPr>
            <w:tcW w:w="1260" w:type="dxa"/>
          </w:tcPr>
          <w:p w14:paraId="388A2E1A" w14:textId="77777777" w:rsidR="006206DE" w:rsidRPr="009039FC" w:rsidRDefault="006206DE" w:rsidP="006206DE">
            <w:pPr>
              <w:pStyle w:val="TableText"/>
            </w:pPr>
            <w:r w:rsidRPr="009039FC">
              <w:t>CMC</w:t>
            </w:r>
          </w:p>
        </w:tc>
        <w:tc>
          <w:tcPr>
            <w:tcW w:w="900" w:type="dxa"/>
          </w:tcPr>
          <w:p w14:paraId="28175D16" w14:textId="77777777" w:rsidR="006206DE" w:rsidRPr="009039FC" w:rsidRDefault="006206DE" w:rsidP="006206DE">
            <w:pPr>
              <w:pStyle w:val="TableText"/>
            </w:pPr>
          </w:p>
        </w:tc>
        <w:tc>
          <w:tcPr>
            <w:tcW w:w="1080" w:type="dxa"/>
          </w:tcPr>
          <w:p w14:paraId="235ACCF7" w14:textId="77777777" w:rsidR="006206DE" w:rsidRPr="009039FC" w:rsidRDefault="006206DE" w:rsidP="006206DE">
            <w:pPr>
              <w:pStyle w:val="TableText"/>
              <w:jc w:val="center"/>
            </w:pPr>
          </w:p>
        </w:tc>
        <w:tc>
          <w:tcPr>
            <w:tcW w:w="1080" w:type="dxa"/>
          </w:tcPr>
          <w:p w14:paraId="6C9A5749" w14:textId="77777777" w:rsidR="006206DE" w:rsidRPr="006206DE" w:rsidRDefault="006206DE" w:rsidP="006206DE">
            <w:pPr>
              <w:pStyle w:val="TableText"/>
              <w:jc w:val="center"/>
              <w:rPr>
                <w:color w:val="FF0000"/>
              </w:rPr>
            </w:pPr>
          </w:p>
        </w:tc>
      </w:tr>
      <w:tr w:rsidR="006206DE" w:rsidRPr="009039FC" w14:paraId="568D0601" w14:textId="78138413" w:rsidTr="006206DE">
        <w:tc>
          <w:tcPr>
            <w:tcW w:w="1244" w:type="dxa"/>
          </w:tcPr>
          <w:p w14:paraId="60255C88" w14:textId="77777777" w:rsidR="006206DE" w:rsidRPr="009039FC" w:rsidRDefault="006206DE" w:rsidP="006206DE">
            <w:pPr>
              <w:pStyle w:val="TableText"/>
              <w:jc w:val="center"/>
            </w:pPr>
            <w:r w:rsidRPr="009039FC">
              <w:t>91</w:t>
            </w:r>
          </w:p>
        </w:tc>
        <w:tc>
          <w:tcPr>
            <w:tcW w:w="3240" w:type="dxa"/>
          </w:tcPr>
          <w:p w14:paraId="145BB230" w14:textId="77777777" w:rsidR="006206DE" w:rsidRPr="009039FC" w:rsidRDefault="006206DE" w:rsidP="006206DE">
            <w:pPr>
              <w:pStyle w:val="TableText"/>
            </w:pPr>
            <w:r w:rsidRPr="009039FC">
              <w:t>Max. Recirculation</w:t>
            </w:r>
          </w:p>
        </w:tc>
        <w:tc>
          <w:tcPr>
            <w:tcW w:w="1260" w:type="dxa"/>
          </w:tcPr>
          <w:p w14:paraId="1CCF9AAE" w14:textId="77777777" w:rsidR="006206DE" w:rsidRPr="009039FC" w:rsidRDefault="006206DE" w:rsidP="006206DE">
            <w:pPr>
              <w:pStyle w:val="TableText"/>
            </w:pPr>
            <w:r w:rsidRPr="009039FC">
              <w:t>CMC</w:t>
            </w:r>
          </w:p>
        </w:tc>
        <w:tc>
          <w:tcPr>
            <w:tcW w:w="900" w:type="dxa"/>
          </w:tcPr>
          <w:p w14:paraId="636DC460" w14:textId="77777777" w:rsidR="006206DE" w:rsidRPr="009039FC" w:rsidRDefault="006206DE" w:rsidP="006206DE">
            <w:pPr>
              <w:pStyle w:val="TableText"/>
            </w:pPr>
          </w:p>
        </w:tc>
        <w:tc>
          <w:tcPr>
            <w:tcW w:w="1080" w:type="dxa"/>
          </w:tcPr>
          <w:p w14:paraId="05137570" w14:textId="77777777" w:rsidR="006206DE" w:rsidRPr="009039FC" w:rsidRDefault="006206DE" w:rsidP="006206DE">
            <w:pPr>
              <w:pStyle w:val="TableText"/>
              <w:jc w:val="center"/>
            </w:pPr>
          </w:p>
        </w:tc>
        <w:tc>
          <w:tcPr>
            <w:tcW w:w="1080" w:type="dxa"/>
          </w:tcPr>
          <w:p w14:paraId="1FBED726" w14:textId="77777777" w:rsidR="006206DE" w:rsidRPr="006206DE" w:rsidRDefault="006206DE" w:rsidP="006206DE">
            <w:pPr>
              <w:pStyle w:val="TableText"/>
              <w:jc w:val="center"/>
              <w:rPr>
                <w:color w:val="FF0000"/>
              </w:rPr>
            </w:pPr>
          </w:p>
        </w:tc>
      </w:tr>
      <w:tr w:rsidR="006206DE" w:rsidRPr="009039FC" w14:paraId="6AF8C3C6" w14:textId="77508539" w:rsidTr="006206DE">
        <w:tc>
          <w:tcPr>
            <w:tcW w:w="1244" w:type="dxa"/>
          </w:tcPr>
          <w:p w14:paraId="7B2C36AA" w14:textId="77777777" w:rsidR="006206DE" w:rsidRPr="009039FC" w:rsidRDefault="006206DE" w:rsidP="006206DE">
            <w:pPr>
              <w:pStyle w:val="TableText"/>
              <w:jc w:val="center"/>
            </w:pPr>
            <w:r w:rsidRPr="009039FC">
              <w:t>95</w:t>
            </w:r>
          </w:p>
        </w:tc>
        <w:tc>
          <w:tcPr>
            <w:tcW w:w="3240" w:type="dxa"/>
          </w:tcPr>
          <w:p w14:paraId="6A3A23F2" w14:textId="77777777" w:rsidR="006206DE" w:rsidRPr="009039FC" w:rsidRDefault="006206DE" w:rsidP="006206DE">
            <w:pPr>
              <w:pStyle w:val="TableText"/>
            </w:pPr>
            <w:r w:rsidRPr="009039FC">
              <w:t>Dump Chutes</w:t>
            </w:r>
          </w:p>
        </w:tc>
        <w:tc>
          <w:tcPr>
            <w:tcW w:w="1260" w:type="dxa"/>
          </w:tcPr>
          <w:p w14:paraId="5381F56C" w14:textId="77777777" w:rsidR="006206DE" w:rsidRPr="009039FC" w:rsidRDefault="006206DE" w:rsidP="006206DE">
            <w:pPr>
              <w:pStyle w:val="TableText"/>
            </w:pPr>
            <w:r w:rsidRPr="009039FC">
              <w:t>CMC</w:t>
            </w:r>
          </w:p>
        </w:tc>
        <w:tc>
          <w:tcPr>
            <w:tcW w:w="900" w:type="dxa"/>
          </w:tcPr>
          <w:p w14:paraId="3BB10966" w14:textId="77777777" w:rsidR="006206DE" w:rsidRPr="009039FC" w:rsidRDefault="006206DE" w:rsidP="006206DE">
            <w:pPr>
              <w:pStyle w:val="TableText"/>
            </w:pPr>
          </w:p>
        </w:tc>
        <w:tc>
          <w:tcPr>
            <w:tcW w:w="1080" w:type="dxa"/>
          </w:tcPr>
          <w:p w14:paraId="11C26DBE" w14:textId="77777777" w:rsidR="006206DE" w:rsidRPr="009039FC" w:rsidRDefault="006206DE" w:rsidP="006206DE">
            <w:pPr>
              <w:pStyle w:val="TableText"/>
              <w:jc w:val="center"/>
            </w:pPr>
          </w:p>
        </w:tc>
        <w:tc>
          <w:tcPr>
            <w:tcW w:w="1080" w:type="dxa"/>
          </w:tcPr>
          <w:p w14:paraId="6713D34A" w14:textId="77777777" w:rsidR="006206DE" w:rsidRPr="006206DE" w:rsidRDefault="006206DE" w:rsidP="006206DE">
            <w:pPr>
              <w:pStyle w:val="TableText"/>
              <w:jc w:val="center"/>
              <w:rPr>
                <w:color w:val="FF0000"/>
              </w:rPr>
            </w:pPr>
          </w:p>
        </w:tc>
      </w:tr>
      <w:tr w:rsidR="006206DE" w:rsidRPr="009039FC" w14:paraId="2E66B958" w14:textId="7E9DBA2F" w:rsidTr="006206DE">
        <w:tc>
          <w:tcPr>
            <w:tcW w:w="1244" w:type="dxa"/>
          </w:tcPr>
          <w:p w14:paraId="647B7425" w14:textId="77777777" w:rsidR="006206DE" w:rsidRPr="009039FC" w:rsidRDefault="006206DE" w:rsidP="006206DE">
            <w:pPr>
              <w:pStyle w:val="TableText"/>
              <w:jc w:val="center"/>
            </w:pPr>
            <w:r w:rsidRPr="009039FC">
              <w:t>96</w:t>
            </w:r>
          </w:p>
        </w:tc>
        <w:tc>
          <w:tcPr>
            <w:tcW w:w="3240" w:type="dxa"/>
          </w:tcPr>
          <w:p w14:paraId="6F239AF6" w14:textId="77777777" w:rsidR="006206DE" w:rsidRPr="009039FC" w:rsidRDefault="006206DE" w:rsidP="006206DE">
            <w:pPr>
              <w:pStyle w:val="TableText"/>
            </w:pPr>
            <w:r w:rsidRPr="009039FC">
              <w:t>Request Dump Chutes</w:t>
            </w:r>
          </w:p>
        </w:tc>
        <w:tc>
          <w:tcPr>
            <w:tcW w:w="1260" w:type="dxa"/>
          </w:tcPr>
          <w:p w14:paraId="43FCC24F" w14:textId="77777777" w:rsidR="006206DE" w:rsidRPr="009039FC" w:rsidRDefault="006206DE" w:rsidP="006206DE">
            <w:pPr>
              <w:pStyle w:val="TableText"/>
            </w:pPr>
            <w:r w:rsidRPr="009039FC">
              <w:t>CMC</w:t>
            </w:r>
          </w:p>
        </w:tc>
        <w:tc>
          <w:tcPr>
            <w:tcW w:w="900" w:type="dxa"/>
          </w:tcPr>
          <w:p w14:paraId="52B71CC0" w14:textId="77777777" w:rsidR="006206DE" w:rsidRPr="009039FC" w:rsidRDefault="006206DE" w:rsidP="006206DE">
            <w:pPr>
              <w:pStyle w:val="TableText"/>
            </w:pPr>
          </w:p>
        </w:tc>
        <w:tc>
          <w:tcPr>
            <w:tcW w:w="1080" w:type="dxa"/>
          </w:tcPr>
          <w:p w14:paraId="55D6D999" w14:textId="77777777" w:rsidR="006206DE" w:rsidRPr="009039FC" w:rsidRDefault="006206DE" w:rsidP="006206DE">
            <w:pPr>
              <w:pStyle w:val="TableText"/>
              <w:jc w:val="center"/>
            </w:pPr>
          </w:p>
        </w:tc>
        <w:tc>
          <w:tcPr>
            <w:tcW w:w="1080" w:type="dxa"/>
          </w:tcPr>
          <w:p w14:paraId="03FCAA65" w14:textId="77777777" w:rsidR="006206DE" w:rsidRPr="006206DE" w:rsidRDefault="006206DE" w:rsidP="006206DE">
            <w:pPr>
              <w:pStyle w:val="TableText"/>
              <w:jc w:val="center"/>
              <w:rPr>
                <w:color w:val="FF0000"/>
              </w:rPr>
            </w:pPr>
          </w:p>
        </w:tc>
      </w:tr>
      <w:tr w:rsidR="006206DE" w:rsidRPr="009039FC" w14:paraId="7C55CA69" w14:textId="0F2187FC" w:rsidTr="006206DE">
        <w:tc>
          <w:tcPr>
            <w:tcW w:w="1244" w:type="dxa"/>
          </w:tcPr>
          <w:p w14:paraId="35E13AFD" w14:textId="77777777" w:rsidR="006206DE" w:rsidRPr="009039FC" w:rsidRDefault="006206DE" w:rsidP="006206DE">
            <w:pPr>
              <w:pStyle w:val="TableText"/>
              <w:jc w:val="center"/>
            </w:pPr>
            <w:r w:rsidRPr="009039FC">
              <w:t>97</w:t>
            </w:r>
          </w:p>
        </w:tc>
        <w:tc>
          <w:tcPr>
            <w:tcW w:w="3240" w:type="dxa"/>
          </w:tcPr>
          <w:p w14:paraId="1CA0C378" w14:textId="77777777" w:rsidR="006206DE" w:rsidRPr="009039FC" w:rsidRDefault="006206DE" w:rsidP="006206DE">
            <w:pPr>
              <w:pStyle w:val="TableText"/>
            </w:pPr>
            <w:r w:rsidRPr="009039FC">
              <w:t>Set Status</w:t>
            </w:r>
          </w:p>
        </w:tc>
        <w:tc>
          <w:tcPr>
            <w:tcW w:w="1260" w:type="dxa"/>
          </w:tcPr>
          <w:p w14:paraId="5E7797FA" w14:textId="77777777" w:rsidR="006206DE" w:rsidRPr="009039FC" w:rsidRDefault="006206DE" w:rsidP="006206DE">
            <w:pPr>
              <w:pStyle w:val="TableText"/>
            </w:pPr>
            <w:r w:rsidRPr="009039FC">
              <w:t>CMC</w:t>
            </w:r>
          </w:p>
        </w:tc>
        <w:tc>
          <w:tcPr>
            <w:tcW w:w="900" w:type="dxa"/>
          </w:tcPr>
          <w:p w14:paraId="2D0E334E" w14:textId="77777777" w:rsidR="006206DE" w:rsidRPr="009039FC" w:rsidRDefault="006206DE" w:rsidP="006206DE">
            <w:pPr>
              <w:pStyle w:val="TableText"/>
            </w:pPr>
          </w:p>
        </w:tc>
        <w:tc>
          <w:tcPr>
            <w:tcW w:w="1080" w:type="dxa"/>
          </w:tcPr>
          <w:p w14:paraId="14D2F6E1" w14:textId="77777777" w:rsidR="006206DE" w:rsidRPr="009039FC" w:rsidRDefault="006206DE" w:rsidP="006206DE">
            <w:pPr>
              <w:pStyle w:val="TableText"/>
              <w:jc w:val="center"/>
            </w:pPr>
          </w:p>
        </w:tc>
        <w:tc>
          <w:tcPr>
            <w:tcW w:w="1080" w:type="dxa"/>
          </w:tcPr>
          <w:p w14:paraId="146A973B" w14:textId="77777777" w:rsidR="006206DE" w:rsidRPr="006206DE" w:rsidRDefault="006206DE" w:rsidP="006206DE">
            <w:pPr>
              <w:pStyle w:val="TableText"/>
              <w:jc w:val="center"/>
              <w:rPr>
                <w:color w:val="FF0000"/>
              </w:rPr>
            </w:pPr>
          </w:p>
        </w:tc>
      </w:tr>
      <w:tr w:rsidR="006206DE" w:rsidRPr="009039FC" w14:paraId="5E420C42" w14:textId="58386D40" w:rsidTr="006206DE">
        <w:tc>
          <w:tcPr>
            <w:tcW w:w="1244" w:type="dxa"/>
          </w:tcPr>
          <w:p w14:paraId="02431296" w14:textId="77777777" w:rsidR="006206DE" w:rsidRPr="009039FC" w:rsidRDefault="006206DE" w:rsidP="006206DE">
            <w:pPr>
              <w:pStyle w:val="TableText"/>
              <w:jc w:val="center"/>
            </w:pPr>
            <w:r w:rsidRPr="009039FC">
              <w:t>99</w:t>
            </w:r>
          </w:p>
        </w:tc>
        <w:tc>
          <w:tcPr>
            <w:tcW w:w="3240" w:type="dxa"/>
          </w:tcPr>
          <w:p w14:paraId="622CC275" w14:textId="77777777" w:rsidR="006206DE" w:rsidRPr="009039FC" w:rsidRDefault="006206DE" w:rsidP="006206DE">
            <w:pPr>
              <w:pStyle w:val="TableText"/>
            </w:pPr>
            <w:r w:rsidRPr="009039FC">
              <w:t>Status</w:t>
            </w:r>
          </w:p>
        </w:tc>
        <w:tc>
          <w:tcPr>
            <w:tcW w:w="1260" w:type="dxa"/>
          </w:tcPr>
          <w:p w14:paraId="6A2CE4A9" w14:textId="77777777" w:rsidR="006206DE" w:rsidRPr="009039FC" w:rsidRDefault="006206DE" w:rsidP="006206DE">
            <w:pPr>
              <w:pStyle w:val="TableText"/>
            </w:pPr>
            <w:r w:rsidRPr="009039FC">
              <w:t>CMC</w:t>
            </w:r>
          </w:p>
        </w:tc>
        <w:tc>
          <w:tcPr>
            <w:tcW w:w="900" w:type="dxa"/>
          </w:tcPr>
          <w:p w14:paraId="574D164A" w14:textId="77777777" w:rsidR="006206DE" w:rsidRPr="009039FC" w:rsidRDefault="006206DE" w:rsidP="006206DE">
            <w:pPr>
              <w:pStyle w:val="TableText"/>
            </w:pPr>
          </w:p>
        </w:tc>
        <w:tc>
          <w:tcPr>
            <w:tcW w:w="1080" w:type="dxa"/>
          </w:tcPr>
          <w:p w14:paraId="435CE821" w14:textId="77777777" w:rsidR="006206DE" w:rsidRPr="009039FC" w:rsidRDefault="006206DE" w:rsidP="006206DE">
            <w:pPr>
              <w:pStyle w:val="TableText"/>
              <w:jc w:val="center"/>
            </w:pPr>
            <w:r w:rsidRPr="009039FC">
              <w:t>*</w:t>
            </w:r>
          </w:p>
        </w:tc>
        <w:tc>
          <w:tcPr>
            <w:tcW w:w="1080" w:type="dxa"/>
          </w:tcPr>
          <w:p w14:paraId="07C420A5" w14:textId="517E6BD2" w:rsidR="006206DE" w:rsidRPr="006206DE" w:rsidRDefault="006206DE" w:rsidP="006206DE">
            <w:pPr>
              <w:pStyle w:val="TableText"/>
              <w:jc w:val="center"/>
              <w:rPr>
                <w:color w:val="FF0000"/>
              </w:rPr>
            </w:pPr>
            <w:r w:rsidRPr="006206DE">
              <w:rPr>
                <w:color w:val="FF0000"/>
              </w:rPr>
              <w:t>x</w:t>
            </w:r>
          </w:p>
        </w:tc>
      </w:tr>
      <w:tr w:rsidR="006206DE" w:rsidRPr="009039FC" w14:paraId="3E576859" w14:textId="0A251F1B" w:rsidTr="006206DE">
        <w:tc>
          <w:tcPr>
            <w:tcW w:w="1244" w:type="dxa"/>
          </w:tcPr>
          <w:p w14:paraId="26DD2AC0" w14:textId="77777777" w:rsidR="006206DE" w:rsidRPr="009039FC" w:rsidRDefault="006206DE" w:rsidP="006206DE">
            <w:pPr>
              <w:pStyle w:val="TableText"/>
              <w:jc w:val="center"/>
            </w:pPr>
            <w:r w:rsidRPr="009039FC">
              <w:t>100</w:t>
            </w:r>
          </w:p>
        </w:tc>
        <w:tc>
          <w:tcPr>
            <w:tcW w:w="3240" w:type="dxa"/>
          </w:tcPr>
          <w:p w14:paraId="0DBDDB60" w14:textId="77777777" w:rsidR="006206DE" w:rsidRPr="009039FC" w:rsidRDefault="006206DE" w:rsidP="006206DE">
            <w:pPr>
              <w:pStyle w:val="TableText"/>
            </w:pPr>
            <w:r w:rsidRPr="009039FC">
              <w:t>Reject Telegram</w:t>
            </w:r>
          </w:p>
        </w:tc>
        <w:tc>
          <w:tcPr>
            <w:tcW w:w="1260" w:type="dxa"/>
          </w:tcPr>
          <w:p w14:paraId="47959A43" w14:textId="77777777" w:rsidR="006206DE" w:rsidRPr="009039FC" w:rsidRDefault="006206DE" w:rsidP="006206DE">
            <w:pPr>
              <w:pStyle w:val="TableText"/>
            </w:pPr>
            <w:r w:rsidRPr="009039FC">
              <w:t>CMC</w:t>
            </w:r>
          </w:p>
        </w:tc>
        <w:tc>
          <w:tcPr>
            <w:tcW w:w="900" w:type="dxa"/>
          </w:tcPr>
          <w:p w14:paraId="514BD282" w14:textId="77777777" w:rsidR="006206DE" w:rsidRPr="009039FC" w:rsidRDefault="006206DE" w:rsidP="006206DE">
            <w:pPr>
              <w:pStyle w:val="TableText"/>
            </w:pPr>
          </w:p>
        </w:tc>
        <w:tc>
          <w:tcPr>
            <w:tcW w:w="1080" w:type="dxa"/>
          </w:tcPr>
          <w:p w14:paraId="64D79AB8" w14:textId="77777777" w:rsidR="006206DE" w:rsidRPr="009039FC" w:rsidRDefault="006206DE" w:rsidP="006206DE">
            <w:pPr>
              <w:pStyle w:val="TableText"/>
              <w:jc w:val="center"/>
            </w:pPr>
            <w:r w:rsidRPr="009039FC">
              <w:t>*</w:t>
            </w:r>
          </w:p>
        </w:tc>
        <w:tc>
          <w:tcPr>
            <w:tcW w:w="1080" w:type="dxa"/>
          </w:tcPr>
          <w:p w14:paraId="4D26F506" w14:textId="79FB27C2" w:rsidR="006206DE" w:rsidRPr="006206DE" w:rsidRDefault="006206DE" w:rsidP="006206DE">
            <w:pPr>
              <w:pStyle w:val="TableText"/>
              <w:jc w:val="center"/>
              <w:rPr>
                <w:color w:val="FF0000"/>
              </w:rPr>
            </w:pPr>
            <w:r w:rsidRPr="006206DE">
              <w:rPr>
                <w:color w:val="FF0000"/>
              </w:rPr>
              <w:t>x</w:t>
            </w:r>
          </w:p>
        </w:tc>
      </w:tr>
    </w:tbl>
    <w:p w14:paraId="3A4B0090" w14:textId="77777777" w:rsidR="0089218D" w:rsidRPr="009039FC" w:rsidRDefault="0089218D" w:rsidP="0089218D"/>
    <w:p w14:paraId="6A61732B" w14:textId="77777777" w:rsidR="0089218D" w:rsidRPr="009039FC" w:rsidRDefault="0089218D" w:rsidP="0089218D">
      <w:r w:rsidRPr="009039FC">
        <w:t>The ‘Minimal Host Interface’ column describes the telegram an external host, as a minimum must implement to control the communication and items of the sorter. The figures in () in this column has the following meaning:</w:t>
      </w:r>
    </w:p>
    <w:p w14:paraId="378C372D" w14:textId="77777777" w:rsidR="0089218D" w:rsidRPr="009039FC" w:rsidRDefault="0089218D" w:rsidP="0089218D">
      <w:r w:rsidRPr="009039FC">
        <w:tab/>
        <w:t>(*)</w:t>
      </w:r>
      <w:r w:rsidRPr="009039FC">
        <w:tab/>
        <w:t>Mandatory telegrams – must always be implemented.</w:t>
      </w:r>
    </w:p>
    <w:p w14:paraId="192D8B2C" w14:textId="77777777" w:rsidR="0089218D" w:rsidRPr="009039FC" w:rsidRDefault="0089218D" w:rsidP="0089218D">
      <w:pPr>
        <w:pStyle w:val="Hanging5"/>
      </w:pPr>
      <w:r w:rsidRPr="009039FC">
        <w:tab/>
        <w:t>(1)</w:t>
      </w:r>
      <w:r w:rsidRPr="009039FC">
        <w:tab/>
      </w:r>
      <w:r w:rsidRPr="009039FC">
        <w:tab/>
        <w:t>These telegrams must be implemented if keyboards are used at one or more induction units – or more correct if the induction unit must run in Keyboard mode.</w:t>
      </w:r>
    </w:p>
    <w:p w14:paraId="0340D7F4" w14:textId="77777777" w:rsidR="0089218D" w:rsidRPr="009039FC" w:rsidRDefault="0089218D" w:rsidP="0089218D">
      <w:pPr>
        <w:pStyle w:val="Hanging5"/>
      </w:pPr>
      <w:r w:rsidRPr="009039FC">
        <w:tab/>
        <w:t>(2)</w:t>
      </w:r>
      <w:r w:rsidRPr="009039FC">
        <w:tab/>
        <w:t>These telegrams must be implemented if the induction unit mode of the induction unit must be controlled from the Host.</w:t>
      </w:r>
    </w:p>
    <w:p w14:paraId="69A94B42" w14:textId="77777777" w:rsidR="0089218D" w:rsidRPr="009039FC" w:rsidRDefault="0089218D" w:rsidP="0089218D">
      <w:pPr>
        <w:pStyle w:val="Hanging5"/>
      </w:pPr>
      <w:r w:rsidRPr="009039FC">
        <w:tab/>
        <w:t>(3)</w:t>
      </w:r>
      <w:r w:rsidRPr="009039FC">
        <w:tab/>
        <w:t>These telegrams allow the Host to assign a unique identification to an item.</w:t>
      </w:r>
    </w:p>
    <w:p w14:paraId="1EB915D9" w14:textId="77777777" w:rsidR="0089218D" w:rsidRPr="009039FC" w:rsidRDefault="0089218D" w:rsidP="0089218D">
      <w:pPr>
        <w:pStyle w:val="Hanging5"/>
      </w:pPr>
      <w:r w:rsidRPr="009039FC">
        <w:lastRenderedPageBreak/>
        <w:tab/>
        <w:t>(4)</w:t>
      </w:r>
      <w:r w:rsidRPr="009039FC">
        <w:tab/>
        <w:t>This telegram must be implemented if one or more overhead scanners are used at the induction units or the sorter.</w:t>
      </w:r>
    </w:p>
    <w:p w14:paraId="3D87DB68" w14:textId="77777777" w:rsidR="0089218D" w:rsidRPr="009039FC" w:rsidRDefault="0089218D" w:rsidP="0089218D">
      <w:pPr>
        <w:pStyle w:val="Hanging5"/>
      </w:pPr>
      <w:r w:rsidRPr="009039FC">
        <w:tab/>
        <w:t>(5)</w:t>
      </w:r>
      <w:r w:rsidRPr="009039FC">
        <w:tab/>
        <w:t>These telegrams must be implemented if the Host contains the carrier table of the CMC. The data are transferred during a reset of the CMC.</w:t>
      </w:r>
    </w:p>
    <w:p w14:paraId="1FF8F9C1" w14:textId="77777777" w:rsidR="0089218D" w:rsidRPr="009039FC" w:rsidRDefault="0089218D" w:rsidP="0089218D">
      <w:pPr>
        <w:pStyle w:val="Hanging5"/>
      </w:pPr>
      <w:r w:rsidRPr="009039FC">
        <w:tab/>
        <w:t>(6)</w:t>
      </w:r>
      <w:r w:rsidRPr="009039FC">
        <w:tab/>
        <w:t>The telegrams are used when a MES (keyboard) is attached directly to the CMC.</w:t>
      </w:r>
    </w:p>
    <w:p w14:paraId="2D9213D7" w14:textId="77777777" w:rsidR="0089218D" w:rsidRPr="009039FC" w:rsidRDefault="0089218D" w:rsidP="0089218D">
      <w:pPr>
        <w:pStyle w:val="Hanging5"/>
      </w:pPr>
      <w:r w:rsidRPr="009039FC">
        <w:tab/>
        <w:t>(7)</w:t>
      </w:r>
      <w:r w:rsidRPr="009039FC">
        <w:tab/>
        <w:t xml:space="preserve">The telegram supports both the </w:t>
      </w:r>
      <w:proofErr w:type="spellStart"/>
      <w:r w:rsidRPr="009039FC">
        <w:t>Eilertsen</w:t>
      </w:r>
      <w:proofErr w:type="spellEnd"/>
      <w:r w:rsidRPr="009039FC">
        <w:t xml:space="preserve"> scale and OCS scales. Some of the sections in the telegram will mean different things depending on the scales being used.</w:t>
      </w:r>
    </w:p>
    <w:p w14:paraId="580FF7D2" w14:textId="77777777" w:rsidR="0089218D" w:rsidRPr="009039FC" w:rsidRDefault="0089218D" w:rsidP="0089218D"/>
    <w:p w14:paraId="77A30F86" w14:textId="77777777" w:rsidR="0089218D" w:rsidRPr="009039FC" w:rsidRDefault="0089218D" w:rsidP="0089218D">
      <w:pPr>
        <w:rPr>
          <w:b/>
          <w:bCs/>
          <w:u w:val="single"/>
        </w:rPr>
      </w:pPr>
      <w:r w:rsidRPr="009039FC">
        <w:rPr>
          <w:b/>
          <w:bCs/>
          <w:u w:val="single"/>
        </w:rPr>
        <w:t>Certified weighing and volume scanning</w:t>
      </w:r>
    </w:p>
    <w:p w14:paraId="45977886" w14:textId="77777777" w:rsidR="0089218D" w:rsidRPr="009039FC" w:rsidRDefault="0089218D" w:rsidP="0089218D">
      <w:r w:rsidRPr="009039FC">
        <w:t xml:space="preserve">Only the “Scale Result” (27) and “Volume Result” (28) telegrams are a part of the </w:t>
      </w:r>
    </w:p>
    <w:p w14:paraId="5EF7756F" w14:textId="77777777" w:rsidR="0089218D" w:rsidRPr="009039FC" w:rsidRDefault="0089218D" w:rsidP="0089218D">
      <w:r w:rsidRPr="009039FC">
        <w:t>ALIBI MESSAGES PROTOCOL DESCRIPTION (p1_Protocol-AlibiMessages.doc) [ALIBI].</w:t>
      </w:r>
    </w:p>
    <w:p w14:paraId="56610B79"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116" w:name="_Ref185396488"/>
      <w:bookmarkStart w:id="117" w:name="_Toc192574095"/>
      <w:bookmarkStart w:id="118" w:name="_Toc534610729"/>
      <w:bookmarkStart w:id="119" w:name="_Toc55827020"/>
      <w:bookmarkStart w:id="120" w:name="_Toc146512253"/>
      <w:r w:rsidRPr="009039FC">
        <w:t>Reset request (00)</w:t>
      </w:r>
      <w:bookmarkEnd w:id="116"/>
      <w:bookmarkEnd w:id="117"/>
      <w:bookmarkEnd w:id="118"/>
      <w:bookmarkEnd w:id="119"/>
      <w:bookmarkEnd w:id="120"/>
    </w:p>
    <w:p w14:paraId="64020D3A" w14:textId="77777777" w:rsidR="0089218D" w:rsidRPr="009039FC" w:rsidRDefault="0089218D" w:rsidP="0089218D">
      <w:r w:rsidRPr="009039FC">
        <w:t>CSC/Host =&gt; CMC</w:t>
      </w:r>
    </w:p>
    <w:p w14:paraId="3DC255F8" w14:textId="77777777" w:rsidR="0089218D" w:rsidRPr="009039FC" w:rsidRDefault="0089218D" w:rsidP="0089218D"/>
    <w:p w14:paraId="6368D426" w14:textId="77777777" w:rsidR="0089218D" w:rsidRPr="009039FC" w:rsidRDefault="0089218D" w:rsidP="0089218D">
      <w:r w:rsidRPr="009039FC">
        <w:t>Format:</w:t>
      </w:r>
      <w:r w:rsidRPr="009039FC">
        <w:tab/>
        <w:t>TTLL_X</w:t>
      </w:r>
      <w:r w:rsidRPr="009039FC">
        <w:tab/>
      </w:r>
      <w:r w:rsidRPr="009039FC">
        <w:tab/>
      </w:r>
      <w:r w:rsidRPr="009039FC">
        <w:tab/>
      </w:r>
    </w:p>
    <w:p w14:paraId="479F9377" w14:textId="77777777" w:rsidR="0089218D" w:rsidRPr="009039FC" w:rsidRDefault="0089218D" w:rsidP="0089218D">
      <w:r w:rsidRPr="009039FC">
        <w:tab/>
        <w:t>TT</w:t>
      </w:r>
      <w:r w:rsidRPr="009039FC">
        <w:tab/>
        <w:t>0 = Telegram Type</w:t>
      </w:r>
    </w:p>
    <w:p w14:paraId="4FE91804" w14:textId="77777777" w:rsidR="0089218D" w:rsidRPr="009039FC" w:rsidRDefault="0089218D" w:rsidP="0089218D">
      <w:r w:rsidRPr="009039FC">
        <w:tab/>
        <w:t>LL</w:t>
      </w:r>
      <w:r w:rsidRPr="009039FC">
        <w:tab/>
        <w:t>3 = Telegram Length</w:t>
      </w:r>
    </w:p>
    <w:p w14:paraId="3C4B3ED9" w14:textId="77777777" w:rsidR="0089218D" w:rsidRPr="009039FC" w:rsidRDefault="0089218D" w:rsidP="0089218D">
      <w:r w:rsidRPr="009039FC">
        <w:tab/>
        <w:t>X</w:t>
      </w:r>
      <w:r w:rsidRPr="009039FC">
        <w:tab/>
        <w:t>0 = Soft reset.</w:t>
      </w:r>
    </w:p>
    <w:p w14:paraId="2DB6EC2A" w14:textId="77777777" w:rsidR="0089218D" w:rsidRPr="009039FC" w:rsidRDefault="0089218D" w:rsidP="0089218D">
      <w:r w:rsidRPr="009039FC">
        <w:tab/>
      </w:r>
      <w:r w:rsidRPr="009039FC">
        <w:tab/>
        <w:t>1 = Hard reset.</w:t>
      </w:r>
    </w:p>
    <w:p w14:paraId="5D8EDF39" w14:textId="77777777" w:rsidR="0089218D" w:rsidRPr="009039FC" w:rsidRDefault="0089218D" w:rsidP="0089218D"/>
    <w:p w14:paraId="4D1670FD"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2AFA5405" w14:textId="77777777" w:rsidTr="0089218D">
        <w:tc>
          <w:tcPr>
            <w:tcW w:w="6120" w:type="dxa"/>
            <w:gridSpan w:val="2"/>
          </w:tcPr>
          <w:p w14:paraId="70F9673C" w14:textId="77777777" w:rsidR="0089218D" w:rsidRPr="009039FC" w:rsidRDefault="0089218D" w:rsidP="0089218D">
            <w:pPr>
              <w:pStyle w:val="TableText"/>
              <w:jc w:val="center"/>
            </w:pPr>
            <w:r w:rsidRPr="009039FC">
              <w:t>Type</w:t>
            </w:r>
          </w:p>
        </w:tc>
      </w:tr>
      <w:tr w:rsidR="0089218D" w:rsidRPr="009039FC" w14:paraId="2DF50C5C" w14:textId="77777777" w:rsidTr="0089218D">
        <w:tc>
          <w:tcPr>
            <w:tcW w:w="6120" w:type="dxa"/>
            <w:gridSpan w:val="2"/>
          </w:tcPr>
          <w:p w14:paraId="60761AF5" w14:textId="77777777" w:rsidR="0089218D" w:rsidRPr="009039FC" w:rsidRDefault="0089218D" w:rsidP="0089218D">
            <w:pPr>
              <w:pStyle w:val="TableText"/>
              <w:jc w:val="center"/>
            </w:pPr>
            <w:r w:rsidRPr="009039FC">
              <w:t>Length</w:t>
            </w:r>
          </w:p>
        </w:tc>
      </w:tr>
      <w:tr w:rsidR="0089218D" w:rsidRPr="009039FC" w14:paraId="4112D392" w14:textId="77777777" w:rsidTr="0089218D">
        <w:tc>
          <w:tcPr>
            <w:tcW w:w="3068" w:type="dxa"/>
          </w:tcPr>
          <w:p w14:paraId="2CE7F9B8" w14:textId="77777777" w:rsidR="0089218D" w:rsidRPr="009039FC" w:rsidRDefault="0089218D" w:rsidP="0089218D">
            <w:pPr>
              <w:pStyle w:val="TableText"/>
              <w:jc w:val="center"/>
            </w:pPr>
          </w:p>
        </w:tc>
        <w:tc>
          <w:tcPr>
            <w:tcW w:w="3052" w:type="dxa"/>
          </w:tcPr>
          <w:p w14:paraId="5A63C895" w14:textId="77777777" w:rsidR="0089218D" w:rsidRPr="009039FC" w:rsidRDefault="0089218D" w:rsidP="0089218D">
            <w:pPr>
              <w:pStyle w:val="TableText"/>
              <w:jc w:val="center"/>
            </w:pPr>
            <w:r w:rsidRPr="009039FC">
              <w:t>X</w:t>
            </w:r>
          </w:p>
        </w:tc>
      </w:tr>
    </w:tbl>
    <w:p w14:paraId="0A4B60E8" w14:textId="77777777" w:rsidR="0089218D" w:rsidRPr="009039FC" w:rsidRDefault="0089218D" w:rsidP="0089218D"/>
    <w:p w14:paraId="08D16818" w14:textId="77777777" w:rsidR="0089218D" w:rsidRPr="009039FC" w:rsidRDefault="0089218D" w:rsidP="0089218D">
      <w:r w:rsidRPr="009039FC">
        <w:t>Request for a CMC-reset.</w:t>
      </w:r>
    </w:p>
    <w:p w14:paraId="649322F4" w14:textId="77777777" w:rsidR="0089218D" w:rsidRPr="009039FC" w:rsidRDefault="0089218D" w:rsidP="0089218D"/>
    <w:p w14:paraId="7BB0DA5B" w14:textId="77777777" w:rsidR="0089218D" w:rsidRPr="009039FC" w:rsidRDefault="0089218D" w:rsidP="0089218D">
      <w:pPr>
        <w:rPr>
          <w:b/>
          <w:bCs/>
          <w:u w:val="single"/>
        </w:rPr>
      </w:pPr>
      <w:r w:rsidRPr="009039FC">
        <w:rPr>
          <w:b/>
          <w:bCs/>
          <w:u w:val="single"/>
        </w:rPr>
        <w:t>Generally</w:t>
      </w:r>
    </w:p>
    <w:p w14:paraId="4AB5CE98" w14:textId="77777777" w:rsidR="0089218D" w:rsidRPr="009039FC" w:rsidRDefault="0089218D" w:rsidP="0089218D">
      <w:r w:rsidRPr="009039FC">
        <w:t xml:space="preserve">The sorter </w:t>
      </w:r>
      <w:proofErr w:type="gramStart"/>
      <w:r w:rsidRPr="009039FC">
        <w:t>has to</w:t>
      </w:r>
      <w:proofErr w:type="gramEnd"/>
      <w:r w:rsidRPr="009039FC">
        <w:t xml:space="preserve"> be stopped for reset and if it has not been stopped before sending the reset request telegram, the sorter will stop immediately and uncontrolled, due to stop of program execution when it receives the telegram.</w:t>
      </w:r>
    </w:p>
    <w:p w14:paraId="3BC368AC" w14:textId="77777777" w:rsidR="0089218D" w:rsidRPr="009039FC" w:rsidRDefault="0089218D" w:rsidP="0089218D">
      <w:r w:rsidRPr="009039FC">
        <w:t>After reset, the CMC will answer with a Reset Completed (01) telegram.</w:t>
      </w:r>
    </w:p>
    <w:p w14:paraId="529364F3" w14:textId="77777777" w:rsidR="0089218D" w:rsidRPr="009039FC" w:rsidRDefault="0089218D" w:rsidP="0089218D">
      <w:r w:rsidRPr="009039FC">
        <w:t xml:space="preserve">The CSC/Host must always send a Reset Request when the Routing connection is established </w:t>
      </w:r>
      <w:proofErr w:type="gramStart"/>
      <w:r w:rsidRPr="009039FC">
        <w:t>in order to</w:t>
      </w:r>
      <w:proofErr w:type="gramEnd"/>
      <w:r w:rsidRPr="009039FC">
        <w:t xml:space="preserve"> </w:t>
      </w:r>
      <w:proofErr w:type="spellStart"/>
      <w:r w:rsidRPr="009039FC">
        <w:t>synchronise</w:t>
      </w:r>
      <w:proofErr w:type="spellEnd"/>
      <w:r w:rsidRPr="009039FC">
        <w:t xml:space="preserve"> the states of the two parties.</w:t>
      </w:r>
    </w:p>
    <w:p w14:paraId="7B94AFA4" w14:textId="77777777" w:rsidR="0089218D" w:rsidRPr="009039FC" w:rsidRDefault="0089218D" w:rsidP="0089218D"/>
    <w:p w14:paraId="12231FF7" w14:textId="77777777" w:rsidR="0089218D" w:rsidRPr="009039FC" w:rsidRDefault="0089218D" w:rsidP="0089218D"/>
    <w:p w14:paraId="688E0418" w14:textId="77777777" w:rsidR="0089218D" w:rsidRPr="009039FC" w:rsidRDefault="0089218D" w:rsidP="0089218D"/>
    <w:p w14:paraId="2B4003DB" w14:textId="77777777" w:rsidR="0089218D" w:rsidRPr="009039FC" w:rsidRDefault="0089218D" w:rsidP="0089218D"/>
    <w:p w14:paraId="51E0BB0E" w14:textId="77777777" w:rsidR="0089218D" w:rsidRPr="009039FC" w:rsidRDefault="0089218D" w:rsidP="0089218D">
      <w:pPr>
        <w:rPr>
          <w:b/>
          <w:bCs/>
          <w:u w:val="single"/>
        </w:rPr>
      </w:pPr>
      <w:r w:rsidRPr="009039FC">
        <w:rPr>
          <w:b/>
          <w:bCs/>
          <w:u w:val="single"/>
        </w:rPr>
        <w:t>Hard reset</w:t>
      </w:r>
    </w:p>
    <w:p w14:paraId="3574E167" w14:textId="77777777" w:rsidR="0089218D" w:rsidRPr="009039FC" w:rsidRDefault="0089218D" w:rsidP="0089218D">
      <w:r w:rsidRPr="009039FC">
        <w:t xml:space="preserve">Hard reset reinitializes program and data storage in the CMC, including the item carrier data storage. The CMC will have no knowledge of items on the sorter after a hard reset. Furthermore, the CMC </w:t>
      </w:r>
      <w:proofErr w:type="spellStart"/>
      <w:r w:rsidRPr="009039FC">
        <w:t>synchronisation</w:t>
      </w:r>
      <w:proofErr w:type="spellEnd"/>
      <w:r w:rsidRPr="009039FC">
        <w:t xml:space="preserve"> with the sorter chain is removed. This means that the CMC will start looking for the </w:t>
      </w:r>
      <w:proofErr w:type="spellStart"/>
      <w:r w:rsidRPr="009039FC">
        <w:t>synchronisation</w:t>
      </w:r>
      <w:proofErr w:type="spellEnd"/>
      <w:r w:rsidRPr="009039FC">
        <w:t xml:space="preserve"> point when starting the sorter again.</w:t>
      </w:r>
    </w:p>
    <w:p w14:paraId="5FF7F3AC" w14:textId="77777777" w:rsidR="0089218D" w:rsidRPr="009039FC" w:rsidRDefault="0089218D" w:rsidP="0089218D">
      <w:r w:rsidRPr="009039FC">
        <w:t xml:space="preserve">A hard reset will also force the CMC to recalculate the configuration parameters. This means that in order to activate changes in distance for </w:t>
      </w:r>
      <w:proofErr w:type="gramStart"/>
      <w:r w:rsidRPr="009039FC">
        <w:t>e.g.</w:t>
      </w:r>
      <w:proofErr w:type="gramEnd"/>
      <w:r w:rsidRPr="009039FC">
        <w:t xml:space="preserve"> chutes, a hard reset of the CMC must be performed.</w:t>
      </w:r>
    </w:p>
    <w:p w14:paraId="464C03B9" w14:textId="77777777" w:rsidR="0089218D" w:rsidRPr="009039FC" w:rsidRDefault="0089218D" w:rsidP="0089218D">
      <w:r w:rsidRPr="009039FC">
        <w:t>If the CMC is set up for it, the CMC will request carrier data in connection with a hard reset (CSC mode).</w:t>
      </w:r>
    </w:p>
    <w:p w14:paraId="6D379BCF" w14:textId="77777777" w:rsidR="0089218D" w:rsidRPr="009039FC" w:rsidRDefault="0089218D" w:rsidP="0089218D">
      <w:r w:rsidRPr="009039FC">
        <w:t>The hard reset enables all carriers and clears all information of carrier faults.</w:t>
      </w:r>
    </w:p>
    <w:p w14:paraId="0961389B" w14:textId="77777777" w:rsidR="0089218D" w:rsidRPr="009039FC" w:rsidRDefault="0089218D" w:rsidP="0089218D"/>
    <w:p w14:paraId="71C55511" w14:textId="77777777" w:rsidR="0089218D" w:rsidRPr="009039FC" w:rsidRDefault="0089218D" w:rsidP="0089218D">
      <w:pPr>
        <w:rPr>
          <w:b/>
          <w:bCs/>
          <w:u w:val="single"/>
        </w:rPr>
      </w:pPr>
      <w:r w:rsidRPr="009039FC">
        <w:rPr>
          <w:b/>
          <w:bCs/>
          <w:u w:val="single"/>
        </w:rPr>
        <w:t>Soft reset</w:t>
      </w:r>
    </w:p>
    <w:p w14:paraId="3A5D674F" w14:textId="77777777" w:rsidR="0089218D" w:rsidRPr="009039FC" w:rsidRDefault="0089218D" w:rsidP="0089218D">
      <w:r w:rsidRPr="009039FC">
        <w:t xml:space="preserve">A soft reset reinitializes program and data storage in the CMC storage. The CMC </w:t>
      </w:r>
      <w:proofErr w:type="spellStart"/>
      <w:r w:rsidRPr="009039FC">
        <w:t>synchronisation</w:t>
      </w:r>
      <w:proofErr w:type="spellEnd"/>
      <w:r w:rsidRPr="009039FC">
        <w:t xml:space="preserve"> with the sorter chain is kept and the carrier data is kept.</w:t>
      </w:r>
    </w:p>
    <w:p w14:paraId="2C511E89" w14:textId="77777777" w:rsidR="0089218D" w:rsidRPr="009039FC" w:rsidRDefault="0089218D" w:rsidP="0089218D">
      <w:r w:rsidRPr="009039FC">
        <w:t>No recalculation of the configuration parameters is done during a soft reset.</w:t>
      </w:r>
    </w:p>
    <w:p w14:paraId="3F0D49A2"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121" w:name="_Toc192574096"/>
      <w:bookmarkStart w:id="122" w:name="_Toc534610730"/>
      <w:bookmarkStart w:id="123" w:name="_Toc55827021"/>
      <w:bookmarkStart w:id="124" w:name="_Toc146512254"/>
      <w:r w:rsidRPr="009039FC">
        <w:t>Reset completed (01)</w:t>
      </w:r>
      <w:bookmarkEnd w:id="121"/>
      <w:bookmarkEnd w:id="122"/>
      <w:bookmarkEnd w:id="123"/>
      <w:bookmarkEnd w:id="124"/>
    </w:p>
    <w:p w14:paraId="7BCE99D9" w14:textId="77777777" w:rsidR="0089218D" w:rsidRPr="009039FC" w:rsidRDefault="0089218D" w:rsidP="0089218D">
      <w:r w:rsidRPr="009039FC">
        <w:t>CMC =&gt; CSC/Host</w:t>
      </w:r>
    </w:p>
    <w:p w14:paraId="3FF11D68" w14:textId="77777777" w:rsidR="0089218D" w:rsidRPr="009039FC" w:rsidRDefault="0089218D" w:rsidP="0089218D">
      <w:r w:rsidRPr="009039FC">
        <w:t>Channel: Routing</w:t>
      </w:r>
    </w:p>
    <w:p w14:paraId="2001F720" w14:textId="77777777" w:rsidR="0089218D" w:rsidRPr="009039FC" w:rsidRDefault="0089218D" w:rsidP="0089218D"/>
    <w:p w14:paraId="06724006" w14:textId="77777777" w:rsidR="0089218D" w:rsidRPr="009039FC" w:rsidRDefault="0089218D" w:rsidP="0089218D">
      <w:r w:rsidRPr="009039FC">
        <w:t>Format:</w:t>
      </w:r>
      <w:r w:rsidRPr="009039FC">
        <w:tab/>
        <w:t>TTLL_X</w:t>
      </w:r>
      <w:r w:rsidRPr="009039FC">
        <w:tab/>
      </w:r>
      <w:r w:rsidRPr="009039FC">
        <w:tab/>
      </w:r>
      <w:r w:rsidRPr="009039FC">
        <w:tab/>
      </w:r>
    </w:p>
    <w:p w14:paraId="680EDEE6" w14:textId="77777777" w:rsidR="0089218D" w:rsidRPr="009039FC" w:rsidRDefault="0089218D" w:rsidP="0089218D">
      <w:r w:rsidRPr="009039FC">
        <w:tab/>
        <w:t>TT</w:t>
      </w:r>
      <w:r w:rsidRPr="009039FC">
        <w:tab/>
        <w:t>1 = Telegram Type</w:t>
      </w:r>
    </w:p>
    <w:p w14:paraId="1D8A0AA7" w14:textId="77777777" w:rsidR="0089218D" w:rsidRPr="009039FC" w:rsidRDefault="0089218D" w:rsidP="0089218D">
      <w:r w:rsidRPr="009039FC">
        <w:tab/>
        <w:t>LL</w:t>
      </w:r>
      <w:r w:rsidRPr="009039FC">
        <w:tab/>
        <w:t>3 = Telegram Length</w:t>
      </w:r>
    </w:p>
    <w:p w14:paraId="53C76E20" w14:textId="77777777" w:rsidR="0089218D" w:rsidRPr="009039FC" w:rsidRDefault="0089218D" w:rsidP="0089218D">
      <w:r w:rsidRPr="009039FC">
        <w:tab/>
        <w:t>X</w:t>
      </w:r>
      <w:r w:rsidRPr="009039FC">
        <w:tab/>
        <w:t>0 = Soft reset</w:t>
      </w:r>
    </w:p>
    <w:p w14:paraId="24D8AA14" w14:textId="77777777" w:rsidR="0089218D" w:rsidRPr="009039FC" w:rsidRDefault="0089218D" w:rsidP="0089218D">
      <w:r w:rsidRPr="009039FC">
        <w:tab/>
      </w:r>
      <w:r w:rsidRPr="009039FC">
        <w:tab/>
        <w:t xml:space="preserve">1 = Hard reset </w:t>
      </w:r>
    </w:p>
    <w:p w14:paraId="27017CB0" w14:textId="77777777" w:rsidR="0089218D" w:rsidRPr="009039FC" w:rsidRDefault="0089218D" w:rsidP="0089218D"/>
    <w:p w14:paraId="7F1920FC"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3A9C28E1" w14:textId="77777777" w:rsidTr="0089218D">
        <w:tc>
          <w:tcPr>
            <w:tcW w:w="6120" w:type="dxa"/>
            <w:gridSpan w:val="2"/>
          </w:tcPr>
          <w:p w14:paraId="02135478" w14:textId="77777777" w:rsidR="0089218D" w:rsidRPr="009039FC" w:rsidRDefault="0089218D" w:rsidP="0089218D">
            <w:pPr>
              <w:pStyle w:val="TableText"/>
              <w:jc w:val="center"/>
            </w:pPr>
            <w:r w:rsidRPr="009039FC">
              <w:t>Type</w:t>
            </w:r>
          </w:p>
        </w:tc>
      </w:tr>
      <w:tr w:rsidR="0089218D" w:rsidRPr="009039FC" w14:paraId="0B32C5E2" w14:textId="77777777" w:rsidTr="0089218D">
        <w:tc>
          <w:tcPr>
            <w:tcW w:w="6120" w:type="dxa"/>
            <w:gridSpan w:val="2"/>
          </w:tcPr>
          <w:p w14:paraId="13D91CCE" w14:textId="77777777" w:rsidR="0089218D" w:rsidRPr="009039FC" w:rsidRDefault="0089218D" w:rsidP="0089218D">
            <w:pPr>
              <w:pStyle w:val="TableText"/>
              <w:jc w:val="center"/>
            </w:pPr>
            <w:r w:rsidRPr="009039FC">
              <w:t>Length</w:t>
            </w:r>
          </w:p>
        </w:tc>
      </w:tr>
      <w:tr w:rsidR="0089218D" w:rsidRPr="009039FC" w14:paraId="1BE517A5" w14:textId="77777777" w:rsidTr="0089218D">
        <w:tc>
          <w:tcPr>
            <w:tcW w:w="3068" w:type="dxa"/>
          </w:tcPr>
          <w:p w14:paraId="35DE27AC" w14:textId="77777777" w:rsidR="0089218D" w:rsidRPr="009039FC" w:rsidRDefault="0089218D" w:rsidP="0089218D">
            <w:pPr>
              <w:pStyle w:val="TableText"/>
              <w:jc w:val="center"/>
            </w:pPr>
          </w:p>
        </w:tc>
        <w:tc>
          <w:tcPr>
            <w:tcW w:w="3052" w:type="dxa"/>
          </w:tcPr>
          <w:p w14:paraId="26A4D0A5" w14:textId="77777777" w:rsidR="0089218D" w:rsidRPr="009039FC" w:rsidRDefault="0089218D" w:rsidP="0089218D">
            <w:pPr>
              <w:pStyle w:val="TableText"/>
              <w:jc w:val="center"/>
            </w:pPr>
            <w:r w:rsidRPr="009039FC">
              <w:t>X</w:t>
            </w:r>
          </w:p>
        </w:tc>
      </w:tr>
    </w:tbl>
    <w:p w14:paraId="3EC8D647" w14:textId="77777777" w:rsidR="0089218D" w:rsidRPr="009039FC" w:rsidRDefault="0089218D" w:rsidP="0089218D"/>
    <w:p w14:paraId="39D14A9E" w14:textId="77777777" w:rsidR="0089218D" w:rsidRPr="009039FC" w:rsidRDefault="0089218D" w:rsidP="0089218D">
      <w:r w:rsidRPr="009039FC">
        <w:t xml:space="preserve">CMC reset is complete. </w:t>
      </w:r>
    </w:p>
    <w:p w14:paraId="2D286DA9" w14:textId="77777777" w:rsidR="0089218D" w:rsidRPr="009039FC" w:rsidRDefault="0089218D" w:rsidP="0089218D">
      <w:r w:rsidRPr="009039FC">
        <w:t xml:space="preserve">The telegram will contain information of the type of reset performed (see section </w:t>
      </w:r>
      <w:r w:rsidRPr="009039FC">
        <w:rPr>
          <w:cs/>
        </w:rPr>
        <w:t>‎</w:t>
      </w:r>
      <w:r w:rsidRPr="009039FC">
        <w:fldChar w:fldCharType="begin"/>
      </w:r>
      <w:r w:rsidRPr="009039FC">
        <w:instrText xml:space="preserve"> REF _Ref185396488 \r \h </w:instrText>
      </w:r>
      <w:r w:rsidRPr="009039FC">
        <w:fldChar w:fldCharType="separate"/>
      </w:r>
      <w:r w:rsidRPr="009039FC">
        <w:t>4.2.1</w:t>
      </w:r>
      <w:r w:rsidRPr="009039FC">
        <w:fldChar w:fldCharType="end"/>
      </w:r>
      <w:r w:rsidRPr="009039FC">
        <w:t xml:space="preserve"> for details).</w:t>
      </w:r>
    </w:p>
    <w:p w14:paraId="0303B335"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125" w:name="_Toc192574097"/>
      <w:bookmarkStart w:id="126" w:name="_Toc534610731"/>
      <w:bookmarkStart w:id="127" w:name="_Toc55827022"/>
      <w:bookmarkStart w:id="128" w:name="_Toc146512255"/>
      <w:r w:rsidRPr="009039FC">
        <w:t>Connected (02)</w:t>
      </w:r>
      <w:bookmarkEnd w:id="125"/>
      <w:bookmarkEnd w:id="126"/>
      <w:bookmarkEnd w:id="127"/>
      <w:bookmarkEnd w:id="128"/>
    </w:p>
    <w:p w14:paraId="3FFE9E51" w14:textId="77777777" w:rsidR="0089218D" w:rsidRPr="009039FC" w:rsidRDefault="0089218D" w:rsidP="0089218D">
      <w:r w:rsidRPr="009039FC">
        <w:t>CMC =&gt; CSC/Host</w:t>
      </w:r>
    </w:p>
    <w:p w14:paraId="260C6DC2" w14:textId="77777777" w:rsidR="0089218D" w:rsidRPr="009039FC" w:rsidRDefault="0089218D" w:rsidP="0089218D">
      <w:r w:rsidRPr="009039FC">
        <w:t>CSC/Host =&gt; CMC</w:t>
      </w:r>
    </w:p>
    <w:p w14:paraId="45DB7E46" w14:textId="77777777" w:rsidR="0089218D" w:rsidRPr="009039FC" w:rsidRDefault="0089218D" w:rsidP="0089218D">
      <w:r w:rsidRPr="009039FC">
        <w:t>Channel: Routing</w:t>
      </w:r>
    </w:p>
    <w:p w14:paraId="10881242" w14:textId="77777777" w:rsidR="0089218D" w:rsidRPr="009039FC" w:rsidRDefault="0089218D" w:rsidP="0089218D"/>
    <w:p w14:paraId="4F3124C0" w14:textId="77777777" w:rsidR="0089218D" w:rsidRPr="009039FC" w:rsidRDefault="0089218D" w:rsidP="0089218D">
      <w:r w:rsidRPr="009039FC">
        <w:lastRenderedPageBreak/>
        <w:t>Format:</w:t>
      </w:r>
      <w:r w:rsidRPr="009039FC">
        <w:tab/>
        <w:t>TTLL</w:t>
      </w:r>
      <w:r w:rsidRPr="009039FC">
        <w:tab/>
      </w:r>
      <w:r w:rsidRPr="009039FC">
        <w:tab/>
      </w:r>
      <w:r w:rsidRPr="009039FC">
        <w:tab/>
      </w:r>
    </w:p>
    <w:p w14:paraId="2B5BAB20" w14:textId="77777777" w:rsidR="0089218D" w:rsidRPr="009039FC" w:rsidRDefault="0089218D" w:rsidP="0089218D">
      <w:r w:rsidRPr="009039FC">
        <w:tab/>
        <w:t>TT</w:t>
      </w:r>
      <w:r w:rsidRPr="009039FC">
        <w:tab/>
        <w:t>2 = Telegram Type</w:t>
      </w:r>
    </w:p>
    <w:p w14:paraId="76C0A823" w14:textId="77777777" w:rsidR="0089218D" w:rsidRPr="009039FC" w:rsidRDefault="0089218D" w:rsidP="0089218D">
      <w:r w:rsidRPr="009039FC">
        <w:tab/>
        <w:t>LL</w:t>
      </w:r>
      <w:r w:rsidRPr="009039FC">
        <w:tab/>
        <w:t>2 = Telegram Length</w:t>
      </w:r>
    </w:p>
    <w:p w14:paraId="57FF4BC9" w14:textId="77777777" w:rsidR="0089218D" w:rsidRPr="009039FC" w:rsidRDefault="0089218D" w:rsidP="0089218D"/>
    <w:p w14:paraId="780B4EA2"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20"/>
      </w:tblGrid>
      <w:tr w:rsidR="0089218D" w:rsidRPr="009039FC" w14:paraId="4BA29385" w14:textId="77777777" w:rsidTr="0089218D">
        <w:tc>
          <w:tcPr>
            <w:tcW w:w="6120" w:type="dxa"/>
          </w:tcPr>
          <w:p w14:paraId="64D49D47" w14:textId="77777777" w:rsidR="0089218D" w:rsidRPr="009039FC" w:rsidRDefault="0089218D" w:rsidP="0089218D">
            <w:pPr>
              <w:pStyle w:val="TableText"/>
              <w:jc w:val="center"/>
            </w:pPr>
            <w:r w:rsidRPr="009039FC">
              <w:t>Type</w:t>
            </w:r>
          </w:p>
        </w:tc>
      </w:tr>
      <w:tr w:rsidR="0089218D" w:rsidRPr="009039FC" w14:paraId="6A030143" w14:textId="77777777" w:rsidTr="0089218D">
        <w:tc>
          <w:tcPr>
            <w:tcW w:w="6120" w:type="dxa"/>
          </w:tcPr>
          <w:p w14:paraId="37023048" w14:textId="77777777" w:rsidR="0089218D" w:rsidRPr="009039FC" w:rsidRDefault="0089218D" w:rsidP="0089218D">
            <w:pPr>
              <w:pStyle w:val="TableText"/>
              <w:jc w:val="center"/>
            </w:pPr>
            <w:r w:rsidRPr="009039FC">
              <w:t>Length</w:t>
            </w:r>
          </w:p>
        </w:tc>
      </w:tr>
    </w:tbl>
    <w:p w14:paraId="10544FA5" w14:textId="77777777" w:rsidR="0089218D" w:rsidRPr="009039FC" w:rsidRDefault="0089218D" w:rsidP="0089218D"/>
    <w:p w14:paraId="0D801A6D" w14:textId="77777777" w:rsidR="0089218D" w:rsidRPr="009039FC" w:rsidRDefault="0089218D" w:rsidP="0089218D">
      <w:r w:rsidRPr="009039FC">
        <w:t>CSC and CMC reports Connected in a hot standby switch over.</w:t>
      </w:r>
    </w:p>
    <w:p w14:paraId="068284E5" w14:textId="77777777" w:rsidR="0089218D" w:rsidRPr="009039FC" w:rsidRDefault="0089218D" w:rsidP="0089218D">
      <w:r w:rsidRPr="009039FC">
        <w:t xml:space="preserve">For a scenario of the hot standby switch over, see section </w:t>
      </w:r>
      <w:r w:rsidRPr="009039FC">
        <w:rPr>
          <w:cs/>
        </w:rPr>
        <w:fldChar w:fldCharType="begin"/>
      </w:r>
      <w:r w:rsidRPr="009039FC">
        <w:instrText xml:space="preserve"> REF _Ref186865880 \r \h </w:instrText>
      </w:r>
      <w:r w:rsidRPr="009039FC">
        <w:rPr>
          <w:cs/>
        </w:rPr>
      </w:r>
      <w:r w:rsidRPr="009039FC">
        <w:rPr>
          <w:cs/>
        </w:rPr>
        <w:fldChar w:fldCharType="separate"/>
      </w:r>
      <w:r w:rsidRPr="009039FC">
        <w:t>5.2.1</w:t>
      </w:r>
      <w:r w:rsidRPr="009039FC">
        <w:rPr>
          <w:cs/>
        </w:rPr>
        <w:fldChar w:fldCharType="end"/>
      </w:r>
      <w:r w:rsidRPr="009039FC">
        <w:t>.</w:t>
      </w:r>
    </w:p>
    <w:p w14:paraId="5830E8A2"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129" w:name="_Toc192574098"/>
      <w:bookmarkStart w:id="130" w:name="_Toc534610732"/>
      <w:bookmarkStart w:id="131" w:name="_Toc55827023"/>
      <w:bookmarkStart w:id="132" w:name="_Toc146512256"/>
      <w:r w:rsidRPr="009039FC">
        <w:t>Hot standby state (03)</w:t>
      </w:r>
      <w:bookmarkEnd w:id="129"/>
      <w:bookmarkEnd w:id="130"/>
      <w:bookmarkEnd w:id="131"/>
      <w:bookmarkEnd w:id="132"/>
    </w:p>
    <w:p w14:paraId="67596577" w14:textId="77777777" w:rsidR="0089218D" w:rsidRPr="009039FC" w:rsidRDefault="0089218D" w:rsidP="0089218D">
      <w:r w:rsidRPr="009039FC">
        <w:t>CSC/Host =&gt; CMC</w:t>
      </w:r>
    </w:p>
    <w:p w14:paraId="6B968588" w14:textId="77777777" w:rsidR="0089218D" w:rsidRPr="009039FC" w:rsidRDefault="0089218D" w:rsidP="0089218D">
      <w:r w:rsidRPr="009039FC">
        <w:t>Channel: Routing</w:t>
      </w:r>
    </w:p>
    <w:p w14:paraId="088DA38D" w14:textId="77777777" w:rsidR="0089218D" w:rsidRPr="009039FC" w:rsidRDefault="0089218D" w:rsidP="0089218D"/>
    <w:p w14:paraId="3CC8167D" w14:textId="77777777" w:rsidR="0089218D" w:rsidRPr="009039FC" w:rsidRDefault="0089218D" w:rsidP="0089218D">
      <w:r w:rsidRPr="009039FC">
        <w:t>Format:</w:t>
      </w:r>
      <w:r w:rsidRPr="009039FC">
        <w:tab/>
        <w:t>TTLL_X</w:t>
      </w:r>
      <w:r w:rsidRPr="009039FC">
        <w:tab/>
      </w:r>
      <w:r w:rsidRPr="009039FC">
        <w:tab/>
      </w:r>
      <w:r w:rsidRPr="009039FC">
        <w:tab/>
      </w:r>
    </w:p>
    <w:p w14:paraId="63139113" w14:textId="77777777" w:rsidR="0089218D" w:rsidRPr="009039FC" w:rsidRDefault="0089218D" w:rsidP="0089218D">
      <w:r w:rsidRPr="009039FC">
        <w:tab/>
        <w:t>TT</w:t>
      </w:r>
      <w:r w:rsidRPr="009039FC">
        <w:tab/>
        <w:t>3 = Telegram Type</w:t>
      </w:r>
    </w:p>
    <w:p w14:paraId="00B173AD" w14:textId="77777777" w:rsidR="0089218D" w:rsidRPr="009039FC" w:rsidRDefault="0089218D" w:rsidP="0089218D">
      <w:r w:rsidRPr="009039FC">
        <w:tab/>
        <w:t>LL</w:t>
      </w:r>
      <w:r w:rsidRPr="009039FC">
        <w:tab/>
        <w:t>3 = Telegram Length</w:t>
      </w:r>
    </w:p>
    <w:p w14:paraId="32AF6B4C" w14:textId="77777777" w:rsidR="0089218D" w:rsidRPr="009039FC" w:rsidRDefault="0089218D" w:rsidP="0089218D">
      <w:r w:rsidRPr="009039FC">
        <w:tab/>
        <w:t>X</w:t>
      </w:r>
      <w:r w:rsidRPr="009039FC">
        <w:tab/>
        <w:t xml:space="preserve">0 = </w:t>
      </w:r>
      <w:proofErr w:type="gramStart"/>
      <w:r w:rsidRPr="009039FC">
        <w:t>Non Active</w:t>
      </w:r>
      <w:proofErr w:type="gramEnd"/>
    </w:p>
    <w:p w14:paraId="0EB405F9" w14:textId="77777777" w:rsidR="0089218D" w:rsidRPr="009039FC" w:rsidRDefault="0089218D" w:rsidP="0089218D">
      <w:r w:rsidRPr="009039FC">
        <w:tab/>
      </w:r>
      <w:r w:rsidRPr="009039FC">
        <w:tab/>
        <w:t>1 = Active</w:t>
      </w:r>
    </w:p>
    <w:p w14:paraId="2B55EBC0" w14:textId="77777777" w:rsidR="0089218D" w:rsidRPr="009039FC" w:rsidRDefault="0089218D" w:rsidP="0089218D"/>
    <w:p w14:paraId="1A41EF1E"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1E778203" w14:textId="77777777" w:rsidTr="0089218D">
        <w:tc>
          <w:tcPr>
            <w:tcW w:w="6120" w:type="dxa"/>
            <w:gridSpan w:val="2"/>
          </w:tcPr>
          <w:p w14:paraId="6E7F233B" w14:textId="77777777" w:rsidR="0089218D" w:rsidRPr="009039FC" w:rsidRDefault="0089218D" w:rsidP="0089218D">
            <w:pPr>
              <w:pStyle w:val="TableText"/>
              <w:jc w:val="center"/>
            </w:pPr>
            <w:r w:rsidRPr="009039FC">
              <w:t>Type</w:t>
            </w:r>
          </w:p>
        </w:tc>
      </w:tr>
      <w:tr w:rsidR="0089218D" w:rsidRPr="009039FC" w14:paraId="0B4A7F16" w14:textId="77777777" w:rsidTr="0089218D">
        <w:tc>
          <w:tcPr>
            <w:tcW w:w="6120" w:type="dxa"/>
            <w:gridSpan w:val="2"/>
          </w:tcPr>
          <w:p w14:paraId="69C37ACA" w14:textId="77777777" w:rsidR="0089218D" w:rsidRPr="009039FC" w:rsidRDefault="0089218D" w:rsidP="0089218D">
            <w:pPr>
              <w:pStyle w:val="TableText"/>
              <w:jc w:val="center"/>
            </w:pPr>
            <w:r w:rsidRPr="009039FC">
              <w:t>Length</w:t>
            </w:r>
          </w:p>
        </w:tc>
      </w:tr>
      <w:tr w:rsidR="0089218D" w:rsidRPr="009039FC" w14:paraId="1736EF3A" w14:textId="77777777" w:rsidTr="0089218D">
        <w:tc>
          <w:tcPr>
            <w:tcW w:w="3068" w:type="dxa"/>
          </w:tcPr>
          <w:p w14:paraId="43FA3174" w14:textId="77777777" w:rsidR="0089218D" w:rsidRPr="009039FC" w:rsidRDefault="0089218D" w:rsidP="0089218D">
            <w:pPr>
              <w:pStyle w:val="TableText"/>
              <w:jc w:val="center"/>
            </w:pPr>
          </w:p>
        </w:tc>
        <w:tc>
          <w:tcPr>
            <w:tcW w:w="3052" w:type="dxa"/>
          </w:tcPr>
          <w:p w14:paraId="70480D66" w14:textId="77777777" w:rsidR="0089218D" w:rsidRPr="009039FC" w:rsidRDefault="0089218D" w:rsidP="0089218D">
            <w:pPr>
              <w:pStyle w:val="TableText"/>
              <w:jc w:val="center"/>
            </w:pPr>
            <w:r w:rsidRPr="009039FC">
              <w:t>X</w:t>
            </w:r>
          </w:p>
        </w:tc>
      </w:tr>
    </w:tbl>
    <w:p w14:paraId="31845093" w14:textId="77777777" w:rsidR="0089218D" w:rsidRPr="009039FC" w:rsidRDefault="0089218D" w:rsidP="0089218D"/>
    <w:p w14:paraId="3C13DC56" w14:textId="77777777" w:rsidR="0089218D" w:rsidRPr="009039FC" w:rsidRDefault="0089218D" w:rsidP="0089218D">
      <w:r w:rsidRPr="009039FC">
        <w:t xml:space="preserve">Hot standby Host/CSC reports if it is active and able to take over control. </w:t>
      </w:r>
    </w:p>
    <w:p w14:paraId="60F8AD47" w14:textId="77777777" w:rsidR="0089218D" w:rsidRPr="009039FC" w:rsidRDefault="0089218D" w:rsidP="0089218D">
      <w:r w:rsidRPr="009039FC">
        <w:t>If CMC has a timeout on keep-alive messages on the standby connections, it assumes that the standby is non-active, until the “Host Standby State (active)” telegram is received again.</w:t>
      </w:r>
    </w:p>
    <w:p w14:paraId="3F1C550F" w14:textId="77777777" w:rsidR="0089218D" w:rsidRPr="009039FC" w:rsidRDefault="0089218D" w:rsidP="0089218D">
      <w:r w:rsidRPr="009039FC">
        <w:t xml:space="preserve">For a scenario of the hot standby switch over, see section </w:t>
      </w:r>
      <w:r w:rsidRPr="009039FC">
        <w:rPr>
          <w:cs/>
        </w:rPr>
        <w:t>‎</w:t>
      </w:r>
      <w:r w:rsidRPr="009039FC">
        <w:fldChar w:fldCharType="begin"/>
      </w:r>
      <w:r w:rsidRPr="009039FC">
        <w:instrText xml:space="preserve"> REF _Ref186865908 \r \h </w:instrText>
      </w:r>
      <w:r w:rsidRPr="009039FC">
        <w:fldChar w:fldCharType="separate"/>
      </w:r>
      <w:r w:rsidRPr="009039FC">
        <w:t>5.2.2</w:t>
      </w:r>
      <w:r w:rsidRPr="009039FC">
        <w:fldChar w:fldCharType="end"/>
      </w:r>
      <w:r w:rsidRPr="009039FC">
        <w:t>.</w:t>
      </w:r>
    </w:p>
    <w:p w14:paraId="3CF7F93D"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133" w:name="_Toc192574099"/>
      <w:bookmarkStart w:id="134" w:name="_Toc534610733"/>
      <w:bookmarkStart w:id="135" w:name="_Toc55827024"/>
      <w:bookmarkStart w:id="136" w:name="_Toc146512257"/>
      <w:r w:rsidRPr="009039FC">
        <w:t>Ready (05)</w:t>
      </w:r>
      <w:bookmarkEnd w:id="133"/>
      <w:bookmarkEnd w:id="134"/>
      <w:bookmarkEnd w:id="135"/>
      <w:bookmarkEnd w:id="136"/>
    </w:p>
    <w:p w14:paraId="10217C5E" w14:textId="77777777" w:rsidR="0089218D" w:rsidRPr="009039FC" w:rsidRDefault="0089218D" w:rsidP="0089218D">
      <w:r w:rsidRPr="009039FC">
        <w:t>CMC =&gt; CSC/Host</w:t>
      </w:r>
    </w:p>
    <w:p w14:paraId="6FACE881" w14:textId="77777777" w:rsidR="0089218D" w:rsidRPr="009039FC" w:rsidRDefault="0089218D" w:rsidP="0089218D">
      <w:r w:rsidRPr="009039FC">
        <w:t xml:space="preserve">CSC/Host =&gt; CMC  </w:t>
      </w:r>
    </w:p>
    <w:p w14:paraId="57608C35" w14:textId="77777777" w:rsidR="0089218D" w:rsidRPr="009039FC" w:rsidRDefault="0089218D" w:rsidP="0089218D">
      <w:r w:rsidRPr="009039FC">
        <w:t>Channel: Routing</w:t>
      </w:r>
    </w:p>
    <w:p w14:paraId="2DEFA419" w14:textId="77777777" w:rsidR="0089218D" w:rsidRPr="009039FC" w:rsidRDefault="0089218D" w:rsidP="0089218D"/>
    <w:p w14:paraId="5D771A90" w14:textId="77777777" w:rsidR="0089218D" w:rsidRPr="009039FC" w:rsidRDefault="0089218D" w:rsidP="0089218D">
      <w:r w:rsidRPr="009039FC">
        <w:t>Format:</w:t>
      </w:r>
      <w:r w:rsidRPr="009039FC">
        <w:tab/>
        <w:t>TTLL</w:t>
      </w:r>
      <w:r w:rsidRPr="009039FC">
        <w:tab/>
      </w:r>
      <w:r w:rsidRPr="009039FC">
        <w:tab/>
      </w:r>
      <w:r w:rsidRPr="009039FC">
        <w:tab/>
      </w:r>
    </w:p>
    <w:p w14:paraId="3D42EB17" w14:textId="77777777" w:rsidR="0089218D" w:rsidRPr="009039FC" w:rsidRDefault="0089218D" w:rsidP="0089218D">
      <w:r w:rsidRPr="009039FC">
        <w:tab/>
        <w:t>TT</w:t>
      </w:r>
      <w:r w:rsidRPr="009039FC">
        <w:tab/>
        <w:t>5 = Telegram Type</w:t>
      </w:r>
    </w:p>
    <w:p w14:paraId="4B41B6F5" w14:textId="77777777" w:rsidR="0089218D" w:rsidRPr="009039FC" w:rsidRDefault="0089218D" w:rsidP="0089218D">
      <w:r w:rsidRPr="009039FC">
        <w:tab/>
        <w:t>LL</w:t>
      </w:r>
      <w:r w:rsidRPr="009039FC">
        <w:tab/>
        <w:t>2 = Telegram Length</w:t>
      </w:r>
    </w:p>
    <w:p w14:paraId="3314BA88" w14:textId="77777777" w:rsidR="0089218D" w:rsidRPr="009039FC" w:rsidRDefault="0089218D" w:rsidP="0089218D">
      <w:r w:rsidRPr="009039FC">
        <w:lastRenderedPageBreak/>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20"/>
      </w:tblGrid>
      <w:tr w:rsidR="0089218D" w:rsidRPr="009039FC" w14:paraId="1437D36A" w14:textId="77777777" w:rsidTr="0089218D">
        <w:tc>
          <w:tcPr>
            <w:tcW w:w="6120" w:type="dxa"/>
          </w:tcPr>
          <w:p w14:paraId="3D44D1F7" w14:textId="77777777" w:rsidR="0089218D" w:rsidRPr="009039FC" w:rsidRDefault="0089218D" w:rsidP="0089218D">
            <w:pPr>
              <w:pStyle w:val="TableText"/>
              <w:jc w:val="center"/>
            </w:pPr>
            <w:r w:rsidRPr="009039FC">
              <w:t>Type</w:t>
            </w:r>
          </w:p>
        </w:tc>
      </w:tr>
      <w:tr w:rsidR="0089218D" w:rsidRPr="009039FC" w14:paraId="3793329B" w14:textId="77777777" w:rsidTr="0089218D">
        <w:tc>
          <w:tcPr>
            <w:tcW w:w="6120" w:type="dxa"/>
          </w:tcPr>
          <w:p w14:paraId="3CB64573" w14:textId="77777777" w:rsidR="0089218D" w:rsidRPr="009039FC" w:rsidRDefault="0089218D" w:rsidP="0089218D">
            <w:pPr>
              <w:pStyle w:val="TableText"/>
              <w:jc w:val="center"/>
            </w:pPr>
            <w:r w:rsidRPr="009039FC">
              <w:t>Length</w:t>
            </w:r>
          </w:p>
        </w:tc>
      </w:tr>
    </w:tbl>
    <w:p w14:paraId="25093861" w14:textId="77777777" w:rsidR="0089218D" w:rsidRPr="009039FC" w:rsidRDefault="0089218D" w:rsidP="0089218D"/>
    <w:p w14:paraId="6DC4B36F" w14:textId="77777777" w:rsidR="0089218D" w:rsidRPr="009039FC" w:rsidRDefault="0089218D" w:rsidP="0089218D">
      <w:r w:rsidRPr="009039FC">
        <w:t xml:space="preserve">After initialization, the CMC sends a ready telegram to the CSC/Host and the CSC/Host also sends a ready telegram to the CMC to inform that the CSC/Host is ready to accept sorting information. </w:t>
      </w:r>
    </w:p>
    <w:p w14:paraId="2E248D21" w14:textId="77777777" w:rsidR="0089218D" w:rsidRPr="009039FC" w:rsidRDefault="0089218D" w:rsidP="0089218D">
      <w:r w:rsidRPr="009039FC">
        <w:t>The sorter is not able to start before the CMC has sent a Ready telegram and the CMC has received a Ready telegram from the CSC/Host.</w:t>
      </w:r>
    </w:p>
    <w:p w14:paraId="4B4702BB" w14:textId="77777777" w:rsidR="0089218D" w:rsidRPr="009039FC" w:rsidRDefault="0089218D" w:rsidP="0089218D">
      <w:r w:rsidRPr="009039FC">
        <w:t>Chute status telegrams (30) for all chutes are sent after Ready telegram.</w:t>
      </w:r>
    </w:p>
    <w:p w14:paraId="7E408E4E" w14:textId="77777777" w:rsidR="0089218D" w:rsidRPr="009039FC" w:rsidRDefault="0089218D" w:rsidP="0089218D">
      <w:r w:rsidRPr="009039FC">
        <w:t xml:space="preserve">For a scenario of the Reset sequence see section </w:t>
      </w:r>
      <w:r w:rsidRPr="009039FC">
        <w:rPr>
          <w:cs/>
        </w:rPr>
        <w:fldChar w:fldCharType="begin"/>
      </w:r>
      <w:r w:rsidRPr="009039FC">
        <w:instrText xml:space="preserve"> REF _Ref186865929 \r \h </w:instrText>
      </w:r>
      <w:r w:rsidRPr="009039FC">
        <w:rPr>
          <w:cs/>
        </w:rPr>
      </w:r>
      <w:r w:rsidRPr="009039FC">
        <w:rPr>
          <w:cs/>
        </w:rPr>
        <w:fldChar w:fldCharType="separate"/>
      </w:r>
      <w:r w:rsidRPr="009039FC">
        <w:t>5.2.1</w:t>
      </w:r>
      <w:r w:rsidRPr="009039FC">
        <w:rPr>
          <w:cs/>
        </w:rPr>
        <w:fldChar w:fldCharType="end"/>
      </w:r>
      <w:r w:rsidRPr="009039FC">
        <w:t>.</w:t>
      </w:r>
    </w:p>
    <w:p w14:paraId="0DA04664"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137" w:name="_Toc192574100"/>
      <w:bookmarkStart w:id="138" w:name="_Toc534610734"/>
      <w:bookmarkStart w:id="139" w:name="_Toc55827025"/>
      <w:bookmarkStart w:id="140" w:name="_Toc146512258"/>
      <w:r w:rsidRPr="009039FC">
        <w:t>Resume (06)</w:t>
      </w:r>
      <w:bookmarkEnd w:id="137"/>
      <w:bookmarkEnd w:id="138"/>
      <w:bookmarkEnd w:id="139"/>
      <w:bookmarkEnd w:id="140"/>
    </w:p>
    <w:p w14:paraId="58B92E23" w14:textId="77777777" w:rsidR="0089218D" w:rsidRPr="009039FC" w:rsidRDefault="0089218D" w:rsidP="0089218D">
      <w:r w:rsidRPr="009039FC">
        <w:t>CMC =&gt; CSC/Host</w:t>
      </w:r>
    </w:p>
    <w:p w14:paraId="532BDD50" w14:textId="77777777" w:rsidR="0089218D" w:rsidRPr="009039FC" w:rsidRDefault="0089218D" w:rsidP="0089218D">
      <w:r w:rsidRPr="009039FC">
        <w:t xml:space="preserve">CSC/Host =&gt; CMC  </w:t>
      </w:r>
    </w:p>
    <w:p w14:paraId="54D635C8" w14:textId="77777777" w:rsidR="0089218D" w:rsidRPr="009039FC" w:rsidRDefault="0089218D" w:rsidP="0089218D">
      <w:r w:rsidRPr="009039FC">
        <w:t>Channel: Routing</w:t>
      </w:r>
    </w:p>
    <w:p w14:paraId="38DA0CD4" w14:textId="77777777" w:rsidR="0089218D" w:rsidRPr="009039FC" w:rsidRDefault="0089218D" w:rsidP="0089218D"/>
    <w:p w14:paraId="202AEC52" w14:textId="77777777" w:rsidR="0089218D" w:rsidRPr="009039FC" w:rsidRDefault="0089218D" w:rsidP="0089218D">
      <w:r w:rsidRPr="009039FC">
        <w:t>Format:</w:t>
      </w:r>
      <w:r w:rsidRPr="009039FC">
        <w:tab/>
        <w:t>TTLL</w:t>
      </w:r>
      <w:r w:rsidRPr="009039FC">
        <w:tab/>
      </w:r>
      <w:r w:rsidRPr="009039FC">
        <w:tab/>
      </w:r>
      <w:r w:rsidRPr="009039FC">
        <w:tab/>
      </w:r>
    </w:p>
    <w:p w14:paraId="29B8CE52" w14:textId="77777777" w:rsidR="0089218D" w:rsidRPr="009039FC" w:rsidRDefault="0089218D" w:rsidP="0089218D">
      <w:r w:rsidRPr="009039FC">
        <w:tab/>
        <w:t>TT</w:t>
      </w:r>
      <w:r w:rsidRPr="009039FC">
        <w:tab/>
        <w:t>6 = Telegram Type</w:t>
      </w:r>
    </w:p>
    <w:p w14:paraId="31CFF309" w14:textId="77777777" w:rsidR="0089218D" w:rsidRPr="009039FC" w:rsidRDefault="0089218D" w:rsidP="0089218D">
      <w:r w:rsidRPr="009039FC">
        <w:tab/>
        <w:t>LL</w:t>
      </w:r>
      <w:r w:rsidRPr="009039FC">
        <w:tab/>
        <w:t>2 = Telegram Length</w:t>
      </w:r>
    </w:p>
    <w:p w14:paraId="11AB728B" w14:textId="77777777" w:rsidR="0089218D" w:rsidRPr="009039FC" w:rsidRDefault="0089218D" w:rsidP="0089218D"/>
    <w:p w14:paraId="795602E7"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20"/>
      </w:tblGrid>
      <w:tr w:rsidR="0089218D" w:rsidRPr="009039FC" w14:paraId="4DE4D9AB" w14:textId="77777777" w:rsidTr="0089218D">
        <w:tc>
          <w:tcPr>
            <w:tcW w:w="6120" w:type="dxa"/>
          </w:tcPr>
          <w:p w14:paraId="73BA51E6" w14:textId="77777777" w:rsidR="0089218D" w:rsidRPr="009039FC" w:rsidRDefault="0089218D" w:rsidP="0089218D">
            <w:pPr>
              <w:pStyle w:val="TableText"/>
              <w:jc w:val="center"/>
            </w:pPr>
            <w:r w:rsidRPr="009039FC">
              <w:t>Type</w:t>
            </w:r>
          </w:p>
        </w:tc>
      </w:tr>
      <w:tr w:rsidR="0089218D" w:rsidRPr="009039FC" w14:paraId="317B0B3F" w14:textId="77777777" w:rsidTr="0089218D">
        <w:tc>
          <w:tcPr>
            <w:tcW w:w="6120" w:type="dxa"/>
          </w:tcPr>
          <w:p w14:paraId="5F7F4B5D" w14:textId="77777777" w:rsidR="0089218D" w:rsidRPr="009039FC" w:rsidRDefault="0089218D" w:rsidP="0089218D">
            <w:pPr>
              <w:pStyle w:val="TableText"/>
              <w:jc w:val="center"/>
            </w:pPr>
            <w:r w:rsidRPr="009039FC">
              <w:t>Length</w:t>
            </w:r>
          </w:p>
        </w:tc>
      </w:tr>
    </w:tbl>
    <w:p w14:paraId="586B4F45" w14:textId="77777777" w:rsidR="0089218D" w:rsidRPr="009039FC" w:rsidRDefault="0089218D" w:rsidP="0089218D"/>
    <w:p w14:paraId="27CCECAD" w14:textId="77777777" w:rsidR="0089218D" w:rsidRPr="009039FC" w:rsidRDefault="0089218D" w:rsidP="0089218D">
      <w:r w:rsidRPr="009039FC">
        <w:t>In a hot standby switch over scenario, the CMC or CSC/host sends a Resume when ready to resume operation.</w:t>
      </w:r>
    </w:p>
    <w:p w14:paraId="7BA05DD2" w14:textId="77777777" w:rsidR="0089218D" w:rsidRPr="009039FC" w:rsidRDefault="0089218D" w:rsidP="0089218D">
      <w:r w:rsidRPr="009039FC">
        <w:t xml:space="preserve">For a scenario of the hot standby switch over see section </w:t>
      </w:r>
      <w:r w:rsidRPr="009039FC">
        <w:rPr>
          <w:cs/>
        </w:rPr>
        <w:t>‎</w:t>
      </w:r>
      <w:r w:rsidRPr="009039FC">
        <w:fldChar w:fldCharType="begin"/>
      </w:r>
      <w:r w:rsidRPr="009039FC">
        <w:instrText xml:space="preserve"> REF _Ref186866007 \r \h </w:instrText>
      </w:r>
      <w:r w:rsidRPr="009039FC">
        <w:fldChar w:fldCharType="separate"/>
      </w:r>
      <w:r w:rsidRPr="009039FC">
        <w:t>5.2.1</w:t>
      </w:r>
      <w:r w:rsidRPr="009039FC">
        <w:fldChar w:fldCharType="end"/>
      </w:r>
      <w:r w:rsidRPr="009039FC">
        <w:t>.</w:t>
      </w:r>
    </w:p>
    <w:p w14:paraId="523C2B3D"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141" w:name="_Toc192574101"/>
      <w:bookmarkStart w:id="142" w:name="_Toc534610735"/>
      <w:bookmarkStart w:id="143" w:name="_Toc55827026"/>
      <w:bookmarkStart w:id="144" w:name="_Toc146512259"/>
      <w:r w:rsidRPr="009039FC">
        <w:t>Request host standby state (07)</w:t>
      </w:r>
      <w:bookmarkEnd w:id="141"/>
      <w:bookmarkEnd w:id="142"/>
      <w:bookmarkEnd w:id="143"/>
      <w:bookmarkEnd w:id="144"/>
    </w:p>
    <w:p w14:paraId="69539701" w14:textId="77777777" w:rsidR="0089218D" w:rsidRPr="009039FC" w:rsidRDefault="0089218D" w:rsidP="0089218D">
      <w:r w:rsidRPr="009039FC">
        <w:t>CMC =&gt; CSC/Host</w:t>
      </w:r>
    </w:p>
    <w:p w14:paraId="46D4E505" w14:textId="77777777" w:rsidR="0089218D" w:rsidRPr="009039FC" w:rsidRDefault="0089218D" w:rsidP="0089218D">
      <w:r w:rsidRPr="009039FC">
        <w:t>Channel: Routing</w:t>
      </w:r>
    </w:p>
    <w:p w14:paraId="7062BA9E" w14:textId="77777777" w:rsidR="0089218D" w:rsidRPr="009039FC" w:rsidRDefault="0089218D" w:rsidP="0089218D"/>
    <w:p w14:paraId="169E3C62" w14:textId="77777777" w:rsidR="0089218D" w:rsidRPr="009039FC" w:rsidRDefault="0089218D" w:rsidP="0089218D">
      <w:r w:rsidRPr="009039FC">
        <w:t>Format:</w:t>
      </w:r>
      <w:r w:rsidRPr="009039FC">
        <w:tab/>
        <w:t>TTLL_X</w:t>
      </w:r>
      <w:r w:rsidRPr="009039FC">
        <w:tab/>
      </w:r>
      <w:r w:rsidRPr="009039FC">
        <w:tab/>
      </w:r>
      <w:r w:rsidRPr="009039FC">
        <w:tab/>
      </w:r>
    </w:p>
    <w:p w14:paraId="4F7F2E2D" w14:textId="77777777" w:rsidR="0089218D" w:rsidRPr="009039FC" w:rsidRDefault="0089218D" w:rsidP="0089218D">
      <w:r w:rsidRPr="009039FC">
        <w:tab/>
        <w:t>TT</w:t>
      </w:r>
      <w:r w:rsidRPr="009039FC">
        <w:tab/>
        <w:t>7 = Telegram Type</w:t>
      </w:r>
    </w:p>
    <w:p w14:paraId="5D1B657D" w14:textId="77777777" w:rsidR="0089218D" w:rsidRPr="009039FC" w:rsidRDefault="0089218D" w:rsidP="0089218D">
      <w:r w:rsidRPr="009039FC">
        <w:tab/>
        <w:t>LL</w:t>
      </w:r>
      <w:r w:rsidRPr="009039FC">
        <w:tab/>
        <w:t>2 = Telegram Length</w:t>
      </w:r>
    </w:p>
    <w:p w14:paraId="7F1150E3" w14:textId="77777777" w:rsidR="0089218D" w:rsidRPr="009039FC" w:rsidRDefault="0089218D" w:rsidP="0089218D"/>
    <w:p w14:paraId="5659048E" w14:textId="77777777" w:rsidR="0089218D" w:rsidRPr="009039FC" w:rsidRDefault="0089218D" w:rsidP="0089218D"/>
    <w:p w14:paraId="3010B199" w14:textId="77777777" w:rsidR="0089218D" w:rsidRPr="009039FC" w:rsidRDefault="0089218D" w:rsidP="0089218D"/>
    <w:p w14:paraId="0B7A17A6" w14:textId="77777777" w:rsidR="0089218D" w:rsidRPr="009039FC" w:rsidRDefault="0089218D" w:rsidP="0089218D"/>
    <w:p w14:paraId="65E9DF58" w14:textId="77777777" w:rsidR="0089218D" w:rsidRPr="009039FC" w:rsidRDefault="0089218D" w:rsidP="0089218D">
      <w:r w:rsidRPr="009039FC">
        <w:lastRenderedPageBreak/>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20"/>
      </w:tblGrid>
      <w:tr w:rsidR="0089218D" w:rsidRPr="009039FC" w14:paraId="62597A6D" w14:textId="77777777" w:rsidTr="0089218D">
        <w:tc>
          <w:tcPr>
            <w:tcW w:w="6120" w:type="dxa"/>
          </w:tcPr>
          <w:p w14:paraId="582A1AF8" w14:textId="77777777" w:rsidR="0089218D" w:rsidRPr="009039FC" w:rsidRDefault="0089218D" w:rsidP="0089218D">
            <w:pPr>
              <w:pStyle w:val="TableText"/>
              <w:jc w:val="center"/>
            </w:pPr>
            <w:r w:rsidRPr="009039FC">
              <w:t>Type</w:t>
            </w:r>
          </w:p>
        </w:tc>
      </w:tr>
      <w:tr w:rsidR="0089218D" w:rsidRPr="009039FC" w14:paraId="1AF569F8" w14:textId="77777777" w:rsidTr="0089218D">
        <w:tc>
          <w:tcPr>
            <w:tcW w:w="6120" w:type="dxa"/>
          </w:tcPr>
          <w:p w14:paraId="1DBA9BBD" w14:textId="77777777" w:rsidR="0089218D" w:rsidRPr="009039FC" w:rsidRDefault="0089218D" w:rsidP="0089218D">
            <w:pPr>
              <w:pStyle w:val="TableText"/>
              <w:jc w:val="center"/>
            </w:pPr>
            <w:r w:rsidRPr="009039FC">
              <w:t>Length</w:t>
            </w:r>
          </w:p>
        </w:tc>
      </w:tr>
    </w:tbl>
    <w:p w14:paraId="53EF0D6F" w14:textId="77777777" w:rsidR="0089218D" w:rsidRPr="009039FC" w:rsidRDefault="0089218D" w:rsidP="0089218D"/>
    <w:p w14:paraId="14E339F6" w14:textId="77777777" w:rsidR="0089218D" w:rsidRPr="009039FC" w:rsidRDefault="0089218D" w:rsidP="0089218D">
      <w:r w:rsidRPr="009039FC">
        <w:t>CMC requests Hot standby Host/CSC for info regarding if it is active and able to take over control. Replied by “Host Standby State” telegram.</w:t>
      </w:r>
    </w:p>
    <w:p w14:paraId="6C3355A7" w14:textId="77777777" w:rsidR="0089218D" w:rsidRPr="009039FC" w:rsidRDefault="0089218D" w:rsidP="0089218D">
      <w:r w:rsidRPr="009039FC">
        <w:t>If CMC has a timeout on keep-alive messages on the standby connections, it assumes that the standby is non-active, until the “Host Standby State (active)” telegram is received again. When keep alive is received again, the CMC requests “Host Standby State” by using this telegram.</w:t>
      </w:r>
    </w:p>
    <w:p w14:paraId="0869C5DB" w14:textId="77777777" w:rsidR="0089218D" w:rsidRPr="009039FC" w:rsidRDefault="0089218D" w:rsidP="0089218D">
      <w:r w:rsidRPr="009039FC">
        <w:t xml:space="preserve">For a scenario of the hot standby switch over, see section </w:t>
      </w:r>
      <w:r w:rsidRPr="009039FC">
        <w:rPr>
          <w:cs/>
        </w:rPr>
        <w:t>‎</w:t>
      </w:r>
      <w:r w:rsidRPr="009039FC">
        <w:fldChar w:fldCharType="begin"/>
      </w:r>
      <w:r w:rsidRPr="009039FC">
        <w:instrText xml:space="preserve"> REF _Ref186866025 \r \h </w:instrText>
      </w:r>
      <w:r w:rsidRPr="009039FC">
        <w:fldChar w:fldCharType="separate"/>
      </w:r>
      <w:r w:rsidRPr="009039FC">
        <w:t>5.2.2</w:t>
      </w:r>
      <w:r w:rsidRPr="009039FC">
        <w:fldChar w:fldCharType="end"/>
      </w:r>
      <w:r w:rsidRPr="009039FC">
        <w:t>.</w:t>
      </w:r>
    </w:p>
    <w:p w14:paraId="5CD82279"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145" w:name="_Ref186866075"/>
      <w:bookmarkStart w:id="146" w:name="_Toc192574102"/>
      <w:bookmarkStart w:id="147" w:name="_Toc534610736"/>
      <w:bookmarkStart w:id="148" w:name="_Toc55827027"/>
      <w:bookmarkStart w:id="149" w:name="_Toc146512260"/>
      <w:r w:rsidRPr="009039FC">
        <w:t>Code (10)</w:t>
      </w:r>
      <w:bookmarkEnd w:id="145"/>
      <w:bookmarkEnd w:id="146"/>
      <w:bookmarkEnd w:id="147"/>
      <w:bookmarkEnd w:id="148"/>
      <w:bookmarkEnd w:id="149"/>
    </w:p>
    <w:p w14:paraId="6AAF5379" w14:textId="77777777" w:rsidR="0089218D" w:rsidRPr="009039FC" w:rsidRDefault="0089218D" w:rsidP="0089218D">
      <w:r w:rsidRPr="009039FC">
        <w:t>CSC/Host =&gt; CMC</w:t>
      </w:r>
    </w:p>
    <w:p w14:paraId="632228CA" w14:textId="77777777" w:rsidR="0089218D" w:rsidRPr="009039FC" w:rsidRDefault="0089218D" w:rsidP="0089218D">
      <w:r w:rsidRPr="009039FC">
        <w:t>Channel: Routing</w:t>
      </w:r>
    </w:p>
    <w:p w14:paraId="3083B370" w14:textId="77777777" w:rsidR="0089218D" w:rsidRPr="009039FC" w:rsidRDefault="0089218D" w:rsidP="0089218D"/>
    <w:p w14:paraId="4787924C" w14:textId="77777777" w:rsidR="0089218D" w:rsidRPr="009039FC" w:rsidRDefault="0089218D" w:rsidP="0089218D">
      <w:r w:rsidRPr="009039FC">
        <w:t>Format:</w:t>
      </w:r>
      <w:r w:rsidRPr="009039FC">
        <w:tab/>
        <w:t>TTLL_IDDGGGG</w:t>
      </w:r>
      <w:r w:rsidRPr="009039FC">
        <w:tab/>
      </w:r>
      <w:r w:rsidRPr="009039FC">
        <w:tab/>
      </w:r>
    </w:p>
    <w:p w14:paraId="370459CF" w14:textId="77777777" w:rsidR="0089218D" w:rsidRPr="009039FC" w:rsidRDefault="0089218D" w:rsidP="0089218D">
      <w:r w:rsidRPr="009039FC">
        <w:tab/>
        <w:t>TT</w:t>
      </w:r>
      <w:r w:rsidRPr="009039FC">
        <w:tab/>
        <w:t>10 = Telegram Type</w:t>
      </w:r>
    </w:p>
    <w:p w14:paraId="3CF618C4" w14:textId="77777777" w:rsidR="0089218D" w:rsidRPr="009039FC" w:rsidRDefault="0089218D" w:rsidP="0089218D">
      <w:r w:rsidRPr="009039FC">
        <w:tab/>
        <w:t>LL</w:t>
      </w:r>
      <w:r w:rsidRPr="009039FC">
        <w:tab/>
        <w:t>6 = Telegram Length</w:t>
      </w:r>
    </w:p>
    <w:p w14:paraId="4820E461" w14:textId="77777777" w:rsidR="0089218D" w:rsidRPr="009039FC" w:rsidRDefault="0089218D" w:rsidP="0089218D">
      <w:r w:rsidRPr="009039FC">
        <w:tab/>
        <w:t>I</w:t>
      </w:r>
      <w:r w:rsidRPr="009039FC">
        <w:tab/>
        <w:t>Induction unit number</w:t>
      </w:r>
      <w:r w:rsidRPr="009039FC">
        <w:tab/>
        <w:t>(</w:t>
      </w:r>
      <w:proofErr w:type="gramStart"/>
      <w:r w:rsidRPr="009039FC">
        <w:t>0..</w:t>
      </w:r>
      <w:proofErr w:type="gramEnd"/>
      <w:r w:rsidRPr="009039FC">
        <w:t>199)</w:t>
      </w:r>
    </w:p>
    <w:p w14:paraId="30E63A86" w14:textId="77777777" w:rsidR="0089218D" w:rsidRPr="009039FC" w:rsidRDefault="0089218D" w:rsidP="0089218D">
      <w:r w:rsidRPr="009039FC">
        <w:tab/>
        <w:t>DD</w:t>
      </w:r>
      <w:r w:rsidRPr="009039FC">
        <w:tab/>
        <w:t>Destination number</w:t>
      </w:r>
      <w:r w:rsidRPr="009039FC">
        <w:tab/>
        <w:t>(</w:t>
      </w:r>
      <w:proofErr w:type="gramStart"/>
      <w:r w:rsidRPr="009039FC">
        <w:t>0..</w:t>
      </w:r>
      <w:proofErr w:type="gramEnd"/>
      <w:r w:rsidRPr="009039FC">
        <w:t>4199)</w:t>
      </w:r>
    </w:p>
    <w:p w14:paraId="0B6005FE" w14:textId="77777777" w:rsidR="0089218D" w:rsidRPr="009039FC" w:rsidRDefault="0089218D" w:rsidP="0089218D">
      <w:r w:rsidRPr="009039FC">
        <w:tab/>
      </w:r>
      <w:r w:rsidRPr="009039FC">
        <w:tab/>
      </w:r>
      <w:r w:rsidRPr="009039FC">
        <w:tab/>
        <w:t>0..2999</w:t>
      </w:r>
      <w:r w:rsidRPr="009039FC">
        <w:tab/>
        <w:t>= Chute 0-2999</w:t>
      </w:r>
    </w:p>
    <w:p w14:paraId="7DD2968B" w14:textId="77777777" w:rsidR="0089218D" w:rsidRPr="009039FC" w:rsidRDefault="0089218D" w:rsidP="0089218D">
      <w:r w:rsidRPr="009039FC">
        <w:tab/>
      </w:r>
      <w:r w:rsidRPr="009039FC">
        <w:tab/>
      </w:r>
      <w:r w:rsidRPr="009039FC">
        <w:tab/>
        <w:t>3000..3089</w:t>
      </w:r>
      <w:r w:rsidRPr="009039FC">
        <w:tab/>
        <w:t>= Item parked on sorter</w:t>
      </w:r>
    </w:p>
    <w:p w14:paraId="12E65852" w14:textId="77777777" w:rsidR="0089218D" w:rsidRPr="009039FC" w:rsidRDefault="0089218D" w:rsidP="0089218D">
      <w:r w:rsidRPr="009039FC">
        <w:tab/>
      </w:r>
      <w:r w:rsidRPr="009039FC">
        <w:tab/>
      </w:r>
      <w:r w:rsidRPr="009039FC">
        <w:tab/>
        <w:t>4000..4098</w:t>
      </w:r>
      <w:r w:rsidRPr="009039FC">
        <w:tab/>
        <w:t>= Scanner number 0-98</w:t>
      </w:r>
    </w:p>
    <w:p w14:paraId="29D70527" w14:textId="77777777" w:rsidR="0089218D" w:rsidRPr="009039FC" w:rsidRDefault="0089218D" w:rsidP="0089218D">
      <w:r w:rsidRPr="009039FC">
        <w:tab/>
      </w:r>
      <w:r w:rsidRPr="009039FC">
        <w:tab/>
      </w:r>
      <w:r w:rsidRPr="009039FC">
        <w:tab/>
        <w:t>4099</w:t>
      </w:r>
      <w:r w:rsidRPr="009039FC">
        <w:tab/>
      </w:r>
      <w:r w:rsidRPr="009039FC">
        <w:tab/>
        <w:t>= Any scanner</w:t>
      </w:r>
    </w:p>
    <w:p w14:paraId="38ED67F5" w14:textId="77777777" w:rsidR="0089218D" w:rsidRPr="009039FC" w:rsidRDefault="0089218D" w:rsidP="0089218D">
      <w:r w:rsidRPr="009039FC">
        <w:tab/>
      </w:r>
      <w:r w:rsidRPr="009039FC">
        <w:tab/>
      </w:r>
      <w:r w:rsidRPr="009039FC">
        <w:tab/>
        <w:t>4100..4198</w:t>
      </w:r>
      <w:r w:rsidRPr="009039FC">
        <w:tab/>
        <w:t>= Volume scanner No. 0-98</w:t>
      </w:r>
    </w:p>
    <w:p w14:paraId="06BA0417" w14:textId="77777777" w:rsidR="0089218D" w:rsidRPr="009039FC" w:rsidRDefault="0089218D" w:rsidP="0089218D">
      <w:r w:rsidRPr="009039FC">
        <w:tab/>
      </w:r>
      <w:r w:rsidRPr="009039FC">
        <w:tab/>
      </w:r>
      <w:r w:rsidRPr="009039FC">
        <w:tab/>
        <w:t>4199</w:t>
      </w:r>
      <w:r w:rsidRPr="009039FC">
        <w:tab/>
      </w:r>
      <w:r w:rsidRPr="009039FC">
        <w:tab/>
        <w:t>= Any volume scanner</w:t>
      </w:r>
    </w:p>
    <w:p w14:paraId="293B90EB" w14:textId="77777777" w:rsidR="0089218D" w:rsidRPr="009039FC" w:rsidRDefault="0089218D" w:rsidP="0089218D">
      <w:r w:rsidRPr="009039FC">
        <w:tab/>
        <w:t>GGGG</w:t>
      </w:r>
      <w:r w:rsidRPr="009039FC">
        <w:tab/>
        <w:t>Item ID number</w:t>
      </w:r>
      <w:r w:rsidRPr="009039FC">
        <w:tab/>
        <w:t>(</w:t>
      </w:r>
      <w:proofErr w:type="gramStart"/>
      <w:r w:rsidRPr="009039FC">
        <w:t>0..</w:t>
      </w:r>
      <w:proofErr w:type="gramEnd"/>
      <w:r w:rsidRPr="009039FC">
        <w:t>2.147.483.647)</w:t>
      </w:r>
    </w:p>
    <w:p w14:paraId="6D334170" w14:textId="77777777" w:rsidR="0089218D" w:rsidRPr="009039FC" w:rsidRDefault="0089218D" w:rsidP="0089218D">
      <w:r w:rsidRPr="009039FC">
        <w:tab/>
      </w:r>
      <w:r w:rsidRPr="009039FC">
        <w:tab/>
      </w:r>
      <w:r w:rsidRPr="009039FC">
        <w:tab/>
      </w:r>
      <w:r w:rsidRPr="009039FC">
        <w:tab/>
      </w:r>
    </w:p>
    <w:p w14:paraId="62625D1F"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4D433B6C" w14:textId="77777777" w:rsidTr="0089218D">
        <w:tc>
          <w:tcPr>
            <w:tcW w:w="6120" w:type="dxa"/>
            <w:gridSpan w:val="2"/>
          </w:tcPr>
          <w:p w14:paraId="729B5CC7" w14:textId="77777777" w:rsidR="0089218D" w:rsidRPr="009039FC" w:rsidRDefault="0089218D" w:rsidP="0089218D">
            <w:pPr>
              <w:pStyle w:val="TableText"/>
              <w:jc w:val="center"/>
            </w:pPr>
            <w:r w:rsidRPr="009039FC">
              <w:t>Type</w:t>
            </w:r>
          </w:p>
        </w:tc>
      </w:tr>
      <w:tr w:rsidR="0089218D" w:rsidRPr="009039FC" w14:paraId="17442BD1" w14:textId="77777777" w:rsidTr="0089218D">
        <w:tc>
          <w:tcPr>
            <w:tcW w:w="6120" w:type="dxa"/>
            <w:gridSpan w:val="2"/>
          </w:tcPr>
          <w:p w14:paraId="274B8543" w14:textId="77777777" w:rsidR="0089218D" w:rsidRPr="009039FC" w:rsidRDefault="0089218D" w:rsidP="0089218D">
            <w:pPr>
              <w:pStyle w:val="TableText"/>
              <w:jc w:val="center"/>
            </w:pPr>
            <w:r w:rsidRPr="009039FC">
              <w:t>Length</w:t>
            </w:r>
          </w:p>
        </w:tc>
      </w:tr>
      <w:tr w:rsidR="0089218D" w:rsidRPr="009039FC" w14:paraId="74B50C26" w14:textId="77777777" w:rsidTr="0089218D">
        <w:tc>
          <w:tcPr>
            <w:tcW w:w="3068" w:type="dxa"/>
          </w:tcPr>
          <w:p w14:paraId="2D51A78D" w14:textId="77777777" w:rsidR="0089218D" w:rsidRPr="009039FC" w:rsidRDefault="0089218D" w:rsidP="0089218D">
            <w:pPr>
              <w:pStyle w:val="TableText"/>
              <w:jc w:val="center"/>
            </w:pPr>
          </w:p>
        </w:tc>
        <w:tc>
          <w:tcPr>
            <w:tcW w:w="3052" w:type="dxa"/>
          </w:tcPr>
          <w:p w14:paraId="30958FA9" w14:textId="77777777" w:rsidR="0089218D" w:rsidRPr="009039FC" w:rsidRDefault="0089218D" w:rsidP="0089218D">
            <w:pPr>
              <w:pStyle w:val="TableText"/>
              <w:jc w:val="center"/>
            </w:pPr>
            <w:r w:rsidRPr="009039FC">
              <w:t>I</w:t>
            </w:r>
          </w:p>
        </w:tc>
      </w:tr>
      <w:tr w:rsidR="0089218D" w:rsidRPr="009039FC" w14:paraId="0C7B862D" w14:textId="77777777" w:rsidTr="0089218D">
        <w:tc>
          <w:tcPr>
            <w:tcW w:w="3068" w:type="dxa"/>
          </w:tcPr>
          <w:p w14:paraId="60A01220" w14:textId="77777777" w:rsidR="0089218D" w:rsidRPr="009039FC" w:rsidRDefault="0089218D" w:rsidP="0089218D">
            <w:pPr>
              <w:pStyle w:val="TableText"/>
              <w:jc w:val="center"/>
            </w:pPr>
            <w:r w:rsidRPr="009039FC">
              <w:t>D</w:t>
            </w:r>
          </w:p>
        </w:tc>
        <w:tc>
          <w:tcPr>
            <w:tcW w:w="3052" w:type="dxa"/>
          </w:tcPr>
          <w:p w14:paraId="77E44D6F" w14:textId="77777777" w:rsidR="0089218D" w:rsidRPr="009039FC" w:rsidRDefault="0089218D" w:rsidP="0089218D">
            <w:pPr>
              <w:pStyle w:val="TableText"/>
              <w:jc w:val="center"/>
            </w:pPr>
            <w:r w:rsidRPr="009039FC">
              <w:t>D</w:t>
            </w:r>
          </w:p>
        </w:tc>
      </w:tr>
      <w:tr w:rsidR="0089218D" w:rsidRPr="009039FC" w14:paraId="5AF54761" w14:textId="77777777" w:rsidTr="0089218D">
        <w:tc>
          <w:tcPr>
            <w:tcW w:w="3068" w:type="dxa"/>
          </w:tcPr>
          <w:p w14:paraId="79D720B8" w14:textId="77777777" w:rsidR="0089218D" w:rsidRPr="009039FC" w:rsidRDefault="0089218D" w:rsidP="0089218D">
            <w:pPr>
              <w:pStyle w:val="TableText"/>
              <w:jc w:val="center"/>
            </w:pPr>
            <w:r w:rsidRPr="009039FC">
              <w:t>G</w:t>
            </w:r>
          </w:p>
        </w:tc>
        <w:tc>
          <w:tcPr>
            <w:tcW w:w="3052" w:type="dxa"/>
          </w:tcPr>
          <w:p w14:paraId="4D0F31C6" w14:textId="77777777" w:rsidR="0089218D" w:rsidRPr="009039FC" w:rsidRDefault="0089218D" w:rsidP="0089218D">
            <w:pPr>
              <w:pStyle w:val="TableText"/>
              <w:jc w:val="center"/>
            </w:pPr>
            <w:r w:rsidRPr="009039FC">
              <w:t>G</w:t>
            </w:r>
          </w:p>
        </w:tc>
      </w:tr>
      <w:tr w:rsidR="0089218D" w:rsidRPr="009039FC" w14:paraId="44B122A1" w14:textId="77777777" w:rsidTr="0089218D">
        <w:tc>
          <w:tcPr>
            <w:tcW w:w="3068" w:type="dxa"/>
          </w:tcPr>
          <w:p w14:paraId="0EC034E6" w14:textId="77777777" w:rsidR="0089218D" w:rsidRPr="009039FC" w:rsidRDefault="0089218D" w:rsidP="0089218D">
            <w:pPr>
              <w:pStyle w:val="TableText"/>
              <w:jc w:val="center"/>
            </w:pPr>
            <w:r w:rsidRPr="009039FC">
              <w:t>G</w:t>
            </w:r>
          </w:p>
        </w:tc>
        <w:tc>
          <w:tcPr>
            <w:tcW w:w="3052" w:type="dxa"/>
          </w:tcPr>
          <w:p w14:paraId="7EBA1B2A" w14:textId="77777777" w:rsidR="0089218D" w:rsidRPr="009039FC" w:rsidRDefault="0089218D" w:rsidP="0089218D">
            <w:pPr>
              <w:pStyle w:val="TableText"/>
              <w:jc w:val="center"/>
            </w:pPr>
            <w:r w:rsidRPr="009039FC">
              <w:t>G</w:t>
            </w:r>
          </w:p>
        </w:tc>
      </w:tr>
    </w:tbl>
    <w:p w14:paraId="5A8A4471" w14:textId="77777777" w:rsidR="0089218D" w:rsidRPr="009039FC" w:rsidRDefault="0089218D" w:rsidP="0089218D"/>
    <w:p w14:paraId="0570879C" w14:textId="77777777" w:rsidR="0089218D" w:rsidRPr="009039FC" w:rsidRDefault="0089218D" w:rsidP="0089218D">
      <w:r w:rsidRPr="009039FC">
        <w:t>Before an item is allowed to enter an induction unit (at the "code-PEC"), the CSC/Host must send a code telegram (10) to the CMC.</w:t>
      </w:r>
    </w:p>
    <w:p w14:paraId="490F1602" w14:textId="77777777" w:rsidR="0089218D" w:rsidRPr="009039FC" w:rsidRDefault="0089218D" w:rsidP="0089218D">
      <w:r w:rsidRPr="009039FC">
        <w:lastRenderedPageBreak/>
        <w:t>The CSC/Host must send no further code telegrams to the selected induction unit until the CMC has acknowledged receipt with a code acknowledgement (12) or a negative code acknowledgement telegram (13).</w:t>
      </w:r>
    </w:p>
    <w:p w14:paraId="62CC1641" w14:textId="77777777" w:rsidR="0089218D" w:rsidRPr="009039FC" w:rsidRDefault="0089218D" w:rsidP="0089218D">
      <w:r w:rsidRPr="009039FC">
        <w:t>The Item ID number is attached to the Index number when the telegram is received and acknowledged. The CMC does not check if the Item ID number is already used.</w:t>
      </w:r>
    </w:p>
    <w:p w14:paraId="4A7E990C"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150" w:name="_Toc192574103"/>
      <w:bookmarkStart w:id="151" w:name="_Toc534610737"/>
      <w:bookmarkStart w:id="152" w:name="_Toc55827028"/>
      <w:bookmarkStart w:id="153" w:name="_Toc146512261"/>
      <w:r w:rsidRPr="009039FC">
        <w:t>Set induction unit mode (11)</w:t>
      </w:r>
      <w:bookmarkEnd w:id="150"/>
      <w:bookmarkEnd w:id="151"/>
      <w:bookmarkEnd w:id="152"/>
      <w:bookmarkEnd w:id="153"/>
    </w:p>
    <w:p w14:paraId="75C24E9A" w14:textId="77777777" w:rsidR="0089218D" w:rsidRPr="009039FC" w:rsidRDefault="0089218D" w:rsidP="0089218D">
      <w:r w:rsidRPr="009039FC">
        <w:t>CSC/Host =&gt; CMC</w:t>
      </w:r>
    </w:p>
    <w:p w14:paraId="3A4E63B4" w14:textId="77777777" w:rsidR="0089218D" w:rsidRPr="009039FC" w:rsidRDefault="0089218D" w:rsidP="0089218D">
      <w:r w:rsidRPr="009039FC">
        <w:t>Channel: Routing</w:t>
      </w:r>
    </w:p>
    <w:p w14:paraId="6C53D0AC" w14:textId="77777777" w:rsidR="0089218D" w:rsidRPr="009039FC" w:rsidRDefault="0089218D" w:rsidP="0089218D"/>
    <w:p w14:paraId="66793FFB" w14:textId="77777777" w:rsidR="0089218D" w:rsidRPr="009039FC" w:rsidRDefault="0089218D" w:rsidP="0089218D">
      <w:r w:rsidRPr="009039FC">
        <w:t>Format:</w:t>
      </w:r>
      <w:r w:rsidRPr="009039FC">
        <w:tab/>
        <w:t>TTLL_I_MDD</w:t>
      </w:r>
      <w:r w:rsidRPr="009039FC">
        <w:tab/>
      </w:r>
      <w:r w:rsidRPr="009039FC">
        <w:tab/>
      </w:r>
    </w:p>
    <w:p w14:paraId="549876CB" w14:textId="77777777" w:rsidR="0089218D" w:rsidRPr="009039FC" w:rsidRDefault="0089218D" w:rsidP="0089218D">
      <w:r w:rsidRPr="009039FC">
        <w:tab/>
        <w:t>TT</w:t>
      </w:r>
      <w:r w:rsidRPr="009039FC">
        <w:tab/>
        <w:t>11 = Telegram Type</w:t>
      </w:r>
    </w:p>
    <w:p w14:paraId="78123830" w14:textId="77777777" w:rsidR="0089218D" w:rsidRPr="009039FC" w:rsidRDefault="0089218D" w:rsidP="0089218D">
      <w:r w:rsidRPr="009039FC">
        <w:tab/>
        <w:t>LL</w:t>
      </w:r>
      <w:r w:rsidRPr="009039FC">
        <w:tab/>
        <w:t>5 = Telegram Length</w:t>
      </w:r>
    </w:p>
    <w:p w14:paraId="6E027F99" w14:textId="77777777" w:rsidR="0089218D" w:rsidRPr="009039FC" w:rsidRDefault="0089218D" w:rsidP="0089218D">
      <w:r w:rsidRPr="009039FC">
        <w:tab/>
        <w:t>I</w:t>
      </w:r>
      <w:r w:rsidRPr="009039FC">
        <w:tab/>
        <w:t>Induction unit number</w:t>
      </w:r>
      <w:r w:rsidRPr="009039FC">
        <w:tab/>
        <w:t>(</w:t>
      </w:r>
      <w:proofErr w:type="gramStart"/>
      <w:r w:rsidRPr="009039FC">
        <w:t>0..</w:t>
      </w:r>
      <w:proofErr w:type="gramEnd"/>
      <w:r w:rsidRPr="009039FC">
        <w:t>199)</w:t>
      </w:r>
    </w:p>
    <w:p w14:paraId="70E5FBA7" w14:textId="77777777" w:rsidR="0089218D" w:rsidRPr="009039FC" w:rsidRDefault="0089218D" w:rsidP="0089218D">
      <w:r w:rsidRPr="009039FC">
        <w:tab/>
        <w:t>M</w:t>
      </w:r>
      <w:r w:rsidRPr="009039FC">
        <w:tab/>
        <w:t>Mode</w:t>
      </w:r>
      <w:r w:rsidRPr="009039FC">
        <w:tab/>
        <w:t>(</w:t>
      </w:r>
      <w:proofErr w:type="gramStart"/>
      <w:r w:rsidRPr="009039FC">
        <w:t>0..</w:t>
      </w:r>
      <w:proofErr w:type="gramEnd"/>
      <w:r w:rsidRPr="009039FC">
        <w:t>1)</w:t>
      </w:r>
    </w:p>
    <w:p w14:paraId="41F4253D" w14:textId="77777777" w:rsidR="0089218D" w:rsidRPr="009039FC" w:rsidRDefault="0089218D" w:rsidP="0089218D">
      <w:r w:rsidRPr="009039FC">
        <w:tab/>
      </w:r>
      <w:r w:rsidRPr="009039FC">
        <w:tab/>
      </w:r>
      <w:r w:rsidRPr="009039FC">
        <w:tab/>
        <w:t>0</w:t>
      </w:r>
      <w:r w:rsidRPr="009039FC">
        <w:tab/>
        <w:t>= Keyboard mode</w:t>
      </w:r>
    </w:p>
    <w:p w14:paraId="4E455A78" w14:textId="77777777" w:rsidR="0089218D" w:rsidRPr="00985E82" w:rsidRDefault="0089218D" w:rsidP="0089218D">
      <w:pPr>
        <w:rPr>
          <w:lang w:val="fr-FR"/>
        </w:rPr>
      </w:pPr>
      <w:r w:rsidRPr="009039FC">
        <w:tab/>
      </w:r>
      <w:r w:rsidRPr="009039FC">
        <w:tab/>
      </w:r>
      <w:r w:rsidRPr="009039FC">
        <w:tab/>
      </w:r>
      <w:r w:rsidRPr="00985E82">
        <w:rPr>
          <w:lang w:val="fr-FR"/>
        </w:rPr>
        <w:t>1</w:t>
      </w:r>
      <w:r w:rsidRPr="00985E82">
        <w:rPr>
          <w:lang w:val="fr-FR"/>
        </w:rPr>
        <w:tab/>
        <w:t>= Dispatch mode</w:t>
      </w:r>
    </w:p>
    <w:p w14:paraId="55AC881B" w14:textId="77777777" w:rsidR="0089218D" w:rsidRPr="00985E82" w:rsidRDefault="0089218D" w:rsidP="0089218D">
      <w:pPr>
        <w:rPr>
          <w:lang w:val="fr-FR"/>
        </w:rPr>
      </w:pPr>
      <w:r w:rsidRPr="00985E82">
        <w:rPr>
          <w:lang w:val="fr-FR"/>
        </w:rPr>
        <w:tab/>
        <w:t>DD</w:t>
      </w:r>
      <w:r w:rsidRPr="00985E82">
        <w:rPr>
          <w:lang w:val="fr-FR"/>
        </w:rPr>
        <w:tab/>
        <w:t>Destination</w:t>
      </w:r>
      <w:r w:rsidRPr="00985E82">
        <w:rPr>
          <w:lang w:val="fr-FR"/>
        </w:rPr>
        <w:tab/>
        <w:t>(</w:t>
      </w:r>
      <w:proofErr w:type="gramStart"/>
      <w:r w:rsidRPr="00985E82">
        <w:rPr>
          <w:lang w:val="fr-FR"/>
        </w:rPr>
        <w:t>0..</w:t>
      </w:r>
      <w:proofErr w:type="gramEnd"/>
      <w:r w:rsidRPr="00985E82">
        <w:rPr>
          <w:lang w:val="fr-FR"/>
        </w:rPr>
        <w:t>4199)</w:t>
      </w:r>
    </w:p>
    <w:p w14:paraId="56EE5DD5" w14:textId="77777777" w:rsidR="0089218D" w:rsidRPr="00985E82" w:rsidRDefault="0089218D" w:rsidP="0089218D">
      <w:pPr>
        <w:rPr>
          <w:lang w:val="fr-FR"/>
        </w:rPr>
      </w:pPr>
      <w:r w:rsidRPr="00985E82">
        <w:rPr>
          <w:lang w:val="fr-FR"/>
        </w:rPr>
        <w:tab/>
      </w:r>
      <w:r w:rsidRPr="00985E82">
        <w:rPr>
          <w:lang w:val="fr-FR"/>
        </w:rPr>
        <w:tab/>
      </w:r>
      <w:r w:rsidRPr="00985E82">
        <w:rPr>
          <w:lang w:val="fr-FR"/>
        </w:rPr>
        <w:tab/>
        <w:t>0..2999</w:t>
      </w:r>
      <w:r w:rsidRPr="00985E82">
        <w:rPr>
          <w:lang w:val="fr-FR"/>
        </w:rPr>
        <w:tab/>
        <w:t>= Chute destination</w:t>
      </w:r>
    </w:p>
    <w:p w14:paraId="11928F0C" w14:textId="77777777" w:rsidR="0089218D" w:rsidRPr="009039FC" w:rsidRDefault="0089218D" w:rsidP="0089218D">
      <w:r w:rsidRPr="00985E82">
        <w:rPr>
          <w:lang w:val="fr-FR"/>
        </w:rPr>
        <w:tab/>
      </w:r>
      <w:r w:rsidRPr="00985E82">
        <w:rPr>
          <w:lang w:val="fr-FR"/>
        </w:rPr>
        <w:tab/>
      </w:r>
      <w:r w:rsidRPr="00985E82">
        <w:rPr>
          <w:lang w:val="fr-FR"/>
        </w:rPr>
        <w:tab/>
      </w:r>
      <w:r w:rsidRPr="009039FC">
        <w:t>3000..3089</w:t>
      </w:r>
      <w:r w:rsidRPr="009039FC">
        <w:tab/>
        <w:t>= Item parked on sorter</w:t>
      </w:r>
    </w:p>
    <w:p w14:paraId="3E866A98" w14:textId="77777777" w:rsidR="0089218D" w:rsidRPr="009039FC" w:rsidRDefault="0089218D" w:rsidP="0089218D">
      <w:r w:rsidRPr="009039FC">
        <w:tab/>
      </w:r>
      <w:r w:rsidRPr="009039FC">
        <w:tab/>
      </w:r>
      <w:r w:rsidRPr="009039FC">
        <w:tab/>
        <w:t>4000..4098</w:t>
      </w:r>
      <w:r w:rsidRPr="009039FC">
        <w:tab/>
        <w:t>= Overhead scanner</w:t>
      </w:r>
    </w:p>
    <w:p w14:paraId="45B41BA4" w14:textId="77777777" w:rsidR="0089218D" w:rsidRPr="009039FC" w:rsidRDefault="0089218D" w:rsidP="0089218D">
      <w:r w:rsidRPr="009039FC">
        <w:tab/>
      </w:r>
      <w:r w:rsidRPr="009039FC">
        <w:tab/>
      </w:r>
      <w:r w:rsidRPr="009039FC">
        <w:tab/>
        <w:t>4099</w:t>
      </w:r>
      <w:r w:rsidRPr="009039FC">
        <w:tab/>
      </w:r>
      <w:r w:rsidRPr="009039FC">
        <w:tab/>
        <w:t>= Any scanner</w:t>
      </w:r>
    </w:p>
    <w:p w14:paraId="299534ED" w14:textId="77777777" w:rsidR="0089218D" w:rsidRPr="009039FC" w:rsidRDefault="0089218D" w:rsidP="0089218D">
      <w:r w:rsidRPr="009039FC">
        <w:tab/>
      </w:r>
      <w:r w:rsidRPr="009039FC">
        <w:tab/>
      </w:r>
      <w:r w:rsidRPr="009039FC">
        <w:tab/>
        <w:t>4100..4198</w:t>
      </w:r>
      <w:r w:rsidRPr="009039FC">
        <w:tab/>
        <w:t>= Volume scanner No. 0-98</w:t>
      </w:r>
    </w:p>
    <w:p w14:paraId="5C1C3379" w14:textId="77777777" w:rsidR="0089218D" w:rsidRPr="009039FC" w:rsidRDefault="0089218D" w:rsidP="0089218D">
      <w:r w:rsidRPr="009039FC">
        <w:tab/>
      </w:r>
      <w:r w:rsidRPr="009039FC">
        <w:tab/>
      </w:r>
      <w:r w:rsidRPr="009039FC">
        <w:tab/>
        <w:t>4199</w:t>
      </w:r>
      <w:r w:rsidRPr="009039FC">
        <w:tab/>
      </w:r>
      <w:r w:rsidRPr="009039FC">
        <w:tab/>
        <w:t>= Any volume scanner</w:t>
      </w:r>
    </w:p>
    <w:p w14:paraId="40EF9ED2" w14:textId="77777777" w:rsidR="0089218D" w:rsidRPr="009039FC" w:rsidRDefault="0089218D" w:rsidP="0089218D"/>
    <w:p w14:paraId="43ACAD6A" w14:textId="77777777" w:rsidR="0089218D" w:rsidRPr="009039FC" w:rsidRDefault="0089218D" w:rsidP="0089218D">
      <w:pPr>
        <w:keepNext/>
      </w:pPr>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68AB556B" w14:textId="77777777" w:rsidTr="0089218D">
        <w:tc>
          <w:tcPr>
            <w:tcW w:w="6120" w:type="dxa"/>
            <w:gridSpan w:val="2"/>
          </w:tcPr>
          <w:p w14:paraId="52858E27" w14:textId="77777777" w:rsidR="0089218D" w:rsidRPr="009039FC" w:rsidRDefault="0089218D" w:rsidP="0089218D">
            <w:pPr>
              <w:pStyle w:val="TableText"/>
              <w:keepNext/>
              <w:jc w:val="center"/>
            </w:pPr>
            <w:r w:rsidRPr="009039FC">
              <w:t>Type</w:t>
            </w:r>
          </w:p>
        </w:tc>
      </w:tr>
      <w:tr w:rsidR="0089218D" w:rsidRPr="009039FC" w14:paraId="57339ADF" w14:textId="77777777" w:rsidTr="0089218D">
        <w:tc>
          <w:tcPr>
            <w:tcW w:w="6120" w:type="dxa"/>
            <w:gridSpan w:val="2"/>
          </w:tcPr>
          <w:p w14:paraId="0FF8CF41" w14:textId="77777777" w:rsidR="0089218D" w:rsidRPr="009039FC" w:rsidRDefault="0089218D" w:rsidP="0089218D">
            <w:pPr>
              <w:pStyle w:val="TableText"/>
              <w:keepNext/>
              <w:jc w:val="center"/>
            </w:pPr>
            <w:r w:rsidRPr="009039FC">
              <w:t>Length</w:t>
            </w:r>
          </w:p>
        </w:tc>
      </w:tr>
      <w:tr w:rsidR="0089218D" w:rsidRPr="009039FC" w14:paraId="1FABDF43" w14:textId="77777777" w:rsidTr="0089218D">
        <w:tc>
          <w:tcPr>
            <w:tcW w:w="3068" w:type="dxa"/>
          </w:tcPr>
          <w:p w14:paraId="71C947EF" w14:textId="77777777" w:rsidR="0089218D" w:rsidRPr="009039FC" w:rsidRDefault="0089218D" w:rsidP="0089218D">
            <w:pPr>
              <w:pStyle w:val="TableText"/>
              <w:jc w:val="center"/>
            </w:pPr>
          </w:p>
        </w:tc>
        <w:tc>
          <w:tcPr>
            <w:tcW w:w="3052" w:type="dxa"/>
          </w:tcPr>
          <w:p w14:paraId="51D97D61" w14:textId="77777777" w:rsidR="0089218D" w:rsidRPr="009039FC" w:rsidRDefault="0089218D" w:rsidP="0089218D">
            <w:pPr>
              <w:pStyle w:val="TableText"/>
              <w:jc w:val="center"/>
            </w:pPr>
            <w:r w:rsidRPr="009039FC">
              <w:t>I</w:t>
            </w:r>
          </w:p>
        </w:tc>
      </w:tr>
      <w:tr w:rsidR="0089218D" w:rsidRPr="009039FC" w14:paraId="1CC40BE7" w14:textId="77777777" w:rsidTr="0089218D">
        <w:tc>
          <w:tcPr>
            <w:tcW w:w="3068" w:type="dxa"/>
          </w:tcPr>
          <w:p w14:paraId="1FA0CBD5" w14:textId="77777777" w:rsidR="0089218D" w:rsidRPr="009039FC" w:rsidRDefault="0089218D" w:rsidP="0089218D">
            <w:pPr>
              <w:pStyle w:val="TableText"/>
              <w:jc w:val="center"/>
            </w:pPr>
          </w:p>
        </w:tc>
        <w:tc>
          <w:tcPr>
            <w:tcW w:w="3052" w:type="dxa"/>
          </w:tcPr>
          <w:p w14:paraId="76B87095" w14:textId="77777777" w:rsidR="0089218D" w:rsidRPr="009039FC" w:rsidRDefault="0089218D" w:rsidP="0089218D">
            <w:pPr>
              <w:pStyle w:val="TableText"/>
              <w:jc w:val="center"/>
            </w:pPr>
            <w:r w:rsidRPr="009039FC">
              <w:t>M</w:t>
            </w:r>
          </w:p>
        </w:tc>
      </w:tr>
      <w:tr w:rsidR="0089218D" w:rsidRPr="009039FC" w14:paraId="648E5DBD" w14:textId="77777777" w:rsidTr="0089218D">
        <w:tc>
          <w:tcPr>
            <w:tcW w:w="3068" w:type="dxa"/>
          </w:tcPr>
          <w:p w14:paraId="2809557E" w14:textId="77777777" w:rsidR="0089218D" w:rsidRPr="009039FC" w:rsidRDefault="0089218D" w:rsidP="0089218D">
            <w:pPr>
              <w:pStyle w:val="TableText"/>
              <w:jc w:val="center"/>
            </w:pPr>
            <w:r w:rsidRPr="009039FC">
              <w:t>D</w:t>
            </w:r>
          </w:p>
        </w:tc>
        <w:tc>
          <w:tcPr>
            <w:tcW w:w="3052" w:type="dxa"/>
          </w:tcPr>
          <w:p w14:paraId="09217B93" w14:textId="77777777" w:rsidR="0089218D" w:rsidRPr="009039FC" w:rsidRDefault="0089218D" w:rsidP="0089218D">
            <w:pPr>
              <w:pStyle w:val="TableText"/>
              <w:jc w:val="center"/>
            </w:pPr>
            <w:r w:rsidRPr="009039FC">
              <w:t>D</w:t>
            </w:r>
          </w:p>
        </w:tc>
      </w:tr>
    </w:tbl>
    <w:p w14:paraId="44AF035C" w14:textId="77777777" w:rsidR="0089218D" w:rsidRPr="009039FC" w:rsidRDefault="0089218D" w:rsidP="0089218D"/>
    <w:p w14:paraId="0920C940" w14:textId="77777777" w:rsidR="0089218D" w:rsidRPr="009039FC" w:rsidRDefault="0089218D" w:rsidP="0089218D">
      <w:r w:rsidRPr="009039FC">
        <w:t>The Set Induction Unit Mode telegram is used to control the mode of an induction unit.</w:t>
      </w:r>
    </w:p>
    <w:p w14:paraId="49D55425" w14:textId="77777777" w:rsidR="0089218D" w:rsidRPr="009039FC" w:rsidRDefault="0089218D" w:rsidP="0089218D">
      <w:r w:rsidRPr="009039FC">
        <w:t xml:space="preserve">In keyboard mode all items arriving at the induction unit (item detected by the Code PEC) must have a destination </w:t>
      </w:r>
      <w:proofErr w:type="gramStart"/>
      <w:r w:rsidRPr="009039FC">
        <w:t>in order to</w:t>
      </w:r>
      <w:proofErr w:type="gramEnd"/>
      <w:r w:rsidRPr="009039FC">
        <w:t xml:space="preserve"> enter the sorter. This destination must be assigned to an item with a Code telegram (see section </w:t>
      </w:r>
      <w:r w:rsidRPr="009039FC">
        <w:rPr>
          <w:cs/>
        </w:rPr>
        <w:t>‎</w:t>
      </w:r>
      <w:r w:rsidRPr="009039FC">
        <w:fldChar w:fldCharType="begin"/>
      </w:r>
      <w:r w:rsidRPr="009039FC">
        <w:instrText xml:space="preserve"> REF _Ref186866075 \r \h </w:instrText>
      </w:r>
      <w:r w:rsidRPr="009039FC">
        <w:fldChar w:fldCharType="separate"/>
      </w:r>
      <w:r w:rsidRPr="009039FC">
        <w:t>4.2.8</w:t>
      </w:r>
      <w:r w:rsidRPr="009039FC">
        <w:fldChar w:fldCharType="end"/>
      </w:r>
      <w:r w:rsidRPr="009039FC">
        <w:t>)</w:t>
      </w:r>
    </w:p>
    <w:p w14:paraId="1809FC9D" w14:textId="77777777" w:rsidR="0089218D" w:rsidRPr="009039FC" w:rsidRDefault="0089218D" w:rsidP="0089218D">
      <w:r w:rsidRPr="009039FC">
        <w:t xml:space="preserve">In Dispatch mode all items arriving at the induction unit will be inducted to the same destination </w:t>
      </w:r>
      <w:proofErr w:type="gramStart"/>
      <w:r w:rsidRPr="009039FC">
        <w:t>e.g.</w:t>
      </w:r>
      <w:proofErr w:type="gramEnd"/>
      <w:r w:rsidRPr="009039FC">
        <w:t xml:space="preserve"> an overhead scanner. The destination is defined by this telegram (Set Induction Unit Mode telegram). The scanner mode defined in a CSC is the same as the dispatch mode with a scanner destination.</w:t>
      </w:r>
    </w:p>
    <w:p w14:paraId="522CDF76" w14:textId="77777777" w:rsidR="0089218D" w:rsidRPr="009039FC" w:rsidRDefault="0089218D" w:rsidP="0089218D">
      <w:r w:rsidRPr="009039FC">
        <w:t>The CSC/Host must send no further telegrams to the selected induction unit until the CMC has acknowledged receipt with a Set Induction Unit Mode telegram (20).</w:t>
      </w:r>
    </w:p>
    <w:p w14:paraId="1E859633" w14:textId="77777777" w:rsidR="0089218D" w:rsidRPr="009039FC" w:rsidRDefault="0089218D" w:rsidP="0089218D">
      <w:r w:rsidRPr="009039FC">
        <w:lastRenderedPageBreak/>
        <w:t>After acknowledgement of this telegram the corresponding induction unit remains in "Dispatch Mode" or “Keyboard mode” until the CMC receives a new Set Induction Unit Mode (11) with another mode.</w:t>
      </w:r>
    </w:p>
    <w:p w14:paraId="05DFDE53" w14:textId="77777777" w:rsidR="0089218D" w:rsidRPr="009039FC" w:rsidRDefault="0089218D" w:rsidP="0089218D">
      <w:r w:rsidRPr="009039FC">
        <w:t>If the induction unit is already in dispatch mode when a new Set Induction Unit Mode with dispatch mode, the telegram is accepted and the destination from the telegram is used as the new destination.</w:t>
      </w:r>
    </w:p>
    <w:p w14:paraId="7860C7AD" w14:textId="77777777" w:rsidR="0089218D" w:rsidRPr="009039FC" w:rsidRDefault="0089218D" w:rsidP="0089218D">
      <w:r w:rsidRPr="009039FC">
        <w:t>If the induction unit is already in keyboard mode when a new Set Induction Unit Mode with keyboard mode specified is received the telegram is accepted – but no action is performed by the CMC.</w:t>
      </w:r>
    </w:p>
    <w:p w14:paraId="33D93A86" w14:textId="77777777" w:rsidR="0089218D" w:rsidRPr="009039FC" w:rsidRDefault="0089218D" w:rsidP="0089218D">
      <w:r w:rsidRPr="009039FC">
        <w:t>If the mode is changed from keyboard to dispatch and there are indexes for items in the associated code queue, ‘Code Not Used’ telegrams (17) with reason 5 (Clearing Code Queue) are sent for each code to the CSC/Host.</w:t>
      </w:r>
    </w:p>
    <w:p w14:paraId="2FA6F821" w14:textId="77777777" w:rsidR="0089218D" w:rsidRPr="009039FC" w:rsidRDefault="0089218D" w:rsidP="0089218D">
      <w:r w:rsidRPr="009039FC">
        <w:t>The Item ID number is 0 for all items in dispatch mode until an item ID telegram (14) is received from the CSC/Host.</w:t>
      </w:r>
    </w:p>
    <w:p w14:paraId="3389CE79"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154" w:name="_Toc192574104"/>
      <w:bookmarkStart w:id="155" w:name="_Toc534610738"/>
      <w:bookmarkStart w:id="156" w:name="_Toc55827029"/>
      <w:bookmarkStart w:id="157" w:name="_Toc146512262"/>
      <w:r w:rsidRPr="009039FC">
        <w:t>Code acknowledgement (12)</w:t>
      </w:r>
      <w:bookmarkEnd w:id="154"/>
      <w:bookmarkEnd w:id="155"/>
      <w:bookmarkEnd w:id="156"/>
      <w:bookmarkEnd w:id="157"/>
    </w:p>
    <w:p w14:paraId="48C2D28C" w14:textId="77777777" w:rsidR="0089218D" w:rsidRPr="009039FC" w:rsidRDefault="0089218D" w:rsidP="0089218D">
      <w:r w:rsidRPr="009039FC">
        <w:t>CMC =&gt; CSC/Host</w:t>
      </w:r>
    </w:p>
    <w:p w14:paraId="75140F7C" w14:textId="77777777" w:rsidR="0089218D" w:rsidRPr="009039FC" w:rsidRDefault="0089218D" w:rsidP="0089218D">
      <w:r w:rsidRPr="009039FC">
        <w:t>Channel: Routing</w:t>
      </w:r>
    </w:p>
    <w:p w14:paraId="1DA304F4" w14:textId="77777777" w:rsidR="0089218D" w:rsidRPr="009039FC" w:rsidRDefault="0089218D" w:rsidP="0089218D"/>
    <w:p w14:paraId="1201D6B1" w14:textId="77777777" w:rsidR="0089218D" w:rsidRPr="009039FC" w:rsidRDefault="0089218D" w:rsidP="0089218D">
      <w:r w:rsidRPr="009039FC">
        <w:t>Format:</w:t>
      </w:r>
      <w:r w:rsidRPr="009039FC">
        <w:tab/>
        <w:t>TTLL_IXXGGGG</w:t>
      </w:r>
      <w:r w:rsidRPr="009039FC">
        <w:tab/>
      </w:r>
      <w:r w:rsidRPr="009039FC">
        <w:tab/>
      </w:r>
    </w:p>
    <w:p w14:paraId="6B95F3CE" w14:textId="77777777" w:rsidR="0089218D" w:rsidRPr="009039FC" w:rsidRDefault="0089218D" w:rsidP="0089218D">
      <w:r w:rsidRPr="009039FC">
        <w:tab/>
        <w:t>TT</w:t>
      </w:r>
      <w:r w:rsidRPr="009039FC">
        <w:tab/>
        <w:t>12 = Telegram Type</w:t>
      </w:r>
    </w:p>
    <w:p w14:paraId="72B705D1" w14:textId="77777777" w:rsidR="0089218D" w:rsidRPr="009039FC" w:rsidRDefault="0089218D" w:rsidP="0089218D">
      <w:r w:rsidRPr="009039FC">
        <w:tab/>
        <w:t>LL</w:t>
      </w:r>
      <w:r w:rsidRPr="009039FC">
        <w:tab/>
        <w:t>7 = Telegram Length</w:t>
      </w:r>
    </w:p>
    <w:p w14:paraId="726716FD" w14:textId="77777777" w:rsidR="0089218D" w:rsidRPr="009039FC" w:rsidRDefault="0089218D" w:rsidP="0089218D">
      <w:r w:rsidRPr="009039FC">
        <w:tab/>
        <w:t>I</w:t>
      </w:r>
      <w:r w:rsidRPr="009039FC">
        <w:tab/>
        <w:t>Induction unit number</w:t>
      </w:r>
      <w:r w:rsidRPr="009039FC">
        <w:tab/>
        <w:t>(</w:t>
      </w:r>
      <w:proofErr w:type="gramStart"/>
      <w:r w:rsidRPr="009039FC">
        <w:t>0..</w:t>
      </w:r>
      <w:proofErr w:type="gramEnd"/>
      <w:r w:rsidRPr="009039FC">
        <w:t>199)</w:t>
      </w:r>
    </w:p>
    <w:p w14:paraId="77E9CFAF" w14:textId="77777777" w:rsidR="0089218D" w:rsidRPr="009039FC" w:rsidRDefault="0089218D" w:rsidP="0089218D">
      <w:r w:rsidRPr="009039FC">
        <w:tab/>
        <w:t>XX</w:t>
      </w:r>
      <w:r w:rsidRPr="009039FC">
        <w:tab/>
        <w:t>Index number</w:t>
      </w:r>
      <w:r w:rsidRPr="009039FC">
        <w:tab/>
        <w:t>(</w:t>
      </w:r>
      <w:proofErr w:type="gramStart"/>
      <w:r w:rsidRPr="009039FC">
        <w:t>0..</w:t>
      </w:r>
      <w:proofErr w:type="gramEnd"/>
      <w:r w:rsidRPr="009039FC">
        <w:t xml:space="preserve">4999) </w:t>
      </w:r>
    </w:p>
    <w:p w14:paraId="5FD15C71" w14:textId="77777777" w:rsidR="0089218D" w:rsidRPr="009039FC" w:rsidRDefault="0089218D" w:rsidP="0089218D">
      <w:r w:rsidRPr="009039FC">
        <w:tab/>
        <w:t>GGGG</w:t>
      </w:r>
      <w:r w:rsidRPr="009039FC">
        <w:tab/>
        <w:t>Item ID number</w:t>
      </w:r>
      <w:r w:rsidRPr="009039FC">
        <w:tab/>
        <w:t>(</w:t>
      </w:r>
      <w:proofErr w:type="gramStart"/>
      <w:r w:rsidRPr="009039FC">
        <w:t>0..</w:t>
      </w:r>
      <w:proofErr w:type="gramEnd"/>
      <w:r w:rsidRPr="009039FC">
        <w:t>2.147.483.647)</w:t>
      </w:r>
    </w:p>
    <w:p w14:paraId="7DD43C3B" w14:textId="77777777" w:rsidR="0089218D" w:rsidRPr="009039FC" w:rsidRDefault="0089218D" w:rsidP="0089218D">
      <w:r w:rsidRPr="009039FC">
        <w:tab/>
        <w:t>DD</w:t>
      </w:r>
      <w:r w:rsidRPr="009039FC">
        <w:tab/>
        <w:t>Destination number</w:t>
      </w:r>
      <w:r w:rsidRPr="009039FC">
        <w:tab/>
        <w:t>(</w:t>
      </w:r>
      <w:proofErr w:type="gramStart"/>
      <w:r w:rsidRPr="009039FC">
        <w:t>0..</w:t>
      </w:r>
      <w:proofErr w:type="gramEnd"/>
      <w:r w:rsidRPr="009039FC">
        <w:t>4199)</w:t>
      </w:r>
    </w:p>
    <w:p w14:paraId="521793D3" w14:textId="77777777" w:rsidR="0089218D" w:rsidRPr="009039FC" w:rsidRDefault="0089218D" w:rsidP="0089218D">
      <w:r w:rsidRPr="009039FC">
        <w:tab/>
      </w:r>
      <w:r w:rsidRPr="009039FC">
        <w:tab/>
      </w:r>
      <w:r w:rsidRPr="009039FC">
        <w:tab/>
        <w:t xml:space="preserve">0..2999 </w:t>
      </w:r>
      <w:r w:rsidRPr="009039FC">
        <w:tab/>
        <w:t>= Chute 0-2999</w:t>
      </w:r>
    </w:p>
    <w:p w14:paraId="6D8EF12C" w14:textId="77777777" w:rsidR="0089218D" w:rsidRPr="009039FC" w:rsidRDefault="0089218D" w:rsidP="0089218D">
      <w:r w:rsidRPr="009039FC">
        <w:tab/>
      </w:r>
      <w:r w:rsidRPr="009039FC">
        <w:tab/>
      </w:r>
      <w:r w:rsidRPr="009039FC">
        <w:tab/>
        <w:t>3000..3089</w:t>
      </w:r>
      <w:r w:rsidRPr="009039FC">
        <w:tab/>
        <w:t>= Item parked on sorter</w:t>
      </w:r>
    </w:p>
    <w:p w14:paraId="1FC717ED" w14:textId="77777777" w:rsidR="0089218D" w:rsidRPr="009039FC" w:rsidRDefault="0089218D" w:rsidP="0089218D">
      <w:r w:rsidRPr="009039FC">
        <w:tab/>
      </w:r>
      <w:r w:rsidRPr="009039FC">
        <w:tab/>
      </w:r>
      <w:r w:rsidRPr="009039FC">
        <w:tab/>
        <w:t>3090..3099</w:t>
      </w:r>
      <w:r w:rsidRPr="009039FC">
        <w:tab/>
        <w:t>= CMC Item parked on sorter</w:t>
      </w:r>
    </w:p>
    <w:p w14:paraId="33EDAB27" w14:textId="77777777" w:rsidR="0089218D" w:rsidRPr="009039FC" w:rsidRDefault="0089218D" w:rsidP="0089218D">
      <w:r w:rsidRPr="009039FC">
        <w:tab/>
      </w:r>
      <w:r w:rsidRPr="009039FC">
        <w:tab/>
      </w:r>
      <w:r w:rsidRPr="009039FC">
        <w:tab/>
        <w:t xml:space="preserve">4000..4098 </w:t>
      </w:r>
      <w:r w:rsidRPr="009039FC">
        <w:tab/>
        <w:t>= Scanner number 0-98</w:t>
      </w:r>
    </w:p>
    <w:p w14:paraId="3FCBB8A8" w14:textId="77777777" w:rsidR="0089218D" w:rsidRPr="009039FC" w:rsidRDefault="0089218D" w:rsidP="0089218D">
      <w:r w:rsidRPr="009039FC">
        <w:tab/>
      </w:r>
      <w:r w:rsidRPr="009039FC">
        <w:tab/>
      </w:r>
      <w:r w:rsidRPr="009039FC">
        <w:tab/>
        <w:t xml:space="preserve">4099 </w:t>
      </w:r>
      <w:r w:rsidRPr="009039FC">
        <w:tab/>
        <w:t>= Any scanner</w:t>
      </w:r>
    </w:p>
    <w:p w14:paraId="0577D56F" w14:textId="77777777" w:rsidR="0089218D" w:rsidRPr="009039FC" w:rsidRDefault="0089218D" w:rsidP="0089218D">
      <w:r w:rsidRPr="009039FC">
        <w:tab/>
      </w:r>
      <w:r w:rsidRPr="009039FC">
        <w:tab/>
      </w:r>
      <w:r w:rsidRPr="009039FC">
        <w:tab/>
        <w:t>4100..4198</w:t>
      </w:r>
      <w:r w:rsidRPr="009039FC">
        <w:tab/>
        <w:t>= Volume scanner No. 0-98</w:t>
      </w:r>
    </w:p>
    <w:p w14:paraId="6143B2FA" w14:textId="77777777" w:rsidR="0089218D" w:rsidRPr="009039FC" w:rsidRDefault="0089218D" w:rsidP="0089218D">
      <w:r w:rsidRPr="009039FC">
        <w:tab/>
      </w:r>
      <w:r w:rsidRPr="009039FC">
        <w:tab/>
      </w:r>
      <w:r w:rsidRPr="009039FC">
        <w:tab/>
        <w:t>4199</w:t>
      </w:r>
      <w:r w:rsidRPr="009039FC">
        <w:tab/>
      </w:r>
      <w:r w:rsidRPr="009039FC">
        <w:tab/>
        <w:t>= Any volume scanner</w:t>
      </w:r>
    </w:p>
    <w:p w14:paraId="7D360EBD" w14:textId="77777777" w:rsidR="0089218D" w:rsidRPr="009039FC" w:rsidRDefault="0089218D" w:rsidP="0089218D"/>
    <w:p w14:paraId="1DE05469"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6D43DEFB" w14:textId="77777777" w:rsidTr="0089218D">
        <w:tc>
          <w:tcPr>
            <w:tcW w:w="6120" w:type="dxa"/>
            <w:gridSpan w:val="2"/>
          </w:tcPr>
          <w:p w14:paraId="4212FB6A" w14:textId="77777777" w:rsidR="0089218D" w:rsidRPr="009039FC" w:rsidRDefault="0089218D" w:rsidP="0089218D">
            <w:pPr>
              <w:pStyle w:val="TableText"/>
              <w:jc w:val="center"/>
            </w:pPr>
            <w:r w:rsidRPr="009039FC">
              <w:t>Type</w:t>
            </w:r>
          </w:p>
        </w:tc>
      </w:tr>
      <w:tr w:rsidR="0089218D" w:rsidRPr="009039FC" w14:paraId="05EDCADF" w14:textId="77777777" w:rsidTr="0089218D">
        <w:tc>
          <w:tcPr>
            <w:tcW w:w="6120" w:type="dxa"/>
            <w:gridSpan w:val="2"/>
          </w:tcPr>
          <w:p w14:paraId="5FCE3C57" w14:textId="77777777" w:rsidR="0089218D" w:rsidRPr="009039FC" w:rsidRDefault="0089218D" w:rsidP="0089218D">
            <w:pPr>
              <w:pStyle w:val="TableText"/>
              <w:jc w:val="center"/>
            </w:pPr>
            <w:r w:rsidRPr="009039FC">
              <w:t>Length</w:t>
            </w:r>
          </w:p>
        </w:tc>
      </w:tr>
      <w:tr w:rsidR="0089218D" w:rsidRPr="009039FC" w14:paraId="4EF3630A" w14:textId="77777777" w:rsidTr="0089218D">
        <w:tc>
          <w:tcPr>
            <w:tcW w:w="3068" w:type="dxa"/>
          </w:tcPr>
          <w:p w14:paraId="0E8C8AC2" w14:textId="77777777" w:rsidR="0089218D" w:rsidRPr="009039FC" w:rsidRDefault="0089218D" w:rsidP="0089218D">
            <w:pPr>
              <w:pStyle w:val="TableText"/>
              <w:jc w:val="center"/>
            </w:pPr>
          </w:p>
        </w:tc>
        <w:tc>
          <w:tcPr>
            <w:tcW w:w="3052" w:type="dxa"/>
          </w:tcPr>
          <w:p w14:paraId="40B3DB5D" w14:textId="77777777" w:rsidR="0089218D" w:rsidRPr="009039FC" w:rsidRDefault="0089218D" w:rsidP="0089218D">
            <w:pPr>
              <w:pStyle w:val="TableText"/>
              <w:jc w:val="center"/>
            </w:pPr>
            <w:r w:rsidRPr="009039FC">
              <w:t>I</w:t>
            </w:r>
          </w:p>
        </w:tc>
      </w:tr>
      <w:tr w:rsidR="0089218D" w:rsidRPr="009039FC" w14:paraId="547A82E9" w14:textId="77777777" w:rsidTr="0089218D">
        <w:tc>
          <w:tcPr>
            <w:tcW w:w="3068" w:type="dxa"/>
          </w:tcPr>
          <w:p w14:paraId="6A2B51D1" w14:textId="77777777" w:rsidR="0089218D" w:rsidRPr="009039FC" w:rsidRDefault="0089218D" w:rsidP="0089218D">
            <w:pPr>
              <w:pStyle w:val="TableText"/>
              <w:jc w:val="center"/>
            </w:pPr>
            <w:r w:rsidRPr="009039FC">
              <w:t>X</w:t>
            </w:r>
          </w:p>
        </w:tc>
        <w:tc>
          <w:tcPr>
            <w:tcW w:w="3052" w:type="dxa"/>
          </w:tcPr>
          <w:p w14:paraId="1AEEC14E" w14:textId="77777777" w:rsidR="0089218D" w:rsidRPr="009039FC" w:rsidRDefault="0089218D" w:rsidP="0089218D">
            <w:pPr>
              <w:pStyle w:val="TableText"/>
              <w:jc w:val="center"/>
            </w:pPr>
            <w:r w:rsidRPr="009039FC">
              <w:t>X</w:t>
            </w:r>
          </w:p>
        </w:tc>
      </w:tr>
      <w:tr w:rsidR="0089218D" w:rsidRPr="009039FC" w14:paraId="78FD0569" w14:textId="77777777" w:rsidTr="0089218D">
        <w:tc>
          <w:tcPr>
            <w:tcW w:w="3068" w:type="dxa"/>
          </w:tcPr>
          <w:p w14:paraId="7AFCF99C" w14:textId="77777777" w:rsidR="0089218D" w:rsidRPr="009039FC" w:rsidRDefault="0089218D" w:rsidP="0089218D">
            <w:pPr>
              <w:pStyle w:val="TableText"/>
              <w:jc w:val="center"/>
            </w:pPr>
            <w:r w:rsidRPr="009039FC">
              <w:t>G</w:t>
            </w:r>
          </w:p>
        </w:tc>
        <w:tc>
          <w:tcPr>
            <w:tcW w:w="3052" w:type="dxa"/>
          </w:tcPr>
          <w:p w14:paraId="5600D520" w14:textId="77777777" w:rsidR="0089218D" w:rsidRPr="009039FC" w:rsidRDefault="0089218D" w:rsidP="0089218D">
            <w:pPr>
              <w:pStyle w:val="TableText"/>
              <w:jc w:val="center"/>
            </w:pPr>
            <w:r w:rsidRPr="009039FC">
              <w:t>G</w:t>
            </w:r>
          </w:p>
        </w:tc>
      </w:tr>
      <w:tr w:rsidR="0089218D" w:rsidRPr="009039FC" w14:paraId="1A13F117" w14:textId="77777777" w:rsidTr="0089218D">
        <w:tc>
          <w:tcPr>
            <w:tcW w:w="3068" w:type="dxa"/>
          </w:tcPr>
          <w:p w14:paraId="1DC596B7" w14:textId="77777777" w:rsidR="0089218D" w:rsidRPr="009039FC" w:rsidRDefault="0089218D" w:rsidP="0089218D">
            <w:pPr>
              <w:pStyle w:val="TableText"/>
              <w:jc w:val="center"/>
            </w:pPr>
            <w:r w:rsidRPr="009039FC">
              <w:t>G</w:t>
            </w:r>
          </w:p>
        </w:tc>
        <w:tc>
          <w:tcPr>
            <w:tcW w:w="3052" w:type="dxa"/>
          </w:tcPr>
          <w:p w14:paraId="4033B0D7" w14:textId="77777777" w:rsidR="0089218D" w:rsidRPr="009039FC" w:rsidRDefault="0089218D" w:rsidP="0089218D">
            <w:pPr>
              <w:pStyle w:val="TableText"/>
              <w:jc w:val="center"/>
            </w:pPr>
            <w:r w:rsidRPr="009039FC">
              <w:t>G</w:t>
            </w:r>
          </w:p>
        </w:tc>
      </w:tr>
      <w:tr w:rsidR="0089218D" w:rsidRPr="009039FC" w14:paraId="0679D7B5" w14:textId="77777777" w:rsidTr="0089218D">
        <w:tc>
          <w:tcPr>
            <w:tcW w:w="3068" w:type="dxa"/>
          </w:tcPr>
          <w:p w14:paraId="0A14AFB0" w14:textId="77777777" w:rsidR="0089218D" w:rsidRPr="009039FC" w:rsidRDefault="0089218D" w:rsidP="0089218D">
            <w:pPr>
              <w:pStyle w:val="TableText"/>
              <w:jc w:val="center"/>
            </w:pPr>
            <w:r w:rsidRPr="009039FC">
              <w:t>D</w:t>
            </w:r>
          </w:p>
        </w:tc>
        <w:tc>
          <w:tcPr>
            <w:tcW w:w="3052" w:type="dxa"/>
          </w:tcPr>
          <w:p w14:paraId="56A4AC7B" w14:textId="77777777" w:rsidR="0089218D" w:rsidRPr="009039FC" w:rsidRDefault="0089218D" w:rsidP="0089218D">
            <w:pPr>
              <w:pStyle w:val="TableText"/>
              <w:jc w:val="center"/>
            </w:pPr>
            <w:r w:rsidRPr="009039FC">
              <w:t>D</w:t>
            </w:r>
          </w:p>
        </w:tc>
      </w:tr>
    </w:tbl>
    <w:p w14:paraId="0B54F93F" w14:textId="77777777" w:rsidR="0089218D" w:rsidRPr="009039FC" w:rsidRDefault="0089218D" w:rsidP="0089218D"/>
    <w:p w14:paraId="55EAAC18" w14:textId="77777777" w:rsidR="0089218D" w:rsidRPr="009039FC" w:rsidRDefault="0089218D" w:rsidP="0089218D">
      <w:r w:rsidRPr="009039FC">
        <w:t>After the CMC has received a code telegram (10) or a code-</w:t>
      </w:r>
      <w:proofErr w:type="spellStart"/>
      <w:r w:rsidRPr="009039FC">
        <w:t>multidest</w:t>
      </w:r>
      <w:proofErr w:type="spellEnd"/>
      <w:r w:rsidRPr="009039FC">
        <w:t xml:space="preserve"> telegram (21), the contents of the telegram will be checked and a code acknowledgement telegram (12) or a code negative acknowledgement telegram (13) is sent to the CSC/Host. </w:t>
      </w:r>
    </w:p>
    <w:p w14:paraId="26D8F621" w14:textId="77777777" w:rsidR="0089218D" w:rsidRPr="009039FC" w:rsidRDefault="0089218D" w:rsidP="0089218D">
      <w:r w:rsidRPr="009039FC">
        <w:t>If the telegram contents are accepted, a code acknowledgement telegram (12) is sent.</w:t>
      </w:r>
    </w:p>
    <w:p w14:paraId="6C67088F" w14:textId="77777777" w:rsidR="0089218D" w:rsidRPr="009039FC" w:rsidRDefault="0089218D" w:rsidP="0089218D">
      <w:r w:rsidRPr="009039FC">
        <w:t>If the telegram contents are invalid, a code negative acknowledgement telegram (13) will be sent.</w:t>
      </w:r>
    </w:p>
    <w:p w14:paraId="47C0351C" w14:textId="77777777" w:rsidR="0089218D" w:rsidRPr="009039FC" w:rsidRDefault="0089218D" w:rsidP="0089218D">
      <w:r w:rsidRPr="009039FC">
        <w:t>If the code queue for the corresponding induction unit is full, a code negative acknowledgement telegram (13) will be sent.</w:t>
      </w:r>
    </w:p>
    <w:p w14:paraId="33C24106" w14:textId="77777777" w:rsidR="0089218D" w:rsidRPr="009039FC" w:rsidRDefault="0089218D" w:rsidP="0089218D">
      <w:r w:rsidRPr="009039FC">
        <w:t>Max. queue length is 5.</w:t>
      </w:r>
    </w:p>
    <w:p w14:paraId="3E455274"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158" w:name="_Toc192574105"/>
      <w:bookmarkStart w:id="159" w:name="_Toc534610739"/>
      <w:bookmarkStart w:id="160" w:name="_Toc55827030"/>
      <w:bookmarkStart w:id="161" w:name="_Toc146512263"/>
      <w:r w:rsidRPr="009039FC">
        <w:t>Negative acknowledgement (13)</w:t>
      </w:r>
      <w:bookmarkEnd w:id="158"/>
      <w:bookmarkEnd w:id="159"/>
      <w:bookmarkEnd w:id="160"/>
      <w:bookmarkEnd w:id="161"/>
    </w:p>
    <w:p w14:paraId="04790CBA" w14:textId="77777777" w:rsidR="0089218D" w:rsidRPr="009039FC" w:rsidRDefault="0089218D" w:rsidP="0089218D">
      <w:r w:rsidRPr="009039FC">
        <w:t>CMC =&gt; CSC/Host</w:t>
      </w:r>
    </w:p>
    <w:p w14:paraId="32E9F438" w14:textId="77777777" w:rsidR="0089218D" w:rsidRPr="009039FC" w:rsidRDefault="0089218D" w:rsidP="0089218D">
      <w:r w:rsidRPr="009039FC">
        <w:t>Channel: Routing</w:t>
      </w:r>
    </w:p>
    <w:p w14:paraId="544AC81B" w14:textId="77777777" w:rsidR="0089218D" w:rsidRPr="009039FC" w:rsidRDefault="0089218D" w:rsidP="0089218D"/>
    <w:p w14:paraId="53EBA3C0" w14:textId="77777777" w:rsidR="0089218D" w:rsidRPr="009039FC" w:rsidRDefault="0089218D" w:rsidP="0089218D">
      <w:r w:rsidRPr="009039FC">
        <w:t>Format:</w:t>
      </w:r>
      <w:r w:rsidRPr="009039FC">
        <w:tab/>
        <w:t>TTLL_P_IGGGG</w:t>
      </w:r>
      <w:r w:rsidRPr="009039FC">
        <w:tab/>
      </w:r>
      <w:r w:rsidRPr="009039FC">
        <w:tab/>
      </w:r>
      <w:r w:rsidRPr="009039FC">
        <w:tab/>
      </w:r>
    </w:p>
    <w:p w14:paraId="11F5E4D4" w14:textId="77777777" w:rsidR="0089218D" w:rsidRPr="009039FC" w:rsidRDefault="0089218D" w:rsidP="0089218D">
      <w:r w:rsidRPr="009039FC">
        <w:tab/>
        <w:t>TT</w:t>
      </w:r>
      <w:r w:rsidRPr="009039FC">
        <w:tab/>
        <w:t>13 = Telegram Type</w:t>
      </w:r>
    </w:p>
    <w:p w14:paraId="215857F5" w14:textId="77777777" w:rsidR="0089218D" w:rsidRPr="009039FC" w:rsidRDefault="0089218D" w:rsidP="0089218D">
      <w:r w:rsidRPr="009039FC">
        <w:tab/>
        <w:t>LL</w:t>
      </w:r>
      <w:r w:rsidRPr="009039FC">
        <w:tab/>
        <w:t>6 = Telegram Length</w:t>
      </w:r>
    </w:p>
    <w:p w14:paraId="55331BA8" w14:textId="77777777" w:rsidR="0089218D" w:rsidRPr="009039FC" w:rsidRDefault="0089218D" w:rsidP="0089218D">
      <w:r w:rsidRPr="009039FC">
        <w:tab/>
        <w:t>P</w:t>
      </w:r>
      <w:r w:rsidRPr="009039FC">
        <w:tab/>
        <w:t>Reason</w:t>
      </w:r>
      <w:r w:rsidRPr="009039FC">
        <w:tab/>
        <w:t>(</w:t>
      </w:r>
      <w:proofErr w:type="gramStart"/>
      <w:r w:rsidRPr="009039FC">
        <w:t>1..</w:t>
      </w:r>
      <w:proofErr w:type="gramEnd"/>
      <w:r w:rsidRPr="009039FC">
        <w:t>7)</w:t>
      </w:r>
    </w:p>
    <w:p w14:paraId="24B8EB14" w14:textId="77777777" w:rsidR="0089218D" w:rsidRPr="009039FC" w:rsidRDefault="0089218D" w:rsidP="0089218D">
      <w:r w:rsidRPr="009039FC">
        <w:tab/>
      </w:r>
      <w:r w:rsidRPr="009039FC">
        <w:tab/>
      </w:r>
      <w:r w:rsidRPr="009039FC">
        <w:tab/>
        <w:t>1 =</w:t>
      </w:r>
      <w:r w:rsidRPr="009039FC">
        <w:tab/>
        <w:t>Induction unit unknown</w:t>
      </w:r>
    </w:p>
    <w:p w14:paraId="651F1915" w14:textId="77777777" w:rsidR="0089218D" w:rsidRPr="009039FC" w:rsidRDefault="0089218D" w:rsidP="0089218D">
      <w:r w:rsidRPr="009039FC">
        <w:tab/>
      </w:r>
      <w:r w:rsidRPr="009039FC">
        <w:tab/>
      </w:r>
      <w:r w:rsidRPr="009039FC">
        <w:tab/>
        <w:t>2 =</w:t>
      </w:r>
      <w:r w:rsidRPr="009039FC">
        <w:tab/>
        <w:t>Destination unknown</w:t>
      </w:r>
    </w:p>
    <w:p w14:paraId="75122B05" w14:textId="77777777" w:rsidR="0089218D" w:rsidRPr="009039FC" w:rsidRDefault="0089218D" w:rsidP="0089218D">
      <w:r w:rsidRPr="009039FC">
        <w:tab/>
      </w:r>
      <w:r w:rsidRPr="009039FC">
        <w:tab/>
      </w:r>
      <w:r w:rsidRPr="009039FC">
        <w:tab/>
        <w:t>3 =</w:t>
      </w:r>
      <w:r w:rsidRPr="009039FC">
        <w:tab/>
        <w:t>Scanner unknown</w:t>
      </w:r>
    </w:p>
    <w:p w14:paraId="55094A56" w14:textId="77777777" w:rsidR="0089218D" w:rsidRPr="009039FC" w:rsidRDefault="0089218D" w:rsidP="0089218D">
      <w:r w:rsidRPr="009039FC">
        <w:tab/>
      </w:r>
      <w:r w:rsidRPr="009039FC">
        <w:tab/>
      </w:r>
      <w:r w:rsidRPr="009039FC">
        <w:tab/>
        <w:t>4 =</w:t>
      </w:r>
      <w:r w:rsidRPr="009039FC">
        <w:tab/>
        <w:t>Queue full</w:t>
      </w:r>
    </w:p>
    <w:p w14:paraId="6075B841" w14:textId="77777777" w:rsidR="0089218D" w:rsidRPr="009039FC" w:rsidRDefault="0089218D" w:rsidP="0089218D">
      <w:r w:rsidRPr="009039FC">
        <w:tab/>
      </w:r>
      <w:r w:rsidRPr="009039FC">
        <w:tab/>
      </w:r>
      <w:r w:rsidRPr="009039FC">
        <w:tab/>
        <w:t>5 =</w:t>
      </w:r>
      <w:r w:rsidRPr="009039FC">
        <w:tab/>
        <w:t>Item Dispatch mode</w:t>
      </w:r>
    </w:p>
    <w:p w14:paraId="1F2A8ED9" w14:textId="77777777" w:rsidR="0089218D" w:rsidRPr="009039FC" w:rsidRDefault="0089218D" w:rsidP="0089218D">
      <w:r w:rsidRPr="009039FC">
        <w:tab/>
      </w:r>
      <w:r w:rsidRPr="009039FC">
        <w:tab/>
      </w:r>
      <w:r w:rsidRPr="009039FC">
        <w:tab/>
        <w:t xml:space="preserve">6 = Wrong sorter side (Double tray only) </w:t>
      </w:r>
    </w:p>
    <w:p w14:paraId="3EB6F0A0" w14:textId="77777777" w:rsidR="0089218D" w:rsidRPr="009039FC" w:rsidRDefault="0089218D" w:rsidP="0089218D">
      <w:r w:rsidRPr="009039FC">
        <w:tab/>
      </w:r>
      <w:r w:rsidRPr="009039FC">
        <w:tab/>
      </w:r>
      <w:r w:rsidRPr="009039FC">
        <w:tab/>
        <w:t>7 = Mixed Destinations</w:t>
      </w:r>
    </w:p>
    <w:p w14:paraId="0B3A0325" w14:textId="77777777" w:rsidR="0089218D" w:rsidRPr="009039FC" w:rsidRDefault="0089218D" w:rsidP="0089218D">
      <w:r w:rsidRPr="009039FC">
        <w:tab/>
        <w:t>I</w:t>
      </w:r>
      <w:r w:rsidRPr="009039FC">
        <w:tab/>
      </w:r>
      <w:r w:rsidRPr="009039FC">
        <w:tab/>
        <w:t>Induction unit number</w:t>
      </w:r>
      <w:r w:rsidRPr="009039FC">
        <w:tab/>
        <w:t>(</w:t>
      </w:r>
      <w:proofErr w:type="gramStart"/>
      <w:r w:rsidRPr="009039FC">
        <w:t>0..</w:t>
      </w:r>
      <w:proofErr w:type="gramEnd"/>
      <w:r w:rsidRPr="009039FC">
        <w:t xml:space="preserve">199) </w:t>
      </w:r>
    </w:p>
    <w:p w14:paraId="4B974DD3" w14:textId="77777777" w:rsidR="0089218D" w:rsidRPr="009039FC" w:rsidRDefault="0089218D" w:rsidP="0089218D">
      <w:r w:rsidRPr="009039FC">
        <w:tab/>
        <w:t>GGGG</w:t>
      </w:r>
      <w:r w:rsidRPr="009039FC">
        <w:tab/>
        <w:t>Item ID number</w:t>
      </w:r>
      <w:r w:rsidRPr="009039FC">
        <w:tab/>
        <w:t>(</w:t>
      </w:r>
      <w:proofErr w:type="gramStart"/>
      <w:r w:rsidRPr="009039FC">
        <w:t>0..</w:t>
      </w:r>
      <w:proofErr w:type="gramEnd"/>
      <w:r w:rsidRPr="009039FC">
        <w:t>2.147.483.647)</w:t>
      </w:r>
    </w:p>
    <w:p w14:paraId="06917804" w14:textId="77777777" w:rsidR="0089218D" w:rsidRPr="009039FC" w:rsidRDefault="0089218D" w:rsidP="0089218D"/>
    <w:p w14:paraId="15B5D532"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297824B4" w14:textId="77777777" w:rsidTr="0089218D">
        <w:tc>
          <w:tcPr>
            <w:tcW w:w="6120" w:type="dxa"/>
            <w:gridSpan w:val="2"/>
          </w:tcPr>
          <w:p w14:paraId="7BC0AB4A" w14:textId="77777777" w:rsidR="0089218D" w:rsidRPr="009039FC" w:rsidRDefault="0089218D" w:rsidP="0089218D">
            <w:pPr>
              <w:pStyle w:val="TableText"/>
              <w:jc w:val="center"/>
            </w:pPr>
            <w:r w:rsidRPr="009039FC">
              <w:t>Type</w:t>
            </w:r>
          </w:p>
        </w:tc>
      </w:tr>
      <w:tr w:rsidR="0089218D" w:rsidRPr="009039FC" w14:paraId="7DC22B61" w14:textId="77777777" w:rsidTr="0089218D">
        <w:tc>
          <w:tcPr>
            <w:tcW w:w="6120" w:type="dxa"/>
            <w:gridSpan w:val="2"/>
          </w:tcPr>
          <w:p w14:paraId="0124D9BF" w14:textId="77777777" w:rsidR="0089218D" w:rsidRPr="009039FC" w:rsidRDefault="0089218D" w:rsidP="0089218D">
            <w:pPr>
              <w:pStyle w:val="TableText"/>
              <w:jc w:val="center"/>
            </w:pPr>
            <w:r w:rsidRPr="009039FC">
              <w:t>Length</w:t>
            </w:r>
          </w:p>
        </w:tc>
      </w:tr>
      <w:tr w:rsidR="0089218D" w:rsidRPr="009039FC" w14:paraId="4E03F067" w14:textId="77777777" w:rsidTr="0089218D">
        <w:tc>
          <w:tcPr>
            <w:tcW w:w="3068" w:type="dxa"/>
          </w:tcPr>
          <w:p w14:paraId="1D0734E2" w14:textId="77777777" w:rsidR="0089218D" w:rsidRPr="009039FC" w:rsidRDefault="0089218D" w:rsidP="0089218D">
            <w:pPr>
              <w:pStyle w:val="TableText"/>
              <w:jc w:val="center"/>
            </w:pPr>
          </w:p>
        </w:tc>
        <w:tc>
          <w:tcPr>
            <w:tcW w:w="3052" w:type="dxa"/>
          </w:tcPr>
          <w:p w14:paraId="38847EDF" w14:textId="77777777" w:rsidR="0089218D" w:rsidRPr="009039FC" w:rsidRDefault="0089218D" w:rsidP="0089218D">
            <w:pPr>
              <w:pStyle w:val="TableText"/>
              <w:jc w:val="center"/>
            </w:pPr>
            <w:r w:rsidRPr="009039FC">
              <w:t>P</w:t>
            </w:r>
          </w:p>
        </w:tc>
      </w:tr>
      <w:tr w:rsidR="0089218D" w:rsidRPr="009039FC" w14:paraId="222F2A49" w14:textId="77777777" w:rsidTr="0089218D">
        <w:tc>
          <w:tcPr>
            <w:tcW w:w="3068" w:type="dxa"/>
          </w:tcPr>
          <w:p w14:paraId="082A6C86" w14:textId="77777777" w:rsidR="0089218D" w:rsidRPr="009039FC" w:rsidRDefault="0089218D" w:rsidP="0089218D">
            <w:pPr>
              <w:pStyle w:val="TableText"/>
              <w:jc w:val="center"/>
            </w:pPr>
          </w:p>
        </w:tc>
        <w:tc>
          <w:tcPr>
            <w:tcW w:w="3052" w:type="dxa"/>
          </w:tcPr>
          <w:p w14:paraId="5E9200A2" w14:textId="77777777" w:rsidR="0089218D" w:rsidRPr="009039FC" w:rsidRDefault="0089218D" w:rsidP="0089218D">
            <w:pPr>
              <w:pStyle w:val="TableText"/>
              <w:jc w:val="center"/>
            </w:pPr>
            <w:r w:rsidRPr="009039FC">
              <w:t>I</w:t>
            </w:r>
          </w:p>
        </w:tc>
      </w:tr>
      <w:tr w:rsidR="0089218D" w:rsidRPr="009039FC" w14:paraId="36AE4103" w14:textId="77777777" w:rsidTr="0089218D">
        <w:tc>
          <w:tcPr>
            <w:tcW w:w="3068" w:type="dxa"/>
          </w:tcPr>
          <w:p w14:paraId="0675E76C" w14:textId="77777777" w:rsidR="0089218D" w:rsidRPr="009039FC" w:rsidRDefault="0089218D" w:rsidP="0089218D">
            <w:pPr>
              <w:pStyle w:val="TableText"/>
              <w:jc w:val="center"/>
            </w:pPr>
            <w:r w:rsidRPr="009039FC">
              <w:t>G</w:t>
            </w:r>
          </w:p>
        </w:tc>
        <w:tc>
          <w:tcPr>
            <w:tcW w:w="3052" w:type="dxa"/>
          </w:tcPr>
          <w:p w14:paraId="743BD6D9" w14:textId="77777777" w:rsidR="0089218D" w:rsidRPr="009039FC" w:rsidRDefault="0089218D" w:rsidP="0089218D">
            <w:pPr>
              <w:pStyle w:val="TableText"/>
              <w:jc w:val="center"/>
            </w:pPr>
            <w:r w:rsidRPr="009039FC">
              <w:t>G</w:t>
            </w:r>
          </w:p>
        </w:tc>
      </w:tr>
      <w:tr w:rsidR="0089218D" w:rsidRPr="009039FC" w14:paraId="5F521D4D" w14:textId="77777777" w:rsidTr="0089218D">
        <w:tc>
          <w:tcPr>
            <w:tcW w:w="3068" w:type="dxa"/>
          </w:tcPr>
          <w:p w14:paraId="5600E56F" w14:textId="77777777" w:rsidR="0089218D" w:rsidRPr="009039FC" w:rsidRDefault="0089218D" w:rsidP="0089218D">
            <w:pPr>
              <w:pStyle w:val="TableText"/>
              <w:jc w:val="center"/>
            </w:pPr>
            <w:r w:rsidRPr="009039FC">
              <w:t>G</w:t>
            </w:r>
          </w:p>
        </w:tc>
        <w:tc>
          <w:tcPr>
            <w:tcW w:w="3052" w:type="dxa"/>
          </w:tcPr>
          <w:p w14:paraId="7B6EA8E4" w14:textId="77777777" w:rsidR="0089218D" w:rsidRPr="009039FC" w:rsidRDefault="0089218D" w:rsidP="0089218D">
            <w:pPr>
              <w:pStyle w:val="TableText"/>
              <w:jc w:val="center"/>
            </w:pPr>
            <w:r w:rsidRPr="009039FC">
              <w:t>G</w:t>
            </w:r>
          </w:p>
        </w:tc>
      </w:tr>
    </w:tbl>
    <w:p w14:paraId="6C3AF128" w14:textId="77777777" w:rsidR="0089218D" w:rsidRPr="009039FC" w:rsidRDefault="0089218D" w:rsidP="0089218D"/>
    <w:p w14:paraId="2C4271BC" w14:textId="77777777" w:rsidR="0089218D" w:rsidRPr="009039FC" w:rsidRDefault="0089218D" w:rsidP="0089218D">
      <w:r w:rsidRPr="009039FC">
        <w:t>After the CMC has received a code telegram (10) or a code-</w:t>
      </w:r>
      <w:proofErr w:type="spellStart"/>
      <w:r w:rsidRPr="009039FC">
        <w:t>multidest</w:t>
      </w:r>
      <w:proofErr w:type="spellEnd"/>
      <w:r w:rsidRPr="009039FC">
        <w:t xml:space="preserve"> telegram (21), the contents of the telegram will be checked and a code acknowledgement telegram (12) or a code negative acknowledgement telegram (13) is sent to the CSC/Host.</w:t>
      </w:r>
    </w:p>
    <w:p w14:paraId="0C1209D9" w14:textId="77777777" w:rsidR="0089218D" w:rsidRPr="009039FC" w:rsidRDefault="0089218D" w:rsidP="0089218D"/>
    <w:p w14:paraId="2B10876D" w14:textId="77777777" w:rsidR="0089218D" w:rsidRPr="009039FC" w:rsidRDefault="0089218D" w:rsidP="0089218D">
      <w:r w:rsidRPr="009039FC">
        <w:lastRenderedPageBreak/>
        <w:t>The reason codes have the following meaning:</w:t>
      </w:r>
    </w:p>
    <w:tbl>
      <w:tblPr>
        <w:tblW w:w="7560" w:type="dxa"/>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5400"/>
      </w:tblGrid>
      <w:tr w:rsidR="0089218D" w:rsidRPr="009039FC" w14:paraId="48C0B184" w14:textId="77777777" w:rsidTr="0089218D">
        <w:tc>
          <w:tcPr>
            <w:tcW w:w="2160" w:type="dxa"/>
          </w:tcPr>
          <w:p w14:paraId="34281FEA" w14:textId="77777777" w:rsidR="0089218D" w:rsidRPr="009039FC" w:rsidRDefault="0089218D" w:rsidP="0089218D">
            <w:pPr>
              <w:pStyle w:val="TableHeader"/>
            </w:pPr>
            <w:r w:rsidRPr="009039FC">
              <w:t>Reason code</w:t>
            </w:r>
          </w:p>
        </w:tc>
        <w:tc>
          <w:tcPr>
            <w:tcW w:w="5400" w:type="dxa"/>
          </w:tcPr>
          <w:p w14:paraId="025D1A25" w14:textId="77777777" w:rsidR="0089218D" w:rsidRPr="009039FC" w:rsidRDefault="0089218D" w:rsidP="0089218D">
            <w:pPr>
              <w:pStyle w:val="TableHeader"/>
            </w:pPr>
            <w:r w:rsidRPr="009039FC">
              <w:t>Description</w:t>
            </w:r>
          </w:p>
        </w:tc>
      </w:tr>
      <w:tr w:rsidR="0089218D" w:rsidRPr="009039FC" w14:paraId="3FAE421C" w14:textId="77777777" w:rsidTr="0089218D">
        <w:tc>
          <w:tcPr>
            <w:tcW w:w="2160" w:type="dxa"/>
          </w:tcPr>
          <w:p w14:paraId="2366F803" w14:textId="77777777" w:rsidR="0089218D" w:rsidRPr="009039FC" w:rsidRDefault="0089218D" w:rsidP="0089218D">
            <w:pPr>
              <w:pStyle w:val="TableText"/>
            </w:pPr>
            <w:r w:rsidRPr="009039FC">
              <w:t>Induction unit unknown</w:t>
            </w:r>
          </w:p>
        </w:tc>
        <w:tc>
          <w:tcPr>
            <w:tcW w:w="5400" w:type="dxa"/>
          </w:tcPr>
          <w:p w14:paraId="40455A84" w14:textId="77777777" w:rsidR="0089218D" w:rsidRPr="009039FC" w:rsidRDefault="0089218D" w:rsidP="0089218D">
            <w:pPr>
              <w:pStyle w:val="TableText"/>
            </w:pPr>
            <w:r w:rsidRPr="009039FC">
              <w:t>The induction unit identified by ‘Induction unit number’ in the Code telegram (10), Set Induction Unit Mode telegram (11) or Code-</w:t>
            </w:r>
            <w:proofErr w:type="spellStart"/>
            <w:r w:rsidRPr="009039FC">
              <w:t>MultiDest</w:t>
            </w:r>
            <w:proofErr w:type="spellEnd"/>
            <w:r w:rsidRPr="009039FC">
              <w:t xml:space="preserve"> (21)) is unknown</w:t>
            </w:r>
          </w:p>
        </w:tc>
      </w:tr>
      <w:tr w:rsidR="0089218D" w:rsidRPr="009039FC" w14:paraId="500286B6" w14:textId="77777777" w:rsidTr="0089218D">
        <w:tc>
          <w:tcPr>
            <w:tcW w:w="2160" w:type="dxa"/>
          </w:tcPr>
          <w:p w14:paraId="1B2B02F1" w14:textId="77777777" w:rsidR="0089218D" w:rsidRPr="009039FC" w:rsidRDefault="0089218D" w:rsidP="0089218D">
            <w:pPr>
              <w:pStyle w:val="TableText"/>
            </w:pPr>
            <w:r w:rsidRPr="009039FC">
              <w:t>Destination unknown</w:t>
            </w:r>
          </w:p>
        </w:tc>
        <w:tc>
          <w:tcPr>
            <w:tcW w:w="5400" w:type="dxa"/>
          </w:tcPr>
          <w:p w14:paraId="5C1C9810" w14:textId="77777777" w:rsidR="0089218D" w:rsidRPr="009039FC" w:rsidRDefault="0089218D" w:rsidP="0089218D">
            <w:pPr>
              <w:pStyle w:val="TableText"/>
            </w:pPr>
            <w:r w:rsidRPr="009039FC">
              <w:t>The destination (chute) identified by ‘Destination number’ in the Code telegram (10), Set Induction Unit Mode telegram (11) or Code-</w:t>
            </w:r>
            <w:proofErr w:type="spellStart"/>
            <w:r w:rsidRPr="009039FC">
              <w:t>MultiDest</w:t>
            </w:r>
            <w:proofErr w:type="spellEnd"/>
            <w:r w:rsidRPr="009039FC">
              <w:t xml:space="preserve"> (21) is unknown</w:t>
            </w:r>
          </w:p>
        </w:tc>
      </w:tr>
      <w:tr w:rsidR="0089218D" w:rsidRPr="009039FC" w14:paraId="5D44029E" w14:textId="77777777" w:rsidTr="0089218D">
        <w:tc>
          <w:tcPr>
            <w:tcW w:w="2160" w:type="dxa"/>
          </w:tcPr>
          <w:p w14:paraId="0BF6D959" w14:textId="77777777" w:rsidR="0089218D" w:rsidRPr="009039FC" w:rsidRDefault="0089218D" w:rsidP="0089218D">
            <w:pPr>
              <w:pStyle w:val="TableText"/>
            </w:pPr>
            <w:r w:rsidRPr="009039FC">
              <w:t>Scanner unknown</w:t>
            </w:r>
          </w:p>
        </w:tc>
        <w:tc>
          <w:tcPr>
            <w:tcW w:w="5400" w:type="dxa"/>
          </w:tcPr>
          <w:p w14:paraId="17FCEE05" w14:textId="77777777" w:rsidR="0089218D" w:rsidRPr="009039FC" w:rsidRDefault="0089218D" w:rsidP="0089218D">
            <w:pPr>
              <w:pStyle w:val="TableText"/>
            </w:pPr>
            <w:r w:rsidRPr="009039FC">
              <w:t>The scanner identified by ‘Destination number’ in the Code telegram (10), Set Induction Unit Mode telegram (11) or Code-</w:t>
            </w:r>
            <w:proofErr w:type="spellStart"/>
            <w:r w:rsidRPr="009039FC">
              <w:t>MultiDest</w:t>
            </w:r>
            <w:proofErr w:type="spellEnd"/>
            <w:r w:rsidRPr="009039FC">
              <w:t xml:space="preserve"> (21) is unknown</w:t>
            </w:r>
          </w:p>
        </w:tc>
      </w:tr>
      <w:tr w:rsidR="0089218D" w:rsidRPr="009039FC" w14:paraId="5E564699" w14:textId="77777777" w:rsidTr="0089218D">
        <w:tc>
          <w:tcPr>
            <w:tcW w:w="2160" w:type="dxa"/>
          </w:tcPr>
          <w:p w14:paraId="15254835" w14:textId="77777777" w:rsidR="0089218D" w:rsidRPr="009039FC" w:rsidRDefault="0089218D" w:rsidP="0089218D">
            <w:pPr>
              <w:pStyle w:val="TableText"/>
            </w:pPr>
            <w:r w:rsidRPr="009039FC">
              <w:t>Queue full</w:t>
            </w:r>
          </w:p>
        </w:tc>
        <w:tc>
          <w:tcPr>
            <w:tcW w:w="5400" w:type="dxa"/>
          </w:tcPr>
          <w:p w14:paraId="524FE6CE" w14:textId="77777777" w:rsidR="0089218D" w:rsidRPr="009039FC" w:rsidRDefault="0089218D" w:rsidP="0089218D">
            <w:pPr>
              <w:pStyle w:val="TableText"/>
            </w:pPr>
            <w:r w:rsidRPr="009039FC">
              <w:t>The Code queue is full and cannot contain the code – the code received in the Code telegram (10) is ignored.</w:t>
            </w:r>
          </w:p>
        </w:tc>
      </w:tr>
      <w:tr w:rsidR="0089218D" w:rsidRPr="009039FC" w14:paraId="6E5E74C6" w14:textId="77777777" w:rsidTr="0089218D">
        <w:tc>
          <w:tcPr>
            <w:tcW w:w="2160" w:type="dxa"/>
          </w:tcPr>
          <w:p w14:paraId="2EDF4CA6" w14:textId="77777777" w:rsidR="0089218D" w:rsidRPr="009039FC" w:rsidRDefault="0089218D" w:rsidP="0089218D">
            <w:pPr>
              <w:pStyle w:val="TableText"/>
            </w:pPr>
            <w:r w:rsidRPr="009039FC">
              <w:t>Item Dispatch mode</w:t>
            </w:r>
          </w:p>
        </w:tc>
        <w:tc>
          <w:tcPr>
            <w:tcW w:w="5400" w:type="dxa"/>
          </w:tcPr>
          <w:p w14:paraId="478C59D1" w14:textId="77777777" w:rsidR="0089218D" w:rsidRPr="009039FC" w:rsidRDefault="0089218D" w:rsidP="0089218D">
            <w:pPr>
              <w:pStyle w:val="TableText"/>
            </w:pPr>
            <w:r w:rsidRPr="009039FC">
              <w:t>The induction unit is in Dispatch mode – the Code is ignored.</w:t>
            </w:r>
          </w:p>
        </w:tc>
      </w:tr>
      <w:tr w:rsidR="0089218D" w:rsidRPr="009039FC" w14:paraId="147E7EBB" w14:textId="77777777" w:rsidTr="0089218D">
        <w:tc>
          <w:tcPr>
            <w:tcW w:w="2160" w:type="dxa"/>
          </w:tcPr>
          <w:p w14:paraId="38B2C591" w14:textId="77777777" w:rsidR="0089218D" w:rsidRPr="009039FC" w:rsidRDefault="0089218D" w:rsidP="0089218D">
            <w:pPr>
              <w:pStyle w:val="TableText"/>
            </w:pPr>
            <w:r w:rsidRPr="009039FC">
              <w:t>Wrong side of sorter</w:t>
            </w:r>
          </w:p>
        </w:tc>
        <w:tc>
          <w:tcPr>
            <w:tcW w:w="5400" w:type="dxa"/>
          </w:tcPr>
          <w:p w14:paraId="3D522C69" w14:textId="77777777" w:rsidR="0089218D" w:rsidRPr="009039FC" w:rsidRDefault="0089218D" w:rsidP="0089218D">
            <w:pPr>
              <w:pStyle w:val="TableText"/>
            </w:pPr>
            <w:r w:rsidRPr="009039FC">
              <w:t>The destination received in the Code telegram (10), Set Induction Unit Mode telegram (11) or Code-</w:t>
            </w:r>
            <w:proofErr w:type="spellStart"/>
            <w:r w:rsidRPr="009039FC">
              <w:t>MultiDest</w:t>
            </w:r>
            <w:proofErr w:type="spellEnd"/>
            <w:r w:rsidRPr="009039FC">
              <w:t xml:space="preserve"> (21) cannot be reached from the induction unit in question (double tray sorter only)</w:t>
            </w:r>
          </w:p>
        </w:tc>
      </w:tr>
      <w:tr w:rsidR="0089218D" w:rsidRPr="009039FC" w14:paraId="71CA7169" w14:textId="77777777" w:rsidTr="0089218D">
        <w:tc>
          <w:tcPr>
            <w:tcW w:w="2160" w:type="dxa"/>
          </w:tcPr>
          <w:p w14:paraId="53D08374" w14:textId="77777777" w:rsidR="0089218D" w:rsidRPr="009039FC" w:rsidRDefault="0089218D" w:rsidP="0089218D">
            <w:pPr>
              <w:pStyle w:val="TableText"/>
            </w:pPr>
            <w:r w:rsidRPr="009039FC">
              <w:t>Mixed Destinations</w:t>
            </w:r>
          </w:p>
        </w:tc>
        <w:tc>
          <w:tcPr>
            <w:tcW w:w="5400" w:type="dxa"/>
          </w:tcPr>
          <w:p w14:paraId="014FE9D6" w14:textId="77777777" w:rsidR="0089218D" w:rsidRPr="009039FC" w:rsidRDefault="0089218D" w:rsidP="0089218D">
            <w:pPr>
              <w:pStyle w:val="TableText"/>
            </w:pPr>
            <w:r w:rsidRPr="009039FC">
              <w:t>If more than 1 destination is received in the Code-</w:t>
            </w:r>
            <w:proofErr w:type="spellStart"/>
            <w:r w:rsidRPr="009039FC">
              <w:t>MultiDest</w:t>
            </w:r>
            <w:proofErr w:type="spellEnd"/>
            <w:r w:rsidRPr="009039FC">
              <w:t xml:space="preserve"> telegram (21), the destinations must all be of the type ‘Chute’. </w:t>
            </w:r>
            <w:proofErr w:type="gramStart"/>
            <w:r w:rsidRPr="009039FC">
              <w:t>Otherwise</w:t>
            </w:r>
            <w:proofErr w:type="gramEnd"/>
            <w:r w:rsidRPr="009039FC">
              <w:t xml:space="preserve"> the code is rejected with this reason.</w:t>
            </w:r>
          </w:p>
        </w:tc>
      </w:tr>
    </w:tbl>
    <w:p w14:paraId="7E6DAB99" w14:textId="77777777" w:rsidR="0089218D" w:rsidRPr="009039FC" w:rsidRDefault="0089218D" w:rsidP="0089218D">
      <w:r w:rsidRPr="009039FC">
        <w:t>Max. queue length is 5.</w:t>
      </w:r>
    </w:p>
    <w:p w14:paraId="505D0BE2" w14:textId="77777777" w:rsidR="0089218D" w:rsidRPr="009039FC" w:rsidRDefault="0089218D" w:rsidP="0089218D">
      <w:r w:rsidRPr="009039FC">
        <w:t xml:space="preserve">The originally Code telegram is ignored in case a Negative Acknowledgement </w:t>
      </w:r>
      <w:proofErr w:type="gramStart"/>
      <w:r w:rsidRPr="009039FC">
        <w:t>has to</w:t>
      </w:r>
      <w:proofErr w:type="gramEnd"/>
      <w:r w:rsidRPr="009039FC">
        <w:t xml:space="preserve"> be sent.</w:t>
      </w:r>
    </w:p>
    <w:p w14:paraId="1C9DCE52"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162" w:name="_Toc192574106"/>
      <w:bookmarkStart w:id="163" w:name="_Toc534610740"/>
      <w:bookmarkStart w:id="164" w:name="_Toc55827031"/>
      <w:bookmarkStart w:id="165" w:name="_Toc146512264"/>
      <w:r w:rsidRPr="009039FC">
        <w:t>Item ID (14)</w:t>
      </w:r>
      <w:bookmarkEnd w:id="162"/>
      <w:bookmarkEnd w:id="163"/>
      <w:bookmarkEnd w:id="164"/>
      <w:bookmarkEnd w:id="165"/>
    </w:p>
    <w:p w14:paraId="6D00E4DF" w14:textId="77777777" w:rsidR="0089218D" w:rsidRPr="009039FC" w:rsidRDefault="0089218D" w:rsidP="0089218D">
      <w:r w:rsidRPr="009039FC">
        <w:t>CSC/Host =&gt; CMC</w:t>
      </w:r>
    </w:p>
    <w:p w14:paraId="56592AFB" w14:textId="77777777" w:rsidR="0089218D" w:rsidRPr="009039FC" w:rsidRDefault="0089218D" w:rsidP="0089218D">
      <w:r w:rsidRPr="009039FC">
        <w:t>Channel: Routing</w:t>
      </w:r>
    </w:p>
    <w:p w14:paraId="35D2D5A5" w14:textId="77777777" w:rsidR="0089218D" w:rsidRPr="009039FC" w:rsidRDefault="0089218D" w:rsidP="0089218D"/>
    <w:p w14:paraId="745AFB72" w14:textId="77777777" w:rsidR="0089218D" w:rsidRPr="009039FC" w:rsidRDefault="0089218D" w:rsidP="0089218D">
      <w:r w:rsidRPr="009039FC">
        <w:t>Format:</w:t>
      </w:r>
      <w:r w:rsidRPr="009039FC">
        <w:tab/>
        <w:t>TTLLXXGGGG</w:t>
      </w:r>
    </w:p>
    <w:p w14:paraId="616D42D1" w14:textId="77777777" w:rsidR="0089218D" w:rsidRPr="009039FC" w:rsidRDefault="0089218D" w:rsidP="0089218D">
      <w:r w:rsidRPr="009039FC">
        <w:tab/>
        <w:t>TT</w:t>
      </w:r>
      <w:r w:rsidRPr="009039FC">
        <w:tab/>
        <w:t>14 = Telegram Type</w:t>
      </w:r>
    </w:p>
    <w:p w14:paraId="37A93640" w14:textId="77777777" w:rsidR="0089218D" w:rsidRPr="009039FC" w:rsidRDefault="0089218D" w:rsidP="0089218D">
      <w:r w:rsidRPr="009039FC">
        <w:tab/>
        <w:t>LL</w:t>
      </w:r>
      <w:r w:rsidRPr="009039FC">
        <w:tab/>
        <w:t>5 = Telegram Length</w:t>
      </w:r>
    </w:p>
    <w:p w14:paraId="7193056C" w14:textId="77777777" w:rsidR="0089218D" w:rsidRPr="009039FC" w:rsidRDefault="0089218D" w:rsidP="0089218D">
      <w:r w:rsidRPr="009039FC">
        <w:tab/>
        <w:t>XX</w:t>
      </w:r>
      <w:r w:rsidRPr="009039FC">
        <w:tab/>
        <w:t>Index number</w:t>
      </w:r>
      <w:r w:rsidRPr="009039FC">
        <w:tab/>
        <w:t>(</w:t>
      </w:r>
      <w:proofErr w:type="gramStart"/>
      <w:r w:rsidRPr="009039FC">
        <w:t>0..</w:t>
      </w:r>
      <w:proofErr w:type="gramEnd"/>
      <w:r w:rsidRPr="009039FC">
        <w:t xml:space="preserve">4999) </w:t>
      </w:r>
    </w:p>
    <w:p w14:paraId="3043E7B6" w14:textId="77777777" w:rsidR="0089218D" w:rsidRPr="009039FC" w:rsidRDefault="0089218D" w:rsidP="0089218D">
      <w:r w:rsidRPr="009039FC">
        <w:tab/>
        <w:t>GGGG</w:t>
      </w:r>
      <w:r w:rsidRPr="009039FC">
        <w:tab/>
        <w:t>Item ID number</w:t>
      </w:r>
      <w:r w:rsidRPr="009039FC">
        <w:tab/>
        <w:t>(</w:t>
      </w:r>
      <w:proofErr w:type="gramStart"/>
      <w:r w:rsidRPr="009039FC">
        <w:t>0..</w:t>
      </w:r>
      <w:proofErr w:type="gramEnd"/>
      <w:r w:rsidRPr="009039FC">
        <w:t xml:space="preserve">2.147.483.647) </w:t>
      </w:r>
    </w:p>
    <w:p w14:paraId="381D051D" w14:textId="77777777" w:rsidR="0089218D" w:rsidRPr="009039FC" w:rsidRDefault="0089218D" w:rsidP="0089218D"/>
    <w:p w14:paraId="4C59F4C3"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21FC6A92" w14:textId="77777777" w:rsidTr="0089218D">
        <w:tc>
          <w:tcPr>
            <w:tcW w:w="6120" w:type="dxa"/>
            <w:gridSpan w:val="2"/>
          </w:tcPr>
          <w:p w14:paraId="320FC4C4" w14:textId="77777777" w:rsidR="0089218D" w:rsidRPr="009039FC" w:rsidRDefault="0089218D" w:rsidP="0089218D">
            <w:pPr>
              <w:pStyle w:val="TableText"/>
              <w:jc w:val="center"/>
            </w:pPr>
            <w:r w:rsidRPr="009039FC">
              <w:t>Type</w:t>
            </w:r>
          </w:p>
        </w:tc>
      </w:tr>
      <w:tr w:rsidR="0089218D" w:rsidRPr="009039FC" w14:paraId="3CA8A31F" w14:textId="77777777" w:rsidTr="0089218D">
        <w:tc>
          <w:tcPr>
            <w:tcW w:w="6120" w:type="dxa"/>
            <w:gridSpan w:val="2"/>
          </w:tcPr>
          <w:p w14:paraId="6B9134EF" w14:textId="77777777" w:rsidR="0089218D" w:rsidRPr="009039FC" w:rsidRDefault="0089218D" w:rsidP="0089218D">
            <w:pPr>
              <w:pStyle w:val="TableText"/>
              <w:jc w:val="center"/>
            </w:pPr>
            <w:r w:rsidRPr="009039FC">
              <w:t>Length</w:t>
            </w:r>
          </w:p>
        </w:tc>
      </w:tr>
      <w:tr w:rsidR="0089218D" w:rsidRPr="009039FC" w14:paraId="476C5C47" w14:textId="77777777" w:rsidTr="0089218D">
        <w:tc>
          <w:tcPr>
            <w:tcW w:w="3068" w:type="dxa"/>
          </w:tcPr>
          <w:p w14:paraId="2C869E20" w14:textId="77777777" w:rsidR="0089218D" w:rsidRPr="009039FC" w:rsidRDefault="0089218D" w:rsidP="0089218D">
            <w:pPr>
              <w:pStyle w:val="TableText"/>
              <w:jc w:val="center"/>
            </w:pPr>
            <w:r w:rsidRPr="009039FC">
              <w:t>X</w:t>
            </w:r>
          </w:p>
        </w:tc>
        <w:tc>
          <w:tcPr>
            <w:tcW w:w="3052" w:type="dxa"/>
          </w:tcPr>
          <w:p w14:paraId="436CFE80" w14:textId="77777777" w:rsidR="0089218D" w:rsidRPr="009039FC" w:rsidRDefault="0089218D" w:rsidP="0089218D">
            <w:pPr>
              <w:pStyle w:val="TableText"/>
              <w:jc w:val="center"/>
            </w:pPr>
            <w:r w:rsidRPr="009039FC">
              <w:t>X</w:t>
            </w:r>
          </w:p>
        </w:tc>
      </w:tr>
      <w:tr w:rsidR="0089218D" w:rsidRPr="009039FC" w14:paraId="63A60103" w14:textId="77777777" w:rsidTr="0089218D">
        <w:tc>
          <w:tcPr>
            <w:tcW w:w="3068" w:type="dxa"/>
          </w:tcPr>
          <w:p w14:paraId="231CD93A" w14:textId="77777777" w:rsidR="0089218D" w:rsidRPr="009039FC" w:rsidRDefault="0089218D" w:rsidP="0089218D">
            <w:pPr>
              <w:pStyle w:val="TableText"/>
              <w:jc w:val="center"/>
            </w:pPr>
            <w:r w:rsidRPr="009039FC">
              <w:t>G</w:t>
            </w:r>
          </w:p>
        </w:tc>
        <w:tc>
          <w:tcPr>
            <w:tcW w:w="3052" w:type="dxa"/>
          </w:tcPr>
          <w:p w14:paraId="24C639D9" w14:textId="77777777" w:rsidR="0089218D" w:rsidRPr="009039FC" w:rsidRDefault="0089218D" w:rsidP="0089218D">
            <w:pPr>
              <w:pStyle w:val="TableText"/>
              <w:jc w:val="center"/>
            </w:pPr>
            <w:r w:rsidRPr="009039FC">
              <w:t>G</w:t>
            </w:r>
          </w:p>
        </w:tc>
      </w:tr>
      <w:tr w:rsidR="0089218D" w:rsidRPr="009039FC" w14:paraId="1953FB79" w14:textId="77777777" w:rsidTr="0089218D">
        <w:tc>
          <w:tcPr>
            <w:tcW w:w="3068" w:type="dxa"/>
          </w:tcPr>
          <w:p w14:paraId="7281BF5B" w14:textId="77777777" w:rsidR="0089218D" w:rsidRPr="009039FC" w:rsidRDefault="0089218D" w:rsidP="0089218D">
            <w:pPr>
              <w:pStyle w:val="TableText"/>
              <w:jc w:val="center"/>
            </w:pPr>
            <w:r w:rsidRPr="009039FC">
              <w:t>G</w:t>
            </w:r>
          </w:p>
        </w:tc>
        <w:tc>
          <w:tcPr>
            <w:tcW w:w="3052" w:type="dxa"/>
          </w:tcPr>
          <w:p w14:paraId="7696FC24" w14:textId="77777777" w:rsidR="0089218D" w:rsidRPr="009039FC" w:rsidRDefault="0089218D" w:rsidP="0089218D">
            <w:pPr>
              <w:pStyle w:val="TableText"/>
              <w:jc w:val="center"/>
            </w:pPr>
            <w:r w:rsidRPr="009039FC">
              <w:t>G</w:t>
            </w:r>
          </w:p>
        </w:tc>
      </w:tr>
    </w:tbl>
    <w:p w14:paraId="45E31751" w14:textId="77777777" w:rsidR="0089218D" w:rsidRPr="009039FC" w:rsidRDefault="0089218D" w:rsidP="0089218D"/>
    <w:p w14:paraId="34024768" w14:textId="77777777" w:rsidR="0089218D" w:rsidRPr="009039FC" w:rsidRDefault="0089218D" w:rsidP="0089218D">
      <w:r w:rsidRPr="009039FC">
        <w:lastRenderedPageBreak/>
        <w:t>When the CSC/Host sends this telegram, the CMC attaches the Item ID number to the Index number. The CMC overwrites the original Item ID number. The CMC does not check whether the Item ID number is already used. Every time the CMC sends a telegram with index number, the Item ID number is included as well.</w:t>
      </w:r>
    </w:p>
    <w:p w14:paraId="567A3779" w14:textId="77777777" w:rsidR="0089218D" w:rsidRPr="009039FC" w:rsidRDefault="0089218D" w:rsidP="0089218D">
      <w:r w:rsidRPr="009039FC">
        <w:t>The CMC sends an item ID acknowledgement telegram (18) as an answer to this telegram.</w:t>
      </w:r>
    </w:p>
    <w:p w14:paraId="29AEFCDE"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166" w:name="_Toc192574107"/>
      <w:bookmarkStart w:id="167" w:name="_Toc534610741"/>
      <w:bookmarkStart w:id="168" w:name="_Toc55827032"/>
      <w:bookmarkStart w:id="169" w:name="_Toc146512265"/>
      <w:r w:rsidRPr="009039FC">
        <w:t>Clear queue (15)</w:t>
      </w:r>
      <w:bookmarkEnd w:id="166"/>
      <w:bookmarkEnd w:id="167"/>
      <w:bookmarkEnd w:id="168"/>
      <w:bookmarkEnd w:id="169"/>
    </w:p>
    <w:p w14:paraId="3927974E" w14:textId="77777777" w:rsidR="0089218D" w:rsidRPr="009039FC" w:rsidRDefault="0089218D" w:rsidP="0089218D">
      <w:r w:rsidRPr="009039FC">
        <w:t>CSC/Host =&gt; CMC</w:t>
      </w:r>
    </w:p>
    <w:p w14:paraId="3EE47031" w14:textId="77777777" w:rsidR="0089218D" w:rsidRPr="009039FC" w:rsidRDefault="0089218D" w:rsidP="0089218D">
      <w:r w:rsidRPr="009039FC">
        <w:t>Channel: Routing</w:t>
      </w:r>
    </w:p>
    <w:p w14:paraId="5CB0CE02" w14:textId="77777777" w:rsidR="0089218D" w:rsidRPr="009039FC" w:rsidRDefault="0089218D" w:rsidP="0089218D"/>
    <w:p w14:paraId="05DC0423" w14:textId="77777777" w:rsidR="0089218D" w:rsidRPr="009039FC" w:rsidRDefault="0089218D" w:rsidP="0089218D">
      <w:r w:rsidRPr="009039FC">
        <w:t>Format:</w:t>
      </w:r>
      <w:r w:rsidRPr="009039FC">
        <w:tab/>
        <w:t>TTLL_N_I</w:t>
      </w:r>
      <w:r w:rsidRPr="009039FC">
        <w:tab/>
      </w:r>
      <w:r w:rsidRPr="009039FC">
        <w:tab/>
      </w:r>
      <w:r w:rsidRPr="009039FC">
        <w:tab/>
      </w:r>
    </w:p>
    <w:p w14:paraId="64976B49" w14:textId="77777777" w:rsidR="0089218D" w:rsidRPr="009039FC" w:rsidRDefault="0089218D" w:rsidP="0089218D">
      <w:r w:rsidRPr="009039FC">
        <w:tab/>
        <w:t>TT</w:t>
      </w:r>
      <w:r w:rsidRPr="009039FC">
        <w:tab/>
        <w:t>15 = Telegram Type</w:t>
      </w:r>
    </w:p>
    <w:p w14:paraId="1FFBAEAE" w14:textId="77777777" w:rsidR="0089218D" w:rsidRPr="009039FC" w:rsidRDefault="0089218D" w:rsidP="0089218D">
      <w:r w:rsidRPr="009039FC">
        <w:tab/>
        <w:t>LL</w:t>
      </w:r>
      <w:r w:rsidRPr="009039FC">
        <w:tab/>
        <w:t>4 = Telegram Length</w:t>
      </w:r>
    </w:p>
    <w:p w14:paraId="156916EA" w14:textId="77777777" w:rsidR="0089218D" w:rsidRPr="009039FC" w:rsidRDefault="0089218D" w:rsidP="0089218D">
      <w:r w:rsidRPr="009039FC">
        <w:tab/>
        <w:t>N</w:t>
      </w:r>
      <w:r w:rsidRPr="009039FC">
        <w:tab/>
        <w:t>Number of codes to clear</w:t>
      </w:r>
      <w:r w:rsidRPr="009039FC">
        <w:tab/>
        <w:t>(</w:t>
      </w:r>
      <w:proofErr w:type="gramStart"/>
      <w:r w:rsidRPr="009039FC">
        <w:t>0..</w:t>
      </w:r>
      <w:proofErr w:type="gramEnd"/>
      <w:r w:rsidRPr="009039FC">
        <w:t>5)</w:t>
      </w:r>
    </w:p>
    <w:p w14:paraId="7BA0D058" w14:textId="77777777" w:rsidR="0089218D" w:rsidRPr="009039FC" w:rsidRDefault="0089218D" w:rsidP="0089218D">
      <w:r w:rsidRPr="009039FC">
        <w:tab/>
        <w:t>I</w:t>
      </w:r>
      <w:r w:rsidRPr="009039FC">
        <w:tab/>
        <w:t>Induction unit number</w:t>
      </w:r>
      <w:r w:rsidRPr="009039FC">
        <w:tab/>
      </w:r>
      <w:r w:rsidRPr="009039FC">
        <w:tab/>
        <w:t>(</w:t>
      </w:r>
      <w:proofErr w:type="gramStart"/>
      <w:r w:rsidRPr="009039FC">
        <w:t>0..</w:t>
      </w:r>
      <w:proofErr w:type="gramEnd"/>
      <w:r w:rsidRPr="009039FC">
        <w:t>199)</w:t>
      </w:r>
    </w:p>
    <w:p w14:paraId="6365A8CB" w14:textId="77777777" w:rsidR="0089218D" w:rsidRPr="009039FC" w:rsidRDefault="0089218D" w:rsidP="0089218D"/>
    <w:p w14:paraId="4E095215"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22D50717" w14:textId="77777777" w:rsidTr="0089218D">
        <w:tc>
          <w:tcPr>
            <w:tcW w:w="6120" w:type="dxa"/>
            <w:gridSpan w:val="2"/>
          </w:tcPr>
          <w:p w14:paraId="569EBD67" w14:textId="77777777" w:rsidR="0089218D" w:rsidRPr="009039FC" w:rsidRDefault="0089218D" w:rsidP="0089218D">
            <w:pPr>
              <w:pStyle w:val="TableText"/>
              <w:jc w:val="center"/>
            </w:pPr>
            <w:r w:rsidRPr="009039FC">
              <w:t>Type</w:t>
            </w:r>
          </w:p>
        </w:tc>
      </w:tr>
      <w:tr w:rsidR="0089218D" w:rsidRPr="009039FC" w14:paraId="2F967A4D" w14:textId="77777777" w:rsidTr="0089218D">
        <w:tc>
          <w:tcPr>
            <w:tcW w:w="6120" w:type="dxa"/>
            <w:gridSpan w:val="2"/>
          </w:tcPr>
          <w:p w14:paraId="617DBBB2" w14:textId="77777777" w:rsidR="0089218D" w:rsidRPr="009039FC" w:rsidRDefault="0089218D" w:rsidP="0089218D">
            <w:pPr>
              <w:pStyle w:val="TableText"/>
              <w:jc w:val="center"/>
            </w:pPr>
            <w:r w:rsidRPr="009039FC">
              <w:t>Length</w:t>
            </w:r>
          </w:p>
        </w:tc>
      </w:tr>
      <w:tr w:rsidR="0089218D" w:rsidRPr="009039FC" w14:paraId="08515C1A" w14:textId="77777777" w:rsidTr="0089218D">
        <w:tc>
          <w:tcPr>
            <w:tcW w:w="3068" w:type="dxa"/>
          </w:tcPr>
          <w:p w14:paraId="3ADE9F42" w14:textId="77777777" w:rsidR="0089218D" w:rsidRPr="009039FC" w:rsidRDefault="0089218D" w:rsidP="0089218D">
            <w:pPr>
              <w:pStyle w:val="TableText"/>
              <w:jc w:val="center"/>
            </w:pPr>
          </w:p>
        </w:tc>
        <w:tc>
          <w:tcPr>
            <w:tcW w:w="3052" w:type="dxa"/>
          </w:tcPr>
          <w:p w14:paraId="0990852A" w14:textId="77777777" w:rsidR="0089218D" w:rsidRPr="009039FC" w:rsidRDefault="0089218D" w:rsidP="0089218D">
            <w:pPr>
              <w:pStyle w:val="TableText"/>
              <w:jc w:val="center"/>
            </w:pPr>
            <w:r w:rsidRPr="009039FC">
              <w:t>N</w:t>
            </w:r>
          </w:p>
        </w:tc>
      </w:tr>
      <w:tr w:rsidR="0089218D" w:rsidRPr="009039FC" w14:paraId="2E325BBB" w14:textId="77777777" w:rsidTr="0089218D">
        <w:tc>
          <w:tcPr>
            <w:tcW w:w="3068" w:type="dxa"/>
          </w:tcPr>
          <w:p w14:paraId="3446FBA2" w14:textId="77777777" w:rsidR="0089218D" w:rsidRPr="009039FC" w:rsidRDefault="0089218D" w:rsidP="0089218D">
            <w:pPr>
              <w:pStyle w:val="TableText"/>
              <w:jc w:val="center"/>
            </w:pPr>
          </w:p>
        </w:tc>
        <w:tc>
          <w:tcPr>
            <w:tcW w:w="3052" w:type="dxa"/>
          </w:tcPr>
          <w:p w14:paraId="22303372" w14:textId="77777777" w:rsidR="0089218D" w:rsidRPr="009039FC" w:rsidRDefault="0089218D" w:rsidP="0089218D">
            <w:pPr>
              <w:pStyle w:val="TableText"/>
              <w:jc w:val="center"/>
            </w:pPr>
            <w:r w:rsidRPr="009039FC">
              <w:t>I</w:t>
            </w:r>
          </w:p>
        </w:tc>
      </w:tr>
    </w:tbl>
    <w:p w14:paraId="5CF5DB11" w14:textId="77777777" w:rsidR="0089218D" w:rsidRPr="009039FC" w:rsidRDefault="0089218D" w:rsidP="0089218D"/>
    <w:p w14:paraId="5EE1F59D" w14:textId="77777777" w:rsidR="0089218D" w:rsidRPr="009039FC" w:rsidRDefault="0089218D" w:rsidP="0089218D">
      <w:r w:rsidRPr="009039FC">
        <w:t xml:space="preserve">Request to clear </w:t>
      </w:r>
      <w:proofErr w:type="gramStart"/>
      <w:r w:rsidRPr="009039FC">
        <w:t>a number of</w:t>
      </w:r>
      <w:proofErr w:type="gramEnd"/>
      <w:r w:rsidRPr="009039FC">
        <w:t xml:space="preserve"> codes not yet used by a code used telegram from the item queue in the CMC. The last code sent to the queue is cleared first.</w:t>
      </w:r>
    </w:p>
    <w:p w14:paraId="1D986B18" w14:textId="77777777" w:rsidR="0089218D" w:rsidRPr="009039FC" w:rsidRDefault="0089218D" w:rsidP="0089218D">
      <w:r w:rsidRPr="009039FC">
        <w:t>If the number of codes to clear is higher than the number of codes in the queue, the telegram is accepted and all codes in the queue are cleared.</w:t>
      </w:r>
    </w:p>
    <w:p w14:paraId="7B513023" w14:textId="77777777" w:rsidR="0089218D" w:rsidRPr="009039FC" w:rsidRDefault="0089218D" w:rsidP="0089218D">
      <w:r w:rsidRPr="009039FC">
        <w:t>If the number of codes to clear is 0, no codes are cleared, but a queue cleared telegram (16) is sent containing the number of codes in the queue.</w:t>
      </w:r>
    </w:p>
    <w:p w14:paraId="74B0A64C" w14:textId="77777777" w:rsidR="0089218D" w:rsidRPr="009039FC" w:rsidRDefault="0089218D" w:rsidP="0089218D">
      <w:r w:rsidRPr="009039FC">
        <w:t>This telegram will always be answered by a queue-cleared telegram (16).</w:t>
      </w:r>
    </w:p>
    <w:p w14:paraId="37E8ADEB" w14:textId="77777777" w:rsidR="0089218D" w:rsidRPr="009039FC" w:rsidRDefault="0089218D" w:rsidP="0089218D">
      <w:r w:rsidRPr="009039FC">
        <w:t>If the induction unit number is unknown, the induction unit number in the queue-cleared telegram is 99.</w:t>
      </w:r>
    </w:p>
    <w:p w14:paraId="7464D108" w14:textId="77777777" w:rsidR="0089218D" w:rsidRPr="009039FC" w:rsidRDefault="0089218D" w:rsidP="0089218D">
      <w:r w:rsidRPr="009039FC">
        <w:t xml:space="preserve">For each code cleared in the queue, a Code Not Used telegram with reason 5 (Clearing Code Queue) is sent to the CSC/Host – see example in section </w:t>
      </w:r>
      <w:r w:rsidRPr="009039FC">
        <w:rPr>
          <w:cs/>
        </w:rPr>
        <w:t>‎</w:t>
      </w:r>
      <w:r w:rsidRPr="009039FC">
        <w:fldChar w:fldCharType="begin"/>
      </w:r>
      <w:r w:rsidRPr="009039FC">
        <w:instrText xml:space="preserve"> REF _Ref186866107 \r \h </w:instrText>
      </w:r>
      <w:r w:rsidRPr="009039FC">
        <w:fldChar w:fldCharType="separate"/>
      </w:r>
      <w:r w:rsidRPr="009039FC">
        <w:t>5.2.8</w:t>
      </w:r>
      <w:r w:rsidRPr="009039FC">
        <w:fldChar w:fldCharType="end"/>
      </w:r>
      <w:r w:rsidRPr="009039FC">
        <w:t>.</w:t>
      </w:r>
    </w:p>
    <w:p w14:paraId="5AB416BE"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170" w:name="_Toc192574108"/>
      <w:bookmarkStart w:id="171" w:name="_Toc534610742"/>
      <w:bookmarkStart w:id="172" w:name="_Toc55827033"/>
      <w:bookmarkStart w:id="173" w:name="_Toc146512266"/>
      <w:r w:rsidRPr="009039FC">
        <w:t>Queue cleared (16)</w:t>
      </w:r>
      <w:bookmarkEnd w:id="170"/>
      <w:bookmarkEnd w:id="171"/>
      <w:bookmarkEnd w:id="172"/>
      <w:bookmarkEnd w:id="173"/>
    </w:p>
    <w:p w14:paraId="49D95429" w14:textId="77777777" w:rsidR="0089218D" w:rsidRPr="009039FC" w:rsidRDefault="0089218D" w:rsidP="0089218D">
      <w:r w:rsidRPr="009039FC">
        <w:t>CMC =&gt; CSC/Host</w:t>
      </w:r>
    </w:p>
    <w:p w14:paraId="317E7A45" w14:textId="77777777" w:rsidR="0089218D" w:rsidRPr="009039FC" w:rsidRDefault="0089218D" w:rsidP="0089218D">
      <w:r w:rsidRPr="009039FC">
        <w:t>Channel: Routing</w:t>
      </w:r>
    </w:p>
    <w:p w14:paraId="5C256695" w14:textId="77777777" w:rsidR="0089218D" w:rsidRPr="009039FC" w:rsidRDefault="0089218D" w:rsidP="0089218D"/>
    <w:p w14:paraId="21DD40D7" w14:textId="77777777" w:rsidR="0089218D" w:rsidRPr="009039FC" w:rsidRDefault="0089218D" w:rsidP="0089218D">
      <w:r w:rsidRPr="009039FC">
        <w:t>Format:</w:t>
      </w:r>
      <w:r w:rsidRPr="009039FC">
        <w:tab/>
        <w:t>TTLL_N_I</w:t>
      </w:r>
      <w:r w:rsidRPr="009039FC">
        <w:tab/>
      </w:r>
      <w:r w:rsidRPr="009039FC">
        <w:tab/>
      </w:r>
      <w:r w:rsidRPr="009039FC">
        <w:tab/>
      </w:r>
    </w:p>
    <w:p w14:paraId="400D425C" w14:textId="77777777" w:rsidR="0089218D" w:rsidRPr="009039FC" w:rsidRDefault="0089218D" w:rsidP="0089218D">
      <w:r w:rsidRPr="009039FC">
        <w:tab/>
        <w:t>TT</w:t>
      </w:r>
      <w:r w:rsidRPr="009039FC">
        <w:tab/>
        <w:t>16 = Telegram Type</w:t>
      </w:r>
    </w:p>
    <w:p w14:paraId="57B79D7C" w14:textId="77777777" w:rsidR="0089218D" w:rsidRPr="009039FC" w:rsidRDefault="0089218D" w:rsidP="0089218D">
      <w:r w:rsidRPr="009039FC">
        <w:tab/>
        <w:t>LL</w:t>
      </w:r>
      <w:r w:rsidRPr="009039FC">
        <w:tab/>
        <w:t>4 = Telegram Length</w:t>
      </w:r>
    </w:p>
    <w:p w14:paraId="3A2184A0" w14:textId="77777777" w:rsidR="0089218D" w:rsidRPr="009039FC" w:rsidRDefault="0089218D" w:rsidP="0089218D">
      <w:r w:rsidRPr="009039FC">
        <w:lastRenderedPageBreak/>
        <w:tab/>
        <w:t>N</w:t>
      </w:r>
      <w:r w:rsidRPr="009039FC">
        <w:tab/>
        <w:t>Number of remaining codes in queue</w:t>
      </w:r>
      <w:r w:rsidRPr="009039FC">
        <w:tab/>
        <w:t>(</w:t>
      </w:r>
      <w:proofErr w:type="gramStart"/>
      <w:r w:rsidRPr="009039FC">
        <w:t>0..</w:t>
      </w:r>
      <w:proofErr w:type="gramEnd"/>
      <w:r w:rsidRPr="009039FC">
        <w:t>5)</w:t>
      </w:r>
    </w:p>
    <w:p w14:paraId="32E9BB27" w14:textId="77777777" w:rsidR="0089218D" w:rsidRPr="009039FC" w:rsidRDefault="0089218D" w:rsidP="0089218D">
      <w:r w:rsidRPr="009039FC">
        <w:tab/>
        <w:t>I</w:t>
      </w:r>
      <w:r w:rsidRPr="009039FC">
        <w:tab/>
        <w:t>Induction unit number</w:t>
      </w:r>
      <w:r w:rsidRPr="009039FC">
        <w:tab/>
      </w:r>
      <w:r w:rsidRPr="009039FC">
        <w:tab/>
      </w:r>
      <w:r w:rsidRPr="009039FC">
        <w:tab/>
      </w:r>
      <w:r w:rsidRPr="009039FC">
        <w:tab/>
        <w:t>(</w:t>
      </w:r>
      <w:proofErr w:type="gramStart"/>
      <w:r w:rsidRPr="009039FC">
        <w:t>0..</w:t>
      </w:r>
      <w:proofErr w:type="gramEnd"/>
      <w:r w:rsidRPr="009039FC">
        <w:t>199)</w:t>
      </w:r>
    </w:p>
    <w:p w14:paraId="4BBD9684" w14:textId="77777777" w:rsidR="0089218D" w:rsidRPr="009039FC" w:rsidRDefault="0089218D" w:rsidP="0089218D"/>
    <w:p w14:paraId="43442D81"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75951440" w14:textId="77777777" w:rsidTr="0089218D">
        <w:tc>
          <w:tcPr>
            <w:tcW w:w="6120" w:type="dxa"/>
            <w:gridSpan w:val="2"/>
          </w:tcPr>
          <w:p w14:paraId="299288C1" w14:textId="77777777" w:rsidR="0089218D" w:rsidRPr="009039FC" w:rsidRDefault="0089218D" w:rsidP="0089218D">
            <w:pPr>
              <w:pStyle w:val="TableText"/>
              <w:jc w:val="center"/>
            </w:pPr>
            <w:r w:rsidRPr="009039FC">
              <w:t>Type</w:t>
            </w:r>
          </w:p>
        </w:tc>
      </w:tr>
      <w:tr w:rsidR="0089218D" w:rsidRPr="009039FC" w14:paraId="1796E508" w14:textId="77777777" w:rsidTr="0089218D">
        <w:tc>
          <w:tcPr>
            <w:tcW w:w="6120" w:type="dxa"/>
            <w:gridSpan w:val="2"/>
          </w:tcPr>
          <w:p w14:paraId="7336C7AB" w14:textId="77777777" w:rsidR="0089218D" w:rsidRPr="009039FC" w:rsidRDefault="0089218D" w:rsidP="0089218D">
            <w:pPr>
              <w:pStyle w:val="TableText"/>
              <w:jc w:val="center"/>
            </w:pPr>
            <w:r w:rsidRPr="009039FC">
              <w:t>Length</w:t>
            </w:r>
          </w:p>
        </w:tc>
      </w:tr>
      <w:tr w:rsidR="0089218D" w:rsidRPr="009039FC" w14:paraId="669DC514" w14:textId="77777777" w:rsidTr="0089218D">
        <w:tc>
          <w:tcPr>
            <w:tcW w:w="3068" w:type="dxa"/>
          </w:tcPr>
          <w:p w14:paraId="12DD2BC4" w14:textId="77777777" w:rsidR="0089218D" w:rsidRPr="009039FC" w:rsidRDefault="0089218D" w:rsidP="0089218D">
            <w:pPr>
              <w:pStyle w:val="TableText"/>
              <w:jc w:val="center"/>
            </w:pPr>
          </w:p>
        </w:tc>
        <w:tc>
          <w:tcPr>
            <w:tcW w:w="3052" w:type="dxa"/>
          </w:tcPr>
          <w:p w14:paraId="49E4B919" w14:textId="77777777" w:rsidR="0089218D" w:rsidRPr="009039FC" w:rsidRDefault="0089218D" w:rsidP="0089218D">
            <w:pPr>
              <w:pStyle w:val="TableText"/>
              <w:jc w:val="center"/>
            </w:pPr>
            <w:r w:rsidRPr="009039FC">
              <w:t>N</w:t>
            </w:r>
          </w:p>
        </w:tc>
      </w:tr>
      <w:tr w:rsidR="0089218D" w:rsidRPr="009039FC" w14:paraId="6479A948" w14:textId="77777777" w:rsidTr="0089218D">
        <w:tc>
          <w:tcPr>
            <w:tcW w:w="3068" w:type="dxa"/>
          </w:tcPr>
          <w:p w14:paraId="4D9E77AB" w14:textId="77777777" w:rsidR="0089218D" w:rsidRPr="009039FC" w:rsidRDefault="0089218D" w:rsidP="0089218D">
            <w:pPr>
              <w:pStyle w:val="TableText"/>
              <w:jc w:val="center"/>
            </w:pPr>
          </w:p>
        </w:tc>
        <w:tc>
          <w:tcPr>
            <w:tcW w:w="3052" w:type="dxa"/>
          </w:tcPr>
          <w:p w14:paraId="5361A812" w14:textId="77777777" w:rsidR="0089218D" w:rsidRPr="009039FC" w:rsidRDefault="0089218D" w:rsidP="0089218D">
            <w:pPr>
              <w:pStyle w:val="TableText"/>
              <w:jc w:val="center"/>
            </w:pPr>
            <w:r w:rsidRPr="009039FC">
              <w:t>I</w:t>
            </w:r>
          </w:p>
        </w:tc>
      </w:tr>
    </w:tbl>
    <w:p w14:paraId="2A601AD4" w14:textId="77777777" w:rsidR="0089218D" w:rsidRPr="009039FC" w:rsidRDefault="0089218D" w:rsidP="0089218D"/>
    <w:p w14:paraId="43F21187" w14:textId="77777777" w:rsidR="0089218D" w:rsidRPr="009039FC" w:rsidRDefault="0089218D" w:rsidP="0089218D">
      <w:r w:rsidRPr="009039FC">
        <w:t>The CMC sends a queue-cleared telegram after receipt of a clear queue telegram (15).</w:t>
      </w:r>
    </w:p>
    <w:p w14:paraId="38975211" w14:textId="77777777" w:rsidR="0089218D" w:rsidRPr="009039FC" w:rsidRDefault="0089218D" w:rsidP="0089218D">
      <w:r w:rsidRPr="009039FC">
        <w:t>If the number of codes to clear was higher than the number of codes in the queue, all codes in the queue were cleared.</w:t>
      </w:r>
    </w:p>
    <w:p w14:paraId="203430D7" w14:textId="77777777" w:rsidR="0089218D" w:rsidRPr="009039FC" w:rsidRDefault="0089218D" w:rsidP="0089218D">
      <w:r w:rsidRPr="009039FC">
        <w:t>If an unknown Induction unit number in Clear Queue telegram =&gt; I = 255</w:t>
      </w:r>
    </w:p>
    <w:p w14:paraId="0D4279B5"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174" w:name="_Ref186866244"/>
      <w:bookmarkStart w:id="175" w:name="_Toc192574109"/>
      <w:bookmarkStart w:id="176" w:name="_Toc534610743"/>
      <w:bookmarkStart w:id="177" w:name="_Toc55827034"/>
      <w:bookmarkStart w:id="178" w:name="_Toc146512267"/>
      <w:r w:rsidRPr="009039FC">
        <w:t>Code not used (17)</w:t>
      </w:r>
      <w:bookmarkEnd w:id="174"/>
      <w:bookmarkEnd w:id="175"/>
      <w:bookmarkEnd w:id="176"/>
      <w:bookmarkEnd w:id="177"/>
      <w:bookmarkEnd w:id="178"/>
    </w:p>
    <w:p w14:paraId="4A43C0D0" w14:textId="77777777" w:rsidR="0089218D" w:rsidRPr="009039FC" w:rsidRDefault="0089218D" w:rsidP="0089218D">
      <w:r w:rsidRPr="009039FC">
        <w:t>CMC =&gt; CSC/Host</w:t>
      </w:r>
    </w:p>
    <w:p w14:paraId="2448BDE9" w14:textId="77777777" w:rsidR="0089218D" w:rsidRPr="009039FC" w:rsidRDefault="0089218D" w:rsidP="0089218D">
      <w:r w:rsidRPr="009039FC">
        <w:t>Channel: Routing</w:t>
      </w:r>
    </w:p>
    <w:p w14:paraId="15AA5F06" w14:textId="77777777" w:rsidR="0089218D" w:rsidRPr="009039FC" w:rsidRDefault="0089218D" w:rsidP="0089218D"/>
    <w:p w14:paraId="440C38AE" w14:textId="77777777" w:rsidR="0089218D" w:rsidRPr="009039FC" w:rsidRDefault="0089218D" w:rsidP="0089218D">
      <w:r w:rsidRPr="009039FC">
        <w:t>Format:</w:t>
      </w:r>
      <w:r w:rsidRPr="009039FC">
        <w:tab/>
        <w:t>TTLL_S_IXXGGGG_B</w:t>
      </w:r>
      <w:r w:rsidRPr="009039FC">
        <w:tab/>
      </w:r>
      <w:r w:rsidRPr="009039FC">
        <w:tab/>
      </w:r>
    </w:p>
    <w:p w14:paraId="23E73A56" w14:textId="77777777" w:rsidR="0089218D" w:rsidRPr="009039FC" w:rsidRDefault="0089218D" w:rsidP="0089218D">
      <w:r w:rsidRPr="009039FC">
        <w:tab/>
        <w:t>TT</w:t>
      </w:r>
      <w:r w:rsidRPr="009039FC">
        <w:tab/>
        <w:t>13 = Telegram Type</w:t>
      </w:r>
    </w:p>
    <w:p w14:paraId="78B5C7E3" w14:textId="77777777" w:rsidR="0089218D" w:rsidRPr="009039FC" w:rsidRDefault="0089218D" w:rsidP="0089218D">
      <w:r w:rsidRPr="009039FC">
        <w:tab/>
        <w:t>LL</w:t>
      </w:r>
      <w:r w:rsidRPr="009039FC">
        <w:tab/>
        <w:t>8 = Telegram Length</w:t>
      </w:r>
    </w:p>
    <w:p w14:paraId="70C236B7" w14:textId="77777777" w:rsidR="0089218D" w:rsidRPr="009039FC" w:rsidRDefault="0089218D" w:rsidP="0089218D">
      <w:r w:rsidRPr="009039FC">
        <w:tab/>
        <w:t>S</w:t>
      </w:r>
      <w:r w:rsidRPr="009039FC">
        <w:tab/>
        <w:t>Reason</w:t>
      </w:r>
      <w:r w:rsidRPr="009039FC">
        <w:tab/>
        <w:t>0 = Induction Unit Error</w:t>
      </w:r>
    </w:p>
    <w:p w14:paraId="65B9F002" w14:textId="77777777" w:rsidR="0089218D" w:rsidRPr="009039FC" w:rsidRDefault="0089218D" w:rsidP="0089218D">
      <w:r w:rsidRPr="009039FC">
        <w:tab/>
      </w:r>
      <w:r w:rsidRPr="009039FC">
        <w:tab/>
      </w:r>
      <w:r w:rsidRPr="009039FC">
        <w:tab/>
        <w:t>1 = Item Disappeared</w:t>
      </w:r>
    </w:p>
    <w:p w14:paraId="29395B5D" w14:textId="77777777" w:rsidR="0089218D" w:rsidRPr="009039FC" w:rsidRDefault="0089218D" w:rsidP="0089218D">
      <w:r w:rsidRPr="009039FC">
        <w:tab/>
      </w:r>
      <w:r w:rsidRPr="009039FC">
        <w:tab/>
      </w:r>
      <w:r w:rsidRPr="009039FC">
        <w:tab/>
        <w:t>2 = Item Oversize</w:t>
      </w:r>
    </w:p>
    <w:p w14:paraId="1872C213" w14:textId="77777777" w:rsidR="0089218D" w:rsidRPr="009039FC" w:rsidRDefault="0089218D" w:rsidP="0089218D">
      <w:r w:rsidRPr="009039FC">
        <w:tab/>
      </w:r>
      <w:r w:rsidRPr="009039FC">
        <w:tab/>
      </w:r>
      <w:r w:rsidRPr="009039FC">
        <w:tab/>
        <w:t>3 = Item Overweight</w:t>
      </w:r>
    </w:p>
    <w:p w14:paraId="058C0ABA" w14:textId="77777777" w:rsidR="0089218D" w:rsidRPr="009039FC" w:rsidRDefault="0089218D" w:rsidP="0089218D">
      <w:r w:rsidRPr="009039FC">
        <w:tab/>
      </w:r>
      <w:r w:rsidRPr="009039FC">
        <w:tab/>
      </w:r>
      <w:r w:rsidRPr="009039FC">
        <w:tab/>
        <w:t>4 = Item on Disabled Carrier</w:t>
      </w:r>
    </w:p>
    <w:p w14:paraId="68844168" w14:textId="77777777" w:rsidR="0089218D" w:rsidRPr="009039FC" w:rsidRDefault="0089218D" w:rsidP="0089218D">
      <w:r w:rsidRPr="009039FC">
        <w:tab/>
      </w:r>
      <w:r w:rsidRPr="009039FC">
        <w:tab/>
      </w:r>
      <w:r w:rsidRPr="009039FC">
        <w:tab/>
        <w:t>5 = Clearing Code Queue</w:t>
      </w:r>
    </w:p>
    <w:p w14:paraId="34CE29B2" w14:textId="77777777" w:rsidR="0089218D" w:rsidRPr="009039FC" w:rsidRDefault="0089218D" w:rsidP="0089218D">
      <w:r w:rsidRPr="009039FC">
        <w:tab/>
        <w:t>I</w:t>
      </w:r>
      <w:r w:rsidRPr="009039FC">
        <w:tab/>
        <w:t>Induction unit number</w:t>
      </w:r>
      <w:r w:rsidRPr="009039FC">
        <w:tab/>
        <w:t>(</w:t>
      </w:r>
      <w:proofErr w:type="gramStart"/>
      <w:r w:rsidRPr="009039FC">
        <w:t>0..</w:t>
      </w:r>
      <w:proofErr w:type="gramEnd"/>
      <w:r w:rsidRPr="009039FC">
        <w:t>199)</w:t>
      </w:r>
    </w:p>
    <w:p w14:paraId="64224F41" w14:textId="77777777" w:rsidR="0089218D" w:rsidRPr="009039FC" w:rsidRDefault="0089218D" w:rsidP="0089218D">
      <w:r w:rsidRPr="009039FC">
        <w:tab/>
        <w:t>XX</w:t>
      </w:r>
      <w:r w:rsidRPr="009039FC">
        <w:tab/>
        <w:t>Index number</w:t>
      </w:r>
      <w:r w:rsidRPr="009039FC">
        <w:tab/>
        <w:t>(</w:t>
      </w:r>
      <w:proofErr w:type="gramStart"/>
      <w:r w:rsidRPr="009039FC">
        <w:t>0..</w:t>
      </w:r>
      <w:proofErr w:type="gramEnd"/>
      <w:r w:rsidRPr="009039FC">
        <w:t xml:space="preserve">4999) </w:t>
      </w:r>
    </w:p>
    <w:p w14:paraId="1347564B" w14:textId="77777777" w:rsidR="0089218D" w:rsidRPr="009039FC" w:rsidRDefault="0089218D" w:rsidP="0089218D">
      <w:r w:rsidRPr="009039FC">
        <w:tab/>
        <w:t>GGGG</w:t>
      </w:r>
      <w:r w:rsidRPr="009039FC">
        <w:tab/>
        <w:t>Item ID number</w:t>
      </w:r>
      <w:r w:rsidRPr="009039FC">
        <w:tab/>
        <w:t>(</w:t>
      </w:r>
      <w:proofErr w:type="gramStart"/>
      <w:r w:rsidRPr="009039FC">
        <w:t>0..</w:t>
      </w:r>
      <w:proofErr w:type="gramEnd"/>
      <w:r w:rsidRPr="009039FC">
        <w:t xml:space="preserve">2.147.483.647) </w:t>
      </w:r>
    </w:p>
    <w:p w14:paraId="32C64161" w14:textId="77777777" w:rsidR="0089218D" w:rsidRPr="009039FC" w:rsidRDefault="0089218D" w:rsidP="0089218D">
      <w:r w:rsidRPr="009039FC">
        <w:tab/>
        <w:t>B</w:t>
      </w:r>
      <w:r w:rsidRPr="009039FC">
        <w:tab/>
        <w:t>Belt number</w:t>
      </w:r>
      <w:r w:rsidRPr="009039FC">
        <w:tab/>
        <w:t>(</w:t>
      </w:r>
      <w:proofErr w:type="gramStart"/>
      <w:r w:rsidRPr="009039FC">
        <w:t>0..</w:t>
      </w:r>
      <w:proofErr w:type="gramEnd"/>
      <w:r w:rsidRPr="009039FC">
        <w:t>15)</w:t>
      </w:r>
    </w:p>
    <w:p w14:paraId="7AC700AC" w14:textId="77777777" w:rsidR="0089218D" w:rsidRPr="009039FC" w:rsidRDefault="0089218D" w:rsidP="0089218D"/>
    <w:p w14:paraId="3F71CFE7"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4F041D5B" w14:textId="77777777" w:rsidTr="0089218D">
        <w:tc>
          <w:tcPr>
            <w:tcW w:w="6120" w:type="dxa"/>
            <w:gridSpan w:val="2"/>
          </w:tcPr>
          <w:p w14:paraId="0C41AFDB" w14:textId="77777777" w:rsidR="0089218D" w:rsidRPr="009039FC" w:rsidRDefault="0089218D" w:rsidP="0089218D">
            <w:pPr>
              <w:pStyle w:val="TableText"/>
              <w:jc w:val="center"/>
            </w:pPr>
            <w:r w:rsidRPr="009039FC">
              <w:t>Type</w:t>
            </w:r>
          </w:p>
        </w:tc>
      </w:tr>
      <w:tr w:rsidR="0089218D" w:rsidRPr="009039FC" w14:paraId="17086F2E" w14:textId="77777777" w:rsidTr="0089218D">
        <w:tc>
          <w:tcPr>
            <w:tcW w:w="6120" w:type="dxa"/>
            <w:gridSpan w:val="2"/>
          </w:tcPr>
          <w:p w14:paraId="6BE6F9C2" w14:textId="77777777" w:rsidR="0089218D" w:rsidRPr="009039FC" w:rsidRDefault="0089218D" w:rsidP="0089218D">
            <w:pPr>
              <w:pStyle w:val="TableText"/>
              <w:jc w:val="center"/>
            </w:pPr>
            <w:r w:rsidRPr="009039FC">
              <w:t>Length</w:t>
            </w:r>
          </w:p>
        </w:tc>
      </w:tr>
      <w:tr w:rsidR="0089218D" w:rsidRPr="009039FC" w14:paraId="39475FB2" w14:textId="77777777" w:rsidTr="0089218D">
        <w:tc>
          <w:tcPr>
            <w:tcW w:w="3068" w:type="dxa"/>
          </w:tcPr>
          <w:p w14:paraId="399DFA2C" w14:textId="77777777" w:rsidR="0089218D" w:rsidRPr="009039FC" w:rsidRDefault="0089218D" w:rsidP="0089218D">
            <w:pPr>
              <w:pStyle w:val="TableText"/>
              <w:jc w:val="center"/>
            </w:pPr>
          </w:p>
        </w:tc>
        <w:tc>
          <w:tcPr>
            <w:tcW w:w="3052" w:type="dxa"/>
          </w:tcPr>
          <w:p w14:paraId="7C93483E" w14:textId="77777777" w:rsidR="0089218D" w:rsidRPr="009039FC" w:rsidRDefault="0089218D" w:rsidP="0089218D">
            <w:pPr>
              <w:pStyle w:val="TableText"/>
              <w:jc w:val="center"/>
            </w:pPr>
            <w:r w:rsidRPr="009039FC">
              <w:t>S</w:t>
            </w:r>
          </w:p>
        </w:tc>
      </w:tr>
      <w:tr w:rsidR="0089218D" w:rsidRPr="009039FC" w14:paraId="36109FA0" w14:textId="77777777" w:rsidTr="0089218D">
        <w:tc>
          <w:tcPr>
            <w:tcW w:w="3068" w:type="dxa"/>
          </w:tcPr>
          <w:p w14:paraId="022EFC2C" w14:textId="77777777" w:rsidR="0089218D" w:rsidRPr="009039FC" w:rsidRDefault="0089218D" w:rsidP="0089218D">
            <w:pPr>
              <w:pStyle w:val="TableText"/>
              <w:jc w:val="center"/>
            </w:pPr>
          </w:p>
        </w:tc>
        <w:tc>
          <w:tcPr>
            <w:tcW w:w="3052" w:type="dxa"/>
          </w:tcPr>
          <w:p w14:paraId="5F8CC28E" w14:textId="77777777" w:rsidR="0089218D" w:rsidRPr="009039FC" w:rsidRDefault="0089218D" w:rsidP="0089218D">
            <w:pPr>
              <w:pStyle w:val="TableText"/>
              <w:jc w:val="center"/>
            </w:pPr>
            <w:r w:rsidRPr="009039FC">
              <w:t>I</w:t>
            </w:r>
          </w:p>
        </w:tc>
      </w:tr>
      <w:tr w:rsidR="0089218D" w:rsidRPr="009039FC" w14:paraId="0BE6F485" w14:textId="77777777" w:rsidTr="0089218D">
        <w:tc>
          <w:tcPr>
            <w:tcW w:w="3068" w:type="dxa"/>
          </w:tcPr>
          <w:p w14:paraId="36C88608" w14:textId="77777777" w:rsidR="0089218D" w:rsidRPr="009039FC" w:rsidRDefault="0089218D" w:rsidP="0089218D">
            <w:pPr>
              <w:pStyle w:val="TableText"/>
              <w:jc w:val="center"/>
            </w:pPr>
            <w:r w:rsidRPr="009039FC">
              <w:t>X</w:t>
            </w:r>
          </w:p>
        </w:tc>
        <w:tc>
          <w:tcPr>
            <w:tcW w:w="3052" w:type="dxa"/>
          </w:tcPr>
          <w:p w14:paraId="45CAB0A1" w14:textId="77777777" w:rsidR="0089218D" w:rsidRPr="009039FC" w:rsidRDefault="0089218D" w:rsidP="0089218D">
            <w:pPr>
              <w:pStyle w:val="TableText"/>
              <w:jc w:val="center"/>
            </w:pPr>
            <w:r w:rsidRPr="009039FC">
              <w:t>X</w:t>
            </w:r>
          </w:p>
        </w:tc>
      </w:tr>
      <w:tr w:rsidR="0089218D" w:rsidRPr="009039FC" w14:paraId="4C880AD1" w14:textId="77777777" w:rsidTr="0089218D">
        <w:tc>
          <w:tcPr>
            <w:tcW w:w="3068" w:type="dxa"/>
          </w:tcPr>
          <w:p w14:paraId="363F589A" w14:textId="77777777" w:rsidR="0089218D" w:rsidRPr="009039FC" w:rsidRDefault="0089218D" w:rsidP="0089218D">
            <w:pPr>
              <w:pStyle w:val="TableText"/>
              <w:jc w:val="center"/>
            </w:pPr>
            <w:r w:rsidRPr="009039FC">
              <w:t>G</w:t>
            </w:r>
          </w:p>
        </w:tc>
        <w:tc>
          <w:tcPr>
            <w:tcW w:w="3052" w:type="dxa"/>
          </w:tcPr>
          <w:p w14:paraId="3736CDF5" w14:textId="77777777" w:rsidR="0089218D" w:rsidRPr="009039FC" w:rsidRDefault="0089218D" w:rsidP="0089218D">
            <w:pPr>
              <w:pStyle w:val="TableText"/>
              <w:jc w:val="center"/>
            </w:pPr>
            <w:r w:rsidRPr="009039FC">
              <w:t>G</w:t>
            </w:r>
          </w:p>
        </w:tc>
      </w:tr>
      <w:tr w:rsidR="0089218D" w:rsidRPr="009039FC" w14:paraId="046E3F75" w14:textId="77777777" w:rsidTr="0089218D">
        <w:tc>
          <w:tcPr>
            <w:tcW w:w="3068" w:type="dxa"/>
          </w:tcPr>
          <w:p w14:paraId="1A13D376" w14:textId="77777777" w:rsidR="0089218D" w:rsidRPr="009039FC" w:rsidRDefault="0089218D" w:rsidP="0089218D">
            <w:pPr>
              <w:pStyle w:val="TableText"/>
              <w:jc w:val="center"/>
            </w:pPr>
            <w:r w:rsidRPr="009039FC">
              <w:lastRenderedPageBreak/>
              <w:t>G</w:t>
            </w:r>
          </w:p>
        </w:tc>
        <w:tc>
          <w:tcPr>
            <w:tcW w:w="3052" w:type="dxa"/>
          </w:tcPr>
          <w:p w14:paraId="05A4200D" w14:textId="77777777" w:rsidR="0089218D" w:rsidRPr="009039FC" w:rsidRDefault="0089218D" w:rsidP="0089218D">
            <w:pPr>
              <w:pStyle w:val="TableText"/>
              <w:jc w:val="center"/>
            </w:pPr>
            <w:r w:rsidRPr="009039FC">
              <w:t>G</w:t>
            </w:r>
          </w:p>
        </w:tc>
      </w:tr>
      <w:tr w:rsidR="0089218D" w:rsidRPr="009039FC" w14:paraId="2A614059" w14:textId="77777777" w:rsidTr="0089218D">
        <w:tc>
          <w:tcPr>
            <w:tcW w:w="3068" w:type="dxa"/>
          </w:tcPr>
          <w:p w14:paraId="14852FD7" w14:textId="77777777" w:rsidR="0089218D" w:rsidRPr="009039FC" w:rsidRDefault="0089218D" w:rsidP="0089218D">
            <w:pPr>
              <w:pStyle w:val="TableText"/>
              <w:jc w:val="center"/>
            </w:pPr>
          </w:p>
        </w:tc>
        <w:tc>
          <w:tcPr>
            <w:tcW w:w="3052" w:type="dxa"/>
          </w:tcPr>
          <w:p w14:paraId="548917C2" w14:textId="77777777" w:rsidR="0089218D" w:rsidRPr="009039FC" w:rsidRDefault="0089218D" w:rsidP="0089218D">
            <w:pPr>
              <w:pStyle w:val="TableText"/>
              <w:jc w:val="center"/>
            </w:pPr>
            <w:r w:rsidRPr="009039FC">
              <w:t>B</w:t>
            </w:r>
          </w:p>
        </w:tc>
      </w:tr>
    </w:tbl>
    <w:p w14:paraId="6FEE6C1F" w14:textId="77777777" w:rsidR="0089218D" w:rsidRPr="009039FC" w:rsidRDefault="0089218D" w:rsidP="0089218D">
      <w:r w:rsidRPr="009039FC">
        <w:t xml:space="preserve">When the CMC, on an induction unit, needs to cancel an index on which telegram "Code Used" already has been sent, it </w:t>
      </w:r>
      <w:proofErr w:type="gramStart"/>
      <w:r w:rsidRPr="009039FC">
        <w:t>has to</w:t>
      </w:r>
      <w:proofErr w:type="gramEnd"/>
      <w:r w:rsidRPr="009039FC">
        <w:t xml:space="preserve"> send a "Code Not Used" telegram to the CSC/Host</w:t>
      </w:r>
    </w:p>
    <w:p w14:paraId="28B6E0A4" w14:textId="77777777" w:rsidR="0089218D" w:rsidRPr="009039FC" w:rsidRDefault="0089218D" w:rsidP="0089218D">
      <w:r w:rsidRPr="009039FC">
        <w:t>To give the CSC/Host opportunity to trace why items (indexes) are cancelled, the "Code Not Used" telegram holds information about the reason why an item (index) was cancelled.</w:t>
      </w:r>
    </w:p>
    <w:p w14:paraId="0AD4C554" w14:textId="77777777" w:rsidR="0089218D" w:rsidRPr="009039FC" w:rsidRDefault="0089218D" w:rsidP="0089218D">
      <w:r w:rsidRPr="009039FC">
        <w:t>If an item (index) is cancelled, but not due to an error on the item (index) itself, but due to an error on the induction unit or due to an error on another item on the induction unit, a reason 0 is used.</w:t>
      </w:r>
    </w:p>
    <w:p w14:paraId="1FA2E183" w14:textId="77777777" w:rsidR="0089218D" w:rsidRPr="009039FC" w:rsidRDefault="0089218D" w:rsidP="0089218D">
      <w:r w:rsidRPr="009039FC">
        <w:t>If an item (index) is cancelled due to an item error on the item (index) itself, either a reason 1, 2, or 3 is used.</w:t>
      </w:r>
    </w:p>
    <w:p w14:paraId="46B228B2" w14:textId="77777777" w:rsidR="0089218D" w:rsidRPr="009039FC" w:rsidRDefault="0089218D" w:rsidP="0089218D">
      <w:r w:rsidRPr="009039FC">
        <w:t>An item error is defined as an error on the specific item, which does not affect other items on the induction unit, meaning the other items will be inducted after the erroneous item has been removed (if not disappeared)</w:t>
      </w:r>
    </w:p>
    <w:p w14:paraId="3BD000CB" w14:textId="77777777" w:rsidR="0089218D" w:rsidRPr="009039FC" w:rsidRDefault="0089218D" w:rsidP="0089218D">
      <w:r w:rsidRPr="009039FC">
        <w:t xml:space="preserve">Reason 4 (Item on disabled carrier) is used when an MAI with a code in the code queue detects a new item on a disabled carrier. A Code Used telegram followed by a </w:t>
      </w:r>
      <w:proofErr w:type="spellStart"/>
      <w:r w:rsidRPr="009039FC">
        <w:t>CodeNotUsed</w:t>
      </w:r>
      <w:proofErr w:type="spellEnd"/>
      <w:r w:rsidRPr="009039FC">
        <w:t xml:space="preserve"> telegram will be sent.</w:t>
      </w:r>
    </w:p>
    <w:p w14:paraId="35BB3434" w14:textId="77777777" w:rsidR="0089218D" w:rsidRPr="009039FC" w:rsidRDefault="0089218D" w:rsidP="0089218D">
      <w:r w:rsidRPr="009039FC">
        <w:t xml:space="preserve">Reason 5 is used when clearing the code queue. For each code in the code queue a </w:t>
      </w:r>
      <w:proofErr w:type="spellStart"/>
      <w:r w:rsidRPr="009039FC">
        <w:t>CodeNotUsed</w:t>
      </w:r>
      <w:proofErr w:type="spellEnd"/>
      <w:r w:rsidRPr="009039FC">
        <w:t xml:space="preserve"> telegram is sent.</w:t>
      </w:r>
    </w:p>
    <w:p w14:paraId="69CE7B2A"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179" w:name="_Toc192574110"/>
      <w:bookmarkStart w:id="180" w:name="_Toc534610744"/>
      <w:bookmarkStart w:id="181" w:name="_Toc55827035"/>
      <w:bookmarkStart w:id="182" w:name="_Toc146512268"/>
      <w:r w:rsidRPr="009039FC">
        <w:t>Item ID acknowledgement (18)</w:t>
      </w:r>
      <w:bookmarkEnd w:id="179"/>
      <w:bookmarkEnd w:id="180"/>
      <w:bookmarkEnd w:id="181"/>
      <w:bookmarkEnd w:id="182"/>
    </w:p>
    <w:p w14:paraId="3157F704" w14:textId="77777777" w:rsidR="0089218D" w:rsidRPr="009039FC" w:rsidRDefault="0089218D" w:rsidP="0089218D">
      <w:r w:rsidRPr="009039FC">
        <w:t>CMC =&gt; CSC/Host</w:t>
      </w:r>
    </w:p>
    <w:p w14:paraId="16AC187E" w14:textId="77777777" w:rsidR="0089218D" w:rsidRPr="009039FC" w:rsidRDefault="0089218D" w:rsidP="0089218D">
      <w:r w:rsidRPr="009039FC">
        <w:t>Channel: Routing</w:t>
      </w:r>
    </w:p>
    <w:p w14:paraId="63344A8D" w14:textId="77777777" w:rsidR="0089218D" w:rsidRPr="009039FC" w:rsidRDefault="0089218D" w:rsidP="0089218D"/>
    <w:p w14:paraId="681CE693" w14:textId="77777777" w:rsidR="0089218D" w:rsidRPr="009039FC" w:rsidRDefault="0089218D" w:rsidP="0089218D">
      <w:r w:rsidRPr="009039FC">
        <w:t>Format:</w:t>
      </w:r>
      <w:r w:rsidRPr="009039FC">
        <w:tab/>
        <w:t>TTLLXXGGGGCC_S</w:t>
      </w:r>
      <w:r w:rsidRPr="009039FC">
        <w:tab/>
      </w:r>
      <w:r w:rsidRPr="009039FC">
        <w:tab/>
      </w:r>
    </w:p>
    <w:p w14:paraId="37C69010" w14:textId="77777777" w:rsidR="0089218D" w:rsidRPr="009039FC" w:rsidRDefault="0089218D" w:rsidP="0089218D">
      <w:r w:rsidRPr="009039FC">
        <w:tab/>
        <w:t>TT</w:t>
      </w:r>
      <w:r w:rsidRPr="009039FC">
        <w:tab/>
        <w:t>18 = Telegram Type</w:t>
      </w:r>
    </w:p>
    <w:p w14:paraId="5791768D" w14:textId="77777777" w:rsidR="0089218D" w:rsidRPr="009039FC" w:rsidRDefault="0089218D" w:rsidP="0089218D">
      <w:r w:rsidRPr="009039FC">
        <w:tab/>
        <w:t>LL</w:t>
      </w:r>
      <w:r w:rsidRPr="009039FC">
        <w:tab/>
        <w:t>7 = Telegram Length</w:t>
      </w:r>
    </w:p>
    <w:p w14:paraId="027DD6AB" w14:textId="77777777" w:rsidR="0089218D" w:rsidRPr="009039FC" w:rsidRDefault="0089218D" w:rsidP="0089218D">
      <w:r w:rsidRPr="009039FC">
        <w:tab/>
        <w:t>XX</w:t>
      </w:r>
      <w:r w:rsidRPr="009039FC">
        <w:tab/>
        <w:t>Index number</w:t>
      </w:r>
      <w:r w:rsidRPr="009039FC">
        <w:tab/>
        <w:t>(</w:t>
      </w:r>
      <w:proofErr w:type="gramStart"/>
      <w:r w:rsidRPr="009039FC">
        <w:t>0..</w:t>
      </w:r>
      <w:proofErr w:type="gramEnd"/>
      <w:r w:rsidRPr="009039FC">
        <w:t xml:space="preserve">4999) </w:t>
      </w:r>
    </w:p>
    <w:p w14:paraId="30A110A0" w14:textId="77777777" w:rsidR="0089218D" w:rsidRPr="009039FC" w:rsidRDefault="0089218D" w:rsidP="0089218D">
      <w:r w:rsidRPr="009039FC">
        <w:tab/>
        <w:t>GGGG</w:t>
      </w:r>
      <w:r w:rsidRPr="009039FC">
        <w:tab/>
        <w:t>Item ID number</w:t>
      </w:r>
      <w:r w:rsidRPr="009039FC">
        <w:tab/>
        <w:t>(</w:t>
      </w:r>
      <w:proofErr w:type="gramStart"/>
      <w:r w:rsidRPr="009039FC">
        <w:t>0..</w:t>
      </w:r>
      <w:proofErr w:type="gramEnd"/>
      <w:r w:rsidRPr="009039FC">
        <w:t xml:space="preserve">2.147.483.647) </w:t>
      </w:r>
    </w:p>
    <w:p w14:paraId="2E078DF0" w14:textId="77777777" w:rsidR="0089218D" w:rsidRPr="009039FC" w:rsidRDefault="0089218D" w:rsidP="0089218D">
      <w:r w:rsidRPr="009039FC">
        <w:tab/>
        <w:t>CC</w:t>
      </w:r>
      <w:r w:rsidRPr="009039FC">
        <w:tab/>
        <w:t>Carrier number</w:t>
      </w:r>
      <w:r w:rsidRPr="009039FC">
        <w:tab/>
        <w:t>(</w:t>
      </w:r>
      <w:proofErr w:type="gramStart"/>
      <w:r w:rsidRPr="009039FC">
        <w:t>0..</w:t>
      </w:r>
      <w:proofErr w:type="gramEnd"/>
      <w:r w:rsidRPr="009039FC">
        <w:t>3999)</w:t>
      </w:r>
    </w:p>
    <w:p w14:paraId="72DD096D" w14:textId="77777777" w:rsidR="0089218D" w:rsidRPr="009039FC" w:rsidRDefault="0089218D" w:rsidP="0089218D">
      <w:r w:rsidRPr="009039FC">
        <w:tab/>
      </w:r>
      <w:r w:rsidRPr="009039FC">
        <w:tab/>
      </w:r>
      <w:r w:rsidRPr="009039FC">
        <w:tab/>
        <w:t xml:space="preserve">(0) </w:t>
      </w:r>
      <w:r w:rsidRPr="009039FC">
        <w:tab/>
      </w:r>
      <w:r w:rsidRPr="009039FC">
        <w:tab/>
      </w:r>
      <w:r w:rsidRPr="009039FC">
        <w:tab/>
        <w:t>Item at induction unit</w:t>
      </w:r>
    </w:p>
    <w:p w14:paraId="24BF8140" w14:textId="77777777" w:rsidR="0089218D" w:rsidRPr="009039FC" w:rsidRDefault="0089218D" w:rsidP="0089218D">
      <w:r w:rsidRPr="009039FC">
        <w:tab/>
      </w:r>
      <w:r w:rsidRPr="009039FC">
        <w:tab/>
      </w:r>
      <w:r w:rsidRPr="009039FC">
        <w:tab/>
        <w:t>(1-3999)</w:t>
      </w:r>
      <w:r w:rsidRPr="009039FC">
        <w:tab/>
        <w:t>Carrier number</w:t>
      </w:r>
    </w:p>
    <w:p w14:paraId="61CE4865" w14:textId="77777777" w:rsidR="0089218D" w:rsidRPr="009039FC" w:rsidRDefault="0089218D" w:rsidP="0089218D">
      <w:r w:rsidRPr="009039FC">
        <w:tab/>
        <w:t>S</w:t>
      </w:r>
      <w:r w:rsidRPr="009039FC">
        <w:tab/>
        <w:t>Reason</w:t>
      </w:r>
      <w:r w:rsidRPr="009039FC">
        <w:tab/>
        <w:t>0 = OK</w:t>
      </w:r>
    </w:p>
    <w:p w14:paraId="41BC23DB" w14:textId="77777777" w:rsidR="0089218D" w:rsidRPr="009039FC" w:rsidRDefault="0089218D" w:rsidP="0089218D">
      <w:r w:rsidRPr="009039FC">
        <w:tab/>
      </w:r>
      <w:r w:rsidRPr="009039FC">
        <w:tab/>
      </w:r>
      <w:r w:rsidRPr="009039FC">
        <w:tab/>
        <w:t>1 = Index error</w:t>
      </w:r>
    </w:p>
    <w:p w14:paraId="69B8683D" w14:textId="77777777" w:rsidR="0089218D" w:rsidRPr="009039FC" w:rsidRDefault="0089218D" w:rsidP="0089218D">
      <w:r w:rsidRPr="009039FC">
        <w:tab/>
      </w:r>
    </w:p>
    <w:p w14:paraId="6283EAA3"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56F94768" w14:textId="77777777" w:rsidTr="0089218D">
        <w:tc>
          <w:tcPr>
            <w:tcW w:w="6120" w:type="dxa"/>
            <w:gridSpan w:val="2"/>
          </w:tcPr>
          <w:p w14:paraId="79CD606E" w14:textId="77777777" w:rsidR="0089218D" w:rsidRPr="009039FC" w:rsidRDefault="0089218D" w:rsidP="0089218D">
            <w:pPr>
              <w:pStyle w:val="TableText"/>
              <w:jc w:val="center"/>
            </w:pPr>
            <w:r w:rsidRPr="009039FC">
              <w:t>Type</w:t>
            </w:r>
          </w:p>
        </w:tc>
      </w:tr>
      <w:tr w:rsidR="0089218D" w:rsidRPr="009039FC" w14:paraId="7BD417E0" w14:textId="77777777" w:rsidTr="0089218D">
        <w:tc>
          <w:tcPr>
            <w:tcW w:w="6120" w:type="dxa"/>
            <w:gridSpan w:val="2"/>
          </w:tcPr>
          <w:p w14:paraId="34354CE7" w14:textId="77777777" w:rsidR="0089218D" w:rsidRPr="009039FC" w:rsidRDefault="0089218D" w:rsidP="0089218D">
            <w:pPr>
              <w:pStyle w:val="TableText"/>
              <w:jc w:val="center"/>
            </w:pPr>
            <w:r w:rsidRPr="009039FC">
              <w:t>Length</w:t>
            </w:r>
          </w:p>
        </w:tc>
      </w:tr>
      <w:tr w:rsidR="0089218D" w:rsidRPr="009039FC" w14:paraId="070F496A" w14:textId="77777777" w:rsidTr="0089218D">
        <w:tc>
          <w:tcPr>
            <w:tcW w:w="3068" w:type="dxa"/>
          </w:tcPr>
          <w:p w14:paraId="12A4E40A" w14:textId="77777777" w:rsidR="0089218D" w:rsidRPr="009039FC" w:rsidRDefault="0089218D" w:rsidP="0089218D">
            <w:pPr>
              <w:pStyle w:val="TableText"/>
              <w:jc w:val="center"/>
            </w:pPr>
            <w:r w:rsidRPr="009039FC">
              <w:t>X</w:t>
            </w:r>
          </w:p>
        </w:tc>
        <w:tc>
          <w:tcPr>
            <w:tcW w:w="3052" w:type="dxa"/>
          </w:tcPr>
          <w:p w14:paraId="5ACD0A41" w14:textId="77777777" w:rsidR="0089218D" w:rsidRPr="009039FC" w:rsidRDefault="0089218D" w:rsidP="0089218D">
            <w:pPr>
              <w:pStyle w:val="TableText"/>
              <w:jc w:val="center"/>
            </w:pPr>
            <w:r w:rsidRPr="009039FC">
              <w:t>X</w:t>
            </w:r>
          </w:p>
        </w:tc>
      </w:tr>
      <w:tr w:rsidR="0089218D" w:rsidRPr="009039FC" w14:paraId="6776B634" w14:textId="77777777" w:rsidTr="0089218D">
        <w:tc>
          <w:tcPr>
            <w:tcW w:w="3068" w:type="dxa"/>
          </w:tcPr>
          <w:p w14:paraId="70802D43" w14:textId="77777777" w:rsidR="0089218D" w:rsidRPr="009039FC" w:rsidRDefault="0089218D" w:rsidP="0089218D">
            <w:pPr>
              <w:pStyle w:val="TableText"/>
              <w:jc w:val="center"/>
            </w:pPr>
            <w:r w:rsidRPr="009039FC">
              <w:t>G</w:t>
            </w:r>
          </w:p>
        </w:tc>
        <w:tc>
          <w:tcPr>
            <w:tcW w:w="3052" w:type="dxa"/>
          </w:tcPr>
          <w:p w14:paraId="005567AB" w14:textId="77777777" w:rsidR="0089218D" w:rsidRPr="009039FC" w:rsidRDefault="0089218D" w:rsidP="0089218D">
            <w:pPr>
              <w:pStyle w:val="TableText"/>
              <w:jc w:val="center"/>
            </w:pPr>
            <w:r w:rsidRPr="009039FC">
              <w:t>G</w:t>
            </w:r>
          </w:p>
        </w:tc>
      </w:tr>
      <w:tr w:rsidR="0089218D" w:rsidRPr="009039FC" w14:paraId="75464D0C" w14:textId="77777777" w:rsidTr="0089218D">
        <w:tc>
          <w:tcPr>
            <w:tcW w:w="3068" w:type="dxa"/>
          </w:tcPr>
          <w:p w14:paraId="5038D3BD" w14:textId="77777777" w:rsidR="0089218D" w:rsidRPr="009039FC" w:rsidRDefault="0089218D" w:rsidP="0089218D">
            <w:pPr>
              <w:pStyle w:val="TableText"/>
              <w:jc w:val="center"/>
            </w:pPr>
            <w:r w:rsidRPr="009039FC">
              <w:t>G</w:t>
            </w:r>
          </w:p>
        </w:tc>
        <w:tc>
          <w:tcPr>
            <w:tcW w:w="3052" w:type="dxa"/>
          </w:tcPr>
          <w:p w14:paraId="2F1FE2A3" w14:textId="77777777" w:rsidR="0089218D" w:rsidRPr="009039FC" w:rsidRDefault="0089218D" w:rsidP="0089218D">
            <w:pPr>
              <w:pStyle w:val="TableText"/>
              <w:jc w:val="center"/>
            </w:pPr>
            <w:r w:rsidRPr="009039FC">
              <w:t>G</w:t>
            </w:r>
          </w:p>
        </w:tc>
      </w:tr>
      <w:tr w:rsidR="0089218D" w:rsidRPr="009039FC" w14:paraId="52554A9B" w14:textId="77777777" w:rsidTr="0089218D">
        <w:tc>
          <w:tcPr>
            <w:tcW w:w="3068" w:type="dxa"/>
          </w:tcPr>
          <w:p w14:paraId="2506AA4A" w14:textId="77777777" w:rsidR="0089218D" w:rsidRPr="009039FC" w:rsidRDefault="0089218D" w:rsidP="0089218D">
            <w:pPr>
              <w:pStyle w:val="TableText"/>
              <w:jc w:val="center"/>
            </w:pPr>
            <w:r w:rsidRPr="009039FC">
              <w:lastRenderedPageBreak/>
              <w:t>C</w:t>
            </w:r>
          </w:p>
        </w:tc>
        <w:tc>
          <w:tcPr>
            <w:tcW w:w="3052" w:type="dxa"/>
          </w:tcPr>
          <w:p w14:paraId="0BBFA623" w14:textId="77777777" w:rsidR="0089218D" w:rsidRPr="009039FC" w:rsidRDefault="0089218D" w:rsidP="0089218D">
            <w:pPr>
              <w:pStyle w:val="TableText"/>
              <w:jc w:val="center"/>
            </w:pPr>
            <w:r w:rsidRPr="009039FC">
              <w:t>C</w:t>
            </w:r>
          </w:p>
        </w:tc>
      </w:tr>
      <w:tr w:rsidR="0089218D" w:rsidRPr="009039FC" w14:paraId="0AD050BF" w14:textId="77777777" w:rsidTr="0089218D">
        <w:tc>
          <w:tcPr>
            <w:tcW w:w="3068" w:type="dxa"/>
          </w:tcPr>
          <w:p w14:paraId="2D1BF77F" w14:textId="77777777" w:rsidR="0089218D" w:rsidRPr="009039FC" w:rsidRDefault="0089218D" w:rsidP="0089218D">
            <w:pPr>
              <w:pStyle w:val="TableText"/>
              <w:jc w:val="center"/>
            </w:pPr>
          </w:p>
        </w:tc>
        <w:tc>
          <w:tcPr>
            <w:tcW w:w="3052" w:type="dxa"/>
          </w:tcPr>
          <w:p w14:paraId="24F29F27" w14:textId="77777777" w:rsidR="0089218D" w:rsidRPr="009039FC" w:rsidRDefault="0089218D" w:rsidP="0089218D">
            <w:pPr>
              <w:pStyle w:val="TableText"/>
              <w:jc w:val="center"/>
            </w:pPr>
            <w:r w:rsidRPr="009039FC">
              <w:t>S</w:t>
            </w:r>
          </w:p>
        </w:tc>
      </w:tr>
    </w:tbl>
    <w:p w14:paraId="74B65DFD" w14:textId="77777777" w:rsidR="0089218D" w:rsidRPr="009039FC" w:rsidRDefault="0089218D" w:rsidP="0089218D"/>
    <w:p w14:paraId="1340B25E" w14:textId="77777777" w:rsidR="0089218D" w:rsidRPr="009039FC" w:rsidRDefault="0089218D" w:rsidP="0089218D">
      <w:r w:rsidRPr="009039FC">
        <w:t>When the CMC has received an item ID telegram, the index number in the telegram is checked and an item ID acknowledgement telegram is sent to the CSC/Host.</w:t>
      </w:r>
    </w:p>
    <w:p w14:paraId="34077294" w14:textId="77777777" w:rsidR="0089218D" w:rsidRPr="009039FC" w:rsidRDefault="0089218D" w:rsidP="0089218D">
      <w:r w:rsidRPr="009039FC">
        <w:t>If the index number is accepted, an item ID acknowledgement telegram with reason 0 (OK) is sent.</w:t>
      </w:r>
    </w:p>
    <w:p w14:paraId="1CC3549C" w14:textId="77777777" w:rsidR="0089218D" w:rsidRPr="009039FC" w:rsidRDefault="0089218D" w:rsidP="0089218D">
      <w:r w:rsidRPr="009039FC">
        <w:t>If the index number is not in use, an item ID acknowledgement telegram with a reason 1 (not OK) is sent.</w:t>
      </w:r>
    </w:p>
    <w:p w14:paraId="0C91AB08"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183" w:name="_Toc192574111"/>
      <w:bookmarkStart w:id="184" w:name="_Toc534610745"/>
      <w:bookmarkStart w:id="185" w:name="_Toc55827036"/>
      <w:bookmarkStart w:id="186" w:name="_Toc146512269"/>
      <w:r w:rsidRPr="009039FC">
        <w:t>Code used (19)</w:t>
      </w:r>
      <w:bookmarkEnd w:id="183"/>
      <w:bookmarkEnd w:id="184"/>
      <w:bookmarkEnd w:id="185"/>
      <w:bookmarkEnd w:id="186"/>
    </w:p>
    <w:p w14:paraId="4B5B1AE3" w14:textId="77777777" w:rsidR="0089218D" w:rsidRPr="009039FC" w:rsidRDefault="0089218D" w:rsidP="0089218D">
      <w:r w:rsidRPr="009039FC">
        <w:t>CMC =&gt; CSC/Host</w:t>
      </w:r>
    </w:p>
    <w:p w14:paraId="01234D29" w14:textId="77777777" w:rsidR="0089218D" w:rsidRPr="009039FC" w:rsidRDefault="0089218D" w:rsidP="0089218D">
      <w:r w:rsidRPr="009039FC">
        <w:t>Channel: Routing</w:t>
      </w:r>
    </w:p>
    <w:p w14:paraId="4253D771" w14:textId="77777777" w:rsidR="0089218D" w:rsidRPr="009039FC" w:rsidRDefault="0089218D" w:rsidP="0089218D"/>
    <w:p w14:paraId="257CD0B6" w14:textId="77777777" w:rsidR="0089218D" w:rsidRPr="009039FC" w:rsidRDefault="0089218D" w:rsidP="0089218D">
      <w:r w:rsidRPr="009039FC">
        <w:t>Format:</w:t>
      </w:r>
      <w:r w:rsidRPr="009039FC">
        <w:tab/>
        <w:t>TTLL_IXXGGGG</w:t>
      </w:r>
      <w:r w:rsidRPr="009039FC">
        <w:tab/>
      </w:r>
      <w:r w:rsidRPr="009039FC">
        <w:tab/>
      </w:r>
    </w:p>
    <w:p w14:paraId="405FA012" w14:textId="77777777" w:rsidR="0089218D" w:rsidRPr="009039FC" w:rsidRDefault="0089218D" w:rsidP="0089218D">
      <w:r w:rsidRPr="009039FC">
        <w:tab/>
        <w:t>TT</w:t>
      </w:r>
      <w:r w:rsidRPr="009039FC">
        <w:tab/>
        <w:t>19 = Telegram Type</w:t>
      </w:r>
    </w:p>
    <w:p w14:paraId="2F8CB718" w14:textId="77777777" w:rsidR="0089218D" w:rsidRPr="009039FC" w:rsidRDefault="0089218D" w:rsidP="0089218D">
      <w:r w:rsidRPr="009039FC">
        <w:tab/>
        <w:t>LL</w:t>
      </w:r>
      <w:r w:rsidRPr="009039FC">
        <w:tab/>
        <w:t>6 = Telegram Length</w:t>
      </w:r>
    </w:p>
    <w:p w14:paraId="4458E46B" w14:textId="77777777" w:rsidR="0089218D" w:rsidRPr="009039FC" w:rsidRDefault="0089218D" w:rsidP="0089218D">
      <w:r w:rsidRPr="009039FC">
        <w:tab/>
        <w:t>I</w:t>
      </w:r>
      <w:r w:rsidRPr="009039FC">
        <w:tab/>
        <w:t>Induction unit number</w:t>
      </w:r>
      <w:r w:rsidRPr="009039FC">
        <w:tab/>
        <w:t>(</w:t>
      </w:r>
      <w:proofErr w:type="gramStart"/>
      <w:r w:rsidRPr="009039FC">
        <w:t>0..</w:t>
      </w:r>
      <w:proofErr w:type="gramEnd"/>
      <w:r w:rsidRPr="009039FC">
        <w:t>199)</w:t>
      </w:r>
    </w:p>
    <w:p w14:paraId="213FA867" w14:textId="77777777" w:rsidR="0089218D" w:rsidRPr="009039FC" w:rsidRDefault="0089218D" w:rsidP="0089218D">
      <w:r w:rsidRPr="009039FC">
        <w:tab/>
        <w:t>XX</w:t>
      </w:r>
      <w:r w:rsidRPr="009039FC">
        <w:tab/>
        <w:t>Index number</w:t>
      </w:r>
      <w:r w:rsidRPr="009039FC">
        <w:tab/>
        <w:t>(</w:t>
      </w:r>
      <w:proofErr w:type="gramStart"/>
      <w:r w:rsidRPr="009039FC">
        <w:t>0..</w:t>
      </w:r>
      <w:proofErr w:type="gramEnd"/>
      <w:r w:rsidRPr="009039FC">
        <w:t xml:space="preserve">4999) </w:t>
      </w:r>
    </w:p>
    <w:p w14:paraId="222C2E7E" w14:textId="77777777" w:rsidR="0089218D" w:rsidRPr="009039FC" w:rsidRDefault="0089218D" w:rsidP="0089218D">
      <w:r w:rsidRPr="009039FC">
        <w:tab/>
        <w:t>GGGG</w:t>
      </w:r>
      <w:r w:rsidRPr="009039FC">
        <w:tab/>
        <w:t>Item ID number</w:t>
      </w:r>
      <w:r w:rsidRPr="009039FC">
        <w:tab/>
        <w:t>(</w:t>
      </w:r>
      <w:proofErr w:type="gramStart"/>
      <w:r w:rsidRPr="009039FC">
        <w:t>0..</w:t>
      </w:r>
      <w:proofErr w:type="gramEnd"/>
      <w:r w:rsidRPr="009039FC">
        <w:t>2.147.483.647)</w:t>
      </w:r>
    </w:p>
    <w:p w14:paraId="14005EA9" w14:textId="77777777" w:rsidR="0089218D" w:rsidRPr="009039FC" w:rsidRDefault="0089218D" w:rsidP="0089218D"/>
    <w:p w14:paraId="6D3C266D"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50EDD85E" w14:textId="77777777" w:rsidTr="0089218D">
        <w:tc>
          <w:tcPr>
            <w:tcW w:w="6120" w:type="dxa"/>
            <w:gridSpan w:val="2"/>
          </w:tcPr>
          <w:p w14:paraId="379B03CE" w14:textId="77777777" w:rsidR="0089218D" w:rsidRPr="009039FC" w:rsidRDefault="0089218D" w:rsidP="0089218D">
            <w:pPr>
              <w:pStyle w:val="TableText"/>
              <w:jc w:val="center"/>
            </w:pPr>
            <w:r w:rsidRPr="009039FC">
              <w:t>Type</w:t>
            </w:r>
          </w:p>
        </w:tc>
      </w:tr>
      <w:tr w:rsidR="0089218D" w:rsidRPr="009039FC" w14:paraId="3DDA5006" w14:textId="77777777" w:rsidTr="0089218D">
        <w:tc>
          <w:tcPr>
            <w:tcW w:w="6120" w:type="dxa"/>
            <w:gridSpan w:val="2"/>
          </w:tcPr>
          <w:p w14:paraId="4F926284" w14:textId="77777777" w:rsidR="0089218D" w:rsidRPr="009039FC" w:rsidRDefault="0089218D" w:rsidP="0089218D">
            <w:pPr>
              <w:pStyle w:val="TableText"/>
              <w:jc w:val="center"/>
            </w:pPr>
            <w:r w:rsidRPr="009039FC">
              <w:t>Length</w:t>
            </w:r>
          </w:p>
        </w:tc>
      </w:tr>
      <w:tr w:rsidR="0089218D" w:rsidRPr="009039FC" w14:paraId="50F49563" w14:textId="77777777" w:rsidTr="0089218D">
        <w:tc>
          <w:tcPr>
            <w:tcW w:w="3068" w:type="dxa"/>
          </w:tcPr>
          <w:p w14:paraId="7B3CC97F" w14:textId="77777777" w:rsidR="0089218D" w:rsidRPr="009039FC" w:rsidRDefault="0089218D" w:rsidP="0089218D">
            <w:pPr>
              <w:pStyle w:val="TableText"/>
              <w:jc w:val="center"/>
            </w:pPr>
          </w:p>
        </w:tc>
        <w:tc>
          <w:tcPr>
            <w:tcW w:w="3052" w:type="dxa"/>
          </w:tcPr>
          <w:p w14:paraId="660B0CBD" w14:textId="77777777" w:rsidR="0089218D" w:rsidRPr="009039FC" w:rsidRDefault="0089218D" w:rsidP="0089218D">
            <w:pPr>
              <w:pStyle w:val="TableText"/>
              <w:jc w:val="center"/>
            </w:pPr>
            <w:r w:rsidRPr="009039FC">
              <w:t>I</w:t>
            </w:r>
          </w:p>
        </w:tc>
      </w:tr>
      <w:tr w:rsidR="0089218D" w:rsidRPr="009039FC" w14:paraId="2E5DC8FA" w14:textId="77777777" w:rsidTr="0089218D">
        <w:tc>
          <w:tcPr>
            <w:tcW w:w="3068" w:type="dxa"/>
          </w:tcPr>
          <w:p w14:paraId="5213D1ED" w14:textId="77777777" w:rsidR="0089218D" w:rsidRPr="009039FC" w:rsidRDefault="0089218D" w:rsidP="0089218D">
            <w:pPr>
              <w:pStyle w:val="TableText"/>
              <w:jc w:val="center"/>
            </w:pPr>
            <w:r w:rsidRPr="009039FC">
              <w:t>X</w:t>
            </w:r>
          </w:p>
        </w:tc>
        <w:tc>
          <w:tcPr>
            <w:tcW w:w="3052" w:type="dxa"/>
          </w:tcPr>
          <w:p w14:paraId="5D695E91" w14:textId="77777777" w:rsidR="0089218D" w:rsidRPr="009039FC" w:rsidRDefault="0089218D" w:rsidP="0089218D">
            <w:pPr>
              <w:pStyle w:val="TableText"/>
              <w:jc w:val="center"/>
            </w:pPr>
            <w:r w:rsidRPr="009039FC">
              <w:t>X</w:t>
            </w:r>
          </w:p>
        </w:tc>
      </w:tr>
      <w:tr w:rsidR="0089218D" w:rsidRPr="009039FC" w14:paraId="5F0D7750" w14:textId="77777777" w:rsidTr="0089218D">
        <w:tc>
          <w:tcPr>
            <w:tcW w:w="3068" w:type="dxa"/>
          </w:tcPr>
          <w:p w14:paraId="5EF3F2AA" w14:textId="77777777" w:rsidR="0089218D" w:rsidRPr="009039FC" w:rsidRDefault="0089218D" w:rsidP="0089218D">
            <w:pPr>
              <w:pStyle w:val="TableText"/>
              <w:jc w:val="center"/>
            </w:pPr>
            <w:r w:rsidRPr="009039FC">
              <w:t>G</w:t>
            </w:r>
          </w:p>
        </w:tc>
        <w:tc>
          <w:tcPr>
            <w:tcW w:w="3052" w:type="dxa"/>
          </w:tcPr>
          <w:p w14:paraId="4FB14769" w14:textId="77777777" w:rsidR="0089218D" w:rsidRPr="009039FC" w:rsidRDefault="0089218D" w:rsidP="0089218D">
            <w:pPr>
              <w:pStyle w:val="TableText"/>
              <w:jc w:val="center"/>
            </w:pPr>
            <w:r w:rsidRPr="009039FC">
              <w:t>G</w:t>
            </w:r>
          </w:p>
        </w:tc>
      </w:tr>
      <w:tr w:rsidR="0089218D" w:rsidRPr="009039FC" w14:paraId="3BBE5CF2" w14:textId="77777777" w:rsidTr="0089218D">
        <w:tc>
          <w:tcPr>
            <w:tcW w:w="3068" w:type="dxa"/>
          </w:tcPr>
          <w:p w14:paraId="22A70EAF" w14:textId="77777777" w:rsidR="0089218D" w:rsidRPr="009039FC" w:rsidRDefault="0089218D" w:rsidP="0089218D">
            <w:pPr>
              <w:pStyle w:val="TableText"/>
              <w:jc w:val="center"/>
            </w:pPr>
            <w:r w:rsidRPr="009039FC">
              <w:t>G</w:t>
            </w:r>
          </w:p>
        </w:tc>
        <w:tc>
          <w:tcPr>
            <w:tcW w:w="3052" w:type="dxa"/>
          </w:tcPr>
          <w:p w14:paraId="7DEB0226" w14:textId="77777777" w:rsidR="0089218D" w:rsidRPr="009039FC" w:rsidRDefault="0089218D" w:rsidP="0089218D">
            <w:pPr>
              <w:pStyle w:val="TableText"/>
              <w:jc w:val="center"/>
            </w:pPr>
            <w:r w:rsidRPr="009039FC">
              <w:t>G</w:t>
            </w:r>
          </w:p>
        </w:tc>
      </w:tr>
    </w:tbl>
    <w:p w14:paraId="1100948C" w14:textId="77777777" w:rsidR="0089218D" w:rsidRPr="009039FC" w:rsidRDefault="0089218D" w:rsidP="0089218D"/>
    <w:p w14:paraId="5E4F7029" w14:textId="77777777" w:rsidR="0089218D" w:rsidRPr="009039FC" w:rsidRDefault="0089218D" w:rsidP="0089218D">
      <w:r w:rsidRPr="009039FC">
        <w:t xml:space="preserve">The CMC sends a code used telegram </w:t>
      </w:r>
      <w:proofErr w:type="gramStart"/>
      <w:r w:rsidRPr="009039FC">
        <w:t>at the moment</w:t>
      </w:r>
      <w:proofErr w:type="gramEnd"/>
      <w:r w:rsidRPr="009039FC">
        <w:t xml:space="preserve"> a code is used from the code queue.</w:t>
      </w:r>
    </w:p>
    <w:p w14:paraId="288EC2AB" w14:textId="77777777" w:rsidR="0089218D" w:rsidRPr="009039FC" w:rsidRDefault="0089218D" w:rsidP="0089218D">
      <w:r w:rsidRPr="009039FC">
        <w:t>Code used is not sent for stray items.</w:t>
      </w:r>
    </w:p>
    <w:p w14:paraId="07CED192" w14:textId="77777777" w:rsidR="0089218D" w:rsidRPr="009039FC" w:rsidRDefault="0089218D" w:rsidP="0089218D">
      <w:r w:rsidRPr="009039FC">
        <w:t>If no item ID is available, the value is 0. Then the CSC/Host can send an item ID telegram (14) to give the item another Item ID number.</w:t>
      </w:r>
    </w:p>
    <w:p w14:paraId="244A9167" w14:textId="77777777" w:rsidR="0089218D" w:rsidRPr="009039FC" w:rsidRDefault="0089218D" w:rsidP="0089218D"/>
    <w:p w14:paraId="5BB8DB35"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187" w:name="_Toc192574112"/>
      <w:bookmarkStart w:id="188" w:name="_Toc534610746"/>
      <w:bookmarkStart w:id="189" w:name="_Toc55827037"/>
      <w:bookmarkStart w:id="190" w:name="_Toc146512270"/>
      <w:r w:rsidRPr="009039FC">
        <w:t>Induction unit mode status (20)</w:t>
      </w:r>
      <w:bookmarkEnd w:id="187"/>
      <w:bookmarkEnd w:id="188"/>
      <w:bookmarkEnd w:id="189"/>
      <w:bookmarkEnd w:id="190"/>
    </w:p>
    <w:p w14:paraId="5DBE6255" w14:textId="77777777" w:rsidR="0089218D" w:rsidRPr="009039FC" w:rsidRDefault="0089218D" w:rsidP="0089218D">
      <w:r w:rsidRPr="009039FC">
        <w:t xml:space="preserve">CMC =&gt; CSC/Host  </w:t>
      </w:r>
    </w:p>
    <w:p w14:paraId="6BCF4E2A" w14:textId="77777777" w:rsidR="0089218D" w:rsidRPr="009039FC" w:rsidRDefault="0089218D" w:rsidP="0089218D">
      <w:r w:rsidRPr="009039FC">
        <w:t>Channel: Routing</w:t>
      </w:r>
    </w:p>
    <w:p w14:paraId="0AF681B2" w14:textId="77777777" w:rsidR="0089218D" w:rsidRPr="009039FC" w:rsidRDefault="0089218D" w:rsidP="0089218D"/>
    <w:p w14:paraId="2DDA3473" w14:textId="77777777" w:rsidR="0089218D" w:rsidRPr="009039FC" w:rsidRDefault="0089218D" w:rsidP="0089218D">
      <w:proofErr w:type="gramStart"/>
      <w:r w:rsidRPr="009039FC">
        <w:lastRenderedPageBreak/>
        <w:t>Format :</w:t>
      </w:r>
      <w:proofErr w:type="gramEnd"/>
      <w:r w:rsidRPr="009039FC">
        <w:tab/>
        <w:t>TTLL_I_R_MDD</w:t>
      </w:r>
      <w:r w:rsidRPr="009039FC">
        <w:tab/>
      </w:r>
      <w:r w:rsidRPr="009039FC">
        <w:tab/>
      </w:r>
    </w:p>
    <w:p w14:paraId="271AEEC1" w14:textId="77777777" w:rsidR="0089218D" w:rsidRPr="009039FC" w:rsidRDefault="0089218D" w:rsidP="0089218D">
      <w:r w:rsidRPr="009039FC">
        <w:tab/>
        <w:t>TT</w:t>
      </w:r>
      <w:r w:rsidRPr="009039FC">
        <w:tab/>
        <w:t>20 = Telegram Type</w:t>
      </w:r>
    </w:p>
    <w:p w14:paraId="4F4626D2" w14:textId="77777777" w:rsidR="0089218D" w:rsidRPr="009039FC" w:rsidRDefault="0089218D" w:rsidP="0089218D">
      <w:r w:rsidRPr="009039FC">
        <w:tab/>
        <w:t>LL</w:t>
      </w:r>
      <w:r w:rsidRPr="009039FC">
        <w:tab/>
        <w:t>6 = Telegram Length</w:t>
      </w:r>
    </w:p>
    <w:p w14:paraId="514C35C8" w14:textId="77777777" w:rsidR="0089218D" w:rsidRPr="009039FC" w:rsidRDefault="0089218D" w:rsidP="0089218D">
      <w:r w:rsidRPr="009039FC">
        <w:tab/>
        <w:t>I</w:t>
      </w:r>
      <w:r w:rsidRPr="009039FC">
        <w:tab/>
        <w:t>Induction unit number</w:t>
      </w:r>
      <w:r w:rsidRPr="009039FC">
        <w:tab/>
        <w:t>(</w:t>
      </w:r>
      <w:proofErr w:type="gramStart"/>
      <w:r w:rsidRPr="009039FC">
        <w:t>0..</w:t>
      </w:r>
      <w:proofErr w:type="gramEnd"/>
      <w:r w:rsidRPr="009039FC">
        <w:t>199)</w:t>
      </w:r>
    </w:p>
    <w:p w14:paraId="73B81E48" w14:textId="77777777" w:rsidR="0089218D" w:rsidRPr="009039FC" w:rsidRDefault="0089218D" w:rsidP="0089218D">
      <w:r w:rsidRPr="009039FC">
        <w:tab/>
        <w:t>R</w:t>
      </w:r>
      <w:r w:rsidRPr="009039FC">
        <w:tab/>
        <w:t>Reason</w:t>
      </w:r>
      <w:r w:rsidRPr="009039FC">
        <w:tab/>
        <w:t>(</w:t>
      </w:r>
      <w:proofErr w:type="gramStart"/>
      <w:r w:rsidRPr="009039FC">
        <w:t>0..</w:t>
      </w:r>
      <w:proofErr w:type="gramEnd"/>
      <w:r w:rsidRPr="009039FC">
        <w:t>6)</w:t>
      </w:r>
    </w:p>
    <w:p w14:paraId="796EAE2F" w14:textId="77777777" w:rsidR="0089218D" w:rsidRPr="009039FC" w:rsidRDefault="0089218D" w:rsidP="0089218D">
      <w:r w:rsidRPr="009039FC">
        <w:tab/>
      </w:r>
      <w:r w:rsidRPr="009039FC">
        <w:tab/>
      </w:r>
      <w:r w:rsidRPr="009039FC">
        <w:tab/>
        <w:t>0</w:t>
      </w:r>
      <w:r w:rsidRPr="009039FC">
        <w:tab/>
        <w:t>= Accepted</w:t>
      </w:r>
    </w:p>
    <w:p w14:paraId="261D2EFF" w14:textId="77777777" w:rsidR="0089218D" w:rsidRPr="009039FC" w:rsidRDefault="0089218D" w:rsidP="0089218D">
      <w:r w:rsidRPr="009039FC">
        <w:tab/>
      </w:r>
      <w:r w:rsidRPr="009039FC">
        <w:tab/>
      </w:r>
      <w:r w:rsidRPr="009039FC">
        <w:tab/>
        <w:t>1</w:t>
      </w:r>
      <w:r w:rsidRPr="009039FC">
        <w:tab/>
        <w:t>= Induction unit unknown</w:t>
      </w:r>
    </w:p>
    <w:p w14:paraId="48A0B218" w14:textId="77777777" w:rsidR="0089218D" w:rsidRPr="009039FC" w:rsidRDefault="0089218D" w:rsidP="0089218D">
      <w:r w:rsidRPr="009039FC">
        <w:tab/>
      </w:r>
      <w:r w:rsidRPr="009039FC">
        <w:tab/>
      </w:r>
      <w:r w:rsidRPr="009039FC">
        <w:tab/>
        <w:t>2</w:t>
      </w:r>
      <w:r w:rsidRPr="009039FC">
        <w:tab/>
        <w:t>= Destination unknown</w:t>
      </w:r>
    </w:p>
    <w:p w14:paraId="57DD2B2B" w14:textId="77777777" w:rsidR="0089218D" w:rsidRPr="009039FC" w:rsidRDefault="0089218D" w:rsidP="0089218D">
      <w:r w:rsidRPr="009039FC">
        <w:tab/>
      </w:r>
      <w:r w:rsidRPr="009039FC">
        <w:tab/>
      </w:r>
      <w:r w:rsidRPr="009039FC">
        <w:tab/>
        <w:t>3</w:t>
      </w:r>
      <w:r w:rsidRPr="009039FC">
        <w:tab/>
        <w:t>= Scanner unknown</w:t>
      </w:r>
    </w:p>
    <w:p w14:paraId="5ACDF267" w14:textId="77777777" w:rsidR="0089218D" w:rsidRPr="009039FC" w:rsidRDefault="0089218D" w:rsidP="0089218D">
      <w:r w:rsidRPr="009039FC">
        <w:tab/>
      </w:r>
      <w:r w:rsidRPr="009039FC">
        <w:tab/>
      </w:r>
      <w:r w:rsidRPr="009039FC">
        <w:tab/>
        <w:t>6</w:t>
      </w:r>
      <w:r w:rsidRPr="009039FC">
        <w:tab/>
        <w:t>= Wrong side of sorter (db. tray only)</w:t>
      </w:r>
    </w:p>
    <w:p w14:paraId="29D934D5" w14:textId="77777777" w:rsidR="0089218D" w:rsidRPr="006206DE" w:rsidRDefault="0089218D" w:rsidP="0089218D">
      <w:pPr>
        <w:rPr>
          <w:lang w:val="fr-FR"/>
        </w:rPr>
      </w:pPr>
      <w:r w:rsidRPr="009039FC">
        <w:tab/>
      </w:r>
      <w:r w:rsidRPr="006206DE">
        <w:rPr>
          <w:lang w:val="fr-FR"/>
        </w:rPr>
        <w:t>M</w:t>
      </w:r>
      <w:r w:rsidRPr="006206DE">
        <w:rPr>
          <w:lang w:val="fr-FR"/>
        </w:rPr>
        <w:tab/>
        <w:t>Mode</w:t>
      </w:r>
      <w:r w:rsidRPr="006206DE">
        <w:rPr>
          <w:lang w:val="fr-FR"/>
        </w:rPr>
        <w:tab/>
        <w:t>(</w:t>
      </w:r>
      <w:proofErr w:type="gramStart"/>
      <w:r w:rsidRPr="006206DE">
        <w:rPr>
          <w:lang w:val="fr-FR"/>
        </w:rPr>
        <w:t>0..</w:t>
      </w:r>
      <w:proofErr w:type="gramEnd"/>
      <w:r w:rsidRPr="006206DE">
        <w:rPr>
          <w:lang w:val="fr-FR"/>
        </w:rPr>
        <w:t>1)</w:t>
      </w:r>
    </w:p>
    <w:p w14:paraId="0CCC99F0" w14:textId="77777777" w:rsidR="0089218D" w:rsidRPr="006206DE" w:rsidRDefault="0089218D" w:rsidP="0089218D">
      <w:pPr>
        <w:rPr>
          <w:lang w:val="fr-FR"/>
        </w:rPr>
      </w:pPr>
      <w:r w:rsidRPr="006206DE">
        <w:rPr>
          <w:lang w:val="fr-FR"/>
        </w:rPr>
        <w:tab/>
      </w:r>
      <w:r w:rsidRPr="006206DE">
        <w:rPr>
          <w:lang w:val="fr-FR"/>
        </w:rPr>
        <w:tab/>
      </w:r>
      <w:r w:rsidRPr="006206DE">
        <w:rPr>
          <w:lang w:val="fr-FR"/>
        </w:rPr>
        <w:tab/>
        <w:t>0</w:t>
      </w:r>
      <w:r w:rsidRPr="006206DE">
        <w:rPr>
          <w:lang w:val="fr-FR"/>
        </w:rPr>
        <w:tab/>
        <w:t>= Keyboard mode</w:t>
      </w:r>
    </w:p>
    <w:p w14:paraId="203A3566" w14:textId="77777777" w:rsidR="0089218D" w:rsidRPr="006206DE" w:rsidRDefault="0089218D" w:rsidP="0089218D">
      <w:pPr>
        <w:rPr>
          <w:lang w:val="fr-FR"/>
        </w:rPr>
      </w:pPr>
      <w:r w:rsidRPr="006206DE">
        <w:rPr>
          <w:lang w:val="fr-FR"/>
        </w:rPr>
        <w:tab/>
      </w:r>
      <w:r w:rsidRPr="006206DE">
        <w:rPr>
          <w:lang w:val="fr-FR"/>
        </w:rPr>
        <w:tab/>
      </w:r>
      <w:r w:rsidRPr="006206DE">
        <w:rPr>
          <w:lang w:val="fr-FR"/>
        </w:rPr>
        <w:tab/>
        <w:t>1</w:t>
      </w:r>
      <w:r w:rsidRPr="006206DE">
        <w:rPr>
          <w:lang w:val="fr-FR"/>
        </w:rPr>
        <w:tab/>
        <w:t>= Dispatch mode</w:t>
      </w:r>
    </w:p>
    <w:p w14:paraId="741F6025" w14:textId="77777777" w:rsidR="0089218D" w:rsidRPr="006206DE" w:rsidRDefault="0089218D" w:rsidP="0089218D">
      <w:pPr>
        <w:rPr>
          <w:lang w:val="fr-FR"/>
        </w:rPr>
      </w:pPr>
      <w:r w:rsidRPr="006206DE">
        <w:rPr>
          <w:lang w:val="fr-FR"/>
        </w:rPr>
        <w:tab/>
      </w:r>
      <w:r w:rsidRPr="006206DE">
        <w:rPr>
          <w:lang w:val="fr-FR"/>
        </w:rPr>
        <w:tab/>
      </w:r>
      <w:r w:rsidRPr="006206DE">
        <w:rPr>
          <w:lang w:val="fr-FR"/>
        </w:rPr>
        <w:tab/>
        <w:t>2</w:t>
      </w:r>
      <w:r w:rsidRPr="006206DE">
        <w:rPr>
          <w:lang w:val="fr-FR"/>
        </w:rPr>
        <w:tab/>
        <w:t xml:space="preserve">= </w:t>
      </w:r>
      <w:proofErr w:type="spellStart"/>
      <w:r w:rsidRPr="006206DE">
        <w:rPr>
          <w:lang w:val="fr-FR"/>
        </w:rPr>
        <w:t>Cyclic</w:t>
      </w:r>
      <w:proofErr w:type="spellEnd"/>
      <w:r w:rsidRPr="006206DE">
        <w:rPr>
          <w:lang w:val="fr-FR"/>
        </w:rPr>
        <w:t xml:space="preserve"> Mode</w:t>
      </w:r>
    </w:p>
    <w:p w14:paraId="72B86054" w14:textId="77777777" w:rsidR="0089218D" w:rsidRPr="006206DE" w:rsidRDefault="0089218D" w:rsidP="0089218D">
      <w:pPr>
        <w:rPr>
          <w:lang w:val="fr-FR"/>
        </w:rPr>
      </w:pPr>
      <w:r w:rsidRPr="006206DE">
        <w:rPr>
          <w:lang w:val="fr-FR"/>
        </w:rPr>
        <w:tab/>
        <w:t>DD</w:t>
      </w:r>
      <w:r w:rsidRPr="006206DE">
        <w:rPr>
          <w:lang w:val="fr-FR"/>
        </w:rPr>
        <w:tab/>
        <w:t>Destination</w:t>
      </w:r>
      <w:r w:rsidRPr="006206DE">
        <w:rPr>
          <w:lang w:val="fr-FR"/>
        </w:rPr>
        <w:tab/>
        <w:t>(</w:t>
      </w:r>
      <w:proofErr w:type="gramStart"/>
      <w:r w:rsidRPr="006206DE">
        <w:rPr>
          <w:lang w:val="fr-FR"/>
        </w:rPr>
        <w:t>0..</w:t>
      </w:r>
      <w:proofErr w:type="gramEnd"/>
      <w:r w:rsidRPr="006206DE">
        <w:rPr>
          <w:lang w:val="fr-FR"/>
        </w:rPr>
        <w:t>4199)</w:t>
      </w:r>
    </w:p>
    <w:p w14:paraId="26545E25" w14:textId="77777777" w:rsidR="0089218D" w:rsidRPr="006206DE" w:rsidRDefault="0089218D" w:rsidP="0089218D">
      <w:pPr>
        <w:rPr>
          <w:lang w:val="fr-FR"/>
        </w:rPr>
      </w:pPr>
      <w:r w:rsidRPr="006206DE">
        <w:rPr>
          <w:lang w:val="fr-FR"/>
        </w:rPr>
        <w:tab/>
      </w:r>
      <w:r w:rsidRPr="006206DE">
        <w:rPr>
          <w:lang w:val="fr-FR"/>
        </w:rPr>
        <w:tab/>
      </w:r>
      <w:r w:rsidRPr="006206DE">
        <w:rPr>
          <w:lang w:val="fr-FR"/>
        </w:rPr>
        <w:tab/>
        <w:t>0..2999</w:t>
      </w:r>
      <w:r w:rsidRPr="006206DE">
        <w:rPr>
          <w:lang w:val="fr-FR"/>
        </w:rPr>
        <w:tab/>
        <w:t>= Chute destination</w:t>
      </w:r>
    </w:p>
    <w:p w14:paraId="0DAC6D03" w14:textId="77777777" w:rsidR="0089218D" w:rsidRPr="009039FC" w:rsidRDefault="0089218D" w:rsidP="0089218D">
      <w:r w:rsidRPr="006206DE">
        <w:rPr>
          <w:lang w:val="fr-FR"/>
        </w:rPr>
        <w:tab/>
      </w:r>
      <w:r w:rsidRPr="006206DE">
        <w:rPr>
          <w:lang w:val="fr-FR"/>
        </w:rPr>
        <w:tab/>
      </w:r>
      <w:r w:rsidRPr="006206DE">
        <w:rPr>
          <w:lang w:val="fr-FR"/>
        </w:rPr>
        <w:tab/>
      </w:r>
      <w:r w:rsidRPr="009039FC">
        <w:t>3000..3089</w:t>
      </w:r>
      <w:r w:rsidRPr="009039FC">
        <w:tab/>
        <w:t>= Item parked on sorter</w:t>
      </w:r>
    </w:p>
    <w:p w14:paraId="2ADECF14" w14:textId="77777777" w:rsidR="0089218D" w:rsidRPr="009039FC" w:rsidRDefault="0089218D" w:rsidP="0089218D">
      <w:r w:rsidRPr="009039FC">
        <w:tab/>
      </w:r>
      <w:r w:rsidRPr="009039FC">
        <w:tab/>
      </w:r>
      <w:r w:rsidRPr="009039FC">
        <w:tab/>
        <w:t>4000..4098</w:t>
      </w:r>
      <w:r w:rsidRPr="009039FC">
        <w:tab/>
        <w:t>= Overhead scanner</w:t>
      </w:r>
    </w:p>
    <w:p w14:paraId="40BAF494" w14:textId="77777777" w:rsidR="0089218D" w:rsidRPr="009039FC" w:rsidRDefault="0089218D" w:rsidP="0089218D">
      <w:r w:rsidRPr="009039FC">
        <w:tab/>
      </w:r>
      <w:r w:rsidRPr="009039FC">
        <w:tab/>
      </w:r>
      <w:r w:rsidRPr="009039FC">
        <w:tab/>
        <w:t>4099</w:t>
      </w:r>
      <w:r w:rsidRPr="009039FC">
        <w:tab/>
      </w:r>
      <w:r w:rsidRPr="009039FC">
        <w:tab/>
        <w:t>= Any scanner</w:t>
      </w:r>
    </w:p>
    <w:p w14:paraId="5F45A216" w14:textId="77777777" w:rsidR="0089218D" w:rsidRPr="009039FC" w:rsidRDefault="0089218D" w:rsidP="0089218D">
      <w:r w:rsidRPr="009039FC">
        <w:tab/>
      </w:r>
      <w:r w:rsidRPr="009039FC">
        <w:tab/>
      </w:r>
      <w:r w:rsidRPr="009039FC">
        <w:tab/>
        <w:t>4100..4198</w:t>
      </w:r>
      <w:r w:rsidRPr="009039FC">
        <w:tab/>
        <w:t>= Volume scanner No. 0-98</w:t>
      </w:r>
    </w:p>
    <w:p w14:paraId="0D681B69" w14:textId="77777777" w:rsidR="0089218D" w:rsidRPr="009039FC" w:rsidRDefault="0089218D" w:rsidP="0089218D">
      <w:r w:rsidRPr="009039FC">
        <w:tab/>
      </w:r>
      <w:r w:rsidRPr="009039FC">
        <w:tab/>
      </w:r>
      <w:r w:rsidRPr="009039FC">
        <w:tab/>
        <w:t>4199</w:t>
      </w:r>
      <w:r w:rsidRPr="009039FC">
        <w:tab/>
      </w:r>
      <w:r w:rsidRPr="009039FC">
        <w:tab/>
        <w:t>= Any volume scanner</w:t>
      </w:r>
    </w:p>
    <w:p w14:paraId="6DF03075" w14:textId="77777777" w:rsidR="0089218D" w:rsidRPr="009039FC" w:rsidRDefault="0089218D" w:rsidP="0089218D"/>
    <w:p w14:paraId="327FE3E1"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4E835641" w14:textId="77777777" w:rsidTr="0089218D">
        <w:tc>
          <w:tcPr>
            <w:tcW w:w="6120" w:type="dxa"/>
            <w:gridSpan w:val="2"/>
          </w:tcPr>
          <w:p w14:paraId="6F55ED73" w14:textId="77777777" w:rsidR="0089218D" w:rsidRPr="009039FC" w:rsidRDefault="0089218D" w:rsidP="0089218D">
            <w:pPr>
              <w:pStyle w:val="TableText"/>
              <w:jc w:val="center"/>
            </w:pPr>
            <w:r w:rsidRPr="009039FC">
              <w:t>Type</w:t>
            </w:r>
          </w:p>
        </w:tc>
      </w:tr>
      <w:tr w:rsidR="0089218D" w:rsidRPr="009039FC" w14:paraId="11A19D18" w14:textId="77777777" w:rsidTr="0089218D">
        <w:tc>
          <w:tcPr>
            <w:tcW w:w="6120" w:type="dxa"/>
            <w:gridSpan w:val="2"/>
          </w:tcPr>
          <w:p w14:paraId="1F90D0A9" w14:textId="77777777" w:rsidR="0089218D" w:rsidRPr="009039FC" w:rsidRDefault="0089218D" w:rsidP="0089218D">
            <w:pPr>
              <w:pStyle w:val="TableText"/>
              <w:jc w:val="center"/>
            </w:pPr>
            <w:r w:rsidRPr="009039FC">
              <w:t>Length</w:t>
            </w:r>
          </w:p>
        </w:tc>
      </w:tr>
      <w:tr w:rsidR="0089218D" w:rsidRPr="009039FC" w14:paraId="4BBE66C9" w14:textId="77777777" w:rsidTr="0089218D">
        <w:tc>
          <w:tcPr>
            <w:tcW w:w="3068" w:type="dxa"/>
          </w:tcPr>
          <w:p w14:paraId="00144FF4" w14:textId="77777777" w:rsidR="0089218D" w:rsidRPr="009039FC" w:rsidRDefault="0089218D" w:rsidP="0089218D">
            <w:pPr>
              <w:pStyle w:val="TableText"/>
              <w:jc w:val="center"/>
            </w:pPr>
          </w:p>
        </w:tc>
        <w:tc>
          <w:tcPr>
            <w:tcW w:w="3052" w:type="dxa"/>
          </w:tcPr>
          <w:p w14:paraId="264BF9E4" w14:textId="77777777" w:rsidR="0089218D" w:rsidRPr="009039FC" w:rsidRDefault="0089218D" w:rsidP="0089218D">
            <w:pPr>
              <w:pStyle w:val="TableText"/>
              <w:jc w:val="center"/>
            </w:pPr>
            <w:r w:rsidRPr="009039FC">
              <w:t>I</w:t>
            </w:r>
          </w:p>
        </w:tc>
      </w:tr>
      <w:tr w:rsidR="0089218D" w:rsidRPr="009039FC" w14:paraId="12D488F2" w14:textId="77777777" w:rsidTr="0089218D">
        <w:tc>
          <w:tcPr>
            <w:tcW w:w="3068" w:type="dxa"/>
          </w:tcPr>
          <w:p w14:paraId="627A1505" w14:textId="77777777" w:rsidR="0089218D" w:rsidRPr="009039FC" w:rsidRDefault="0089218D" w:rsidP="0089218D">
            <w:pPr>
              <w:pStyle w:val="TableText"/>
              <w:jc w:val="center"/>
            </w:pPr>
          </w:p>
        </w:tc>
        <w:tc>
          <w:tcPr>
            <w:tcW w:w="3052" w:type="dxa"/>
          </w:tcPr>
          <w:p w14:paraId="00853F28" w14:textId="77777777" w:rsidR="0089218D" w:rsidRPr="009039FC" w:rsidRDefault="0089218D" w:rsidP="0089218D">
            <w:pPr>
              <w:pStyle w:val="TableText"/>
              <w:jc w:val="center"/>
            </w:pPr>
            <w:r w:rsidRPr="009039FC">
              <w:t>R</w:t>
            </w:r>
          </w:p>
        </w:tc>
      </w:tr>
      <w:tr w:rsidR="0089218D" w:rsidRPr="009039FC" w14:paraId="201E802F" w14:textId="77777777" w:rsidTr="0089218D">
        <w:tc>
          <w:tcPr>
            <w:tcW w:w="3068" w:type="dxa"/>
          </w:tcPr>
          <w:p w14:paraId="7E967438" w14:textId="77777777" w:rsidR="0089218D" w:rsidRPr="009039FC" w:rsidRDefault="0089218D" w:rsidP="0089218D">
            <w:pPr>
              <w:pStyle w:val="TableText"/>
              <w:jc w:val="center"/>
            </w:pPr>
          </w:p>
        </w:tc>
        <w:tc>
          <w:tcPr>
            <w:tcW w:w="3052" w:type="dxa"/>
          </w:tcPr>
          <w:p w14:paraId="6CF5788C" w14:textId="77777777" w:rsidR="0089218D" w:rsidRPr="009039FC" w:rsidRDefault="0089218D" w:rsidP="0089218D">
            <w:pPr>
              <w:pStyle w:val="TableText"/>
              <w:jc w:val="center"/>
            </w:pPr>
            <w:r w:rsidRPr="009039FC">
              <w:t>M</w:t>
            </w:r>
          </w:p>
        </w:tc>
      </w:tr>
      <w:tr w:rsidR="0089218D" w:rsidRPr="009039FC" w14:paraId="7F0211B4" w14:textId="77777777" w:rsidTr="0089218D">
        <w:tc>
          <w:tcPr>
            <w:tcW w:w="3068" w:type="dxa"/>
          </w:tcPr>
          <w:p w14:paraId="4D283F26" w14:textId="77777777" w:rsidR="0089218D" w:rsidRPr="009039FC" w:rsidRDefault="0089218D" w:rsidP="0089218D">
            <w:pPr>
              <w:pStyle w:val="TableText"/>
              <w:jc w:val="center"/>
            </w:pPr>
            <w:r w:rsidRPr="009039FC">
              <w:t>D</w:t>
            </w:r>
          </w:p>
        </w:tc>
        <w:tc>
          <w:tcPr>
            <w:tcW w:w="3052" w:type="dxa"/>
          </w:tcPr>
          <w:p w14:paraId="1C0B77DD" w14:textId="77777777" w:rsidR="0089218D" w:rsidRPr="009039FC" w:rsidRDefault="0089218D" w:rsidP="0089218D">
            <w:pPr>
              <w:pStyle w:val="TableText"/>
              <w:jc w:val="center"/>
            </w:pPr>
            <w:r w:rsidRPr="009039FC">
              <w:t>D</w:t>
            </w:r>
          </w:p>
        </w:tc>
      </w:tr>
    </w:tbl>
    <w:p w14:paraId="0D6E1DFB" w14:textId="77777777" w:rsidR="0089218D" w:rsidRPr="009039FC" w:rsidRDefault="0089218D" w:rsidP="0089218D"/>
    <w:p w14:paraId="5480D5C3" w14:textId="77777777" w:rsidR="0089218D" w:rsidRPr="009039FC" w:rsidRDefault="0089218D" w:rsidP="0089218D">
      <w:r w:rsidRPr="009039FC">
        <w:t xml:space="preserve">This telegram is sent on the Routing channel whenever the mode of an induction unit changes </w:t>
      </w:r>
      <w:proofErr w:type="gramStart"/>
      <w:r w:rsidRPr="009039FC">
        <w:t>e.g.</w:t>
      </w:r>
      <w:proofErr w:type="gramEnd"/>
      <w:r w:rsidRPr="009039FC">
        <w:t xml:space="preserve"> when the mode is changed through the Command &amp; Control channel. This means that the telegram may be sent on the Routing channel spontaneously.</w:t>
      </w:r>
    </w:p>
    <w:p w14:paraId="6D9580CA" w14:textId="77777777" w:rsidR="0089218D" w:rsidRPr="009039FC" w:rsidRDefault="0089218D" w:rsidP="0089218D">
      <w:r w:rsidRPr="009039FC">
        <w:t>The Mode will reflect the new mode of the induction unit and if the mode of the induction unit is Dispatch mode the destination parameter will contain the dispatch destination.</w:t>
      </w:r>
    </w:p>
    <w:p w14:paraId="1B7AB541" w14:textId="77777777" w:rsidR="0089218D" w:rsidRPr="009039FC" w:rsidRDefault="0089218D" w:rsidP="0089218D">
      <w:r w:rsidRPr="009039FC">
        <w:t>Cyclic mode is a test mode where the induction unit distributes the item inducted to a section or all chutes on the sorter.</w:t>
      </w:r>
    </w:p>
    <w:p w14:paraId="4D88396E" w14:textId="77777777" w:rsidR="0089218D" w:rsidRPr="009039FC" w:rsidRDefault="0089218D" w:rsidP="0089218D">
      <w:r w:rsidRPr="009039FC">
        <w:t xml:space="preserve">The telegram is also used as an acknowledge of the Set Induction Unit Mode telegram (11). If the mode is accepted a Reason 0 is returned. </w:t>
      </w:r>
      <w:proofErr w:type="gramStart"/>
      <w:r w:rsidRPr="009039FC">
        <w:t>Otherwise</w:t>
      </w:r>
      <w:proofErr w:type="gramEnd"/>
      <w:r w:rsidRPr="009039FC">
        <w:t xml:space="preserve"> an error reason is sent, and the induction unit remains in the same mode as before receiving the Set Induction Unit Mode telegram.</w:t>
      </w:r>
    </w:p>
    <w:p w14:paraId="7E10215A"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191" w:name="_Toc192574113"/>
      <w:bookmarkStart w:id="192" w:name="_Toc534610747"/>
      <w:bookmarkStart w:id="193" w:name="_Toc55827038"/>
      <w:bookmarkStart w:id="194" w:name="_Toc146512271"/>
      <w:r w:rsidRPr="009039FC">
        <w:lastRenderedPageBreak/>
        <w:t xml:space="preserve">Code – multi </w:t>
      </w:r>
      <w:proofErr w:type="spellStart"/>
      <w:r w:rsidRPr="009039FC">
        <w:t>dest</w:t>
      </w:r>
      <w:proofErr w:type="spellEnd"/>
      <w:r w:rsidRPr="009039FC">
        <w:t xml:space="preserve"> (21)</w:t>
      </w:r>
      <w:bookmarkEnd w:id="191"/>
      <w:bookmarkEnd w:id="192"/>
      <w:bookmarkEnd w:id="193"/>
      <w:bookmarkEnd w:id="194"/>
    </w:p>
    <w:p w14:paraId="4BDC6538" w14:textId="77777777" w:rsidR="0089218D" w:rsidRPr="009039FC" w:rsidRDefault="0089218D" w:rsidP="0089218D">
      <w:r w:rsidRPr="009039FC">
        <w:t>CSC/Host =&gt; CMC</w:t>
      </w:r>
    </w:p>
    <w:p w14:paraId="6123E1FE" w14:textId="77777777" w:rsidR="0089218D" w:rsidRPr="009039FC" w:rsidRDefault="0089218D" w:rsidP="0089218D">
      <w:r w:rsidRPr="009039FC">
        <w:t>Channel: Routing</w:t>
      </w:r>
    </w:p>
    <w:p w14:paraId="38A1C682" w14:textId="77777777" w:rsidR="0089218D" w:rsidRPr="009039FC" w:rsidRDefault="0089218D" w:rsidP="0089218D"/>
    <w:p w14:paraId="31493F05" w14:textId="77777777" w:rsidR="0089218D" w:rsidRPr="009039FC" w:rsidRDefault="0089218D" w:rsidP="0089218D">
      <w:r w:rsidRPr="009039FC">
        <w:t>Format:</w:t>
      </w:r>
      <w:r w:rsidRPr="009039FC">
        <w:tab/>
        <w:t>TTLL_IGGGG_SPP_NAABBCCDDEE</w:t>
      </w:r>
    </w:p>
    <w:p w14:paraId="62037BD4" w14:textId="77777777" w:rsidR="0089218D" w:rsidRPr="009039FC" w:rsidRDefault="0089218D" w:rsidP="0089218D">
      <w:r w:rsidRPr="009039FC">
        <w:tab/>
        <w:t>TT</w:t>
      </w:r>
      <w:r w:rsidRPr="009039FC">
        <w:tab/>
        <w:t>21 = Telegram Type</w:t>
      </w:r>
    </w:p>
    <w:p w14:paraId="3AB26C20" w14:textId="77777777" w:rsidR="0089218D" w:rsidRPr="009039FC" w:rsidRDefault="0089218D" w:rsidP="0089218D">
      <w:r w:rsidRPr="009039FC">
        <w:tab/>
        <w:t>LL</w:t>
      </w:r>
      <w:r w:rsidRPr="009039FC">
        <w:tab/>
        <w:t>13 = Telegram Length</w:t>
      </w:r>
    </w:p>
    <w:p w14:paraId="69EAE7FB" w14:textId="77777777" w:rsidR="0089218D" w:rsidRPr="009039FC" w:rsidRDefault="0089218D" w:rsidP="0089218D">
      <w:r w:rsidRPr="009039FC">
        <w:tab/>
        <w:t>I</w:t>
      </w:r>
      <w:r w:rsidRPr="009039FC">
        <w:tab/>
        <w:t>Induction Unit Number</w:t>
      </w:r>
      <w:r w:rsidRPr="009039FC">
        <w:tab/>
        <w:t>(</w:t>
      </w:r>
      <w:proofErr w:type="gramStart"/>
      <w:r w:rsidRPr="009039FC">
        <w:t>0..</w:t>
      </w:r>
      <w:proofErr w:type="gramEnd"/>
      <w:r w:rsidRPr="009039FC">
        <w:t xml:space="preserve">199) </w:t>
      </w:r>
    </w:p>
    <w:p w14:paraId="73D278A6" w14:textId="77777777" w:rsidR="0089218D" w:rsidRPr="009039FC" w:rsidRDefault="0089218D" w:rsidP="0089218D">
      <w:r w:rsidRPr="009039FC">
        <w:tab/>
        <w:t>GGGG</w:t>
      </w:r>
      <w:r w:rsidRPr="009039FC">
        <w:tab/>
        <w:t>Item ID Number</w:t>
      </w:r>
      <w:r w:rsidRPr="009039FC">
        <w:tab/>
        <w:t>(</w:t>
      </w:r>
      <w:proofErr w:type="gramStart"/>
      <w:r w:rsidRPr="009039FC">
        <w:t>0..</w:t>
      </w:r>
      <w:proofErr w:type="gramEnd"/>
      <w:r w:rsidRPr="009039FC">
        <w:t xml:space="preserve">2.147.483.647) </w:t>
      </w:r>
    </w:p>
    <w:p w14:paraId="6C6B6ACB" w14:textId="77777777" w:rsidR="0089218D" w:rsidRPr="00E375CF" w:rsidRDefault="0089218D" w:rsidP="0089218D">
      <w:pPr>
        <w:rPr>
          <w:lang w:val="fr-FR"/>
        </w:rPr>
      </w:pPr>
      <w:r w:rsidRPr="009039FC">
        <w:tab/>
      </w:r>
      <w:r w:rsidRPr="00E375CF">
        <w:rPr>
          <w:lang w:val="fr-FR"/>
        </w:rPr>
        <w:t>S</w:t>
      </w:r>
      <w:r w:rsidRPr="00E375CF">
        <w:rPr>
          <w:lang w:val="fr-FR"/>
        </w:rPr>
        <w:tab/>
        <w:t>Mode</w:t>
      </w:r>
      <w:r w:rsidRPr="00E375CF">
        <w:rPr>
          <w:lang w:val="fr-FR"/>
        </w:rPr>
        <w:tab/>
        <w:t>0 = Normal</w:t>
      </w:r>
    </w:p>
    <w:p w14:paraId="6FECDC90" w14:textId="77777777" w:rsidR="0089218D" w:rsidRPr="00E375CF" w:rsidRDefault="0089218D" w:rsidP="0089218D">
      <w:pPr>
        <w:rPr>
          <w:lang w:val="fr-FR"/>
        </w:rPr>
      </w:pPr>
      <w:r w:rsidRPr="00E375CF">
        <w:rPr>
          <w:lang w:val="fr-FR"/>
        </w:rPr>
        <w:tab/>
      </w:r>
      <w:r w:rsidRPr="00E375CF">
        <w:rPr>
          <w:lang w:val="fr-FR"/>
        </w:rPr>
        <w:tab/>
      </w:r>
      <w:r w:rsidRPr="00E375CF">
        <w:rPr>
          <w:lang w:val="fr-FR"/>
        </w:rPr>
        <w:tab/>
        <w:t xml:space="preserve">1 = </w:t>
      </w:r>
      <w:proofErr w:type="spellStart"/>
      <w:r w:rsidRPr="00E375CF">
        <w:rPr>
          <w:lang w:val="fr-FR"/>
        </w:rPr>
        <w:t>Nearest</w:t>
      </w:r>
      <w:proofErr w:type="spellEnd"/>
      <w:r w:rsidRPr="00E375CF">
        <w:rPr>
          <w:lang w:val="fr-FR"/>
        </w:rPr>
        <w:t xml:space="preserve"> Destination</w:t>
      </w:r>
    </w:p>
    <w:p w14:paraId="6CD67306" w14:textId="77777777" w:rsidR="0089218D" w:rsidRPr="00E375CF" w:rsidRDefault="0089218D" w:rsidP="0089218D">
      <w:pPr>
        <w:rPr>
          <w:lang w:val="fr-FR"/>
        </w:rPr>
      </w:pPr>
      <w:r w:rsidRPr="00E375CF">
        <w:rPr>
          <w:lang w:val="fr-FR"/>
        </w:rPr>
        <w:tab/>
        <w:t>PP</w:t>
      </w:r>
      <w:r w:rsidRPr="00E375CF">
        <w:rPr>
          <w:lang w:val="fr-FR"/>
        </w:rPr>
        <w:tab/>
        <w:t>Destination Number</w:t>
      </w:r>
      <w:r w:rsidRPr="00E375CF">
        <w:rPr>
          <w:lang w:val="fr-FR"/>
        </w:rPr>
        <w:tab/>
        <w:t>(</w:t>
      </w:r>
      <w:proofErr w:type="gramStart"/>
      <w:r w:rsidRPr="00E375CF">
        <w:rPr>
          <w:lang w:val="fr-FR"/>
        </w:rPr>
        <w:t>0..</w:t>
      </w:r>
      <w:proofErr w:type="gramEnd"/>
      <w:r w:rsidRPr="00E375CF">
        <w:rPr>
          <w:lang w:val="fr-FR"/>
        </w:rPr>
        <w:t>4199)</w:t>
      </w:r>
    </w:p>
    <w:p w14:paraId="7A07B0FA" w14:textId="77777777" w:rsidR="0089218D" w:rsidRPr="00E375CF" w:rsidRDefault="0089218D" w:rsidP="0089218D">
      <w:pPr>
        <w:rPr>
          <w:lang w:val="fr-FR"/>
        </w:rPr>
      </w:pPr>
      <w:r w:rsidRPr="00E375CF">
        <w:rPr>
          <w:lang w:val="fr-FR"/>
        </w:rPr>
        <w:tab/>
      </w:r>
      <w:r w:rsidRPr="00E375CF">
        <w:rPr>
          <w:lang w:val="fr-FR"/>
        </w:rPr>
        <w:tab/>
      </w:r>
      <w:r w:rsidRPr="00E375CF">
        <w:rPr>
          <w:lang w:val="fr-FR"/>
        </w:rPr>
        <w:tab/>
        <w:t>0..2999</w:t>
      </w:r>
      <w:r w:rsidRPr="00E375CF">
        <w:rPr>
          <w:lang w:val="fr-FR"/>
        </w:rPr>
        <w:tab/>
        <w:t>= Chute 0-2999</w:t>
      </w:r>
    </w:p>
    <w:p w14:paraId="141D5425" w14:textId="77777777" w:rsidR="0089218D" w:rsidRPr="009039FC" w:rsidRDefault="0089218D" w:rsidP="0089218D">
      <w:r w:rsidRPr="00E375CF">
        <w:rPr>
          <w:lang w:val="fr-FR"/>
        </w:rPr>
        <w:tab/>
      </w:r>
      <w:r w:rsidRPr="00E375CF">
        <w:rPr>
          <w:lang w:val="fr-FR"/>
        </w:rPr>
        <w:tab/>
      </w:r>
      <w:r w:rsidRPr="00E375CF">
        <w:rPr>
          <w:lang w:val="fr-FR"/>
        </w:rPr>
        <w:tab/>
      </w:r>
      <w:r w:rsidRPr="009039FC">
        <w:t>3000..3089</w:t>
      </w:r>
      <w:r w:rsidRPr="009039FC">
        <w:tab/>
        <w:t>= Item parked on sorter</w:t>
      </w:r>
    </w:p>
    <w:p w14:paraId="4431C384" w14:textId="77777777" w:rsidR="0089218D" w:rsidRPr="009039FC" w:rsidRDefault="0089218D" w:rsidP="0089218D">
      <w:r w:rsidRPr="009039FC">
        <w:tab/>
      </w:r>
      <w:r w:rsidRPr="009039FC">
        <w:tab/>
      </w:r>
      <w:r w:rsidRPr="009039FC">
        <w:tab/>
        <w:t xml:space="preserve">4000..4098 </w:t>
      </w:r>
      <w:r w:rsidRPr="009039FC">
        <w:tab/>
        <w:t>= Scanner number 0-98</w:t>
      </w:r>
    </w:p>
    <w:p w14:paraId="44268202" w14:textId="77777777" w:rsidR="0089218D" w:rsidRPr="009039FC" w:rsidRDefault="0089218D" w:rsidP="0089218D">
      <w:r w:rsidRPr="009039FC">
        <w:tab/>
      </w:r>
      <w:r w:rsidRPr="009039FC">
        <w:tab/>
      </w:r>
      <w:r w:rsidRPr="009039FC">
        <w:tab/>
        <w:t xml:space="preserve">4099 </w:t>
      </w:r>
      <w:r w:rsidRPr="009039FC">
        <w:tab/>
        <w:t>= Any scanner</w:t>
      </w:r>
    </w:p>
    <w:p w14:paraId="14566584" w14:textId="77777777" w:rsidR="0089218D" w:rsidRPr="009039FC" w:rsidRDefault="0089218D" w:rsidP="0089218D">
      <w:r w:rsidRPr="009039FC">
        <w:tab/>
      </w:r>
      <w:r w:rsidRPr="009039FC">
        <w:tab/>
      </w:r>
      <w:r w:rsidRPr="009039FC">
        <w:tab/>
        <w:t>4100..4198</w:t>
      </w:r>
      <w:r w:rsidRPr="009039FC">
        <w:tab/>
        <w:t>= Volume scanner No. 0-98</w:t>
      </w:r>
    </w:p>
    <w:p w14:paraId="518123D0" w14:textId="77777777" w:rsidR="0089218D" w:rsidRPr="009039FC" w:rsidRDefault="0089218D" w:rsidP="0089218D">
      <w:r w:rsidRPr="009039FC">
        <w:tab/>
      </w:r>
      <w:r w:rsidRPr="009039FC">
        <w:tab/>
      </w:r>
      <w:r w:rsidRPr="009039FC">
        <w:tab/>
        <w:t>4199</w:t>
      </w:r>
      <w:r w:rsidRPr="009039FC">
        <w:tab/>
      </w:r>
      <w:r w:rsidRPr="009039FC">
        <w:tab/>
        <w:t>= Any volume scanner</w:t>
      </w:r>
    </w:p>
    <w:p w14:paraId="6247B881" w14:textId="77777777" w:rsidR="0089218D" w:rsidRPr="009039FC" w:rsidRDefault="0089218D" w:rsidP="0089218D">
      <w:r w:rsidRPr="009039FC">
        <w:tab/>
        <w:t>N</w:t>
      </w:r>
      <w:r w:rsidRPr="009039FC">
        <w:tab/>
        <w:t>No. of Alt. Destinations</w:t>
      </w:r>
      <w:r w:rsidRPr="009039FC">
        <w:tab/>
        <w:t>(</w:t>
      </w:r>
      <w:proofErr w:type="gramStart"/>
      <w:r w:rsidRPr="009039FC">
        <w:t>0..</w:t>
      </w:r>
      <w:proofErr w:type="gramEnd"/>
      <w:r w:rsidRPr="009039FC">
        <w:t>5)</w:t>
      </w:r>
    </w:p>
    <w:p w14:paraId="747E13D0" w14:textId="77777777" w:rsidR="0089218D" w:rsidRPr="006206DE" w:rsidRDefault="0089218D" w:rsidP="0089218D">
      <w:pPr>
        <w:rPr>
          <w:lang w:val="fr-FR"/>
        </w:rPr>
      </w:pPr>
      <w:r w:rsidRPr="009039FC">
        <w:tab/>
      </w:r>
      <w:r w:rsidRPr="006206DE">
        <w:rPr>
          <w:lang w:val="fr-FR"/>
        </w:rPr>
        <w:t>AA</w:t>
      </w:r>
      <w:r w:rsidRPr="006206DE">
        <w:rPr>
          <w:lang w:val="fr-FR"/>
        </w:rPr>
        <w:tab/>
        <w:t>Alternative Destination 1</w:t>
      </w:r>
      <w:r w:rsidRPr="006206DE">
        <w:rPr>
          <w:lang w:val="fr-FR"/>
        </w:rPr>
        <w:tab/>
        <w:t>(</w:t>
      </w:r>
      <w:proofErr w:type="gramStart"/>
      <w:r w:rsidRPr="006206DE">
        <w:rPr>
          <w:lang w:val="fr-FR"/>
        </w:rPr>
        <w:t>0..</w:t>
      </w:r>
      <w:proofErr w:type="gramEnd"/>
      <w:r w:rsidRPr="006206DE">
        <w:rPr>
          <w:lang w:val="fr-FR"/>
        </w:rPr>
        <w:t xml:space="preserve">2999) </w:t>
      </w:r>
      <w:r w:rsidRPr="006206DE">
        <w:rPr>
          <w:lang w:val="fr-FR"/>
        </w:rPr>
        <w:tab/>
        <w:t>= Chute 0-2999</w:t>
      </w:r>
    </w:p>
    <w:p w14:paraId="23CB026F" w14:textId="77777777" w:rsidR="0089218D" w:rsidRPr="006206DE" w:rsidRDefault="0089218D" w:rsidP="0089218D">
      <w:pPr>
        <w:rPr>
          <w:lang w:val="fr-FR"/>
        </w:rPr>
      </w:pPr>
      <w:r w:rsidRPr="006206DE">
        <w:rPr>
          <w:lang w:val="fr-FR"/>
        </w:rPr>
        <w:tab/>
        <w:t>BB</w:t>
      </w:r>
      <w:r w:rsidRPr="006206DE">
        <w:rPr>
          <w:lang w:val="fr-FR"/>
        </w:rPr>
        <w:tab/>
        <w:t>Alternative Destination 2</w:t>
      </w:r>
      <w:r w:rsidRPr="006206DE">
        <w:rPr>
          <w:lang w:val="fr-FR"/>
        </w:rPr>
        <w:tab/>
        <w:t>(</w:t>
      </w:r>
      <w:proofErr w:type="gramStart"/>
      <w:r w:rsidRPr="006206DE">
        <w:rPr>
          <w:lang w:val="fr-FR"/>
        </w:rPr>
        <w:t>0..</w:t>
      </w:r>
      <w:proofErr w:type="gramEnd"/>
      <w:r w:rsidRPr="006206DE">
        <w:rPr>
          <w:lang w:val="fr-FR"/>
        </w:rPr>
        <w:t xml:space="preserve">2999) </w:t>
      </w:r>
      <w:r w:rsidRPr="006206DE">
        <w:rPr>
          <w:lang w:val="fr-FR"/>
        </w:rPr>
        <w:tab/>
        <w:t>= Chute 0-2999</w:t>
      </w:r>
      <w:r w:rsidRPr="006206DE">
        <w:rPr>
          <w:lang w:val="fr-FR"/>
        </w:rPr>
        <w:tab/>
      </w:r>
    </w:p>
    <w:p w14:paraId="3E291725" w14:textId="77777777" w:rsidR="0089218D" w:rsidRPr="006206DE" w:rsidRDefault="0089218D" w:rsidP="0089218D">
      <w:pPr>
        <w:rPr>
          <w:lang w:val="fr-FR"/>
        </w:rPr>
      </w:pPr>
      <w:r w:rsidRPr="006206DE">
        <w:rPr>
          <w:lang w:val="fr-FR"/>
        </w:rPr>
        <w:tab/>
        <w:t>CC</w:t>
      </w:r>
      <w:r w:rsidRPr="006206DE">
        <w:rPr>
          <w:lang w:val="fr-FR"/>
        </w:rPr>
        <w:tab/>
        <w:t>Alternative Destination 3</w:t>
      </w:r>
      <w:r w:rsidRPr="006206DE">
        <w:rPr>
          <w:lang w:val="fr-FR"/>
        </w:rPr>
        <w:tab/>
        <w:t>(</w:t>
      </w:r>
      <w:proofErr w:type="gramStart"/>
      <w:r w:rsidRPr="006206DE">
        <w:rPr>
          <w:lang w:val="fr-FR"/>
        </w:rPr>
        <w:t>0..</w:t>
      </w:r>
      <w:proofErr w:type="gramEnd"/>
      <w:r w:rsidRPr="006206DE">
        <w:rPr>
          <w:lang w:val="fr-FR"/>
        </w:rPr>
        <w:t xml:space="preserve">2999) </w:t>
      </w:r>
      <w:r w:rsidRPr="006206DE">
        <w:rPr>
          <w:lang w:val="fr-FR"/>
        </w:rPr>
        <w:tab/>
        <w:t>= Chute 0-2999</w:t>
      </w:r>
    </w:p>
    <w:p w14:paraId="4969B078" w14:textId="77777777" w:rsidR="0089218D" w:rsidRPr="006206DE" w:rsidRDefault="0089218D" w:rsidP="0089218D">
      <w:pPr>
        <w:rPr>
          <w:lang w:val="fr-FR"/>
        </w:rPr>
      </w:pPr>
      <w:r w:rsidRPr="006206DE">
        <w:rPr>
          <w:lang w:val="fr-FR"/>
        </w:rPr>
        <w:tab/>
        <w:t>DD</w:t>
      </w:r>
      <w:r w:rsidRPr="006206DE">
        <w:rPr>
          <w:lang w:val="fr-FR"/>
        </w:rPr>
        <w:tab/>
        <w:t>Alternative Destination 4</w:t>
      </w:r>
      <w:r w:rsidRPr="006206DE">
        <w:rPr>
          <w:lang w:val="fr-FR"/>
        </w:rPr>
        <w:tab/>
        <w:t>(</w:t>
      </w:r>
      <w:proofErr w:type="gramStart"/>
      <w:r w:rsidRPr="006206DE">
        <w:rPr>
          <w:lang w:val="fr-FR"/>
        </w:rPr>
        <w:t>0..</w:t>
      </w:r>
      <w:proofErr w:type="gramEnd"/>
      <w:r w:rsidRPr="006206DE">
        <w:rPr>
          <w:lang w:val="fr-FR"/>
        </w:rPr>
        <w:t xml:space="preserve">2999) </w:t>
      </w:r>
      <w:r w:rsidRPr="006206DE">
        <w:rPr>
          <w:lang w:val="fr-FR"/>
        </w:rPr>
        <w:tab/>
        <w:t>= Chute 0-2999</w:t>
      </w:r>
    </w:p>
    <w:p w14:paraId="76A3D71D" w14:textId="77777777" w:rsidR="0089218D" w:rsidRPr="006206DE" w:rsidRDefault="0089218D" w:rsidP="0089218D">
      <w:pPr>
        <w:rPr>
          <w:lang w:val="fr-FR"/>
        </w:rPr>
      </w:pPr>
      <w:r w:rsidRPr="006206DE">
        <w:rPr>
          <w:lang w:val="fr-FR"/>
        </w:rPr>
        <w:tab/>
        <w:t>EE</w:t>
      </w:r>
      <w:r w:rsidRPr="006206DE">
        <w:rPr>
          <w:lang w:val="fr-FR"/>
        </w:rPr>
        <w:tab/>
        <w:t>Alternative Destination 5</w:t>
      </w:r>
      <w:r w:rsidRPr="006206DE">
        <w:rPr>
          <w:lang w:val="fr-FR"/>
        </w:rPr>
        <w:tab/>
        <w:t>(</w:t>
      </w:r>
      <w:proofErr w:type="gramStart"/>
      <w:r w:rsidRPr="006206DE">
        <w:rPr>
          <w:lang w:val="fr-FR"/>
        </w:rPr>
        <w:t>0..</w:t>
      </w:r>
      <w:proofErr w:type="gramEnd"/>
      <w:r w:rsidRPr="006206DE">
        <w:rPr>
          <w:lang w:val="fr-FR"/>
        </w:rPr>
        <w:t xml:space="preserve">2999) </w:t>
      </w:r>
      <w:r w:rsidRPr="006206DE">
        <w:rPr>
          <w:lang w:val="fr-FR"/>
        </w:rPr>
        <w:tab/>
        <w:t>= Chute 0-2999</w:t>
      </w:r>
    </w:p>
    <w:p w14:paraId="0680667B" w14:textId="77777777" w:rsidR="0089218D" w:rsidRPr="006206DE" w:rsidRDefault="0089218D" w:rsidP="0089218D">
      <w:pPr>
        <w:rPr>
          <w:lang w:val="fr-FR"/>
        </w:rPr>
      </w:pPr>
      <w:r w:rsidRPr="006206DE">
        <w:rPr>
          <w:lang w:val="fr-FR"/>
        </w:rPr>
        <w:tab/>
      </w:r>
    </w:p>
    <w:p w14:paraId="06E82260" w14:textId="77777777" w:rsidR="0089218D" w:rsidRPr="006206DE" w:rsidRDefault="0089218D" w:rsidP="0089218D">
      <w:pPr>
        <w:rPr>
          <w:lang w:val="fr-FR"/>
        </w:rPr>
      </w:pPr>
      <w:r w:rsidRPr="006206DE">
        <w:rPr>
          <w:lang w:val="fr-FR"/>
        </w:rPr>
        <w:tab/>
      </w:r>
      <w:r w:rsidRPr="006206DE">
        <w:rPr>
          <w:lang w:val="fr-FR"/>
        </w:rPr>
        <w:tab/>
      </w:r>
      <w:r w:rsidRPr="006206DE">
        <w:rPr>
          <w:lang w:val="fr-FR"/>
        </w:rPr>
        <w:tab/>
      </w:r>
    </w:p>
    <w:p w14:paraId="127B7E5E" w14:textId="77777777" w:rsidR="0089218D" w:rsidRPr="006206DE" w:rsidRDefault="0089218D" w:rsidP="0089218D">
      <w:pPr>
        <w:rPr>
          <w:lang w:val="fr-FR"/>
        </w:rPr>
      </w:pPr>
      <w:r w:rsidRPr="006206DE">
        <w:rPr>
          <w:lang w:val="fr-FR"/>
        </w:rPr>
        <w:t xml:space="preserve">File </w:t>
      </w:r>
      <w:proofErr w:type="spellStart"/>
      <w:proofErr w:type="gramStart"/>
      <w:r w:rsidRPr="006206DE">
        <w:rPr>
          <w:lang w:val="fr-FR"/>
        </w:rPr>
        <w:t>layout</w:t>
      </w:r>
      <w:proofErr w:type="spellEnd"/>
      <w:r w:rsidRPr="006206DE">
        <w:rPr>
          <w:lang w:val="fr-FR"/>
        </w:rPr>
        <w:t>:</w:t>
      </w:r>
      <w:proofErr w:type="gramEnd"/>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1D478F18" w14:textId="77777777" w:rsidTr="0089218D">
        <w:tc>
          <w:tcPr>
            <w:tcW w:w="6120" w:type="dxa"/>
            <w:gridSpan w:val="2"/>
          </w:tcPr>
          <w:p w14:paraId="26AB862F" w14:textId="77777777" w:rsidR="0089218D" w:rsidRPr="009039FC" w:rsidRDefault="0089218D" w:rsidP="0089218D">
            <w:pPr>
              <w:pStyle w:val="TableText"/>
              <w:jc w:val="center"/>
            </w:pPr>
            <w:r w:rsidRPr="009039FC">
              <w:t>Type</w:t>
            </w:r>
          </w:p>
        </w:tc>
      </w:tr>
      <w:tr w:rsidR="0089218D" w:rsidRPr="009039FC" w14:paraId="610C902D" w14:textId="77777777" w:rsidTr="0089218D">
        <w:tc>
          <w:tcPr>
            <w:tcW w:w="6120" w:type="dxa"/>
            <w:gridSpan w:val="2"/>
          </w:tcPr>
          <w:p w14:paraId="5D495346" w14:textId="77777777" w:rsidR="0089218D" w:rsidRPr="009039FC" w:rsidRDefault="0089218D" w:rsidP="0089218D">
            <w:pPr>
              <w:pStyle w:val="TableText"/>
              <w:jc w:val="center"/>
            </w:pPr>
            <w:r w:rsidRPr="009039FC">
              <w:t>Length</w:t>
            </w:r>
          </w:p>
        </w:tc>
      </w:tr>
      <w:tr w:rsidR="0089218D" w:rsidRPr="009039FC" w14:paraId="612F7B68" w14:textId="77777777" w:rsidTr="0089218D">
        <w:tc>
          <w:tcPr>
            <w:tcW w:w="3068" w:type="dxa"/>
          </w:tcPr>
          <w:p w14:paraId="3A03EFD4" w14:textId="77777777" w:rsidR="0089218D" w:rsidRPr="009039FC" w:rsidRDefault="0089218D" w:rsidP="0089218D">
            <w:pPr>
              <w:pStyle w:val="TableText"/>
              <w:jc w:val="center"/>
            </w:pPr>
          </w:p>
        </w:tc>
        <w:tc>
          <w:tcPr>
            <w:tcW w:w="3052" w:type="dxa"/>
          </w:tcPr>
          <w:p w14:paraId="44147DEB" w14:textId="77777777" w:rsidR="0089218D" w:rsidRPr="009039FC" w:rsidRDefault="0089218D" w:rsidP="0089218D">
            <w:pPr>
              <w:pStyle w:val="TableText"/>
              <w:jc w:val="center"/>
            </w:pPr>
            <w:r w:rsidRPr="009039FC">
              <w:t>I</w:t>
            </w:r>
          </w:p>
        </w:tc>
      </w:tr>
      <w:tr w:rsidR="0089218D" w:rsidRPr="009039FC" w14:paraId="4ADBD1F9" w14:textId="77777777" w:rsidTr="0089218D">
        <w:tc>
          <w:tcPr>
            <w:tcW w:w="3068" w:type="dxa"/>
          </w:tcPr>
          <w:p w14:paraId="759E3938" w14:textId="77777777" w:rsidR="0089218D" w:rsidRPr="009039FC" w:rsidRDefault="0089218D" w:rsidP="0089218D">
            <w:pPr>
              <w:pStyle w:val="TableText"/>
              <w:jc w:val="center"/>
            </w:pPr>
            <w:r w:rsidRPr="009039FC">
              <w:t>G</w:t>
            </w:r>
          </w:p>
        </w:tc>
        <w:tc>
          <w:tcPr>
            <w:tcW w:w="3052" w:type="dxa"/>
          </w:tcPr>
          <w:p w14:paraId="5205FD86" w14:textId="77777777" w:rsidR="0089218D" w:rsidRPr="009039FC" w:rsidRDefault="0089218D" w:rsidP="0089218D">
            <w:pPr>
              <w:pStyle w:val="TableText"/>
              <w:jc w:val="center"/>
            </w:pPr>
            <w:r w:rsidRPr="009039FC">
              <w:t>G</w:t>
            </w:r>
          </w:p>
        </w:tc>
      </w:tr>
      <w:tr w:rsidR="0089218D" w:rsidRPr="009039FC" w14:paraId="77682A44" w14:textId="77777777" w:rsidTr="0089218D">
        <w:tc>
          <w:tcPr>
            <w:tcW w:w="3068" w:type="dxa"/>
          </w:tcPr>
          <w:p w14:paraId="6E13248E" w14:textId="77777777" w:rsidR="0089218D" w:rsidRPr="009039FC" w:rsidRDefault="0089218D" w:rsidP="0089218D">
            <w:pPr>
              <w:pStyle w:val="TableText"/>
              <w:jc w:val="center"/>
            </w:pPr>
            <w:r w:rsidRPr="009039FC">
              <w:t>G</w:t>
            </w:r>
          </w:p>
        </w:tc>
        <w:tc>
          <w:tcPr>
            <w:tcW w:w="3052" w:type="dxa"/>
          </w:tcPr>
          <w:p w14:paraId="6F6E5963" w14:textId="77777777" w:rsidR="0089218D" w:rsidRPr="009039FC" w:rsidRDefault="0089218D" w:rsidP="0089218D">
            <w:pPr>
              <w:pStyle w:val="TableText"/>
              <w:jc w:val="center"/>
            </w:pPr>
            <w:r w:rsidRPr="009039FC">
              <w:t>G</w:t>
            </w:r>
          </w:p>
        </w:tc>
      </w:tr>
      <w:tr w:rsidR="0089218D" w:rsidRPr="009039FC" w14:paraId="6C1632D7" w14:textId="77777777" w:rsidTr="0089218D">
        <w:tc>
          <w:tcPr>
            <w:tcW w:w="3068" w:type="dxa"/>
          </w:tcPr>
          <w:p w14:paraId="722A63EB" w14:textId="77777777" w:rsidR="0089218D" w:rsidRPr="009039FC" w:rsidRDefault="0089218D" w:rsidP="0089218D">
            <w:pPr>
              <w:pStyle w:val="TableText"/>
              <w:jc w:val="center"/>
            </w:pPr>
          </w:p>
        </w:tc>
        <w:tc>
          <w:tcPr>
            <w:tcW w:w="3052" w:type="dxa"/>
          </w:tcPr>
          <w:p w14:paraId="5F4819E4" w14:textId="77777777" w:rsidR="0089218D" w:rsidRPr="009039FC" w:rsidRDefault="0089218D" w:rsidP="0089218D">
            <w:pPr>
              <w:pStyle w:val="TableText"/>
              <w:jc w:val="center"/>
            </w:pPr>
            <w:r w:rsidRPr="009039FC">
              <w:t>S</w:t>
            </w:r>
          </w:p>
        </w:tc>
      </w:tr>
      <w:tr w:rsidR="0089218D" w:rsidRPr="009039FC" w14:paraId="36C957D0" w14:textId="77777777" w:rsidTr="0089218D">
        <w:tc>
          <w:tcPr>
            <w:tcW w:w="3068" w:type="dxa"/>
          </w:tcPr>
          <w:p w14:paraId="2AA95B57" w14:textId="77777777" w:rsidR="0089218D" w:rsidRPr="009039FC" w:rsidRDefault="0089218D" w:rsidP="0089218D">
            <w:pPr>
              <w:pStyle w:val="TableText"/>
              <w:jc w:val="center"/>
            </w:pPr>
            <w:r w:rsidRPr="009039FC">
              <w:t>P</w:t>
            </w:r>
          </w:p>
        </w:tc>
        <w:tc>
          <w:tcPr>
            <w:tcW w:w="3052" w:type="dxa"/>
          </w:tcPr>
          <w:p w14:paraId="3E21EE8C" w14:textId="77777777" w:rsidR="0089218D" w:rsidRPr="009039FC" w:rsidRDefault="0089218D" w:rsidP="0089218D">
            <w:pPr>
              <w:pStyle w:val="TableText"/>
              <w:jc w:val="center"/>
            </w:pPr>
            <w:r w:rsidRPr="009039FC">
              <w:t>P</w:t>
            </w:r>
          </w:p>
        </w:tc>
      </w:tr>
      <w:tr w:rsidR="0089218D" w:rsidRPr="009039FC" w14:paraId="612B5C94" w14:textId="77777777" w:rsidTr="0089218D">
        <w:tc>
          <w:tcPr>
            <w:tcW w:w="3068" w:type="dxa"/>
          </w:tcPr>
          <w:p w14:paraId="653A9011" w14:textId="77777777" w:rsidR="0089218D" w:rsidRPr="009039FC" w:rsidRDefault="0089218D" w:rsidP="0089218D">
            <w:pPr>
              <w:pStyle w:val="TableText"/>
              <w:jc w:val="center"/>
            </w:pPr>
          </w:p>
        </w:tc>
        <w:tc>
          <w:tcPr>
            <w:tcW w:w="3052" w:type="dxa"/>
          </w:tcPr>
          <w:p w14:paraId="12B5BD49" w14:textId="77777777" w:rsidR="0089218D" w:rsidRPr="009039FC" w:rsidRDefault="0089218D" w:rsidP="0089218D">
            <w:pPr>
              <w:pStyle w:val="TableText"/>
              <w:jc w:val="center"/>
            </w:pPr>
            <w:r w:rsidRPr="009039FC">
              <w:t>N</w:t>
            </w:r>
          </w:p>
        </w:tc>
      </w:tr>
      <w:tr w:rsidR="0089218D" w:rsidRPr="009039FC" w14:paraId="285B1EC2" w14:textId="77777777" w:rsidTr="0089218D">
        <w:tc>
          <w:tcPr>
            <w:tcW w:w="3068" w:type="dxa"/>
          </w:tcPr>
          <w:p w14:paraId="578B8968" w14:textId="77777777" w:rsidR="0089218D" w:rsidRPr="009039FC" w:rsidRDefault="0089218D" w:rsidP="0089218D">
            <w:pPr>
              <w:pStyle w:val="TableText"/>
              <w:jc w:val="center"/>
            </w:pPr>
            <w:r w:rsidRPr="009039FC">
              <w:t>A</w:t>
            </w:r>
          </w:p>
        </w:tc>
        <w:tc>
          <w:tcPr>
            <w:tcW w:w="3052" w:type="dxa"/>
          </w:tcPr>
          <w:p w14:paraId="1F234D59" w14:textId="77777777" w:rsidR="0089218D" w:rsidRPr="009039FC" w:rsidRDefault="0089218D" w:rsidP="0089218D">
            <w:pPr>
              <w:pStyle w:val="TableText"/>
              <w:jc w:val="center"/>
            </w:pPr>
            <w:r w:rsidRPr="009039FC">
              <w:t>A</w:t>
            </w:r>
          </w:p>
        </w:tc>
      </w:tr>
      <w:tr w:rsidR="0089218D" w:rsidRPr="009039FC" w14:paraId="0CF3DD47" w14:textId="77777777" w:rsidTr="0089218D">
        <w:tc>
          <w:tcPr>
            <w:tcW w:w="3068" w:type="dxa"/>
          </w:tcPr>
          <w:p w14:paraId="4AB7C0A2" w14:textId="77777777" w:rsidR="0089218D" w:rsidRPr="009039FC" w:rsidRDefault="0089218D" w:rsidP="0089218D">
            <w:pPr>
              <w:pStyle w:val="TableText"/>
              <w:jc w:val="center"/>
            </w:pPr>
            <w:r w:rsidRPr="009039FC">
              <w:t>B</w:t>
            </w:r>
          </w:p>
        </w:tc>
        <w:tc>
          <w:tcPr>
            <w:tcW w:w="3052" w:type="dxa"/>
          </w:tcPr>
          <w:p w14:paraId="0665DD9F" w14:textId="77777777" w:rsidR="0089218D" w:rsidRPr="009039FC" w:rsidRDefault="0089218D" w:rsidP="0089218D">
            <w:pPr>
              <w:pStyle w:val="TableText"/>
              <w:jc w:val="center"/>
            </w:pPr>
            <w:r w:rsidRPr="009039FC">
              <w:t>B</w:t>
            </w:r>
          </w:p>
        </w:tc>
      </w:tr>
      <w:tr w:rsidR="0089218D" w:rsidRPr="009039FC" w14:paraId="4DC57813" w14:textId="77777777" w:rsidTr="0089218D">
        <w:tc>
          <w:tcPr>
            <w:tcW w:w="3068" w:type="dxa"/>
          </w:tcPr>
          <w:p w14:paraId="027CAF55" w14:textId="77777777" w:rsidR="0089218D" w:rsidRPr="009039FC" w:rsidRDefault="0089218D" w:rsidP="0089218D">
            <w:pPr>
              <w:pStyle w:val="TableText"/>
              <w:jc w:val="center"/>
            </w:pPr>
            <w:r w:rsidRPr="009039FC">
              <w:t>C</w:t>
            </w:r>
          </w:p>
        </w:tc>
        <w:tc>
          <w:tcPr>
            <w:tcW w:w="3052" w:type="dxa"/>
          </w:tcPr>
          <w:p w14:paraId="045F0EBF" w14:textId="77777777" w:rsidR="0089218D" w:rsidRPr="009039FC" w:rsidRDefault="0089218D" w:rsidP="0089218D">
            <w:pPr>
              <w:pStyle w:val="TableText"/>
              <w:jc w:val="center"/>
            </w:pPr>
            <w:r w:rsidRPr="009039FC">
              <w:t>C</w:t>
            </w:r>
          </w:p>
        </w:tc>
      </w:tr>
      <w:tr w:rsidR="0089218D" w:rsidRPr="009039FC" w14:paraId="2D46A453" w14:textId="77777777" w:rsidTr="0089218D">
        <w:tc>
          <w:tcPr>
            <w:tcW w:w="3068" w:type="dxa"/>
          </w:tcPr>
          <w:p w14:paraId="2B9C54B3" w14:textId="77777777" w:rsidR="0089218D" w:rsidRPr="009039FC" w:rsidRDefault="0089218D" w:rsidP="0089218D">
            <w:pPr>
              <w:pStyle w:val="TableText"/>
              <w:jc w:val="center"/>
            </w:pPr>
            <w:r w:rsidRPr="009039FC">
              <w:lastRenderedPageBreak/>
              <w:t>D</w:t>
            </w:r>
          </w:p>
        </w:tc>
        <w:tc>
          <w:tcPr>
            <w:tcW w:w="3052" w:type="dxa"/>
          </w:tcPr>
          <w:p w14:paraId="276A1F7C" w14:textId="77777777" w:rsidR="0089218D" w:rsidRPr="009039FC" w:rsidRDefault="0089218D" w:rsidP="0089218D">
            <w:pPr>
              <w:pStyle w:val="TableText"/>
              <w:jc w:val="center"/>
            </w:pPr>
            <w:r w:rsidRPr="009039FC">
              <w:t>D</w:t>
            </w:r>
          </w:p>
        </w:tc>
      </w:tr>
      <w:tr w:rsidR="0089218D" w:rsidRPr="009039FC" w14:paraId="60AC5855" w14:textId="77777777" w:rsidTr="0089218D">
        <w:tc>
          <w:tcPr>
            <w:tcW w:w="3068" w:type="dxa"/>
          </w:tcPr>
          <w:p w14:paraId="0A1ADA8C" w14:textId="77777777" w:rsidR="0089218D" w:rsidRPr="009039FC" w:rsidRDefault="0089218D" w:rsidP="0089218D">
            <w:pPr>
              <w:pStyle w:val="TableText"/>
              <w:jc w:val="center"/>
            </w:pPr>
            <w:r w:rsidRPr="009039FC">
              <w:t>E</w:t>
            </w:r>
          </w:p>
        </w:tc>
        <w:tc>
          <w:tcPr>
            <w:tcW w:w="3052" w:type="dxa"/>
          </w:tcPr>
          <w:p w14:paraId="433EF0E5" w14:textId="77777777" w:rsidR="0089218D" w:rsidRPr="009039FC" w:rsidRDefault="0089218D" w:rsidP="0089218D">
            <w:pPr>
              <w:pStyle w:val="TableText"/>
              <w:jc w:val="center"/>
            </w:pPr>
            <w:r w:rsidRPr="009039FC">
              <w:t>E</w:t>
            </w:r>
          </w:p>
        </w:tc>
      </w:tr>
    </w:tbl>
    <w:p w14:paraId="4EC5983C" w14:textId="77777777" w:rsidR="0089218D" w:rsidRPr="009039FC" w:rsidRDefault="0089218D" w:rsidP="0089218D"/>
    <w:p w14:paraId="0D6E0A18" w14:textId="77777777" w:rsidR="0089218D" w:rsidRPr="009039FC" w:rsidRDefault="0089218D" w:rsidP="0089218D">
      <w:r w:rsidRPr="009039FC">
        <w:t xml:space="preserve">Before an item is allowed to enter an induction unit (at the "code-PEC"), the CSC/Host must send either a ‘Code’ telegram (10) or a ‘Code-Multi </w:t>
      </w:r>
      <w:proofErr w:type="spellStart"/>
      <w:r w:rsidRPr="009039FC">
        <w:t>Dest</w:t>
      </w:r>
      <w:proofErr w:type="spellEnd"/>
      <w:r w:rsidRPr="009039FC">
        <w:t>’ telegram (21) to the CMC.</w:t>
      </w:r>
    </w:p>
    <w:p w14:paraId="5185FB75" w14:textId="77777777" w:rsidR="0089218D" w:rsidRPr="009039FC" w:rsidRDefault="0089218D" w:rsidP="0089218D">
      <w:r w:rsidRPr="009039FC">
        <w:t>The CSC/Host must not send any further code telegrams to the selected induction unit until the CMC has acknowledged receipt with a code acknowledgement (12) or a negative code acknowledgement telegram (13).</w:t>
      </w:r>
    </w:p>
    <w:p w14:paraId="1C0C8EF3" w14:textId="77777777" w:rsidR="0089218D" w:rsidRPr="009039FC" w:rsidRDefault="0089218D" w:rsidP="0089218D">
      <w:r w:rsidRPr="009039FC">
        <w:t>The Item ID number is attached to the Index number when the telegram is received and acknowledged. The CMC does not check whether the Item ID number is already used.</w:t>
      </w:r>
    </w:p>
    <w:p w14:paraId="28D4B2C8" w14:textId="77777777" w:rsidR="0089218D" w:rsidRPr="009039FC" w:rsidRDefault="0089218D" w:rsidP="0089218D">
      <w:r w:rsidRPr="009039FC">
        <w:t xml:space="preserve">Only destinations of same type must be used in the telegram – </w:t>
      </w:r>
      <w:proofErr w:type="gramStart"/>
      <w:r w:rsidRPr="009039FC">
        <w:t>i.e.</w:t>
      </w:r>
      <w:proofErr w:type="gramEnd"/>
      <w:r w:rsidRPr="009039FC">
        <w:t xml:space="preserve"> if a scanner and a destination are included in the telegram the ‘Code Multi-</w:t>
      </w:r>
      <w:proofErr w:type="spellStart"/>
      <w:r w:rsidRPr="009039FC">
        <w:t>Dest</w:t>
      </w:r>
      <w:proofErr w:type="spellEnd"/>
      <w:r w:rsidRPr="009039FC">
        <w:t>’ telegram is rejected.</w:t>
      </w:r>
    </w:p>
    <w:p w14:paraId="02DB6678" w14:textId="77777777" w:rsidR="0089218D" w:rsidRPr="009039FC" w:rsidRDefault="0089218D" w:rsidP="0089218D">
      <w:r w:rsidRPr="009039FC">
        <w:t>Only chute destinations are allowed in the alternative destinations 1-5.</w:t>
      </w:r>
    </w:p>
    <w:p w14:paraId="35F6CBD5" w14:textId="77777777" w:rsidR="0089218D" w:rsidRPr="009039FC" w:rsidRDefault="0089218D" w:rsidP="0089218D">
      <w:r w:rsidRPr="009039FC">
        <w:t xml:space="preserve">The field ‘No. of alternative destinations’ specifies how many valid alternative destinations (up to 5) are included in the telegram – </w:t>
      </w:r>
      <w:proofErr w:type="gramStart"/>
      <w:r w:rsidRPr="009039FC">
        <w:t>i.e.</w:t>
      </w:r>
      <w:proofErr w:type="gramEnd"/>
      <w:r w:rsidRPr="009039FC">
        <w:t xml:space="preserve"> if the number 2 is specified, the alternative destinations 3, 4 and 5 are not used or checked by the CMC.</w:t>
      </w:r>
    </w:p>
    <w:p w14:paraId="57F673BC" w14:textId="77777777" w:rsidR="0089218D" w:rsidRPr="009039FC" w:rsidRDefault="0089218D" w:rsidP="0089218D">
      <w:r w:rsidRPr="009039FC">
        <w:t xml:space="preserve">The destination used in all other telegrams will always be the current destination of the item – </w:t>
      </w:r>
      <w:proofErr w:type="gramStart"/>
      <w:r w:rsidRPr="009039FC">
        <w:t>i.e.</w:t>
      </w:r>
      <w:proofErr w:type="gramEnd"/>
      <w:r w:rsidRPr="009039FC">
        <w:t xml:space="preserve"> when the item is inducted the destination chosen for the item is used.</w:t>
      </w:r>
    </w:p>
    <w:p w14:paraId="24C2DD79" w14:textId="77777777" w:rsidR="0089218D" w:rsidRPr="009039FC" w:rsidRDefault="0089218D" w:rsidP="0089218D">
      <w:r w:rsidRPr="009039FC">
        <w:t>The ‘Mode’ field has the following meaning:</w:t>
      </w:r>
    </w:p>
    <w:tbl>
      <w:tblPr>
        <w:tblW w:w="0" w:type="auto"/>
        <w:tblInd w:w="1281" w:type="dxa"/>
        <w:tblLook w:val="0000" w:firstRow="0" w:lastRow="0" w:firstColumn="0" w:lastColumn="0" w:noHBand="0" w:noVBand="0"/>
      </w:tblPr>
      <w:tblGrid>
        <w:gridCol w:w="2193"/>
        <w:gridCol w:w="5597"/>
      </w:tblGrid>
      <w:tr w:rsidR="0089218D" w:rsidRPr="009039FC" w14:paraId="26BE43B7" w14:textId="77777777" w:rsidTr="0089218D">
        <w:tc>
          <w:tcPr>
            <w:tcW w:w="2229" w:type="dxa"/>
          </w:tcPr>
          <w:p w14:paraId="62B72D31" w14:textId="77777777" w:rsidR="0089218D" w:rsidRPr="009039FC" w:rsidRDefault="0089218D" w:rsidP="0089218D">
            <w:pPr>
              <w:pStyle w:val="TableHeader"/>
            </w:pPr>
            <w:r w:rsidRPr="009039FC">
              <w:t>Normal:</w:t>
            </w:r>
          </w:p>
        </w:tc>
        <w:tc>
          <w:tcPr>
            <w:tcW w:w="5777" w:type="dxa"/>
          </w:tcPr>
          <w:p w14:paraId="284DA085" w14:textId="77777777" w:rsidR="0089218D" w:rsidRPr="009039FC" w:rsidRDefault="0089218D" w:rsidP="0089218D">
            <w:pPr>
              <w:pStyle w:val="TableText"/>
            </w:pPr>
            <w:r w:rsidRPr="009039FC">
              <w:t>The Destination in ‘PP’ will be used as the first destination of the item. If the item cannot be sorted to this destination, the first alternative destination (specified in the field ‘AA’) will be the next destination for the item and so on. When the CMC has tried the alternative destination 5 without success, the original destination will be used again.</w:t>
            </w:r>
          </w:p>
          <w:p w14:paraId="4513E17D" w14:textId="77777777" w:rsidR="0089218D" w:rsidRPr="009039FC" w:rsidRDefault="0089218D" w:rsidP="0089218D">
            <w:pPr>
              <w:pStyle w:val="TableText"/>
            </w:pPr>
            <w:r w:rsidRPr="009039FC">
              <w:t>The CMC will try to sort the item switching between the destinations in turn until the item has recirculated ‘Max. recirculation’ times – after this the item is sorted to the Max. Recirculation dump chute.</w:t>
            </w:r>
          </w:p>
        </w:tc>
      </w:tr>
      <w:tr w:rsidR="0089218D" w:rsidRPr="009039FC" w14:paraId="36ECDF3C" w14:textId="77777777" w:rsidTr="0089218D">
        <w:tc>
          <w:tcPr>
            <w:tcW w:w="2229" w:type="dxa"/>
          </w:tcPr>
          <w:p w14:paraId="6C388C02" w14:textId="77777777" w:rsidR="0089218D" w:rsidRPr="009039FC" w:rsidRDefault="0089218D" w:rsidP="0089218D">
            <w:pPr>
              <w:pStyle w:val="TableHeader"/>
            </w:pPr>
            <w:r w:rsidRPr="009039FC">
              <w:t>Nearest destination:</w:t>
            </w:r>
          </w:p>
        </w:tc>
        <w:tc>
          <w:tcPr>
            <w:tcW w:w="5777" w:type="dxa"/>
          </w:tcPr>
          <w:p w14:paraId="50602256" w14:textId="77777777" w:rsidR="0089218D" w:rsidRPr="009039FC" w:rsidRDefault="0089218D" w:rsidP="0089218D">
            <w:pPr>
              <w:pStyle w:val="TableText"/>
            </w:pPr>
            <w:r w:rsidRPr="009039FC">
              <w:t xml:space="preserve">The CMC will evaluate which of the specified destinations is nearest to the induction unit and induct the item to this destination. If the item cannot be sorted to this destination, the CMC will use the next destination specified in the telegram – </w:t>
            </w:r>
            <w:proofErr w:type="gramStart"/>
            <w:r w:rsidRPr="009039FC">
              <w:t>e.g.</w:t>
            </w:r>
            <w:proofErr w:type="gramEnd"/>
            <w:r w:rsidRPr="009039FC">
              <w:t xml:space="preserve"> if the ‘Alternative destination 2’ was used the next destination will be ‘Alternative destination 3’.</w:t>
            </w:r>
          </w:p>
          <w:p w14:paraId="13120F97" w14:textId="77777777" w:rsidR="0089218D" w:rsidRPr="009039FC" w:rsidRDefault="0089218D" w:rsidP="0089218D">
            <w:pPr>
              <w:pStyle w:val="TableText"/>
            </w:pPr>
            <w:r w:rsidRPr="009039FC">
              <w:t xml:space="preserve">When the mode ‘Nearest Destination’ is used, the destinations must be listed in numerical order – </w:t>
            </w:r>
            <w:proofErr w:type="gramStart"/>
            <w:r w:rsidRPr="009039FC">
              <w:t>i.e.</w:t>
            </w:r>
            <w:proofErr w:type="gramEnd"/>
            <w:r w:rsidRPr="009039FC">
              <w:t xml:space="preserve"> the numerical smallest destination number in the field ‘Destination’ (‘PP’) and the numerical highest number in the field ‘Alternative Destination 5’ (‘EE’).</w:t>
            </w:r>
          </w:p>
        </w:tc>
      </w:tr>
    </w:tbl>
    <w:p w14:paraId="383CD04C"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195" w:name="_Toc192574114"/>
      <w:bookmarkStart w:id="196" w:name="_Toc534610748"/>
      <w:bookmarkStart w:id="197" w:name="_Toc55827039"/>
      <w:bookmarkStart w:id="198" w:name="_Toc146512272"/>
      <w:r w:rsidRPr="009039FC">
        <w:t>Item transfer (22) (option)</w:t>
      </w:r>
      <w:bookmarkEnd w:id="195"/>
      <w:bookmarkEnd w:id="196"/>
      <w:bookmarkEnd w:id="197"/>
      <w:bookmarkEnd w:id="198"/>
    </w:p>
    <w:p w14:paraId="100FC2BD" w14:textId="77777777" w:rsidR="0089218D" w:rsidRPr="009039FC" w:rsidRDefault="0089218D" w:rsidP="0089218D">
      <w:r w:rsidRPr="009039FC">
        <w:t>CMC =&gt; CSC</w:t>
      </w:r>
    </w:p>
    <w:p w14:paraId="47AE78F1" w14:textId="77777777" w:rsidR="0089218D" w:rsidRPr="009039FC" w:rsidRDefault="0089218D" w:rsidP="0089218D"/>
    <w:p w14:paraId="0B629CCE" w14:textId="77777777" w:rsidR="0089218D" w:rsidRPr="009039FC" w:rsidRDefault="0089218D" w:rsidP="0089218D">
      <w:r w:rsidRPr="009039FC">
        <w:t>Format:</w:t>
      </w:r>
      <w:r w:rsidRPr="009039FC">
        <w:tab/>
        <w:t>TTLL_UNNXXDD_H</w:t>
      </w:r>
      <w:r w:rsidRPr="009039FC">
        <w:tab/>
      </w:r>
      <w:r w:rsidRPr="009039FC">
        <w:tab/>
      </w:r>
    </w:p>
    <w:p w14:paraId="612649D9" w14:textId="77777777" w:rsidR="0089218D" w:rsidRPr="009039FC" w:rsidRDefault="0089218D" w:rsidP="0089218D">
      <w:r w:rsidRPr="009039FC">
        <w:tab/>
        <w:t>TT</w:t>
      </w:r>
      <w:r w:rsidRPr="009039FC">
        <w:tab/>
        <w:t>22 = Telegram Type</w:t>
      </w:r>
    </w:p>
    <w:p w14:paraId="14EC00D2" w14:textId="77777777" w:rsidR="0089218D" w:rsidRPr="009039FC" w:rsidRDefault="0089218D" w:rsidP="0089218D">
      <w:r w:rsidRPr="009039FC">
        <w:tab/>
        <w:t>LL</w:t>
      </w:r>
      <w:r w:rsidRPr="009039FC">
        <w:tab/>
        <w:t xml:space="preserve"> 9 = Telegram Length</w:t>
      </w:r>
    </w:p>
    <w:p w14:paraId="3CE83CD9" w14:textId="77777777" w:rsidR="0089218D" w:rsidRPr="009039FC" w:rsidRDefault="0089218D" w:rsidP="0089218D">
      <w:r w:rsidRPr="009039FC">
        <w:lastRenderedPageBreak/>
        <w:tab/>
        <w:t>U</w:t>
      </w:r>
      <w:r w:rsidRPr="009039FC">
        <w:tab/>
        <w:t>Unit type</w:t>
      </w:r>
      <w:r w:rsidRPr="009039FC">
        <w:tab/>
        <w:t>0</w:t>
      </w:r>
      <w:r w:rsidRPr="009039FC">
        <w:tab/>
        <w:t>= Induction unit</w:t>
      </w:r>
    </w:p>
    <w:p w14:paraId="34733264" w14:textId="77777777" w:rsidR="0089218D" w:rsidRPr="009039FC" w:rsidRDefault="0089218D" w:rsidP="0089218D">
      <w:r w:rsidRPr="009039FC">
        <w:tab/>
      </w:r>
      <w:r w:rsidRPr="009039FC">
        <w:tab/>
      </w:r>
      <w:r w:rsidRPr="009039FC">
        <w:tab/>
        <w:t xml:space="preserve">1 </w:t>
      </w:r>
      <w:r w:rsidRPr="009039FC">
        <w:tab/>
        <w:t>= Chute</w:t>
      </w:r>
    </w:p>
    <w:p w14:paraId="4260ECD6" w14:textId="77777777" w:rsidR="0089218D" w:rsidRPr="009039FC" w:rsidRDefault="0089218D" w:rsidP="0089218D">
      <w:r w:rsidRPr="009039FC">
        <w:tab/>
        <w:t>NN</w:t>
      </w:r>
      <w:r w:rsidRPr="009039FC">
        <w:tab/>
        <w:t>Unit number</w:t>
      </w:r>
      <w:r w:rsidRPr="009039FC">
        <w:tab/>
        <w:t>(</w:t>
      </w:r>
      <w:proofErr w:type="gramStart"/>
      <w:r w:rsidRPr="009039FC">
        <w:t>0..</w:t>
      </w:r>
      <w:proofErr w:type="gramEnd"/>
      <w:r w:rsidRPr="009039FC">
        <w:t>2999)</w:t>
      </w:r>
    </w:p>
    <w:p w14:paraId="1B6AA4A9" w14:textId="77777777" w:rsidR="0089218D" w:rsidRPr="009039FC" w:rsidRDefault="0089218D" w:rsidP="0089218D">
      <w:r w:rsidRPr="009039FC">
        <w:tab/>
        <w:t>XX</w:t>
      </w:r>
      <w:r w:rsidRPr="009039FC">
        <w:tab/>
        <w:t>Index number</w:t>
      </w:r>
      <w:r w:rsidRPr="009039FC">
        <w:tab/>
        <w:t>(</w:t>
      </w:r>
      <w:proofErr w:type="gramStart"/>
      <w:r w:rsidRPr="009039FC">
        <w:t>0..</w:t>
      </w:r>
      <w:proofErr w:type="gramEnd"/>
      <w:r w:rsidRPr="009039FC">
        <w:t xml:space="preserve">4999) </w:t>
      </w:r>
    </w:p>
    <w:p w14:paraId="653BB5D8" w14:textId="77777777" w:rsidR="0089218D" w:rsidRPr="009039FC" w:rsidRDefault="0089218D" w:rsidP="0089218D">
      <w:r w:rsidRPr="009039FC">
        <w:tab/>
        <w:t>GGGG</w:t>
      </w:r>
      <w:r w:rsidRPr="009039FC">
        <w:tab/>
        <w:t>Item ID Number</w:t>
      </w:r>
      <w:r w:rsidRPr="009039FC">
        <w:tab/>
        <w:t>(</w:t>
      </w:r>
      <w:proofErr w:type="gramStart"/>
      <w:r w:rsidRPr="009039FC">
        <w:t>0..</w:t>
      </w:r>
      <w:proofErr w:type="gramEnd"/>
      <w:r w:rsidRPr="009039FC">
        <w:t>2.147.483.647)</w:t>
      </w:r>
    </w:p>
    <w:p w14:paraId="3EBC0020" w14:textId="77777777" w:rsidR="0089218D" w:rsidRPr="009039FC" w:rsidRDefault="0089218D" w:rsidP="0089218D">
      <w:r w:rsidRPr="009039FC">
        <w:tab/>
        <w:t>DD</w:t>
      </w:r>
      <w:r w:rsidRPr="009039FC">
        <w:tab/>
        <w:t>Destination</w:t>
      </w:r>
      <w:r w:rsidRPr="009039FC">
        <w:tab/>
        <w:t>(</w:t>
      </w:r>
      <w:proofErr w:type="gramStart"/>
      <w:r w:rsidRPr="009039FC">
        <w:t>0..</w:t>
      </w:r>
      <w:proofErr w:type="gramEnd"/>
      <w:r w:rsidRPr="009039FC">
        <w:t>3999)</w:t>
      </w:r>
    </w:p>
    <w:p w14:paraId="4D5DB19A" w14:textId="77777777" w:rsidR="0089218D" w:rsidRPr="009039FC" w:rsidRDefault="0089218D" w:rsidP="0089218D">
      <w:r w:rsidRPr="009039FC">
        <w:tab/>
        <w:t>H</w:t>
      </w:r>
      <w:r w:rsidRPr="009039FC">
        <w:tab/>
        <w:t>Handshake Number</w:t>
      </w:r>
      <w:r w:rsidRPr="009039FC">
        <w:tab/>
        <w:t>(</w:t>
      </w:r>
      <w:proofErr w:type="gramStart"/>
      <w:r w:rsidRPr="009039FC">
        <w:t>0..</w:t>
      </w:r>
      <w:proofErr w:type="gramEnd"/>
      <w:r w:rsidRPr="009039FC">
        <w:t>7 or 8)</w:t>
      </w:r>
    </w:p>
    <w:p w14:paraId="1E7342F4" w14:textId="77777777" w:rsidR="0089218D" w:rsidRPr="009039FC" w:rsidRDefault="0089218D" w:rsidP="0089218D"/>
    <w:p w14:paraId="46DC5498"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3B838FA1" w14:textId="77777777" w:rsidTr="0089218D">
        <w:tc>
          <w:tcPr>
            <w:tcW w:w="6120" w:type="dxa"/>
            <w:gridSpan w:val="2"/>
          </w:tcPr>
          <w:p w14:paraId="0DA62FC7" w14:textId="77777777" w:rsidR="0089218D" w:rsidRPr="009039FC" w:rsidRDefault="0089218D" w:rsidP="0089218D">
            <w:pPr>
              <w:pStyle w:val="TableText"/>
              <w:jc w:val="center"/>
            </w:pPr>
            <w:r w:rsidRPr="009039FC">
              <w:t>Type</w:t>
            </w:r>
          </w:p>
        </w:tc>
      </w:tr>
      <w:tr w:rsidR="0089218D" w:rsidRPr="009039FC" w14:paraId="7E5D79E3" w14:textId="77777777" w:rsidTr="0089218D">
        <w:tc>
          <w:tcPr>
            <w:tcW w:w="6120" w:type="dxa"/>
            <w:gridSpan w:val="2"/>
          </w:tcPr>
          <w:p w14:paraId="4129DF04" w14:textId="77777777" w:rsidR="0089218D" w:rsidRPr="009039FC" w:rsidRDefault="0089218D" w:rsidP="0089218D">
            <w:pPr>
              <w:pStyle w:val="TableText"/>
              <w:jc w:val="center"/>
            </w:pPr>
            <w:r w:rsidRPr="009039FC">
              <w:t>Length</w:t>
            </w:r>
          </w:p>
        </w:tc>
      </w:tr>
      <w:tr w:rsidR="0089218D" w:rsidRPr="009039FC" w14:paraId="7490EC89" w14:textId="77777777" w:rsidTr="0089218D">
        <w:tc>
          <w:tcPr>
            <w:tcW w:w="3068" w:type="dxa"/>
          </w:tcPr>
          <w:p w14:paraId="6319E6B5" w14:textId="77777777" w:rsidR="0089218D" w:rsidRPr="009039FC" w:rsidRDefault="0089218D" w:rsidP="0089218D">
            <w:pPr>
              <w:pStyle w:val="TableText"/>
              <w:jc w:val="center"/>
            </w:pPr>
          </w:p>
        </w:tc>
        <w:tc>
          <w:tcPr>
            <w:tcW w:w="3052" w:type="dxa"/>
          </w:tcPr>
          <w:p w14:paraId="73B4A7A9" w14:textId="77777777" w:rsidR="0089218D" w:rsidRPr="009039FC" w:rsidRDefault="0089218D" w:rsidP="0089218D">
            <w:pPr>
              <w:pStyle w:val="TableText"/>
              <w:jc w:val="center"/>
            </w:pPr>
            <w:r w:rsidRPr="009039FC">
              <w:t>U</w:t>
            </w:r>
          </w:p>
        </w:tc>
      </w:tr>
      <w:tr w:rsidR="0089218D" w:rsidRPr="009039FC" w14:paraId="29BCEF73" w14:textId="77777777" w:rsidTr="0089218D">
        <w:tc>
          <w:tcPr>
            <w:tcW w:w="3068" w:type="dxa"/>
          </w:tcPr>
          <w:p w14:paraId="76CF4491" w14:textId="77777777" w:rsidR="0089218D" w:rsidRPr="009039FC" w:rsidRDefault="0089218D" w:rsidP="0089218D">
            <w:pPr>
              <w:pStyle w:val="TableText"/>
              <w:jc w:val="center"/>
            </w:pPr>
            <w:r w:rsidRPr="009039FC">
              <w:t>N</w:t>
            </w:r>
          </w:p>
        </w:tc>
        <w:tc>
          <w:tcPr>
            <w:tcW w:w="3052" w:type="dxa"/>
          </w:tcPr>
          <w:p w14:paraId="0886782C" w14:textId="77777777" w:rsidR="0089218D" w:rsidRPr="009039FC" w:rsidRDefault="0089218D" w:rsidP="0089218D">
            <w:pPr>
              <w:pStyle w:val="TableText"/>
              <w:jc w:val="center"/>
            </w:pPr>
            <w:r w:rsidRPr="009039FC">
              <w:t>N</w:t>
            </w:r>
          </w:p>
        </w:tc>
      </w:tr>
      <w:tr w:rsidR="0089218D" w:rsidRPr="009039FC" w14:paraId="4A85FD59" w14:textId="77777777" w:rsidTr="0089218D">
        <w:tc>
          <w:tcPr>
            <w:tcW w:w="3068" w:type="dxa"/>
          </w:tcPr>
          <w:p w14:paraId="503AE2D9" w14:textId="77777777" w:rsidR="0089218D" w:rsidRPr="009039FC" w:rsidRDefault="0089218D" w:rsidP="0089218D">
            <w:pPr>
              <w:pStyle w:val="TableText"/>
              <w:jc w:val="center"/>
            </w:pPr>
            <w:r w:rsidRPr="009039FC">
              <w:t>X</w:t>
            </w:r>
          </w:p>
        </w:tc>
        <w:tc>
          <w:tcPr>
            <w:tcW w:w="3052" w:type="dxa"/>
          </w:tcPr>
          <w:p w14:paraId="7E1D7106" w14:textId="77777777" w:rsidR="0089218D" w:rsidRPr="009039FC" w:rsidRDefault="0089218D" w:rsidP="0089218D">
            <w:pPr>
              <w:pStyle w:val="TableText"/>
              <w:jc w:val="center"/>
            </w:pPr>
            <w:r w:rsidRPr="009039FC">
              <w:t>X</w:t>
            </w:r>
          </w:p>
        </w:tc>
      </w:tr>
      <w:tr w:rsidR="0089218D" w:rsidRPr="009039FC" w14:paraId="595B377B" w14:textId="77777777" w:rsidTr="0089218D">
        <w:tc>
          <w:tcPr>
            <w:tcW w:w="3068" w:type="dxa"/>
          </w:tcPr>
          <w:p w14:paraId="11551714" w14:textId="77777777" w:rsidR="0089218D" w:rsidRPr="009039FC" w:rsidRDefault="0089218D" w:rsidP="0089218D">
            <w:pPr>
              <w:pStyle w:val="TableText"/>
              <w:jc w:val="center"/>
            </w:pPr>
            <w:r w:rsidRPr="009039FC">
              <w:t>G</w:t>
            </w:r>
          </w:p>
        </w:tc>
        <w:tc>
          <w:tcPr>
            <w:tcW w:w="3052" w:type="dxa"/>
          </w:tcPr>
          <w:p w14:paraId="08630248" w14:textId="77777777" w:rsidR="0089218D" w:rsidRPr="009039FC" w:rsidRDefault="0089218D" w:rsidP="0089218D">
            <w:pPr>
              <w:pStyle w:val="TableText"/>
              <w:jc w:val="center"/>
            </w:pPr>
            <w:r w:rsidRPr="009039FC">
              <w:t>G</w:t>
            </w:r>
          </w:p>
        </w:tc>
      </w:tr>
      <w:tr w:rsidR="0089218D" w:rsidRPr="009039FC" w14:paraId="4459415C" w14:textId="77777777" w:rsidTr="0089218D">
        <w:tc>
          <w:tcPr>
            <w:tcW w:w="3068" w:type="dxa"/>
          </w:tcPr>
          <w:p w14:paraId="1B6C53C9" w14:textId="77777777" w:rsidR="0089218D" w:rsidRPr="009039FC" w:rsidRDefault="0089218D" w:rsidP="0089218D">
            <w:pPr>
              <w:pStyle w:val="TableText"/>
              <w:jc w:val="center"/>
            </w:pPr>
            <w:r w:rsidRPr="009039FC">
              <w:t>G</w:t>
            </w:r>
          </w:p>
        </w:tc>
        <w:tc>
          <w:tcPr>
            <w:tcW w:w="3052" w:type="dxa"/>
          </w:tcPr>
          <w:p w14:paraId="25D7014A" w14:textId="77777777" w:rsidR="0089218D" w:rsidRPr="009039FC" w:rsidRDefault="0089218D" w:rsidP="0089218D">
            <w:pPr>
              <w:pStyle w:val="TableText"/>
              <w:jc w:val="center"/>
            </w:pPr>
            <w:r w:rsidRPr="009039FC">
              <w:t>G</w:t>
            </w:r>
          </w:p>
        </w:tc>
      </w:tr>
      <w:tr w:rsidR="0089218D" w:rsidRPr="009039FC" w14:paraId="0BEF96C3" w14:textId="77777777" w:rsidTr="0089218D">
        <w:tc>
          <w:tcPr>
            <w:tcW w:w="3068" w:type="dxa"/>
          </w:tcPr>
          <w:p w14:paraId="2F2D3938" w14:textId="77777777" w:rsidR="0089218D" w:rsidRPr="009039FC" w:rsidRDefault="0089218D" w:rsidP="0089218D">
            <w:pPr>
              <w:pStyle w:val="TableText"/>
              <w:jc w:val="center"/>
            </w:pPr>
            <w:r w:rsidRPr="009039FC">
              <w:t>D</w:t>
            </w:r>
          </w:p>
        </w:tc>
        <w:tc>
          <w:tcPr>
            <w:tcW w:w="3052" w:type="dxa"/>
          </w:tcPr>
          <w:p w14:paraId="74F8E82A" w14:textId="77777777" w:rsidR="0089218D" w:rsidRPr="009039FC" w:rsidRDefault="0089218D" w:rsidP="0089218D">
            <w:pPr>
              <w:pStyle w:val="TableText"/>
              <w:jc w:val="center"/>
            </w:pPr>
            <w:r w:rsidRPr="009039FC">
              <w:t>D</w:t>
            </w:r>
          </w:p>
        </w:tc>
      </w:tr>
      <w:tr w:rsidR="0089218D" w:rsidRPr="009039FC" w14:paraId="4EB57FB8" w14:textId="77777777" w:rsidTr="0089218D">
        <w:tc>
          <w:tcPr>
            <w:tcW w:w="3068" w:type="dxa"/>
          </w:tcPr>
          <w:p w14:paraId="017761EE" w14:textId="77777777" w:rsidR="0089218D" w:rsidRPr="009039FC" w:rsidRDefault="0089218D" w:rsidP="0089218D">
            <w:pPr>
              <w:pStyle w:val="TableText"/>
              <w:jc w:val="center"/>
            </w:pPr>
          </w:p>
        </w:tc>
        <w:tc>
          <w:tcPr>
            <w:tcW w:w="3052" w:type="dxa"/>
          </w:tcPr>
          <w:p w14:paraId="5BF48595" w14:textId="77777777" w:rsidR="0089218D" w:rsidRPr="009039FC" w:rsidRDefault="0089218D" w:rsidP="0089218D">
            <w:pPr>
              <w:pStyle w:val="TableText"/>
              <w:jc w:val="center"/>
            </w:pPr>
            <w:r w:rsidRPr="009039FC">
              <w:t>H</w:t>
            </w:r>
          </w:p>
        </w:tc>
      </w:tr>
    </w:tbl>
    <w:p w14:paraId="23F18BF0" w14:textId="77777777" w:rsidR="0089218D" w:rsidRPr="009039FC" w:rsidRDefault="0089218D" w:rsidP="0089218D"/>
    <w:p w14:paraId="049244B7" w14:textId="77777777" w:rsidR="0089218D" w:rsidRPr="009039FC" w:rsidRDefault="0089218D" w:rsidP="0089218D">
      <w:r w:rsidRPr="009039FC">
        <w:t xml:space="preserve">The Transfer Item telegram is used to transfer information of digital handshake numbers to the CSC. This allows the CSC to track an item between a conveyor system and the sorter and vice versa. </w:t>
      </w:r>
    </w:p>
    <w:p w14:paraId="7A62E1BD" w14:textId="77777777" w:rsidR="0089218D" w:rsidRPr="009039FC" w:rsidRDefault="0089218D" w:rsidP="0089218D">
      <w:r w:rsidRPr="009039FC">
        <w:t>At an induction unit an item is received from a conveyor system and at a chute the CMC transfers an item to a conveyor system.</w:t>
      </w:r>
    </w:p>
    <w:p w14:paraId="3E7B17E1" w14:textId="77777777" w:rsidR="0089218D" w:rsidRPr="009039FC" w:rsidRDefault="0089218D" w:rsidP="0089218D">
      <w:r w:rsidRPr="009039FC">
        <w:t>If the transfer is at an induction unit, the Unit Type is set to Induction unit and the Unit number will identify the induction unit. The Item Transfer telegram is in this case the first telegram received for the item.</w:t>
      </w:r>
    </w:p>
    <w:p w14:paraId="134FF546" w14:textId="77777777" w:rsidR="0089218D" w:rsidRPr="009039FC" w:rsidRDefault="0089218D" w:rsidP="0089218D">
      <w:r w:rsidRPr="009039FC">
        <w:t>If the transfer is at a chute, the Unit Type is set to Chute and the Unit number will identify the chute. The Item Transfer telegram is in this case received after Item Discharged telegram and before Discharge Supervision telegram.</w:t>
      </w:r>
    </w:p>
    <w:p w14:paraId="7D812C6F" w14:textId="77777777" w:rsidR="0089218D" w:rsidRPr="009039FC" w:rsidRDefault="0089218D" w:rsidP="0089218D">
      <w:r w:rsidRPr="009039FC">
        <w:t>If the CSC/Host has set the Item ID number for the item, this number is included – otherwise the Item ID will be set to 0 (zero).</w:t>
      </w:r>
    </w:p>
    <w:p w14:paraId="5F928C64" w14:textId="77777777" w:rsidR="0089218D" w:rsidRPr="009039FC" w:rsidRDefault="0089218D" w:rsidP="0089218D">
      <w:r w:rsidRPr="009039FC">
        <w:t xml:space="preserve">The destination will contain the current destination of the item. If the item is being transferred at a chute, the unit number and destination number will be the same. </w:t>
      </w:r>
    </w:p>
    <w:p w14:paraId="1420D217" w14:textId="77777777" w:rsidR="0089218D" w:rsidRPr="009039FC" w:rsidRDefault="0089218D" w:rsidP="0089218D">
      <w:r w:rsidRPr="009039FC">
        <w:t>This transfer is using RNI/NIP digital signals too – see the project-specific interface document [TRANSFER] for timing issues etc. RNI is an abbreviation for Ready Next Item and this signal is controlled by the receiving system. NIP is an abbreviation for Next Item Proceeding and the signal is controlled by the originating system.</w:t>
      </w:r>
    </w:p>
    <w:p w14:paraId="4A287633" w14:textId="77777777" w:rsidR="0089218D" w:rsidRPr="009039FC" w:rsidRDefault="0089218D" w:rsidP="0089218D">
      <w:r w:rsidRPr="009039FC">
        <w:t xml:space="preserve">If the handshake number is set to ‘8’, it means that the induction unit has seen an </w:t>
      </w:r>
      <w:proofErr w:type="gramStart"/>
      <w:r w:rsidRPr="009039FC">
        <w:t>item</w:t>
      </w:r>
      <w:proofErr w:type="gramEnd"/>
      <w:r w:rsidRPr="009039FC">
        <w:t xml:space="preserve"> but no NIP was received. The CMC must then handle the item as a stray.</w:t>
      </w:r>
    </w:p>
    <w:p w14:paraId="0D4B6510" w14:textId="77777777" w:rsidR="0089218D" w:rsidRPr="009039FC" w:rsidRDefault="0089218D" w:rsidP="0089218D"/>
    <w:p w14:paraId="2070C4D2"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199" w:name="_Toc192574115"/>
      <w:bookmarkStart w:id="200" w:name="_Toc534610749"/>
      <w:bookmarkStart w:id="201" w:name="_Toc55827040"/>
      <w:bookmarkStart w:id="202" w:name="_Toc146512273"/>
      <w:r w:rsidRPr="009039FC">
        <w:lastRenderedPageBreak/>
        <w:t>MES code error (23) (option)</w:t>
      </w:r>
      <w:bookmarkEnd w:id="199"/>
      <w:bookmarkEnd w:id="200"/>
      <w:bookmarkEnd w:id="201"/>
      <w:bookmarkEnd w:id="202"/>
    </w:p>
    <w:p w14:paraId="213B73FF" w14:textId="77777777" w:rsidR="0089218D" w:rsidRPr="009039FC" w:rsidRDefault="0089218D" w:rsidP="0089218D">
      <w:r w:rsidRPr="009039FC">
        <w:t>MES =&gt; (CMC) =&gt; Host</w:t>
      </w:r>
    </w:p>
    <w:p w14:paraId="00DDD0F6" w14:textId="77777777" w:rsidR="0089218D" w:rsidRPr="009039FC" w:rsidRDefault="0089218D" w:rsidP="0089218D">
      <w:r w:rsidRPr="009039FC">
        <w:t>Channel: Routing</w:t>
      </w:r>
    </w:p>
    <w:p w14:paraId="58A6203E" w14:textId="77777777" w:rsidR="0089218D" w:rsidRPr="009039FC" w:rsidRDefault="0089218D" w:rsidP="0089218D"/>
    <w:p w14:paraId="782FD12C" w14:textId="77777777" w:rsidR="0089218D" w:rsidRPr="009039FC" w:rsidRDefault="0089218D" w:rsidP="0089218D">
      <w:r w:rsidRPr="009039FC">
        <w:t>Format:</w:t>
      </w:r>
      <w:r w:rsidRPr="009039FC">
        <w:tab/>
        <w:t>TTLL_P_IGGGG</w:t>
      </w:r>
      <w:r w:rsidRPr="009039FC">
        <w:tab/>
      </w:r>
      <w:r w:rsidRPr="009039FC">
        <w:tab/>
      </w:r>
      <w:r w:rsidRPr="009039FC">
        <w:tab/>
      </w:r>
    </w:p>
    <w:p w14:paraId="5D788ACE" w14:textId="77777777" w:rsidR="0089218D" w:rsidRPr="009039FC" w:rsidRDefault="0089218D" w:rsidP="0089218D">
      <w:r w:rsidRPr="009039FC">
        <w:tab/>
        <w:t>TT</w:t>
      </w:r>
      <w:r w:rsidRPr="009039FC">
        <w:tab/>
        <w:t>23 = Telegram Type</w:t>
      </w:r>
    </w:p>
    <w:p w14:paraId="7471EA8F" w14:textId="77777777" w:rsidR="0089218D" w:rsidRPr="009039FC" w:rsidRDefault="0089218D" w:rsidP="0089218D">
      <w:r w:rsidRPr="009039FC">
        <w:tab/>
        <w:t>LL</w:t>
      </w:r>
      <w:r w:rsidRPr="009039FC">
        <w:tab/>
        <w:t>5 = Telegram Length</w:t>
      </w:r>
    </w:p>
    <w:p w14:paraId="5140551A" w14:textId="77777777" w:rsidR="0089218D" w:rsidRPr="009039FC" w:rsidRDefault="0089218D" w:rsidP="0089218D">
      <w:r w:rsidRPr="009039FC">
        <w:tab/>
        <w:t>I</w:t>
      </w:r>
      <w:r w:rsidRPr="009039FC">
        <w:tab/>
        <w:t>Induction Unit number</w:t>
      </w:r>
      <w:r w:rsidRPr="009039FC">
        <w:tab/>
        <w:t>(0-199)</w:t>
      </w:r>
    </w:p>
    <w:p w14:paraId="2C0DA8AE" w14:textId="77777777" w:rsidR="0089218D" w:rsidRPr="009039FC" w:rsidRDefault="0089218D" w:rsidP="0089218D">
      <w:r w:rsidRPr="009039FC">
        <w:tab/>
        <w:t>SS</w:t>
      </w:r>
      <w:r w:rsidRPr="009039FC">
        <w:tab/>
        <w:t>Sequence Number</w:t>
      </w:r>
      <w:r w:rsidRPr="009039FC">
        <w:tab/>
        <w:t>Sequence number generated by MES</w:t>
      </w:r>
    </w:p>
    <w:p w14:paraId="230CD3B5" w14:textId="77777777" w:rsidR="0089218D" w:rsidRPr="009039FC" w:rsidRDefault="0089218D" w:rsidP="0089218D">
      <w:r w:rsidRPr="009039FC">
        <w:tab/>
        <w:t>P</w:t>
      </w:r>
      <w:r w:rsidRPr="009039FC">
        <w:tab/>
        <w:t>Reason</w:t>
      </w:r>
      <w:r w:rsidRPr="009039FC">
        <w:tab/>
        <w:t>(</w:t>
      </w:r>
      <w:proofErr w:type="gramStart"/>
      <w:r w:rsidRPr="009039FC">
        <w:t>1..</w:t>
      </w:r>
      <w:proofErr w:type="gramEnd"/>
      <w:r w:rsidRPr="009039FC">
        <w:t>2)</w:t>
      </w:r>
    </w:p>
    <w:p w14:paraId="3E229EF2" w14:textId="77777777" w:rsidR="0089218D" w:rsidRPr="009039FC" w:rsidRDefault="0089218D" w:rsidP="0089218D">
      <w:r w:rsidRPr="009039FC">
        <w:tab/>
      </w:r>
      <w:r w:rsidRPr="009039FC">
        <w:tab/>
      </w:r>
      <w:r w:rsidRPr="009039FC">
        <w:tab/>
        <w:t>1</w:t>
      </w:r>
      <w:r w:rsidRPr="009039FC">
        <w:tab/>
        <w:t>= Timeout</w:t>
      </w:r>
    </w:p>
    <w:p w14:paraId="51387BBC" w14:textId="77777777" w:rsidR="0089218D" w:rsidRPr="009039FC" w:rsidRDefault="0089218D" w:rsidP="0089218D">
      <w:r w:rsidRPr="009039FC">
        <w:tab/>
      </w:r>
      <w:r w:rsidRPr="009039FC">
        <w:tab/>
      </w:r>
      <w:r w:rsidRPr="009039FC">
        <w:tab/>
        <w:t>2</w:t>
      </w:r>
      <w:r w:rsidRPr="009039FC">
        <w:tab/>
        <w:t>= Out of sequence</w:t>
      </w:r>
    </w:p>
    <w:p w14:paraId="7EEFC29F" w14:textId="77777777" w:rsidR="0089218D" w:rsidRPr="009039FC" w:rsidRDefault="0089218D" w:rsidP="0089218D"/>
    <w:p w14:paraId="4F0A3A1C"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57E64186" w14:textId="77777777" w:rsidTr="0089218D">
        <w:tc>
          <w:tcPr>
            <w:tcW w:w="6120" w:type="dxa"/>
            <w:gridSpan w:val="2"/>
          </w:tcPr>
          <w:p w14:paraId="566410D3" w14:textId="77777777" w:rsidR="0089218D" w:rsidRPr="009039FC" w:rsidRDefault="0089218D" w:rsidP="0089218D">
            <w:pPr>
              <w:pStyle w:val="TableText"/>
              <w:jc w:val="center"/>
            </w:pPr>
            <w:r w:rsidRPr="009039FC">
              <w:t>Type</w:t>
            </w:r>
          </w:p>
        </w:tc>
      </w:tr>
      <w:tr w:rsidR="0089218D" w:rsidRPr="009039FC" w14:paraId="599605F8" w14:textId="77777777" w:rsidTr="0089218D">
        <w:tc>
          <w:tcPr>
            <w:tcW w:w="6120" w:type="dxa"/>
            <w:gridSpan w:val="2"/>
          </w:tcPr>
          <w:p w14:paraId="376C8779" w14:textId="77777777" w:rsidR="0089218D" w:rsidRPr="009039FC" w:rsidRDefault="0089218D" w:rsidP="0089218D">
            <w:pPr>
              <w:pStyle w:val="TableText"/>
              <w:jc w:val="center"/>
            </w:pPr>
            <w:r w:rsidRPr="009039FC">
              <w:t>Length</w:t>
            </w:r>
          </w:p>
        </w:tc>
      </w:tr>
      <w:tr w:rsidR="0089218D" w:rsidRPr="009039FC" w14:paraId="51474B81" w14:textId="77777777" w:rsidTr="0089218D">
        <w:tc>
          <w:tcPr>
            <w:tcW w:w="3068" w:type="dxa"/>
          </w:tcPr>
          <w:p w14:paraId="6B6FF334" w14:textId="77777777" w:rsidR="0089218D" w:rsidRPr="009039FC" w:rsidRDefault="0089218D" w:rsidP="0089218D">
            <w:pPr>
              <w:pStyle w:val="TableText"/>
              <w:jc w:val="center"/>
            </w:pPr>
          </w:p>
        </w:tc>
        <w:tc>
          <w:tcPr>
            <w:tcW w:w="3052" w:type="dxa"/>
          </w:tcPr>
          <w:p w14:paraId="40D1F240" w14:textId="77777777" w:rsidR="0089218D" w:rsidRPr="009039FC" w:rsidRDefault="0089218D" w:rsidP="0089218D">
            <w:pPr>
              <w:pStyle w:val="TableText"/>
              <w:jc w:val="center"/>
            </w:pPr>
            <w:r w:rsidRPr="009039FC">
              <w:t>I</w:t>
            </w:r>
          </w:p>
        </w:tc>
      </w:tr>
      <w:tr w:rsidR="0089218D" w:rsidRPr="009039FC" w14:paraId="25AFD0E0" w14:textId="77777777" w:rsidTr="0089218D">
        <w:tc>
          <w:tcPr>
            <w:tcW w:w="3068" w:type="dxa"/>
          </w:tcPr>
          <w:p w14:paraId="37286DEE" w14:textId="77777777" w:rsidR="0089218D" w:rsidRPr="009039FC" w:rsidRDefault="0089218D" w:rsidP="0089218D">
            <w:pPr>
              <w:pStyle w:val="TableText"/>
              <w:jc w:val="center"/>
            </w:pPr>
            <w:r w:rsidRPr="009039FC">
              <w:t>S</w:t>
            </w:r>
          </w:p>
        </w:tc>
        <w:tc>
          <w:tcPr>
            <w:tcW w:w="3052" w:type="dxa"/>
          </w:tcPr>
          <w:p w14:paraId="250E03AD" w14:textId="77777777" w:rsidR="0089218D" w:rsidRPr="009039FC" w:rsidRDefault="0089218D" w:rsidP="0089218D">
            <w:pPr>
              <w:pStyle w:val="TableText"/>
              <w:jc w:val="center"/>
            </w:pPr>
            <w:r w:rsidRPr="009039FC">
              <w:t>S</w:t>
            </w:r>
          </w:p>
        </w:tc>
      </w:tr>
      <w:tr w:rsidR="0089218D" w:rsidRPr="009039FC" w14:paraId="3BE47D5D" w14:textId="77777777" w:rsidTr="0089218D">
        <w:tc>
          <w:tcPr>
            <w:tcW w:w="3068" w:type="dxa"/>
          </w:tcPr>
          <w:p w14:paraId="64ECF0B9" w14:textId="77777777" w:rsidR="0089218D" w:rsidRPr="009039FC" w:rsidRDefault="0089218D" w:rsidP="0089218D">
            <w:pPr>
              <w:pStyle w:val="TableText"/>
              <w:jc w:val="center"/>
            </w:pPr>
          </w:p>
        </w:tc>
        <w:tc>
          <w:tcPr>
            <w:tcW w:w="3052" w:type="dxa"/>
          </w:tcPr>
          <w:p w14:paraId="70DBD0C1" w14:textId="77777777" w:rsidR="0089218D" w:rsidRPr="009039FC" w:rsidRDefault="0089218D" w:rsidP="0089218D">
            <w:pPr>
              <w:pStyle w:val="TableText"/>
              <w:jc w:val="center"/>
            </w:pPr>
            <w:r w:rsidRPr="009039FC">
              <w:t>P</w:t>
            </w:r>
          </w:p>
        </w:tc>
      </w:tr>
    </w:tbl>
    <w:p w14:paraId="47AA3F5D" w14:textId="77777777" w:rsidR="0089218D" w:rsidRPr="009039FC" w:rsidRDefault="0089218D" w:rsidP="0089218D"/>
    <w:p w14:paraId="694D9FCF" w14:textId="77777777" w:rsidR="0089218D" w:rsidRPr="009039FC" w:rsidRDefault="0089218D" w:rsidP="0089218D">
      <w:r w:rsidRPr="009039FC">
        <w:t>This telegram is sent from the MES in case the interface between the MES and Host is jeopardized.</w:t>
      </w:r>
    </w:p>
    <w:p w14:paraId="61F8BDE9" w14:textId="77777777" w:rsidR="0089218D" w:rsidRPr="009039FC" w:rsidRDefault="0089218D" w:rsidP="0089218D">
      <w:r w:rsidRPr="009039FC">
        <w:t>The MES sends the telegram to the CMC, which forwards the telegram unchanged to the Host.</w:t>
      </w:r>
    </w:p>
    <w:p w14:paraId="1E9A7B33" w14:textId="77777777" w:rsidR="0089218D" w:rsidRPr="009039FC" w:rsidRDefault="0089218D" w:rsidP="0089218D">
      <w:r w:rsidRPr="009039FC">
        <w:t xml:space="preserve">The sequence number identifies the corresponding Code Request (see section </w:t>
      </w:r>
      <w:r w:rsidRPr="009039FC">
        <w:rPr>
          <w:cs/>
        </w:rPr>
        <w:t>‎</w:t>
      </w:r>
      <w:r w:rsidRPr="009039FC">
        <w:fldChar w:fldCharType="begin"/>
      </w:r>
      <w:r w:rsidRPr="009039FC">
        <w:instrText xml:space="preserve"> REF _Ref186866174 \r \h </w:instrText>
      </w:r>
      <w:r w:rsidRPr="009039FC">
        <w:fldChar w:fldCharType="separate"/>
      </w:r>
      <w:r w:rsidRPr="009039FC">
        <w:t>4.2.22</w:t>
      </w:r>
      <w:r w:rsidRPr="009039FC">
        <w:fldChar w:fldCharType="end"/>
      </w:r>
      <w:r w:rsidRPr="009039FC">
        <w:t>).</w:t>
      </w:r>
    </w:p>
    <w:p w14:paraId="2775080E" w14:textId="77777777" w:rsidR="0089218D" w:rsidRPr="009039FC" w:rsidRDefault="0089218D" w:rsidP="0089218D">
      <w:r w:rsidRPr="009039FC">
        <w:t>A reason code is included, and the reason codes have the following meaning:</w:t>
      </w:r>
    </w:p>
    <w:tbl>
      <w:tblPr>
        <w:tblW w:w="0" w:type="auto"/>
        <w:tblInd w:w="1281" w:type="dxa"/>
        <w:tblLook w:val="0000" w:firstRow="0" w:lastRow="0" w:firstColumn="0" w:lastColumn="0" w:noHBand="0" w:noVBand="0"/>
      </w:tblPr>
      <w:tblGrid>
        <w:gridCol w:w="2188"/>
        <w:gridCol w:w="5602"/>
      </w:tblGrid>
      <w:tr w:rsidR="0089218D" w:rsidRPr="009039FC" w14:paraId="08EE8976" w14:textId="77777777" w:rsidTr="0089218D">
        <w:tc>
          <w:tcPr>
            <w:tcW w:w="2229" w:type="dxa"/>
          </w:tcPr>
          <w:p w14:paraId="4FC2C139" w14:textId="77777777" w:rsidR="0089218D" w:rsidRPr="009039FC" w:rsidRDefault="0089218D" w:rsidP="0089218D">
            <w:pPr>
              <w:pStyle w:val="TableHeader"/>
            </w:pPr>
            <w:r w:rsidRPr="009039FC">
              <w:t>Timeout</w:t>
            </w:r>
          </w:p>
        </w:tc>
        <w:tc>
          <w:tcPr>
            <w:tcW w:w="5777" w:type="dxa"/>
          </w:tcPr>
          <w:p w14:paraId="7D7B9420" w14:textId="77777777" w:rsidR="0089218D" w:rsidRPr="009039FC" w:rsidRDefault="0089218D" w:rsidP="0089218D">
            <w:pPr>
              <w:pStyle w:val="TableText"/>
            </w:pPr>
            <w:r w:rsidRPr="009039FC">
              <w:t xml:space="preserve">No ‘Code Result’ telegram has been received by the MES within a certain time limit. </w:t>
            </w:r>
          </w:p>
        </w:tc>
      </w:tr>
      <w:tr w:rsidR="0089218D" w:rsidRPr="009039FC" w14:paraId="2325DD4A" w14:textId="77777777" w:rsidTr="0089218D">
        <w:tc>
          <w:tcPr>
            <w:tcW w:w="2229" w:type="dxa"/>
          </w:tcPr>
          <w:p w14:paraId="421C34D5" w14:textId="77777777" w:rsidR="0089218D" w:rsidRPr="009039FC" w:rsidRDefault="0089218D" w:rsidP="0089218D">
            <w:pPr>
              <w:pStyle w:val="TableHeader"/>
            </w:pPr>
            <w:r w:rsidRPr="009039FC">
              <w:t>Out of sequence</w:t>
            </w:r>
          </w:p>
        </w:tc>
        <w:tc>
          <w:tcPr>
            <w:tcW w:w="5777" w:type="dxa"/>
          </w:tcPr>
          <w:p w14:paraId="4F23955D" w14:textId="77777777" w:rsidR="0089218D" w:rsidRPr="009039FC" w:rsidRDefault="0089218D" w:rsidP="0089218D">
            <w:pPr>
              <w:pStyle w:val="TableText"/>
            </w:pPr>
            <w:r w:rsidRPr="009039FC">
              <w:t xml:space="preserve">If a Code Result telegram is received out of sequence, the MES will send a MES Code Error telegram with this reason to the CMC. </w:t>
            </w:r>
          </w:p>
        </w:tc>
      </w:tr>
    </w:tbl>
    <w:p w14:paraId="7EA724D0" w14:textId="77777777" w:rsidR="0089218D" w:rsidRPr="009039FC" w:rsidRDefault="0089218D" w:rsidP="0089218D"/>
    <w:p w14:paraId="6D3C43F5" w14:textId="77777777" w:rsidR="0089218D" w:rsidRPr="009039FC" w:rsidRDefault="0089218D" w:rsidP="0089218D">
      <w:r w:rsidRPr="009039FC">
        <w:t xml:space="preserve">The original Code Request telegram is ignored in case a MES Code Error telegram </w:t>
      </w:r>
      <w:proofErr w:type="gramStart"/>
      <w:r w:rsidRPr="009039FC">
        <w:t>has to</w:t>
      </w:r>
      <w:proofErr w:type="gramEnd"/>
      <w:r w:rsidRPr="009039FC">
        <w:t xml:space="preserve"> be sent.</w:t>
      </w:r>
    </w:p>
    <w:p w14:paraId="3C080CB5" w14:textId="77777777" w:rsidR="0089218D" w:rsidRPr="009039FC" w:rsidRDefault="0089218D" w:rsidP="0089218D">
      <w:r w:rsidRPr="009039FC">
        <w:t>For telegram scenarios and other information please consult the document [MES].</w:t>
      </w:r>
    </w:p>
    <w:p w14:paraId="1BDC5B97" w14:textId="77777777" w:rsidR="0089218D" w:rsidRPr="009039FC" w:rsidRDefault="0089218D" w:rsidP="0089218D"/>
    <w:p w14:paraId="6FB26F8B" w14:textId="77777777" w:rsidR="0089218D" w:rsidRPr="009039FC" w:rsidRDefault="0089218D" w:rsidP="0089218D"/>
    <w:p w14:paraId="2B6E1079" w14:textId="77777777" w:rsidR="0089218D" w:rsidRPr="009039FC" w:rsidRDefault="0089218D" w:rsidP="0089218D"/>
    <w:p w14:paraId="387AB7DE" w14:textId="77777777" w:rsidR="0089218D" w:rsidRPr="009039FC" w:rsidRDefault="0089218D" w:rsidP="0089218D"/>
    <w:p w14:paraId="56EC852E"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203" w:name="_Ref186866174"/>
      <w:bookmarkStart w:id="204" w:name="_Toc192574116"/>
      <w:bookmarkStart w:id="205" w:name="_Toc534610750"/>
      <w:bookmarkStart w:id="206" w:name="_Toc55827041"/>
      <w:bookmarkStart w:id="207" w:name="_Toc146512274"/>
      <w:r w:rsidRPr="009039FC">
        <w:lastRenderedPageBreak/>
        <w:t>Code request (24) (option)</w:t>
      </w:r>
      <w:bookmarkEnd w:id="203"/>
      <w:bookmarkEnd w:id="204"/>
      <w:bookmarkEnd w:id="205"/>
      <w:bookmarkEnd w:id="206"/>
      <w:bookmarkEnd w:id="207"/>
    </w:p>
    <w:p w14:paraId="4ABE2521" w14:textId="77777777" w:rsidR="0089218D" w:rsidRPr="009039FC" w:rsidRDefault="0089218D" w:rsidP="0089218D">
      <w:r w:rsidRPr="009039FC">
        <w:t>MES =&gt; (CMC) =&gt; CSC/Host</w:t>
      </w:r>
    </w:p>
    <w:p w14:paraId="7BA340A5" w14:textId="77777777" w:rsidR="0089218D" w:rsidRPr="009039FC" w:rsidRDefault="0089218D" w:rsidP="0089218D"/>
    <w:p w14:paraId="40F3FC18" w14:textId="77777777" w:rsidR="0089218D" w:rsidRPr="009039FC" w:rsidRDefault="0089218D" w:rsidP="0089218D">
      <w:r w:rsidRPr="009039FC">
        <w:t>Format:</w:t>
      </w:r>
      <w:r w:rsidRPr="009039FC">
        <w:tab/>
        <w:t>TTLLUU_I_M_K_La1a2....all-1all</w:t>
      </w:r>
    </w:p>
    <w:p w14:paraId="6B1AEBD3" w14:textId="77777777" w:rsidR="0089218D" w:rsidRPr="009039FC" w:rsidRDefault="0089218D" w:rsidP="0089218D">
      <w:r w:rsidRPr="009039FC">
        <w:tab/>
        <w:t>TT</w:t>
      </w:r>
      <w:r w:rsidRPr="009039FC">
        <w:tab/>
        <w:t>24 =Telegram Type</w:t>
      </w:r>
    </w:p>
    <w:p w14:paraId="02D5E5F5" w14:textId="77777777" w:rsidR="0089218D" w:rsidRPr="009039FC" w:rsidRDefault="0089218D" w:rsidP="0089218D">
      <w:r w:rsidRPr="009039FC">
        <w:tab/>
        <w:t>LL</w:t>
      </w:r>
      <w:r w:rsidRPr="009039FC">
        <w:tab/>
        <w:t>6 + (L+1)/2 = Telegram Length</w:t>
      </w:r>
    </w:p>
    <w:p w14:paraId="62E3957C" w14:textId="77777777" w:rsidR="0089218D" w:rsidRPr="009039FC" w:rsidRDefault="0089218D" w:rsidP="0089218D">
      <w:r w:rsidRPr="009039FC">
        <w:tab/>
        <w:t>I</w:t>
      </w:r>
      <w:r w:rsidRPr="009039FC">
        <w:tab/>
        <w:t>Induction Unit number</w:t>
      </w:r>
      <w:r w:rsidRPr="009039FC">
        <w:tab/>
        <w:t>(0-199)</w:t>
      </w:r>
    </w:p>
    <w:p w14:paraId="4FEA99B4" w14:textId="77777777" w:rsidR="0089218D" w:rsidRPr="009039FC" w:rsidRDefault="0089218D" w:rsidP="0089218D">
      <w:r w:rsidRPr="009039FC">
        <w:tab/>
        <w:t>SS</w:t>
      </w:r>
      <w:r w:rsidRPr="009039FC">
        <w:tab/>
        <w:t>Sequence Number</w:t>
      </w:r>
      <w:r w:rsidRPr="009039FC">
        <w:tab/>
        <w:t>Sequence number generated by MES</w:t>
      </w:r>
    </w:p>
    <w:p w14:paraId="76176F32" w14:textId="77777777" w:rsidR="0089218D" w:rsidRPr="009039FC" w:rsidRDefault="0089218D" w:rsidP="0089218D">
      <w:r w:rsidRPr="009039FC">
        <w:tab/>
        <w:t>K</w:t>
      </w:r>
      <w:r w:rsidRPr="009039FC">
        <w:tab/>
        <w:t>Key</w:t>
      </w:r>
      <w:r w:rsidRPr="009039FC">
        <w:tab/>
        <w:t>Source of code or key pressed</w:t>
      </w:r>
    </w:p>
    <w:p w14:paraId="7C11C513" w14:textId="77777777" w:rsidR="0089218D" w:rsidRPr="009039FC" w:rsidRDefault="0089218D" w:rsidP="0089218D">
      <w:r w:rsidRPr="009039FC">
        <w:tab/>
      </w:r>
      <w:r w:rsidRPr="009039FC">
        <w:tab/>
      </w:r>
      <w:r w:rsidRPr="009039FC">
        <w:tab/>
        <w:t>0</w:t>
      </w:r>
      <w:r w:rsidRPr="009039FC">
        <w:tab/>
        <w:t>= Scanner</w:t>
      </w:r>
    </w:p>
    <w:p w14:paraId="50C26A1B" w14:textId="77777777" w:rsidR="0089218D" w:rsidRPr="009039FC" w:rsidRDefault="0089218D" w:rsidP="0089218D">
      <w:r w:rsidRPr="009039FC">
        <w:tab/>
      </w:r>
      <w:r w:rsidRPr="009039FC">
        <w:tab/>
      </w:r>
      <w:r w:rsidRPr="009039FC">
        <w:tab/>
        <w:t>1</w:t>
      </w:r>
      <w:r w:rsidRPr="009039FC">
        <w:tab/>
        <w:t>= Keyboard</w:t>
      </w:r>
    </w:p>
    <w:p w14:paraId="4D6D5F8E" w14:textId="77777777" w:rsidR="0089218D" w:rsidRPr="009039FC" w:rsidRDefault="0089218D" w:rsidP="0089218D">
      <w:r w:rsidRPr="009039FC">
        <w:tab/>
      </w:r>
      <w:r w:rsidRPr="009039FC">
        <w:tab/>
      </w:r>
      <w:r w:rsidRPr="009039FC">
        <w:tab/>
        <w:t>10</w:t>
      </w:r>
      <w:r w:rsidRPr="009039FC">
        <w:tab/>
        <w:t>= Special key 0</w:t>
      </w:r>
    </w:p>
    <w:p w14:paraId="77F7AAF1" w14:textId="77777777" w:rsidR="0089218D" w:rsidRPr="009039FC" w:rsidRDefault="0089218D" w:rsidP="0089218D">
      <w:r w:rsidRPr="009039FC">
        <w:tab/>
      </w:r>
      <w:r w:rsidRPr="009039FC">
        <w:tab/>
      </w:r>
      <w:r w:rsidRPr="009039FC">
        <w:tab/>
        <w:t>11</w:t>
      </w:r>
      <w:r w:rsidRPr="009039FC">
        <w:tab/>
        <w:t>= Special key 1</w:t>
      </w:r>
    </w:p>
    <w:p w14:paraId="7365D004" w14:textId="77777777" w:rsidR="0089218D" w:rsidRPr="009039FC" w:rsidRDefault="0089218D" w:rsidP="0089218D">
      <w:r w:rsidRPr="009039FC">
        <w:tab/>
        <w:t>L</w:t>
      </w:r>
      <w:r w:rsidRPr="009039FC">
        <w:tab/>
        <w:t>Code length</w:t>
      </w:r>
      <w:r w:rsidRPr="009039FC">
        <w:tab/>
        <w:t>Number of ASCII characters in response</w:t>
      </w:r>
    </w:p>
    <w:p w14:paraId="23EA1C05" w14:textId="77777777" w:rsidR="0089218D" w:rsidRPr="009039FC" w:rsidRDefault="0089218D" w:rsidP="0089218D">
      <w:r w:rsidRPr="009039FC">
        <w:tab/>
        <w:t>a</w:t>
      </w:r>
      <w:r w:rsidRPr="009039FC">
        <w:rPr>
          <w:vertAlign w:val="subscript"/>
        </w:rPr>
        <w:t>1</w:t>
      </w:r>
      <w:r w:rsidRPr="009039FC">
        <w:t>a</w:t>
      </w:r>
      <w:r w:rsidRPr="009039FC">
        <w:rPr>
          <w:vertAlign w:val="subscript"/>
        </w:rPr>
        <w:t>2</w:t>
      </w:r>
      <w:r w:rsidRPr="009039FC">
        <w:t>....a</w:t>
      </w:r>
      <w:r w:rsidRPr="009039FC">
        <w:rPr>
          <w:vertAlign w:val="subscript"/>
        </w:rPr>
        <w:t>ll-1</w:t>
      </w:r>
      <w:r w:rsidRPr="009039FC">
        <w:t>a</w:t>
      </w:r>
      <w:r w:rsidRPr="009039FC">
        <w:rPr>
          <w:vertAlign w:val="subscript"/>
        </w:rPr>
        <w:t>ll</w:t>
      </w:r>
      <w:r w:rsidRPr="009039FC">
        <w:t xml:space="preserve"> Code</w:t>
      </w:r>
      <w:r w:rsidRPr="009039FC">
        <w:tab/>
      </w:r>
      <w:proofErr w:type="spellStart"/>
      <w:r w:rsidRPr="009039FC">
        <w:t>Code</w:t>
      </w:r>
      <w:proofErr w:type="spellEnd"/>
      <w:r w:rsidRPr="009039FC">
        <w:t xml:space="preserve"> in ASCII (</w:t>
      </w:r>
      <w:proofErr w:type="gramStart"/>
      <w:r w:rsidRPr="009039FC">
        <w:t>0..</w:t>
      </w:r>
      <w:proofErr w:type="gramEnd"/>
      <w:r w:rsidRPr="009039FC">
        <w:t>127)</w:t>
      </w:r>
    </w:p>
    <w:p w14:paraId="6741BB50" w14:textId="77777777" w:rsidR="0089218D" w:rsidRPr="009039FC" w:rsidRDefault="0089218D" w:rsidP="0089218D"/>
    <w:p w14:paraId="5FBBE18C"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3F361BE6" w14:textId="77777777" w:rsidTr="0089218D">
        <w:tc>
          <w:tcPr>
            <w:tcW w:w="6120" w:type="dxa"/>
            <w:gridSpan w:val="2"/>
          </w:tcPr>
          <w:p w14:paraId="45C8B0DE" w14:textId="77777777" w:rsidR="0089218D" w:rsidRPr="009039FC" w:rsidRDefault="0089218D" w:rsidP="0089218D">
            <w:pPr>
              <w:pStyle w:val="TableText"/>
              <w:jc w:val="center"/>
            </w:pPr>
            <w:r w:rsidRPr="009039FC">
              <w:t>Type</w:t>
            </w:r>
          </w:p>
        </w:tc>
      </w:tr>
      <w:tr w:rsidR="0089218D" w:rsidRPr="009039FC" w14:paraId="3B774073" w14:textId="77777777" w:rsidTr="0089218D">
        <w:tc>
          <w:tcPr>
            <w:tcW w:w="6120" w:type="dxa"/>
            <w:gridSpan w:val="2"/>
          </w:tcPr>
          <w:p w14:paraId="19D92BEF" w14:textId="77777777" w:rsidR="0089218D" w:rsidRPr="009039FC" w:rsidRDefault="0089218D" w:rsidP="0089218D">
            <w:pPr>
              <w:pStyle w:val="TableText"/>
              <w:jc w:val="center"/>
            </w:pPr>
            <w:r w:rsidRPr="009039FC">
              <w:t>Length</w:t>
            </w:r>
          </w:p>
        </w:tc>
      </w:tr>
      <w:tr w:rsidR="0089218D" w:rsidRPr="009039FC" w14:paraId="4A81F2FB" w14:textId="77777777" w:rsidTr="0089218D">
        <w:tc>
          <w:tcPr>
            <w:tcW w:w="3068" w:type="dxa"/>
          </w:tcPr>
          <w:p w14:paraId="68F04056" w14:textId="77777777" w:rsidR="0089218D" w:rsidRPr="009039FC" w:rsidRDefault="0089218D" w:rsidP="0089218D">
            <w:pPr>
              <w:pStyle w:val="TableText"/>
              <w:jc w:val="center"/>
            </w:pPr>
          </w:p>
        </w:tc>
        <w:tc>
          <w:tcPr>
            <w:tcW w:w="3052" w:type="dxa"/>
          </w:tcPr>
          <w:p w14:paraId="63E104CC" w14:textId="77777777" w:rsidR="0089218D" w:rsidRPr="009039FC" w:rsidRDefault="0089218D" w:rsidP="0089218D">
            <w:pPr>
              <w:pStyle w:val="TableText"/>
              <w:jc w:val="center"/>
            </w:pPr>
            <w:r w:rsidRPr="009039FC">
              <w:t>I</w:t>
            </w:r>
          </w:p>
        </w:tc>
      </w:tr>
      <w:tr w:rsidR="0089218D" w:rsidRPr="009039FC" w14:paraId="00AD06EE" w14:textId="77777777" w:rsidTr="0089218D">
        <w:tc>
          <w:tcPr>
            <w:tcW w:w="3068" w:type="dxa"/>
          </w:tcPr>
          <w:p w14:paraId="76535E19" w14:textId="77777777" w:rsidR="0089218D" w:rsidRPr="009039FC" w:rsidRDefault="0089218D" w:rsidP="0089218D">
            <w:pPr>
              <w:pStyle w:val="TableText"/>
              <w:jc w:val="center"/>
            </w:pPr>
            <w:r w:rsidRPr="009039FC">
              <w:t>S</w:t>
            </w:r>
          </w:p>
        </w:tc>
        <w:tc>
          <w:tcPr>
            <w:tcW w:w="3052" w:type="dxa"/>
          </w:tcPr>
          <w:p w14:paraId="774DD9E4" w14:textId="77777777" w:rsidR="0089218D" w:rsidRPr="009039FC" w:rsidRDefault="0089218D" w:rsidP="0089218D">
            <w:pPr>
              <w:pStyle w:val="TableText"/>
              <w:jc w:val="center"/>
            </w:pPr>
            <w:r w:rsidRPr="009039FC">
              <w:t>S</w:t>
            </w:r>
          </w:p>
        </w:tc>
      </w:tr>
      <w:tr w:rsidR="0089218D" w:rsidRPr="009039FC" w14:paraId="05DFC3CF" w14:textId="77777777" w:rsidTr="0089218D">
        <w:tc>
          <w:tcPr>
            <w:tcW w:w="3068" w:type="dxa"/>
          </w:tcPr>
          <w:p w14:paraId="08EF78C2" w14:textId="77777777" w:rsidR="0089218D" w:rsidRPr="009039FC" w:rsidRDefault="0089218D" w:rsidP="0089218D">
            <w:pPr>
              <w:pStyle w:val="TableText"/>
              <w:jc w:val="center"/>
            </w:pPr>
          </w:p>
        </w:tc>
        <w:tc>
          <w:tcPr>
            <w:tcW w:w="3052" w:type="dxa"/>
          </w:tcPr>
          <w:p w14:paraId="65F868F7" w14:textId="77777777" w:rsidR="0089218D" w:rsidRPr="009039FC" w:rsidRDefault="0089218D" w:rsidP="0089218D">
            <w:pPr>
              <w:pStyle w:val="TableText"/>
              <w:jc w:val="center"/>
            </w:pPr>
            <w:r w:rsidRPr="009039FC">
              <w:t>K</w:t>
            </w:r>
          </w:p>
        </w:tc>
      </w:tr>
      <w:tr w:rsidR="0089218D" w:rsidRPr="009039FC" w14:paraId="2627264A" w14:textId="77777777" w:rsidTr="0089218D">
        <w:tc>
          <w:tcPr>
            <w:tcW w:w="3068" w:type="dxa"/>
          </w:tcPr>
          <w:p w14:paraId="74677F90" w14:textId="77777777" w:rsidR="0089218D" w:rsidRPr="009039FC" w:rsidRDefault="0089218D" w:rsidP="0089218D">
            <w:pPr>
              <w:pStyle w:val="TableText"/>
              <w:jc w:val="center"/>
            </w:pPr>
          </w:p>
        </w:tc>
        <w:tc>
          <w:tcPr>
            <w:tcW w:w="3052" w:type="dxa"/>
          </w:tcPr>
          <w:p w14:paraId="4195AD53" w14:textId="77777777" w:rsidR="0089218D" w:rsidRPr="009039FC" w:rsidRDefault="0089218D" w:rsidP="0089218D">
            <w:pPr>
              <w:pStyle w:val="TableText"/>
              <w:jc w:val="center"/>
            </w:pPr>
            <w:r w:rsidRPr="009039FC">
              <w:t>L</w:t>
            </w:r>
          </w:p>
        </w:tc>
      </w:tr>
      <w:tr w:rsidR="0089218D" w:rsidRPr="009039FC" w14:paraId="78BF237B" w14:textId="77777777" w:rsidTr="0089218D">
        <w:tc>
          <w:tcPr>
            <w:tcW w:w="3068" w:type="dxa"/>
          </w:tcPr>
          <w:p w14:paraId="46F4B641" w14:textId="77777777" w:rsidR="0089218D" w:rsidRPr="009039FC" w:rsidRDefault="0089218D" w:rsidP="0089218D">
            <w:pPr>
              <w:pStyle w:val="TableText"/>
              <w:jc w:val="center"/>
            </w:pPr>
            <w:r w:rsidRPr="009039FC">
              <w:t>a1</w:t>
            </w:r>
          </w:p>
        </w:tc>
        <w:tc>
          <w:tcPr>
            <w:tcW w:w="3052" w:type="dxa"/>
          </w:tcPr>
          <w:p w14:paraId="3500BF7E" w14:textId="77777777" w:rsidR="0089218D" w:rsidRPr="009039FC" w:rsidRDefault="0089218D" w:rsidP="0089218D">
            <w:pPr>
              <w:pStyle w:val="TableText"/>
              <w:jc w:val="center"/>
            </w:pPr>
            <w:r w:rsidRPr="009039FC">
              <w:t>a2</w:t>
            </w:r>
          </w:p>
        </w:tc>
      </w:tr>
      <w:tr w:rsidR="0089218D" w:rsidRPr="009039FC" w14:paraId="6F9DB9B7" w14:textId="77777777" w:rsidTr="0089218D">
        <w:tc>
          <w:tcPr>
            <w:tcW w:w="3068" w:type="dxa"/>
            <w:tcBorders>
              <w:left w:val="dashed" w:sz="4" w:space="0" w:color="auto"/>
              <w:right w:val="nil"/>
            </w:tcBorders>
          </w:tcPr>
          <w:p w14:paraId="57C1164D" w14:textId="77777777" w:rsidR="0089218D" w:rsidRPr="009039FC" w:rsidRDefault="0089218D" w:rsidP="0089218D">
            <w:pPr>
              <w:pStyle w:val="TableText"/>
              <w:jc w:val="center"/>
            </w:pPr>
          </w:p>
        </w:tc>
        <w:tc>
          <w:tcPr>
            <w:tcW w:w="3052" w:type="dxa"/>
            <w:tcBorders>
              <w:left w:val="nil"/>
              <w:right w:val="dashed" w:sz="4" w:space="0" w:color="auto"/>
            </w:tcBorders>
          </w:tcPr>
          <w:p w14:paraId="2581621D" w14:textId="77777777" w:rsidR="0089218D" w:rsidRPr="009039FC" w:rsidRDefault="0089218D" w:rsidP="0089218D">
            <w:pPr>
              <w:pStyle w:val="TableText"/>
              <w:jc w:val="center"/>
            </w:pPr>
          </w:p>
        </w:tc>
      </w:tr>
      <w:tr w:rsidR="0089218D" w:rsidRPr="009039FC" w14:paraId="09D616DC" w14:textId="77777777" w:rsidTr="0089218D">
        <w:tc>
          <w:tcPr>
            <w:tcW w:w="3068" w:type="dxa"/>
          </w:tcPr>
          <w:p w14:paraId="10EA90C1" w14:textId="77777777" w:rsidR="0089218D" w:rsidRPr="009039FC" w:rsidRDefault="0089218D" w:rsidP="0089218D">
            <w:pPr>
              <w:pStyle w:val="TableText"/>
              <w:jc w:val="center"/>
            </w:pPr>
            <w:r w:rsidRPr="009039FC">
              <w:t>a(len-1)</w:t>
            </w:r>
          </w:p>
        </w:tc>
        <w:tc>
          <w:tcPr>
            <w:tcW w:w="3052" w:type="dxa"/>
          </w:tcPr>
          <w:p w14:paraId="11BFE58D" w14:textId="77777777" w:rsidR="0089218D" w:rsidRPr="009039FC" w:rsidRDefault="0089218D" w:rsidP="0089218D">
            <w:pPr>
              <w:pStyle w:val="TableText"/>
              <w:jc w:val="center"/>
            </w:pPr>
            <w:r w:rsidRPr="009039FC">
              <w:t>a(</w:t>
            </w:r>
            <w:proofErr w:type="spellStart"/>
            <w:r w:rsidRPr="009039FC">
              <w:t>len</w:t>
            </w:r>
            <w:proofErr w:type="spellEnd"/>
            <w:r w:rsidRPr="009039FC">
              <w:t>)</w:t>
            </w:r>
          </w:p>
        </w:tc>
      </w:tr>
    </w:tbl>
    <w:p w14:paraId="7537B815" w14:textId="77777777" w:rsidR="0089218D" w:rsidRPr="009039FC" w:rsidRDefault="0089218D" w:rsidP="0089218D"/>
    <w:p w14:paraId="759DE660" w14:textId="77777777" w:rsidR="0089218D" w:rsidRPr="009039FC" w:rsidRDefault="0089218D" w:rsidP="0089218D">
      <w:r w:rsidRPr="009039FC">
        <w:t>When a code is entered at the MES, a Code Request is sent to the CMC from the MES. The CMC will transfer the telegram to the CSC/Host.</w:t>
      </w:r>
    </w:p>
    <w:p w14:paraId="459BEEAE" w14:textId="77777777" w:rsidR="0089218D" w:rsidRPr="009039FC" w:rsidRDefault="0089218D" w:rsidP="0089218D">
      <w:r w:rsidRPr="009039FC">
        <w:t>The sequence number is controlled by the MES and is used to distinguish between more Code Requests – or more precisely, to uniquely identify the corresponding Code Result telegram. The CSC/Host must return the sequence number in the Code Result telegram.</w:t>
      </w:r>
    </w:p>
    <w:p w14:paraId="0A206228" w14:textId="77777777" w:rsidR="0089218D" w:rsidRPr="009039FC" w:rsidRDefault="0089218D" w:rsidP="0089218D">
      <w:r w:rsidRPr="009039FC">
        <w:t>Key indicates the source of the code or if a special key has been pressed at the MES.</w:t>
      </w:r>
    </w:p>
    <w:p w14:paraId="17623CF3" w14:textId="77777777" w:rsidR="0089218D" w:rsidRPr="009039FC" w:rsidRDefault="0089218D" w:rsidP="0089218D">
      <w:r w:rsidRPr="009039FC">
        <w:t>If the code length is uneven, the last byte is set to 0.</w:t>
      </w:r>
    </w:p>
    <w:p w14:paraId="2EC8F465" w14:textId="77777777" w:rsidR="0089218D" w:rsidRPr="009039FC" w:rsidRDefault="0089218D" w:rsidP="0089218D">
      <w:r w:rsidRPr="009039FC">
        <w:t>The content of the code field must correspond with the format described in [SCANNER] document. The format supports multi barcodes/key string entries.</w:t>
      </w:r>
    </w:p>
    <w:p w14:paraId="6E54906B" w14:textId="77777777" w:rsidR="0089218D" w:rsidRPr="009039FC" w:rsidRDefault="0089218D" w:rsidP="0089218D">
      <w:r w:rsidRPr="009039FC">
        <w:t>The content of the telegram is not checked by the CMC – the telegram is transferred to the CSC/Host unconditionally.</w:t>
      </w:r>
    </w:p>
    <w:p w14:paraId="3D354EE2" w14:textId="77777777" w:rsidR="0089218D" w:rsidRPr="009039FC" w:rsidRDefault="0089218D" w:rsidP="0089218D">
      <w:r w:rsidRPr="009039FC">
        <w:t>For telegram scenarios etc. please consult [MES].</w:t>
      </w:r>
    </w:p>
    <w:p w14:paraId="4120113D"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208" w:name="_Toc192574117"/>
      <w:bookmarkStart w:id="209" w:name="_Toc534610751"/>
      <w:bookmarkStart w:id="210" w:name="_Toc55827042"/>
      <w:bookmarkStart w:id="211" w:name="_Toc146512275"/>
      <w:r w:rsidRPr="009039FC">
        <w:lastRenderedPageBreak/>
        <w:t>Code result (25) (option)</w:t>
      </w:r>
      <w:bookmarkEnd w:id="208"/>
      <w:bookmarkEnd w:id="209"/>
      <w:bookmarkEnd w:id="210"/>
      <w:bookmarkEnd w:id="211"/>
    </w:p>
    <w:p w14:paraId="06422289" w14:textId="77777777" w:rsidR="0089218D" w:rsidRPr="009039FC" w:rsidRDefault="0089218D" w:rsidP="0089218D">
      <w:r w:rsidRPr="009039FC">
        <w:t>CSC/Host =&gt; (CMC) =&gt; MES</w:t>
      </w:r>
    </w:p>
    <w:p w14:paraId="32339F49" w14:textId="77777777" w:rsidR="0089218D" w:rsidRPr="009039FC" w:rsidRDefault="0089218D" w:rsidP="0089218D"/>
    <w:p w14:paraId="0172923C" w14:textId="77777777" w:rsidR="0089218D" w:rsidRPr="009039FC" w:rsidRDefault="0089218D" w:rsidP="0089218D">
      <w:r w:rsidRPr="009039FC">
        <w:t>Format:</w:t>
      </w:r>
      <w:r w:rsidRPr="009039FC">
        <w:tab/>
        <w:t>TTLLDDXX_H_C_La1a2....all-1all</w:t>
      </w:r>
    </w:p>
    <w:p w14:paraId="2360ABB1" w14:textId="77777777" w:rsidR="0089218D" w:rsidRPr="009039FC" w:rsidRDefault="0089218D" w:rsidP="0089218D">
      <w:r w:rsidRPr="009039FC">
        <w:tab/>
        <w:t>TT</w:t>
      </w:r>
      <w:r w:rsidRPr="009039FC">
        <w:tab/>
        <w:t>25 = Telegram Type</w:t>
      </w:r>
    </w:p>
    <w:p w14:paraId="4EA75900" w14:textId="77777777" w:rsidR="0089218D" w:rsidRPr="009039FC" w:rsidRDefault="0089218D" w:rsidP="0089218D">
      <w:r w:rsidRPr="009039FC">
        <w:tab/>
        <w:t>LL</w:t>
      </w:r>
      <w:r w:rsidRPr="009039FC">
        <w:tab/>
        <w:t>13 + (L1+1)/2 + (L2+1)/2 + (L3+1)/2 + (L4+1)/2 = Telegram Length</w:t>
      </w:r>
    </w:p>
    <w:p w14:paraId="050E4715" w14:textId="77777777" w:rsidR="0089218D" w:rsidRPr="009039FC" w:rsidRDefault="0089218D" w:rsidP="0089218D">
      <w:r w:rsidRPr="009039FC">
        <w:tab/>
        <w:t>I</w:t>
      </w:r>
      <w:r w:rsidRPr="009039FC">
        <w:tab/>
        <w:t>Induction Unit number</w:t>
      </w:r>
      <w:r w:rsidRPr="009039FC">
        <w:tab/>
      </w:r>
      <w:r w:rsidRPr="009039FC">
        <w:tab/>
        <w:t>(0-199)</w:t>
      </w:r>
    </w:p>
    <w:p w14:paraId="0FC9A5FB" w14:textId="77777777" w:rsidR="0089218D" w:rsidRPr="009039FC" w:rsidRDefault="0089218D" w:rsidP="0089218D">
      <w:pPr>
        <w:pStyle w:val="Hanging10"/>
      </w:pPr>
      <w:r w:rsidRPr="009039FC">
        <w:tab/>
        <w:t>SS</w:t>
      </w:r>
      <w:r w:rsidRPr="009039FC">
        <w:tab/>
        <w:t>Sequence Number</w:t>
      </w:r>
      <w:r w:rsidRPr="009039FC">
        <w:tab/>
      </w:r>
      <w:r w:rsidRPr="009039FC">
        <w:tab/>
        <w:t>Sequence from corresponding Code Request telegram</w:t>
      </w:r>
    </w:p>
    <w:p w14:paraId="45F14E3F" w14:textId="77777777" w:rsidR="0089218D" w:rsidRPr="009039FC" w:rsidRDefault="0089218D" w:rsidP="0089218D">
      <w:r w:rsidRPr="009039FC">
        <w:tab/>
        <w:t>GGGG</w:t>
      </w:r>
      <w:r w:rsidRPr="009039FC">
        <w:tab/>
        <w:t>Item ID number</w:t>
      </w:r>
      <w:r w:rsidRPr="009039FC">
        <w:tab/>
      </w:r>
      <w:r w:rsidRPr="009039FC">
        <w:tab/>
        <w:t>(</w:t>
      </w:r>
      <w:proofErr w:type="gramStart"/>
      <w:r w:rsidRPr="009039FC">
        <w:t>0..</w:t>
      </w:r>
      <w:proofErr w:type="gramEnd"/>
      <w:r w:rsidRPr="009039FC">
        <w:t xml:space="preserve">2.147.483.647) </w:t>
      </w:r>
    </w:p>
    <w:p w14:paraId="5553AC57" w14:textId="77777777" w:rsidR="0089218D" w:rsidRPr="009039FC" w:rsidRDefault="0089218D" w:rsidP="0089218D">
      <w:r w:rsidRPr="009039FC">
        <w:tab/>
        <w:t>DD</w:t>
      </w:r>
      <w:r w:rsidRPr="009039FC">
        <w:tab/>
        <w:t>Destination</w:t>
      </w:r>
      <w:r w:rsidRPr="009039FC">
        <w:tab/>
      </w:r>
      <w:r w:rsidRPr="009039FC">
        <w:tab/>
      </w:r>
      <w:proofErr w:type="spellStart"/>
      <w:r w:rsidRPr="009039FC">
        <w:t>Destination</w:t>
      </w:r>
      <w:proofErr w:type="spellEnd"/>
      <w:r w:rsidRPr="009039FC">
        <w:t xml:space="preserve"> item is sent to </w:t>
      </w:r>
    </w:p>
    <w:p w14:paraId="06075D33" w14:textId="77777777" w:rsidR="0089218D" w:rsidRPr="006206DE" w:rsidRDefault="0089218D" w:rsidP="0089218D">
      <w:pPr>
        <w:rPr>
          <w:lang w:val="da-DK"/>
        </w:rPr>
      </w:pPr>
      <w:r w:rsidRPr="009039FC">
        <w:tab/>
      </w:r>
      <w:r w:rsidRPr="006206DE">
        <w:rPr>
          <w:lang w:val="da-DK"/>
        </w:rPr>
        <w:t>H</w:t>
      </w:r>
      <w:r w:rsidRPr="006206DE">
        <w:rPr>
          <w:lang w:val="da-DK"/>
        </w:rPr>
        <w:tab/>
      </w:r>
      <w:proofErr w:type="spellStart"/>
      <w:r w:rsidRPr="006206DE">
        <w:rPr>
          <w:lang w:val="da-DK"/>
        </w:rPr>
        <w:t>HdlRes</w:t>
      </w:r>
      <w:proofErr w:type="spellEnd"/>
      <w:r w:rsidRPr="006206DE">
        <w:rPr>
          <w:lang w:val="da-DK"/>
        </w:rPr>
        <w:tab/>
      </w:r>
      <w:r w:rsidRPr="006206DE">
        <w:rPr>
          <w:lang w:val="da-DK"/>
        </w:rPr>
        <w:tab/>
        <w:t xml:space="preserve">Code Handling </w:t>
      </w:r>
      <w:proofErr w:type="spellStart"/>
      <w:r w:rsidRPr="006206DE">
        <w:rPr>
          <w:lang w:val="da-DK"/>
        </w:rPr>
        <w:t>Result</w:t>
      </w:r>
      <w:proofErr w:type="spellEnd"/>
    </w:p>
    <w:p w14:paraId="638F2DF7" w14:textId="77777777" w:rsidR="0089218D" w:rsidRPr="006206DE" w:rsidRDefault="0089218D" w:rsidP="0089218D">
      <w:pPr>
        <w:rPr>
          <w:lang w:val="da-DK"/>
        </w:rPr>
      </w:pPr>
      <w:r w:rsidRPr="006206DE">
        <w:rPr>
          <w:lang w:val="da-DK"/>
        </w:rPr>
        <w:tab/>
      </w:r>
      <w:r w:rsidRPr="006206DE">
        <w:rPr>
          <w:lang w:val="da-DK"/>
        </w:rPr>
        <w:tab/>
      </w:r>
      <w:r w:rsidRPr="006206DE">
        <w:rPr>
          <w:lang w:val="da-DK"/>
        </w:rPr>
        <w:tab/>
      </w:r>
      <w:r w:rsidRPr="006206DE">
        <w:rPr>
          <w:lang w:val="da-DK"/>
        </w:rPr>
        <w:tab/>
        <w:t>0 = OK</w:t>
      </w:r>
    </w:p>
    <w:p w14:paraId="06E33EAA" w14:textId="77777777" w:rsidR="0089218D" w:rsidRPr="009039FC" w:rsidRDefault="0089218D" w:rsidP="0089218D">
      <w:r w:rsidRPr="006206DE">
        <w:rPr>
          <w:lang w:val="da-DK"/>
        </w:rPr>
        <w:tab/>
      </w:r>
      <w:r w:rsidRPr="006206DE">
        <w:rPr>
          <w:lang w:val="da-DK"/>
        </w:rPr>
        <w:tab/>
      </w:r>
      <w:r w:rsidRPr="006206DE">
        <w:rPr>
          <w:lang w:val="da-DK"/>
        </w:rPr>
        <w:tab/>
      </w:r>
      <w:r w:rsidRPr="006206DE">
        <w:rPr>
          <w:lang w:val="da-DK"/>
        </w:rPr>
        <w:tab/>
      </w:r>
      <w:r w:rsidRPr="009039FC">
        <w:t>1 = Timeout in code conversion</w:t>
      </w:r>
    </w:p>
    <w:p w14:paraId="56E7C2BE" w14:textId="77777777" w:rsidR="0089218D" w:rsidRPr="009039FC" w:rsidRDefault="0089218D" w:rsidP="0089218D">
      <w:r w:rsidRPr="009039FC">
        <w:tab/>
      </w:r>
      <w:r w:rsidRPr="009039FC">
        <w:tab/>
      </w:r>
      <w:r w:rsidRPr="009039FC">
        <w:tab/>
      </w:r>
      <w:r w:rsidRPr="009039FC">
        <w:tab/>
        <w:t>2 = Code too long</w:t>
      </w:r>
    </w:p>
    <w:p w14:paraId="1426DBB4" w14:textId="77777777" w:rsidR="0089218D" w:rsidRPr="009039FC" w:rsidRDefault="0089218D" w:rsidP="0089218D">
      <w:r w:rsidRPr="009039FC">
        <w:tab/>
      </w:r>
      <w:r w:rsidRPr="009039FC">
        <w:tab/>
      </w:r>
      <w:r w:rsidRPr="009039FC">
        <w:tab/>
      </w:r>
      <w:r w:rsidRPr="009039FC">
        <w:tab/>
        <w:t xml:space="preserve">10 = CMC Code </w:t>
      </w:r>
      <w:proofErr w:type="spellStart"/>
      <w:r w:rsidRPr="009039FC">
        <w:t>Nack</w:t>
      </w:r>
      <w:proofErr w:type="spellEnd"/>
    </w:p>
    <w:p w14:paraId="31C7325A" w14:textId="77777777" w:rsidR="0089218D" w:rsidRPr="009039FC" w:rsidRDefault="0089218D" w:rsidP="0089218D">
      <w:r w:rsidRPr="009039FC">
        <w:tab/>
        <w:t>C</w:t>
      </w:r>
      <w:r w:rsidRPr="009039FC">
        <w:tab/>
      </w:r>
      <w:proofErr w:type="spellStart"/>
      <w:r w:rsidRPr="009039FC">
        <w:t>ConvRes</w:t>
      </w:r>
      <w:proofErr w:type="spellEnd"/>
      <w:r w:rsidRPr="009039FC">
        <w:tab/>
      </w:r>
      <w:r w:rsidRPr="009039FC">
        <w:tab/>
        <w:t>Code Convert Result</w:t>
      </w:r>
    </w:p>
    <w:p w14:paraId="41E375BF" w14:textId="77777777" w:rsidR="0089218D" w:rsidRPr="009039FC" w:rsidRDefault="0089218D" w:rsidP="0089218D">
      <w:r w:rsidRPr="009039FC">
        <w:tab/>
      </w:r>
      <w:r w:rsidRPr="009039FC">
        <w:tab/>
      </w:r>
      <w:r w:rsidRPr="009039FC">
        <w:tab/>
      </w:r>
      <w:r w:rsidRPr="009039FC">
        <w:tab/>
        <w:t>0 = OK</w:t>
      </w:r>
    </w:p>
    <w:p w14:paraId="4E28EC10" w14:textId="77777777" w:rsidR="0089218D" w:rsidRPr="009039FC" w:rsidRDefault="0089218D" w:rsidP="0089218D">
      <w:r w:rsidRPr="009039FC">
        <w:tab/>
      </w:r>
      <w:r w:rsidRPr="009039FC">
        <w:tab/>
      </w:r>
      <w:r w:rsidRPr="009039FC">
        <w:tab/>
      </w:r>
      <w:r w:rsidRPr="009039FC">
        <w:tab/>
        <w:t>1 = res 1</w:t>
      </w:r>
    </w:p>
    <w:p w14:paraId="12F50D30" w14:textId="77777777" w:rsidR="0089218D" w:rsidRPr="009039FC" w:rsidRDefault="0089218D" w:rsidP="0089218D">
      <w:r w:rsidRPr="009039FC">
        <w:tab/>
      </w:r>
      <w:r w:rsidRPr="009039FC">
        <w:tab/>
      </w:r>
      <w:r w:rsidRPr="009039FC">
        <w:tab/>
      </w:r>
      <w:r w:rsidRPr="009039FC">
        <w:tab/>
        <w:t>2 = res 2</w:t>
      </w:r>
    </w:p>
    <w:p w14:paraId="5E07A913" w14:textId="77777777" w:rsidR="0089218D" w:rsidRPr="009039FC" w:rsidRDefault="0089218D" w:rsidP="0089218D">
      <w:pPr>
        <w:pStyle w:val="Hanging10"/>
      </w:pPr>
      <w:r w:rsidRPr="009039FC">
        <w:tab/>
        <w:t>L1</w:t>
      </w:r>
      <w:r w:rsidRPr="009039FC">
        <w:tab/>
        <w:t>Barcode length</w:t>
      </w:r>
      <w:r w:rsidRPr="009039FC">
        <w:tab/>
      </w:r>
      <w:r w:rsidRPr="009039FC">
        <w:tab/>
        <w:t>Number of ASCII characters in the barcode</w:t>
      </w:r>
    </w:p>
    <w:p w14:paraId="66EE3868" w14:textId="77777777" w:rsidR="0089218D" w:rsidRPr="009039FC" w:rsidRDefault="0089218D" w:rsidP="0089218D">
      <w:pPr>
        <w:pStyle w:val="Hanging10"/>
      </w:pPr>
      <w:r w:rsidRPr="009039FC">
        <w:tab/>
      </w:r>
      <w:r w:rsidRPr="009039FC">
        <w:tab/>
      </w:r>
      <w:r w:rsidRPr="009039FC">
        <w:tab/>
      </w:r>
      <w:r w:rsidRPr="009039FC">
        <w:tab/>
        <w:t xml:space="preserve">((C || H) &lt; &gt; </w:t>
      </w:r>
      <w:proofErr w:type="gramStart"/>
      <w:r w:rsidRPr="009039FC">
        <w:t>0  =</w:t>
      </w:r>
      <w:proofErr w:type="gramEnd"/>
      <w:r w:rsidRPr="009039FC">
        <w:t>&gt; L = 0).</w:t>
      </w:r>
    </w:p>
    <w:p w14:paraId="5BF6ED4F" w14:textId="77777777" w:rsidR="0089218D" w:rsidRPr="009039FC" w:rsidRDefault="0089218D" w:rsidP="0089218D">
      <w:pPr>
        <w:rPr>
          <w:vertAlign w:val="subscript"/>
        </w:rPr>
      </w:pPr>
      <w:r w:rsidRPr="009039FC">
        <w:tab/>
        <w:t>a</w:t>
      </w:r>
      <w:r w:rsidRPr="009039FC">
        <w:rPr>
          <w:vertAlign w:val="subscript"/>
        </w:rPr>
        <w:t>1</w:t>
      </w:r>
      <w:r w:rsidRPr="009039FC">
        <w:t>a</w:t>
      </w:r>
      <w:r w:rsidRPr="009039FC">
        <w:rPr>
          <w:vertAlign w:val="subscript"/>
        </w:rPr>
        <w:t>2</w:t>
      </w:r>
      <w:r w:rsidRPr="009039FC">
        <w:t>....a</w:t>
      </w:r>
      <w:r w:rsidRPr="009039FC">
        <w:rPr>
          <w:vertAlign w:val="subscript"/>
        </w:rPr>
        <w:t>ll-1</w:t>
      </w:r>
      <w:r w:rsidRPr="009039FC">
        <w:t>a</w:t>
      </w:r>
      <w:r w:rsidRPr="009039FC">
        <w:rPr>
          <w:vertAlign w:val="subscript"/>
        </w:rPr>
        <w:t>ll</w:t>
      </w:r>
      <w:r w:rsidRPr="009039FC">
        <w:t xml:space="preserve"> barcode</w:t>
      </w:r>
      <w:r w:rsidRPr="009039FC">
        <w:tab/>
      </w:r>
      <w:r w:rsidRPr="009039FC">
        <w:tab/>
      </w:r>
      <w:proofErr w:type="spellStart"/>
      <w:r w:rsidRPr="009039FC">
        <w:t>Barcode</w:t>
      </w:r>
      <w:proofErr w:type="spellEnd"/>
      <w:r w:rsidRPr="009039FC">
        <w:t xml:space="preserve"> in ASCII (</w:t>
      </w:r>
      <w:proofErr w:type="gramStart"/>
      <w:r w:rsidRPr="009039FC">
        <w:t>0..</w:t>
      </w:r>
      <w:proofErr w:type="gramEnd"/>
      <w:r w:rsidRPr="009039FC">
        <w:t>127)</w:t>
      </w:r>
    </w:p>
    <w:p w14:paraId="2AFACF62" w14:textId="77777777" w:rsidR="0089218D" w:rsidRPr="009039FC" w:rsidRDefault="0089218D" w:rsidP="0089218D"/>
    <w:p w14:paraId="72F2BAB7" w14:textId="77777777" w:rsidR="0089218D" w:rsidRPr="009039FC" w:rsidRDefault="0089218D" w:rsidP="0089218D">
      <w:pPr>
        <w:pStyle w:val="Hanging10"/>
      </w:pPr>
      <w:r w:rsidRPr="009039FC">
        <w:tab/>
        <w:t>L2</w:t>
      </w:r>
      <w:r w:rsidRPr="009039FC">
        <w:tab/>
        <w:t xml:space="preserve">Code Conv String </w:t>
      </w:r>
      <w:proofErr w:type="gramStart"/>
      <w:r w:rsidRPr="009039FC">
        <w:t>length</w:t>
      </w:r>
      <w:proofErr w:type="gramEnd"/>
      <w:r w:rsidRPr="009039FC">
        <w:tab/>
        <w:t>Number of ASCII characters in the string used to code convert</w:t>
      </w:r>
    </w:p>
    <w:p w14:paraId="64F1EFB2" w14:textId="77777777" w:rsidR="0089218D" w:rsidRPr="009039FC" w:rsidRDefault="0089218D" w:rsidP="0089218D">
      <w:pPr>
        <w:pStyle w:val="Hanging10"/>
      </w:pPr>
      <w:r w:rsidRPr="009039FC">
        <w:tab/>
      </w:r>
      <w:r w:rsidRPr="009039FC">
        <w:tab/>
      </w:r>
      <w:r w:rsidRPr="009039FC">
        <w:tab/>
      </w:r>
      <w:r w:rsidRPr="009039FC">
        <w:tab/>
        <w:t xml:space="preserve">((C || H) &lt; &gt; </w:t>
      </w:r>
      <w:proofErr w:type="gramStart"/>
      <w:r w:rsidRPr="009039FC">
        <w:t>0  =</w:t>
      </w:r>
      <w:proofErr w:type="gramEnd"/>
      <w:r w:rsidRPr="009039FC">
        <w:t>&gt; L = 0).</w:t>
      </w:r>
    </w:p>
    <w:p w14:paraId="30856B30" w14:textId="77777777" w:rsidR="0089218D" w:rsidRPr="009039FC" w:rsidRDefault="0089218D" w:rsidP="0089218D">
      <w:r w:rsidRPr="009039FC">
        <w:tab/>
        <w:t>b</w:t>
      </w:r>
      <w:r w:rsidRPr="009039FC">
        <w:rPr>
          <w:vertAlign w:val="subscript"/>
        </w:rPr>
        <w:t>1</w:t>
      </w:r>
      <w:r w:rsidRPr="009039FC">
        <w:t xml:space="preserve"> b</w:t>
      </w:r>
      <w:r w:rsidRPr="009039FC">
        <w:rPr>
          <w:vertAlign w:val="subscript"/>
        </w:rPr>
        <w:t>2</w:t>
      </w:r>
      <w:r w:rsidRPr="009039FC">
        <w:t>....b</w:t>
      </w:r>
      <w:r w:rsidRPr="009039FC">
        <w:rPr>
          <w:vertAlign w:val="subscript"/>
        </w:rPr>
        <w:t>ll-1</w:t>
      </w:r>
      <w:r w:rsidRPr="009039FC">
        <w:t>b</w:t>
      </w:r>
      <w:r w:rsidRPr="009039FC">
        <w:rPr>
          <w:vertAlign w:val="subscript"/>
        </w:rPr>
        <w:t>ll</w:t>
      </w:r>
      <w:r w:rsidRPr="009039FC">
        <w:tab/>
        <w:t xml:space="preserve"> Code conv string</w:t>
      </w:r>
      <w:r w:rsidRPr="009039FC">
        <w:tab/>
      </w:r>
      <w:r w:rsidRPr="009039FC">
        <w:tab/>
      </w:r>
      <w:proofErr w:type="spellStart"/>
      <w:r w:rsidRPr="009039FC">
        <w:t>String</w:t>
      </w:r>
      <w:proofErr w:type="spellEnd"/>
      <w:r w:rsidRPr="009039FC">
        <w:t xml:space="preserve"> in ASCII (</w:t>
      </w:r>
      <w:proofErr w:type="gramStart"/>
      <w:r w:rsidRPr="009039FC">
        <w:t>0..</w:t>
      </w:r>
      <w:proofErr w:type="gramEnd"/>
      <w:r w:rsidRPr="009039FC">
        <w:t>127)</w:t>
      </w:r>
    </w:p>
    <w:p w14:paraId="096DDD05" w14:textId="77777777" w:rsidR="0089218D" w:rsidRPr="009039FC" w:rsidRDefault="0089218D" w:rsidP="0089218D">
      <w:r w:rsidRPr="009039FC">
        <w:tab/>
        <w:t>L3</w:t>
      </w:r>
      <w:r w:rsidRPr="009039FC">
        <w:tab/>
        <w:t>Conv res String length</w:t>
      </w:r>
      <w:r w:rsidRPr="009039FC">
        <w:tab/>
      </w:r>
      <w:r w:rsidRPr="009039FC">
        <w:tab/>
        <w:t>[</w:t>
      </w:r>
      <w:proofErr w:type="gramStart"/>
      <w:r w:rsidRPr="009039FC">
        <w:t>0..</w:t>
      </w:r>
      <w:proofErr w:type="gramEnd"/>
      <w:r w:rsidRPr="009039FC">
        <w:t>30]</w:t>
      </w:r>
    </w:p>
    <w:p w14:paraId="56C4AE5B" w14:textId="77777777" w:rsidR="0089218D" w:rsidRPr="009039FC" w:rsidRDefault="0089218D" w:rsidP="0089218D">
      <w:pPr>
        <w:pStyle w:val="Hanging10"/>
      </w:pPr>
      <w:r w:rsidRPr="009039FC">
        <w:tab/>
      </w:r>
      <w:r w:rsidRPr="009039FC">
        <w:tab/>
      </w:r>
      <w:r w:rsidRPr="009039FC">
        <w:tab/>
      </w:r>
      <w:r w:rsidRPr="009039FC">
        <w:tab/>
        <w:t>Number of ASCII characters in conv. res. result string</w:t>
      </w:r>
    </w:p>
    <w:p w14:paraId="5261B2F9" w14:textId="77777777" w:rsidR="0089218D" w:rsidRPr="009039FC" w:rsidRDefault="0089218D" w:rsidP="0089218D">
      <w:r w:rsidRPr="009039FC">
        <w:tab/>
      </w:r>
      <w:r w:rsidRPr="009039FC">
        <w:tab/>
      </w:r>
      <w:r w:rsidRPr="009039FC">
        <w:tab/>
      </w:r>
      <w:r w:rsidRPr="009039FC">
        <w:tab/>
        <w:t xml:space="preserve">((C || H) &lt; &gt; </w:t>
      </w:r>
      <w:proofErr w:type="gramStart"/>
      <w:r w:rsidRPr="009039FC">
        <w:t>0  =</w:t>
      </w:r>
      <w:proofErr w:type="gramEnd"/>
      <w:r w:rsidRPr="009039FC">
        <w:t>&gt; L = 0).</w:t>
      </w:r>
    </w:p>
    <w:p w14:paraId="091BD31A" w14:textId="77777777" w:rsidR="0089218D" w:rsidRPr="009039FC" w:rsidRDefault="0089218D" w:rsidP="0089218D">
      <w:r w:rsidRPr="009039FC">
        <w:tab/>
        <w:t>c</w:t>
      </w:r>
      <w:r w:rsidRPr="009039FC">
        <w:rPr>
          <w:vertAlign w:val="subscript"/>
        </w:rPr>
        <w:t>1</w:t>
      </w:r>
      <w:r w:rsidRPr="009039FC">
        <w:t>c</w:t>
      </w:r>
      <w:r w:rsidRPr="009039FC">
        <w:rPr>
          <w:vertAlign w:val="subscript"/>
        </w:rPr>
        <w:t>2</w:t>
      </w:r>
      <w:r w:rsidRPr="009039FC">
        <w:t>....c</w:t>
      </w:r>
      <w:r w:rsidRPr="009039FC">
        <w:rPr>
          <w:vertAlign w:val="subscript"/>
        </w:rPr>
        <w:t>ll-1</w:t>
      </w:r>
      <w:r w:rsidRPr="009039FC">
        <w:t>c</w:t>
      </w:r>
      <w:r w:rsidRPr="009039FC">
        <w:rPr>
          <w:vertAlign w:val="subscript"/>
        </w:rPr>
        <w:t>ll</w:t>
      </w:r>
      <w:r w:rsidRPr="009039FC">
        <w:t xml:space="preserve"> Conv res String</w:t>
      </w:r>
      <w:r w:rsidRPr="009039FC">
        <w:tab/>
      </w:r>
      <w:r w:rsidRPr="009039FC">
        <w:tab/>
        <w:t>Conversion result in ASCII (</w:t>
      </w:r>
      <w:proofErr w:type="gramStart"/>
      <w:r w:rsidRPr="009039FC">
        <w:t>0..</w:t>
      </w:r>
      <w:proofErr w:type="gramEnd"/>
      <w:r w:rsidRPr="009039FC">
        <w:t>127)</w:t>
      </w:r>
    </w:p>
    <w:p w14:paraId="0B7E3B5B" w14:textId="77777777" w:rsidR="0089218D" w:rsidRPr="009039FC" w:rsidRDefault="0089218D" w:rsidP="0089218D">
      <w:r w:rsidRPr="009039FC">
        <w:tab/>
        <w:t>L4</w:t>
      </w:r>
      <w:r w:rsidRPr="009039FC">
        <w:tab/>
        <w:t>Display Name String length</w:t>
      </w:r>
      <w:r w:rsidRPr="009039FC">
        <w:tab/>
        <w:t>[</w:t>
      </w:r>
      <w:proofErr w:type="gramStart"/>
      <w:r w:rsidRPr="009039FC">
        <w:t>0..</w:t>
      </w:r>
      <w:proofErr w:type="gramEnd"/>
      <w:r w:rsidRPr="009039FC">
        <w:t>15]</w:t>
      </w:r>
    </w:p>
    <w:p w14:paraId="04B7BA4D" w14:textId="77777777" w:rsidR="0089218D" w:rsidRPr="009039FC" w:rsidRDefault="0089218D" w:rsidP="0089218D">
      <w:pPr>
        <w:pStyle w:val="Hanging10"/>
      </w:pPr>
      <w:r w:rsidRPr="009039FC">
        <w:tab/>
      </w:r>
      <w:r w:rsidRPr="009039FC">
        <w:tab/>
      </w:r>
      <w:r w:rsidRPr="009039FC">
        <w:tab/>
      </w:r>
      <w:r w:rsidRPr="009039FC">
        <w:tab/>
        <w:t>Number of ASCII characters in Display name string</w:t>
      </w:r>
    </w:p>
    <w:p w14:paraId="1772BDD8" w14:textId="77777777" w:rsidR="0089218D" w:rsidRPr="009039FC" w:rsidRDefault="0089218D" w:rsidP="0089218D">
      <w:r w:rsidRPr="009039FC">
        <w:tab/>
      </w:r>
      <w:r w:rsidRPr="009039FC">
        <w:tab/>
        <w:t xml:space="preserve">  </w:t>
      </w:r>
      <w:r w:rsidRPr="009039FC">
        <w:tab/>
      </w:r>
      <w:r w:rsidRPr="009039FC">
        <w:tab/>
        <w:t xml:space="preserve">((C || H) &lt; &gt; </w:t>
      </w:r>
      <w:proofErr w:type="gramStart"/>
      <w:r w:rsidRPr="009039FC">
        <w:t>0  =</w:t>
      </w:r>
      <w:proofErr w:type="gramEnd"/>
      <w:r w:rsidRPr="009039FC">
        <w:t>&gt; L = 0).</w:t>
      </w:r>
    </w:p>
    <w:p w14:paraId="27E9BED8" w14:textId="77777777" w:rsidR="0089218D" w:rsidRPr="009039FC" w:rsidRDefault="0089218D" w:rsidP="0089218D">
      <w:r w:rsidRPr="009039FC">
        <w:tab/>
        <w:t>d</w:t>
      </w:r>
      <w:r w:rsidRPr="009039FC">
        <w:rPr>
          <w:vertAlign w:val="subscript"/>
        </w:rPr>
        <w:t>1</w:t>
      </w:r>
      <w:r w:rsidRPr="009039FC">
        <w:t>d</w:t>
      </w:r>
      <w:r w:rsidRPr="009039FC">
        <w:rPr>
          <w:vertAlign w:val="subscript"/>
        </w:rPr>
        <w:t>2</w:t>
      </w:r>
      <w:r w:rsidRPr="009039FC">
        <w:t>....d</w:t>
      </w:r>
      <w:r w:rsidRPr="009039FC">
        <w:rPr>
          <w:vertAlign w:val="subscript"/>
        </w:rPr>
        <w:t>ll-1</w:t>
      </w:r>
      <w:r w:rsidRPr="009039FC">
        <w:t>d</w:t>
      </w:r>
      <w:r w:rsidRPr="009039FC">
        <w:rPr>
          <w:vertAlign w:val="subscript"/>
        </w:rPr>
        <w:t>ll</w:t>
      </w:r>
      <w:r w:rsidRPr="009039FC">
        <w:t xml:space="preserve"> Display Name String</w:t>
      </w:r>
      <w:r w:rsidRPr="009039FC">
        <w:tab/>
      </w:r>
      <w:r w:rsidRPr="009039FC">
        <w:tab/>
        <w:t>Destination name in ASCII (</w:t>
      </w:r>
      <w:proofErr w:type="gramStart"/>
      <w:r w:rsidRPr="009039FC">
        <w:t>0..</w:t>
      </w:r>
      <w:proofErr w:type="gramEnd"/>
      <w:r w:rsidRPr="009039FC">
        <w:t>127)</w:t>
      </w:r>
    </w:p>
    <w:p w14:paraId="4D4B20DC" w14:textId="77777777" w:rsidR="0089218D" w:rsidRPr="009039FC" w:rsidRDefault="0089218D" w:rsidP="0089218D"/>
    <w:p w14:paraId="56388132"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20490B75" w14:textId="77777777" w:rsidTr="0089218D">
        <w:tc>
          <w:tcPr>
            <w:tcW w:w="6120" w:type="dxa"/>
            <w:gridSpan w:val="2"/>
          </w:tcPr>
          <w:p w14:paraId="50C13CDF" w14:textId="77777777" w:rsidR="0089218D" w:rsidRPr="009039FC" w:rsidRDefault="0089218D" w:rsidP="0089218D">
            <w:pPr>
              <w:pStyle w:val="TableText"/>
              <w:jc w:val="center"/>
            </w:pPr>
            <w:r w:rsidRPr="009039FC">
              <w:t>Type</w:t>
            </w:r>
          </w:p>
        </w:tc>
      </w:tr>
      <w:tr w:rsidR="0089218D" w:rsidRPr="009039FC" w14:paraId="717BF1E8" w14:textId="77777777" w:rsidTr="0089218D">
        <w:tc>
          <w:tcPr>
            <w:tcW w:w="6120" w:type="dxa"/>
            <w:gridSpan w:val="2"/>
          </w:tcPr>
          <w:p w14:paraId="2D49562E" w14:textId="77777777" w:rsidR="0089218D" w:rsidRPr="009039FC" w:rsidRDefault="0089218D" w:rsidP="0089218D">
            <w:pPr>
              <w:pStyle w:val="TableText"/>
              <w:jc w:val="center"/>
            </w:pPr>
            <w:r w:rsidRPr="009039FC">
              <w:t>Length</w:t>
            </w:r>
          </w:p>
        </w:tc>
      </w:tr>
      <w:tr w:rsidR="0089218D" w:rsidRPr="009039FC" w14:paraId="5AC9D58F" w14:textId="77777777" w:rsidTr="0089218D">
        <w:tc>
          <w:tcPr>
            <w:tcW w:w="3068" w:type="dxa"/>
          </w:tcPr>
          <w:p w14:paraId="3AFC5142" w14:textId="77777777" w:rsidR="0089218D" w:rsidRPr="009039FC" w:rsidRDefault="0089218D" w:rsidP="0089218D">
            <w:pPr>
              <w:pStyle w:val="TableText"/>
              <w:jc w:val="center"/>
            </w:pPr>
          </w:p>
        </w:tc>
        <w:tc>
          <w:tcPr>
            <w:tcW w:w="3052" w:type="dxa"/>
          </w:tcPr>
          <w:p w14:paraId="7CC6341A" w14:textId="77777777" w:rsidR="0089218D" w:rsidRPr="009039FC" w:rsidRDefault="0089218D" w:rsidP="0089218D">
            <w:pPr>
              <w:pStyle w:val="TableText"/>
              <w:jc w:val="center"/>
            </w:pPr>
            <w:r w:rsidRPr="009039FC">
              <w:t>I</w:t>
            </w:r>
          </w:p>
        </w:tc>
      </w:tr>
      <w:tr w:rsidR="0089218D" w:rsidRPr="009039FC" w14:paraId="266C7FDE" w14:textId="77777777" w:rsidTr="0089218D">
        <w:tc>
          <w:tcPr>
            <w:tcW w:w="3068" w:type="dxa"/>
          </w:tcPr>
          <w:p w14:paraId="0C12C291" w14:textId="77777777" w:rsidR="0089218D" w:rsidRPr="009039FC" w:rsidRDefault="0089218D" w:rsidP="0089218D">
            <w:pPr>
              <w:pStyle w:val="TableText"/>
              <w:jc w:val="center"/>
            </w:pPr>
            <w:r w:rsidRPr="009039FC">
              <w:t>S</w:t>
            </w:r>
          </w:p>
        </w:tc>
        <w:tc>
          <w:tcPr>
            <w:tcW w:w="3052" w:type="dxa"/>
          </w:tcPr>
          <w:p w14:paraId="46BEF291" w14:textId="77777777" w:rsidR="0089218D" w:rsidRPr="009039FC" w:rsidRDefault="0089218D" w:rsidP="0089218D">
            <w:pPr>
              <w:pStyle w:val="TableText"/>
              <w:jc w:val="center"/>
            </w:pPr>
            <w:r w:rsidRPr="009039FC">
              <w:t>S</w:t>
            </w:r>
          </w:p>
        </w:tc>
      </w:tr>
      <w:tr w:rsidR="0089218D" w:rsidRPr="009039FC" w14:paraId="0B4C77D5" w14:textId="77777777" w:rsidTr="0089218D">
        <w:tc>
          <w:tcPr>
            <w:tcW w:w="3068" w:type="dxa"/>
          </w:tcPr>
          <w:p w14:paraId="2B721D4C" w14:textId="77777777" w:rsidR="0089218D" w:rsidRPr="009039FC" w:rsidRDefault="0089218D" w:rsidP="0089218D">
            <w:pPr>
              <w:pStyle w:val="TableText"/>
              <w:jc w:val="center"/>
            </w:pPr>
            <w:r w:rsidRPr="009039FC">
              <w:t>G</w:t>
            </w:r>
          </w:p>
        </w:tc>
        <w:tc>
          <w:tcPr>
            <w:tcW w:w="3052" w:type="dxa"/>
          </w:tcPr>
          <w:p w14:paraId="53DAC88C" w14:textId="77777777" w:rsidR="0089218D" w:rsidRPr="009039FC" w:rsidRDefault="0089218D" w:rsidP="0089218D">
            <w:pPr>
              <w:pStyle w:val="TableText"/>
              <w:jc w:val="center"/>
            </w:pPr>
            <w:r w:rsidRPr="009039FC">
              <w:t>G</w:t>
            </w:r>
          </w:p>
        </w:tc>
      </w:tr>
      <w:tr w:rsidR="0089218D" w:rsidRPr="009039FC" w14:paraId="254025EB" w14:textId="77777777" w:rsidTr="0089218D">
        <w:tc>
          <w:tcPr>
            <w:tcW w:w="3068" w:type="dxa"/>
          </w:tcPr>
          <w:p w14:paraId="0F9DD91C" w14:textId="77777777" w:rsidR="0089218D" w:rsidRPr="009039FC" w:rsidRDefault="0089218D" w:rsidP="0089218D">
            <w:pPr>
              <w:pStyle w:val="TableText"/>
              <w:jc w:val="center"/>
            </w:pPr>
            <w:r w:rsidRPr="009039FC">
              <w:t>G</w:t>
            </w:r>
          </w:p>
        </w:tc>
        <w:tc>
          <w:tcPr>
            <w:tcW w:w="3052" w:type="dxa"/>
          </w:tcPr>
          <w:p w14:paraId="359EB986" w14:textId="77777777" w:rsidR="0089218D" w:rsidRPr="009039FC" w:rsidRDefault="0089218D" w:rsidP="0089218D">
            <w:pPr>
              <w:pStyle w:val="TableText"/>
              <w:jc w:val="center"/>
            </w:pPr>
            <w:r w:rsidRPr="009039FC">
              <w:t>G</w:t>
            </w:r>
          </w:p>
        </w:tc>
      </w:tr>
      <w:tr w:rsidR="0089218D" w:rsidRPr="009039FC" w14:paraId="1856DBB0" w14:textId="77777777" w:rsidTr="0089218D">
        <w:tc>
          <w:tcPr>
            <w:tcW w:w="3068" w:type="dxa"/>
          </w:tcPr>
          <w:p w14:paraId="28FB72DA" w14:textId="77777777" w:rsidR="0089218D" w:rsidRPr="009039FC" w:rsidRDefault="0089218D" w:rsidP="0089218D">
            <w:pPr>
              <w:pStyle w:val="TableText"/>
              <w:jc w:val="center"/>
            </w:pPr>
            <w:r w:rsidRPr="009039FC">
              <w:t>D</w:t>
            </w:r>
          </w:p>
        </w:tc>
        <w:tc>
          <w:tcPr>
            <w:tcW w:w="3052" w:type="dxa"/>
          </w:tcPr>
          <w:p w14:paraId="5171DDCD" w14:textId="77777777" w:rsidR="0089218D" w:rsidRPr="009039FC" w:rsidRDefault="0089218D" w:rsidP="0089218D">
            <w:pPr>
              <w:pStyle w:val="TableText"/>
              <w:jc w:val="center"/>
            </w:pPr>
            <w:r w:rsidRPr="009039FC">
              <w:t>D</w:t>
            </w:r>
          </w:p>
        </w:tc>
      </w:tr>
      <w:tr w:rsidR="0089218D" w:rsidRPr="009039FC" w14:paraId="3EA3952D" w14:textId="77777777" w:rsidTr="0089218D">
        <w:tc>
          <w:tcPr>
            <w:tcW w:w="3068" w:type="dxa"/>
          </w:tcPr>
          <w:p w14:paraId="5736BD16" w14:textId="77777777" w:rsidR="0089218D" w:rsidRPr="009039FC" w:rsidRDefault="0089218D" w:rsidP="0089218D">
            <w:pPr>
              <w:pStyle w:val="TableText"/>
              <w:jc w:val="center"/>
            </w:pPr>
          </w:p>
        </w:tc>
        <w:tc>
          <w:tcPr>
            <w:tcW w:w="3052" w:type="dxa"/>
          </w:tcPr>
          <w:p w14:paraId="6A00E023" w14:textId="77777777" w:rsidR="0089218D" w:rsidRPr="009039FC" w:rsidRDefault="0089218D" w:rsidP="0089218D">
            <w:pPr>
              <w:pStyle w:val="TableText"/>
              <w:jc w:val="center"/>
            </w:pPr>
            <w:r w:rsidRPr="009039FC">
              <w:t>H</w:t>
            </w:r>
          </w:p>
        </w:tc>
      </w:tr>
      <w:tr w:rsidR="0089218D" w:rsidRPr="009039FC" w14:paraId="367733D5" w14:textId="77777777" w:rsidTr="0089218D">
        <w:tc>
          <w:tcPr>
            <w:tcW w:w="3068" w:type="dxa"/>
          </w:tcPr>
          <w:p w14:paraId="249EBFDB" w14:textId="77777777" w:rsidR="0089218D" w:rsidRPr="009039FC" w:rsidRDefault="0089218D" w:rsidP="0089218D">
            <w:pPr>
              <w:pStyle w:val="TableText"/>
              <w:jc w:val="center"/>
            </w:pPr>
          </w:p>
        </w:tc>
        <w:tc>
          <w:tcPr>
            <w:tcW w:w="3052" w:type="dxa"/>
          </w:tcPr>
          <w:p w14:paraId="79330C99" w14:textId="77777777" w:rsidR="0089218D" w:rsidRPr="009039FC" w:rsidRDefault="0089218D" w:rsidP="0089218D">
            <w:pPr>
              <w:pStyle w:val="TableText"/>
              <w:jc w:val="center"/>
            </w:pPr>
            <w:r w:rsidRPr="009039FC">
              <w:t>C</w:t>
            </w:r>
          </w:p>
        </w:tc>
      </w:tr>
      <w:tr w:rsidR="0089218D" w:rsidRPr="009039FC" w14:paraId="6B06BCE5" w14:textId="77777777" w:rsidTr="0089218D">
        <w:tc>
          <w:tcPr>
            <w:tcW w:w="3068" w:type="dxa"/>
          </w:tcPr>
          <w:p w14:paraId="160C3BBD" w14:textId="77777777" w:rsidR="0089218D" w:rsidRPr="009039FC" w:rsidRDefault="0089218D" w:rsidP="0089218D">
            <w:pPr>
              <w:pStyle w:val="TableText"/>
              <w:jc w:val="center"/>
            </w:pPr>
            <w:r w:rsidRPr="009039FC">
              <w:t>L1</w:t>
            </w:r>
          </w:p>
        </w:tc>
        <w:tc>
          <w:tcPr>
            <w:tcW w:w="3052" w:type="dxa"/>
          </w:tcPr>
          <w:p w14:paraId="6E5C6E77" w14:textId="77777777" w:rsidR="0089218D" w:rsidRPr="009039FC" w:rsidRDefault="0089218D" w:rsidP="0089218D">
            <w:pPr>
              <w:pStyle w:val="TableText"/>
              <w:jc w:val="center"/>
            </w:pPr>
            <w:r w:rsidRPr="009039FC">
              <w:t>L1</w:t>
            </w:r>
          </w:p>
        </w:tc>
      </w:tr>
      <w:tr w:rsidR="0089218D" w:rsidRPr="009039FC" w14:paraId="0B2F6F45" w14:textId="77777777" w:rsidTr="0089218D">
        <w:tc>
          <w:tcPr>
            <w:tcW w:w="3068" w:type="dxa"/>
          </w:tcPr>
          <w:p w14:paraId="7C898C28" w14:textId="77777777" w:rsidR="0089218D" w:rsidRPr="009039FC" w:rsidRDefault="0089218D" w:rsidP="0089218D">
            <w:pPr>
              <w:pStyle w:val="TableText"/>
              <w:jc w:val="center"/>
            </w:pPr>
            <w:r w:rsidRPr="009039FC">
              <w:t>a1</w:t>
            </w:r>
          </w:p>
        </w:tc>
        <w:tc>
          <w:tcPr>
            <w:tcW w:w="3052" w:type="dxa"/>
          </w:tcPr>
          <w:p w14:paraId="43D2DB2F" w14:textId="77777777" w:rsidR="0089218D" w:rsidRPr="009039FC" w:rsidRDefault="0089218D" w:rsidP="0089218D">
            <w:pPr>
              <w:pStyle w:val="TableText"/>
              <w:jc w:val="center"/>
            </w:pPr>
            <w:r w:rsidRPr="009039FC">
              <w:t>a2</w:t>
            </w:r>
          </w:p>
        </w:tc>
      </w:tr>
      <w:tr w:rsidR="0089218D" w:rsidRPr="009039FC" w14:paraId="560BE299" w14:textId="77777777" w:rsidTr="0089218D">
        <w:tc>
          <w:tcPr>
            <w:tcW w:w="3068" w:type="dxa"/>
            <w:tcBorders>
              <w:left w:val="dashed" w:sz="4" w:space="0" w:color="auto"/>
              <w:right w:val="nil"/>
            </w:tcBorders>
          </w:tcPr>
          <w:p w14:paraId="35CC71B3" w14:textId="77777777" w:rsidR="0089218D" w:rsidRPr="009039FC" w:rsidRDefault="0089218D" w:rsidP="0089218D">
            <w:pPr>
              <w:pStyle w:val="TableText"/>
              <w:jc w:val="center"/>
            </w:pPr>
          </w:p>
        </w:tc>
        <w:tc>
          <w:tcPr>
            <w:tcW w:w="3052" w:type="dxa"/>
            <w:tcBorders>
              <w:left w:val="nil"/>
              <w:right w:val="dashed" w:sz="4" w:space="0" w:color="auto"/>
            </w:tcBorders>
          </w:tcPr>
          <w:p w14:paraId="7F32AC60" w14:textId="77777777" w:rsidR="0089218D" w:rsidRPr="009039FC" w:rsidRDefault="0089218D" w:rsidP="0089218D">
            <w:pPr>
              <w:pStyle w:val="TableText"/>
              <w:jc w:val="center"/>
            </w:pPr>
          </w:p>
        </w:tc>
      </w:tr>
      <w:tr w:rsidR="0089218D" w:rsidRPr="009039FC" w14:paraId="0FBBC44E" w14:textId="77777777" w:rsidTr="0089218D">
        <w:tc>
          <w:tcPr>
            <w:tcW w:w="3068" w:type="dxa"/>
          </w:tcPr>
          <w:p w14:paraId="2100EE03" w14:textId="77777777" w:rsidR="0089218D" w:rsidRPr="009039FC" w:rsidRDefault="0089218D" w:rsidP="0089218D">
            <w:pPr>
              <w:pStyle w:val="TableText"/>
              <w:jc w:val="center"/>
            </w:pPr>
            <w:r w:rsidRPr="009039FC">
              <w:t>a(len-1)</w:t>
            </w:r>
          </w:p>
        </w:tc>
        <w:tc>
          <w:tcPr>
            <w:tcW w:w="3052" w:type="dxa"/>
          </w:tcPr>
          <w:p w14:paraId="3BB7A82E" w14:textId="77777777" w:rsidR="0089218D" w:rsidRPr="009039FC" w:rsidRDefault="0089218D" w:rsidP="0089218D">
            <w:pPr>
              <w:pStyle w:val="TableText"/>
              <w:jc w:val="center"/>
            </w:pPr>
            <w:r w:rsidRPr="009039FC">
              <w:t>a(</w:t>
            </w:r>
            <w:proofErr w:type="spellStart"/>
            <w:r w:rsidRPr="009039FC">
              <w:t>len</w:t>
            </w:r>
            <w:proofErr w:type="spellEnd"/>
            <w:r w:rsidRPr="009039FC">
              <w:t>)</w:t>
            </w:r>
          </w:p>
        </w:tc>
      </w:tr>
      <w:tr w:rsidR="0089218D" w:rsidRPr="009039FC" w14:paraId="373BDE46" w14:textId="77777777" w:rsidTr="0089218D">
        <w:tc>
          <w:tcPr>
            <w:tcW w:w="3068" w:type="dxa"/>
          </w:tcPr>
          <w:p w14:paraId="3166A4C7" w14:textId="77777777" w:rsidR="0089218D" w:rsidRPr="009039FC" w:rsidRDefault="0089218D" w:rsidP="0089218D">
            <w:pPr>
              <w:pStyle w:val="TableText"/>
              <w:jc w:val="center"/>
            </w:pPr>
            <w:r w:rsidRPr="009039FC">
              <w:t>L2</w:t>
            </w:r>
          </w:p>
        </w:tc>
        <w:tc>
          <w:tcPr>
            <w:tcW w:w="3052" w:type="dxa"/>
          </w:tcPr>
          <w:p w14:paraId="49CC21DC" w14:textId="77777777" w:rsidR="0089218D" w:rsidRPr="009039FC" w:rsidRDefault="0089218D" w:rsidP="0089218D">
            <w:pPr>
              <w:pStyle w:val="TableText"/>
              <w:jc w:val="center"/>
            </w:pPr>
            <w:r w:rsidRPr="009039FC">
              <w:t>L2</w:t>
            </w:r>
          </w:p>
        </w:tc>
      </w:tr>
      <w:tr w:rsidR="0089218D" w:rsidRPr="009039FC" w14:paraId="5D4E7761" w14:textId="77777777" w:rsidTr="0089218D">
        <w:tc>
          <w:tcPr>
            <w:tcW w:w="3068" w:type="dxa"/>
          </w:tcPr>
          <w:p w14:paraId="0ECAE5BF" w14:textId="77777777" w:rsidR="0089218D" w:rsidRPr="009039FC" w:rsidRDefault="0089218D" w:rsidP="0089218D">
            <w:pPr>
              <w:pStyle w:val="TableText"/>
              <w:jc w:val="center"/>
            </w:pPr>
            <w:r w:rsidRPr="009039FC">
              <w:t>b1</w:t>
            </w:r>
          </w:p>
        </w:tc>
        <w:tc>
          <w:tcPr>
            <w:tcW w:w="3052" w:type="dxa"/>
          </w:tcPr>
          <w:p w14:paraId="18DC7A59" w14:textId="77777777" w:rsidR="0089218D" w:rsidRPr="009039FC" w:rsidRDefault="0089218D" w:rsidP="0089218D">
            <w:pPr>
              <w:pStyle w:val="TableText"/>
              <w:jc w:val="center"/>
            </w:pPr>
            <w:r w:rsidRPr="009039FC">
              <w:t>b2</w:t>
            </w:r>
          </w:p>
        </w:tc>
      </w:tr>
      <w:tr w:rsidR="0089218D" w:rsidRPr="009039FC" w14:paraId="7DBF0942" w14:textId="77777777" w:rsidTr="0089218D">
        <w:tc>
          <w:tcPr>
            <w:tcW w:w="3068" w:type="dxa"/>
            <w:tcBorders>
              <w:left w:val="dashed" w:sz="4" w:space="0" w:color="auto"/>
              <w:right w:val="nil"/>
            </w:tcBorders>
          </w:tcPr>
          <w:p w14:paraId="2646B648" w14:textId="77777777" w:rsidR="0089218D" w:rsidRPr="009039FC" w:rsidRDefault="0089218D" w:rsidP="0089218D">
            <w:pPr>
              <w:pStyle w:val="TableText"/>
              <w:jc w:val="center"/>
            </w:pPr>
          </w:p>
        </w:tc>
        <w:tc>
          <w:tcPr>
            <w:tcW w:w="3052" w:type="dxa"/>
            <w:tcBorders>
              <w:left w:val="nil"/>
              <w:right w:val="dashed" w:sz="4" w:space="0" w:color="auto"/>
            </w:tcBorders>
          </w:tcPr>
          <w:p w14:paraId="01CBAD2B" w14:textId="77777777" w:rsidR="0089218D" w:rsidRPr="009039FC" w:rsidRDefault="0089218D" w:rsidP="0089218D">
            <w:pPr>
              <w:pStyle w:val="TableText"/>
              <w:jc w:val="center"/>
            </w:pPr>
          </w:p>
        </w:tc>
      </w:tr>
      <w:tr w:rsidR="0089218D" w:rsidRPr="009039FC" w14:paraId="0AE3E09A" w14:textId="77777777" w:rsidTr="0089218D">
        <w:tc>
          <w:tcPr>
            <w:tcW w:w="3068" w:type="dxa"/>
          </w:tcPr>
          <w:p w14:paraId="24D3237D" w14:textId="77777777" w:rsidR="0089218D" w:rsidRPr="009039FC" w:rsidRDefault="0089218D" w:rsidP="0089218D">
            <w:pPr>
              <w:pStyle w:val="TableText"/>
              <w:jc w:val="center"/>
            </w:pPr>
            <w:r w:rsidRPr="009039FC">
              <w:t>b(len-1)</w:t>
            </w:r>
          </w:p>
        </w:tc>
        <w:tc>
          <w:tcPr>
            <w:tcW w:w="3052" w:type="dxa"/>
          </w:tcPr>
          <w:p w14:paraId="53053C37" w14:textId="77777777" w:rsidR="0089218D" w:rsidRPr="009039FC" w:rsidRDefault="0089218D" w:rsidP="0089218D">
            <w:pPr>
              <w:pStyle w:val="TableText"/>
              <w:jc w:val="center"/>
            </w:pPr>
            <w:r w:rsidRPr="009039FC">
              <w:t>b(</w:t>
            </w:r>
            <w:proofErr w:type="spellStart"/>
            <w:r w:rsidRPr="009039FC">
              <w:t>len</w:t>
            </w:r>
            <w:proofErr w:type="spellEnd"/>
            <w:r w:rsidRPr="009039FC">
              <w:t>)</w:t>
            </w:r>
          </w:p>
        </w:tc>
      </w:tr>
      <w:tr w:rsidR="0089218D" w:rsidRPr="009039FC" w14:paraId="26E145FC" w14:textId="77777777" w:rsidTr="0089218D">
        <w:tc>
          <w:tcPr>
            <w:tcW w:w="3068" w:type="dxa"/>
          </w:tcPr>
          <w:p w14:paraId="632C2685" w14:textId="77777777" w:rsidR="0089218D" w:rsidRPr="009039FC" w:rsidRDefault="0089218D" w:rsidP="0089218D">
            <w:pPr>
              <w:pStyle w:val="TableText"/>
              <w:jc w:val="center"/>
            </w:pPr>
            <w:r w:rsidRPr="009039FC">
              <w:t>L3</w:t>
            </w:r>
          </w:p>
        </w:tc>
        <w:tc>
          <w:tcPr>
            <w:tcW w:w="3052" w:type="dxa"/>
          </w:tcPr>
          <w:p w14:paraId="2FCEAD76" w14:textId="77777777" w:rsidR="0089218D" w:rsidRPr="009039FC" w:rsidRDefault="0089218D" w:rsidP="0089218D">
            <w:pPr>
              <w:pStyle w:val="TableText"/>
              <w:jc w:val="center"/>
            </w:pPr>
            <w:r w:rsidRPr="009039FC">
              <w:t>L3</w:t>
            </w:r>
          </w:p>
        </w:tc>
      </w:tr>
      <w:tr w:rsidR="0089218D" w:rsidRPr="009039FC" w14:paraId="6CCCA11C" w14:textId="77777777" w:rsidTr="0089218D">
        <w:tc>
          <w:tcPr>
            <w:tcW w:w="3068" w:type="dxa"/>
          </w:tcPr>
          <w:p w14:paraId="2B469E47" w14:textId="77777777" w:rsidR="0089218D" w:rsidRPr="009039FC" w:rsidRDefault="0089218D" w:rsidP="0089218D">
            <w:pPr>
              <w:pStyle w:val="TableText"/>
              <w:jc w:val="center"/>
            </w:pPr>
            <w:r w:rsidRPr="009039FC">
              <w:t>c1</w:t>
            </w:r>
          </w:p>
        </w:tc>
        <w:tc>
          <w:tcPr>
            <w:tcW w:w="3052" w:type="dxa"/>
          </w:tcPr>
          <w:p w14:paraId="4F32D971" w14:textId="77777777" w:rsidR="0089218D" w:rsidRPr="009039FC" w:rsidRDefault="0089218D" w:rsidP="0089218D">
            <w:pPr>
              <w:pStyle w:val="TableText"/>
              <w:jc w:val="center"/>
            </w:pPr>
            <w:r w:rsidRPr="009039FC">
              <w:t>c2</w:t>
            </w:r>
          </w:p>
        </w:tc>
      </w:tr>
      <w:tr w:rsidR="0089218D" w:rsidRPr="009039FC" w14:paraId="3246C9A5" w14:textId="77777777" w:rsidTr="0089218D">
        <w:tc>
          <w:tcPr>
            <w:tcW w:w="3068" w:type="dxa"/>
            <w:tcBorders>
              <w:left w:val="dashed" w:sz="4" w:space="0" w:color="auto"/>
              <w:right w:val="nil"/>
            </w:tcBorders>
          </w:tcPr>
          <w:p w14:paraId="014D9FF1" w14:textId="77777777" w:rsidR="0089218D" w:rsidRPr="009039FC" w:rsidRDefault="0089218D" w:rsidP="0089218D">
            <w:pPr>
              <w:pStyle w:val="TableText"/>
              <w:jc w:val="center"/>
            </w:pPr>
          </w:p>
        </w:tc>
        <w:tc>
          <w:tcPr>
            <w:tcW w:w="3052" w:type="dxa"/>
            <w:tcBorders>
              <w:left w:val="nil"/>
              <w:right w:val="dashed" w:sz="4" w:space="0" w:color="auto"/>
            </w:tcBorders>
          </w:tcPr>
          <w:p w14:paraId="19FDA244" w14:textId="77777777" w:rsidR="0089218D" w:rsidRPr="009039FC" w:rsidRDefault="0089218D" w:rsidP="0089218D">
            <w:pPr>
              <w:pStyle w:val="TableText"/>
              <w:jc w:val="center"/>
            </w:pPr>
          </w:p>
        </w:tc>
      </w:tr>
      <w:tr w:rsidR="0089218D" w:rsidRPr="009039FC" w14:paraId="15E14FB4" w14:textId="77777777" w:rsidTr="0089218D">
        <w:tc>
          <w:tcPr>
            <w:tcW w:w="3068" w:type="dxa"/>
          </w:tcPr>
          <w:p w14:paraId="60B29419" w14:textId="77777777" w:rsidR="0089218D" w:rsidRPr="009039FC" w:rsidRDefault="0089218D" w:rsidP="0089218D">
            <w:pPr>
              <w:pStyle w:val="TableText"/>
              <w:jc w:val="center"/>
            </w:pPr>
            <w:r w:rsidRPr="009039FC">
              <w:t>c(len-1)</w:t>
            </w:r>
          </w:p>
        </w:tc>
        <w:tc>
          <w:tcPr>
            <w:tcW w:w="3052" w:type="dxa"/>
          </w:tcPr>
          <w:p w14:paraId="3DE85A69" w14:textId="77777777" w:rsidR="0089218D" w:rsidRPr="009039FC" w:rsidRDefault="0089218D" w:rsidP="0089218D">
            <w:pPr>
              <w:pStyle w:val="TableText"/>
              <w:jc w:val="center"/>
            </w:pPr>
            <w:r w:rsidRPr="009039FC">
              <w:t>c(</w:t>
            </w:r>
            <w:proofErr w:type="spellStart"/>
            <w:r w:rsidRPr="009039FC">
              <w:t>len</w:t>
            </w:r>
            <w:proofErr w:type="spellEnd"/>
            <w:r w:rsidRPr="009039FC">
              <w:t>)</w:t>
            </w:r>
          </w:p>
        </w:tc>
      </w:tr>
      <w:tr w:rsidR="0089218D" w:rsidRPr="009039FC" w14:paraId="3C38C868" w14:textId="77777777" w:rsidTr="0089218D">
        <w:tc>
          <w:tcPr>
            <w:tcW w:w="3068" w:type="dxa"/>
          </w:tcPr>
          <w:p w14:paraId="7FBB72E5" w14:textId="77777777" w:rsidR="0089218D" w:rsidRPr="009039FC" w:rsidRDefault="0089218D" w:rsidP="0089218D">
            <w:pPr>
              <w:pStyle w:val="TableText"/>
              <w:jc w:val="center"/>
            </w:pPr>
            <w:r w:rsidRPr="009039FC">
              <w:t>L4</w:t>
            </w:r>
          </w:p>
        </w:tc>
        <w:tc>
          <w:tcPr>
            <w:tcW w:w="3052" w:type="dxa"/>
          </w:tcPr>
          <w:p w14:paraId="5533B878" w14:textId="77777777" w:rsidR="0089218D" w:rsidRPr="009039FC" w:rsidRDefault="0089218D" w:rsidP="0089218D">
            <w:pPr>
              <w:pStyle w:val="TableText"/>
              <w:jc w:val="center"/>
            </w:pPr>
            <w:r w:rsidRPr="009039FC">
              <w:t>L4</w:t>
            </w:r>
          </w:p>
        </w:tc>
      </w:tr>
      <w:tr w:rsidR="0089218D" w:rsidRPr="009039FC" w14:paraId="14951FC4" w14:textId="77777777" w:rsidTr="0089218D">
        <w:tc>
          <w:tcPr>
            <w:tcW w:w="3068" w:type="dxa"/>
          </w:tcPr>
          <w:p w14:paraId="696D1E70" w14:textId="77777777" w:rsidR="0089218D" w:rsidRPr="009039FC" w:rsidRDefault="0089218D" w:rsidP="0089218D">
            <w:pPr>
              <w:pStyle w:val="TableText"/>
              <w:jc w:val="center"/>
            </w:pPr>
            <w:r w:rsidRPr="009039FC">
              <w:t>d1</w:t>
            </w:r>
          </w:p>
        </w:tc>
        <w:tc>
          <w:tcPr>
            <w:tcW w:w="3052" w:type="dxa"/>
          </w:tcPr>
          <w:p w14:paraId="1A3594AB" w14:textId="77777777" w:rsidR="0089218D" w:rsidRPr="009039FC" w:rsidRDefault="0089218D" w:rsidP="0089218D">
            <w:pPr>
              <w:pStyle w:val="TableText"/>
              <w:jc w:val="center"/>
            </w:pPr>
            <w:r w:rsidRPr="009039FC">
              <w:t>d2</w:t>
            </w:r>
          </w:p>
        </w:tc>
      </w:tr>
      <w:tr w:rsidR="0089218D" w:rsidRPr="009039FC" w14:paraId="3E1F5FB1" w14:textId="77777777" w:rsidTr="0089218D">
        <w:tc>
          <w:tcPr>
            <w:tcW w:w="3068" w:type="dxa"/>
            <w:tcBorders>
              <w:left w:val="dashed" w:sz="4" w:space="0" w:color="auto"/>
              <w:right w:val="nil"/>
            </w:tcBorders>
          </w:tcPr>
          <w:p w14:paraId="37F06C28" w14:textId="77777777" w:rsidR="0089218D" w:rsidRPr="009039FC" w:rsidRDefault="0089218D" w:rsidP="0089218D">
            <w:pPr>
              <w:pStyle w:val="TableText"/>
              <w:jc w:val="center"/>
            </w:pPr>
          </w:p>
        </w:tc>
        <w:tc>
          <w:tcPr>
            <w:tcW w:w="3052" w:type="dxa"/>
            <w:tcBorders>
              <w:left w:val="nil"/>
              <w:right w:val="dashed" w:sz="4" w:space="0" w:color="auto"/>
            </w:tcBorders>
          </w:tcPr>
          <w:p w14:paraId="1D721F16" w14:textId="77777777" w:rsidR="0089218D" w:rsidRPr="009039FC" w:rsidRDefault="0089218D" w:rsidP="0089218D">
            <w:pPr>
              <w:pStyle w:val="TableText"/>
              <w:jc w:val="center"/>
            </w:pPr>
          </w:p>
        </w:tc>
      </w:tr>
      <w:tr w:rsidR="0089218D" w:rsidRPr="009039FC" w14:paraId="67E17705" w14:textId="77777777" w:rsidTr="0089218D">
        <w:tc>
          <w:tcPr>
            <w:tcW w:w="3068" w:type="dxa"/>
          </w:tcPr>
          <w:p w14:paraId="54A6D4D4" w14:textId="77777777" w:rsidR="0089218D" w:rsidRPr="009039FC" w:rsidRDefault="0089218D" w:rsidP="0089218D">
            <w:pPr>
              <w:pStyle w:val="TableText"/>
              <w:jc w:val="center"/>
            </w:pPr>
            <w:r w:rsidRPr="009039FC">
              <w:t>d(len-1)</w:t>
            </w:r>
          </w:p>
        </w:tc>
        <w:tc>
          <w:tcPr>
            <w:tcW w:w="3052" w:type="dxa"/>
          </w:tcPr>
          <w:p w14:paraId="1F3FA674" w14:textId="77777777" w:rsidR="0089218D" w:rsidRPr="009039FC" w:rsidRDefault="0089218D" w:rsidP="0089218D">
            <w:pPr>
              <w:pStyle w:val="TableText"/>
              <w:jc w:val="center"/>
            </w:pPr>
            <w:r w:rsidRPr="009039FC">
              <w:t>d(</w:t>
            </w:r>
            <w:proofErr w:type="spellStart"/>
            <w:r w:rsidRPr="009039FC">
              <w:t>len</w:t>
            </w:r>
            <w:proofErr w:type="spellEnd"/>
            <w:r w:rsidRPr="009039FC">
              <w:t>)</w:t>
            </w:r>
          </w:p>
        </w:tc>
      </w:tr>
    </w:tbl>
    <w:p w14:paraId="4F9FF493" w14:textId="77777777" w:rsidR="0089218D" w:rsidRPr="009039FC" w:rsidRDefault="0089218D" w:rsidP="0089218D"/>
    <w:p w14:paraId="46768B9C" w14:textId="77777777" w:rsidR="0089218D" w:rsidRPr="009039FC" w:rsidRDefault="0089218D" w:rsidP="0089218D">
      <w:r w:rsidRPr="009039FC">
        <w:t>The content of the telegram is not checked by the CMC – the telegram is transferred to the CSC/Host unconditionally.</w:t>
      </w:r>
    </w:p>
    <w:p w14:paraId="4CD6C234" w14:textId="77777777" w:rsidR="0089218D" w:rsidRPr="009039FC" w:rsidRDefault="0089218D" w:rsidP="0089218D">
      <w:r w:rsidRPr="009039FC">
        <w:t>The sequence number is copied from the corresponding Code Request telegram. The sequence number is used to uniquely identify a Code Request and Code Result pair.</w:t>
      </w:r>
    </w:p>
    <w:p w14:paraId="65E51942" w14:textId="77777777" w:rsidR="0089218D" w:rsidRPr="009039FC" w:rsidRDefault="0089218D" w:rsidP="0089218D">
      <w:proofErr w:type="spellStart"/>
      <w:r w:rsidRPr="009039FC">
        <w:t>ConvRes</w:t>
      </w:r>
      <w:proofErr w:type="spellEnd"/>
      <w:r w:rsidRPr="009039FC">
        <w:t xml:space="preserve"> is used for code convert result codes whereas </w:t>
      </w:r>
      <w:proofErr w:type="spellStart"/>
      <w:r w:rsidRPr="009039FC">
        <w:t>HdlRes</w:t>
      </w:r>
      <w:proofErr w:type="spellEnd"/>
      <w:r w:rsidRPr="009039FC">
        <w:t xml:space="preserve"> is used for handling result codes, </w:t>
      </w:r>
      <w:proofErr w:type="gramStart"/>
      <w:r w:rsidRPr="009039FC">
        <w:t>e.g.</w:t>
      </w:r>
      <w:proofErr w:type="gramEnd"/>
      <w:r w:rsidRPr="009039FC">
        <w:t xml:space="preserve"> code too long, timeout etc.</w:t>
      </w:r>
    </w:p>
    <w:p w14:paraId="2106E70C" w14:textId="77777777" w:rsidR="0089218D" w:rsidRPr="009039FC" w:rsidRDefault="0089218D" w:rsidP="0089218D">
      <w:r w:rsidRPr="009039FC">
        <w:t>The barcode field must contain the same barcode as the CSC/Host received in the corresponding Code Request telegram.</w:t>
      </w:r>
    </w:p>
    <w:p w14:paraId="20DA8AAF" w14:textId="77777777" w:rsidR="0089218D" w:rsidRPr="009039FC" w:rsidRDefault="0089218D" w:rsidP="0089218D">
      <w:r w:rsidRPr="009039FC">
        <w:t>The ‘Code conv string’ field contains the part of the barcode which was used for the code conversion.</w:t>
      </w:r>
    </w:p>
    <w:p w14:paraId="7B070E72" w14:textId="77777777" w:rsidR="0089218D" w:rsidRPr="009039FC" w:rsidRDefault="0089218D" w:rsidP="0089218D">
      <w:r w:rsidRPr="009039FC">
        <w:t xml:space="preserve">The ‘Conv res string’ field contains the code conversion result as an ASCII text string, </w:t>
      </w:r>
      <w:proofErr w:type="gramStart"/>
      <w:r w:rsidRPr="009039FC">
        <w:t>e.g.</w:t>
      </w:r>
      <w:proofErr w:type="gramEnd"/>
      <w:r w:rsidRPr="009039FC">
        <w:t xml:space="preserve"> “OK”, “Unknown code” etc.</w:t>
      </w:r>
    </w:p>
    <w:p w14:paraId="58C2386E" w14:textId="77777777" w:rsidR="0089218D" w:rsidRPr="009039FC" w:rsidRDefault="0089218D" w:rsidP="0089218D">
      <w:r w:rsidRPr="009039FC">
        <w:lastRenderedPageBreak/>
        <w:t>Destination display name is included for display purposes at the MES.</w:t>
      </w:r>
    </w:p>
    <w:p w14:paraId="2DFBA81B" w14:textId="77777777" w:rsidR="0089218D" w:rsidRPr="009039FC" w:rsidRDefault="0089218D" w:rsidP="0089218D">
      <w:r w:rsidRPr="009039FC">
        <w:t>In case the CMC cannot forward the Code Request belonging to the Code Result (</w:t>
      </w:r>
      <w:proofErr w:type="gramStart"/>
      <w:r w:rsidRPr="009039FC">
        <w:t>e.g.</w:t>
      </w:r>
      <w:proofErr w:type="gramEnd"/>
      <w:r w:rsidRPr="009039FC">
        <w:t xml:space="preserve"> the connection to the Host is down), the CMC will forward a Code Result telegram with the status ‘CMC Code </w:t>
      </w:r>
      <w:proofErr w:type="spellStart"/>
      <w:r w:rsidRPr="009039FC">
        <w:t>Nack</w:t>
      </w:r>
      <w:proofErr w:type="spellEnd"/>
      <w:r w:rsidRPr="009039FC">
        <w:t>’.</w:t>
      </w:r>
    </w:p>
    <w:p w14:paraId="2A6CECFA" w14:textId="77777777" w:rsidR="0089218D" w:rsidRPr="009039FC" w:rsidRDefault="0089218D" w:rsidP="0089218D">
      <w:r w:rsidRPr="009039FC">
        <w:t>For telegram scenarios etc. please consult [MES].</w:t>
      </w:r>
    </w:p>
    <w:p w14:paraId="2FCBEC24"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212" w:name="_Toc192574118"/>
      <w:bookmarkStart w:id="213" w:name="_Toc534610752"/>
      <w:bookmarkStart w:id="214" w:name="_Toc55827043"/>
      <w:bookmarkStart w:id="215" w:name="_Toc146512276"/>
      <w:r w:rsidRPr="009039FC">
        <w:t>Scanner result (26)</w:t>
      </w:r>
      <w:bookmarkEnd w:id="212"/>
      <w:bookmarkEnd w:id="213"/>
      <w:bookmarkEnd w:id="214"/>
      <w:bookmarkEnd w:id="215"/>
    </w:p>
    <w:p w14:paraId="3D2EF932" w14:textId="77777777" w:rsidR="0089218D" w:rsidRPr="009039FC" w:rsidRDefault="0089218D" w:rsidP="0089218D">
      <w:r w:rsidRPr="009039FC">
        <w:t>CMC =&gt; CSC/Host</w:t>
      </w:r>
    </w:p>
    <w:p w14:paraId="4E1ABE04" w14:textId="77777777" w:rsidR="0089218D" w:rsidRPr="009039FC" w:rsidRDefault="0089218D" w:rsidP="0089218D">
      <w:r w:rsidRPr="009039FC">
        <w:t>Channel: Routing</w:t>
      </w:r>
    </w:p>
    <w:p w14:paraId="72F88AE6" w14:textId="77777777" w:rsidR="0089218D" w:rsidRPr="009039FC" w:rsidRDefault="0089218D" w:rsidP="0089218D"/>
    <w:p w14:paraId="43F58587" w14:textId="77777777" w:rsidR="0089218D" w:rsidRPr="009039FC" w:rsidRDefault="0089218D" w:rsidP="0089218D">
      <w:r w:rsidRPr="009039FC">
        <w:t>Format:</w:t>
      </w:r>
      <w:r w:rsidRPr="009039FC">
        <w:tab/>
        <w:t>TTLLUUXXGGGGCC_M_S_La1a2....all-1all</w:t>
      </w:r>
      <w:r w:rsidRPr="009039FC">
        <w:tab/>
      </w:r>
      <w:r w:rsidRPr="009039FC">
        <w:tab/>
      </w:r>
    </w:p>
    <w:p w14:paraId="3D105C24" w14:textId="77777777" w:rsidR="0089218D" w:rsidRPr="009039FC" w:rsidRDefault="0089218D" w:rsidP="0089218D">
      <w:r w:rsidRPr="009039FC">
        <w:tab/>
        <w:t>TT</w:t>
      </w:r>
      <w:r w:rsidRPr="009039FC">
        <w:tab/>
        <w:t>26 = Telegram Type</w:t>
      </w:r>
    </w:p>
    <w:p w14:paraId="37ABB196" w14:textId="77777777" w:rsidR="0089218D" w:rsidRPr="009039FC" w:rsidRDefault="0089218D" w:rsidP="0089218D">
      <w:r w:rsidRPr="009039FC">
        <w:tab/>
        <w:t>LL</w:t>
      </w:r>
      <w:r w:rsidRPr="009039FC">
        <w:tab/>
        <w:t>10 + (L+1)/2 = Telegram Length</w:t>
      </w:r>
    </w:p>
    <w:p w14:paraId="50C89F88" w14:textId="77777777" w:rsidR="0089218D" w:rsidRPr="009039FC" w:rsidRDefault="0089218D" w:rsidP="0089218D">
      <w:r w:rsidRPr="009039FC">
        <w:tab/>
        <w:t>UU</w:t>
      </w:r>
      <w:r w:rsidRPr="009039FC">
        <w:tab/>
        <w:t>Unit number</w:t>
      </w:r>
      <w:r w:rsidRPr="009039FC">
        <w:tab/>
        <w:t>(4000-4099)</w:t>
      </w:r>
      <w:r w:rsidRPr="009039FC">
        <w:tab/>
        <w:t>Scanner number</w:t>
      </w:r>
    </w:p>
    <w:p w14:paraId="3B9D0EA8" w14:textId="77777777" w:rsidR="0089218D" w:rsidRPr="009039FC" w:rsidRDefault="0089218D" w:rsidP="0089218D">
      <w:r w:rsidRPr="009039FC">
        <w:tab/>
        <w:t>XX</w:t>
      </w:r>
      <w:r w:rsidRPr="009039FC">
        <w:tab/>
        <w:t>Index number</w:t>
      </w:r>
      <w:r w:rsidRPr="009039FC">
        <w:tab/>
        <w:t xml:space="preserve">(0-4999) </w:t>
      </w:r>
    </w:p>
    <w:p w14:paraId="13480C3D" w14:textId="77777777" w:rsidR="0089218D" w:rsidRPr="009039FC" w:rsidRDefault="0089218D" w:rsidP="0089218D">
      <w:r w:rsidRPr="009039FC">
        <w:tab/>
        <w:t>GGGG</w:t>
      </w:r>
      <w:r w:rsidRPr="009039FC">
        <w:tab/>
        <w:t>Item ID number</w:t>
      </w:r>
      <w:r w:rsidRPr="009039FC">
        <w:tab/>
        <w:t>(</w:t>
      </w:r>
      <w:proofErr w:type="gramStart"/>
      <w:r w:rsidRPr="009039FC">
        <w:t>0..</w:t>
      </w:r>
      <w:proofErr w:type="gramEnd"/>
      <w:r w:rsidRPr="009039FC">
        <w:t xml:space="preserve">2.147.483.647) </w:t>
      </w:r>
    </w:p>
    <w:p w14:paraId="4E0A4565" w14:textId="77777777" w:rsidR="0089218D" w:rsidRPr="009039FC" w:rsidRDefault="0089218D" w:rsidP="0089218D">
      <w:r w:rsidRPr="009039FC">
        <w:tab/>
        <w:t>CC</w:t>
      </w:r>
      <w:r w:rsidRPr="009039FC">
        <w:tab/>
        <w:t>Carrier number</w:t>
      </w:r>
      <w:r w:rsidRPr="009039FC">
        <w:tab/>
        <w:t>(</w:t>
      </w:r>
      <w:proofErr w:type="gramStart"/>
      <w:r w:rsidRPr="009039FC">
        <w:t>0..</w:t>
      </w:r>
      <w:proofErr w:type="gramEnd"/>
      <w:r w:rsidRPr="009039FC">
        <w:t>3999)</w:t>
      </w:r>
    </w:p>
    <w:p w14:paraId="7B15073C" w14:textId="77777777" w:rsidR="0089218D" w:rsidRPr="009039FC" w:rsidRDefault="0089218D" w:rsidP="0089218D">
      <w:r w:rsidRPr="009039FC">
        <w:tab/>
      </w:r>
      <w:r w:rsidRPr="009039FC">
        <w:tab/>
      </w:r>
      <w:r w:rsidRPr="009039FC">
        <w:tab/>
        <w:t>0</w:t>
      </w:r>
      <w:r w:rsidRPr="009039FC">
        <w:tab/>
      </w:r>
      <w:r w:rsidRPr="009039FC">
        <w:tab/>
      </w:r>
      <w:r w:rsidRPr="009039FC">
        <w:tab/>
        <w:t>= Scanner at induction unit</w:t>
      </w:r>
    </w:p>
    <w:p w14:paraId="70C376F0" w14:textId="77777777" w:rsidR="0089218D" w:rsidRPr="009039FC" w:rsidRDefault="0089218D" w:rsidP="0089218D">
      <w:r w:rsidRPr="009039FC">
        <w:tab/>
      </w:r>
      <w:r w:rsidRPr="009039FC">
        <w:tab/>
      </w:r>
      <w:r w:rsidRPr="009039FC">
        <w:tab/>
        <w:t>1-3999</w:t>
      </w:r>
      <w:r w:rsidRPr="009039FC">
        <w:tab/>
        <w:t>= Carrier number</w:t>
      </w:r>
    </w:p>
    <w:p w14:paraId="15B6D5FE" w14:textId="77777777" w:rsidR="0089218D" w:rsidRPr="009039FC" w:rsidRDefault="0089218D" w:rsidP="0089218D">
      <w:r w:rsidRPr="009039FC">
        <w:tab/>
        <w:t>M</w:t>
      </w:r>
      <w:r w:rsidRPr="009039FC">
        <w:tab/>
        <w:t>Mode</w:t>
      </w:r>
      <w:r w:rsidRPr="009039FC">
        <w:tab/>
        <w:t>0</w:t>
      </w:r>
      <w:r w:rsidRPr="009039FC">
        <w:tab/>
        <w:t>= Normal</w:t>
      </w:r>
    </w:p>
    <w:p w14:paraId="223C2E0B" w14:textId="77777777" w:rsidR="0089218D" w:rsidRPr="009039FC" w:rsidRDefault="0089218D" w:rsidP="0089218D">
      <w:r w:rsidRPr="009039FC">
        <w:tab/>
      </w:r>
      <w:r w:rsidRPr="009039FC">
        <w:tab/>
      </w:r>
      <w:r w:rsidRPr="009039FC">
        <w:tab/>
        <w:t>1</w:t>
      </w:r>
      <w:r w:rsidRPr="009039FC">
        <w:tab/>
        <w:t>= Scanner Test</w:t>
      </w:r>
    </w:p>
    <w:p w14:paraId="79BF1B62" w14:textId="77777777" w:rsidR="0089218D" w:rsidRPr="009039FC" w:rsidRDefault="0089218D" w:rsidP="0089218D">
      <w:r w:rsidRPr="009039FC">
        <w:tab/>
        <w:t>S</w:t>
      </w:r>
      <w:r w:rsidRPr="009039FC">
        <w:tab/>
        <w:t>Status</w:t>
      </w:r>
      <w:r w:rsidRPr="009039FC">
        <w:tab/>
        <w:t>0</w:t>
      </w:r>
      <w:r w:rsidRPr="009039FC">
        <w:tab/>
        <w:t>= Scanner response</w:t>
      </w:r>
    </w:p>
    <w:p w14:paraId="338A7211" w14:textId="77777777" w:rsidR="0089218D" w:rsidRPr="009039FC" w:rsidRDefault="0089218D" w:rsidP="0089218D">
      <w:r w:rsidRPr="009039FC">
        <w:tab/>
      </w:r>
      <w:r w:rsidRPr="009039FC">
        <w:tab/>
      </w:r>
      <w:r w:rsidRPr="009039FC">
        <w:tab/>
        <w:t>3</w:t>
      </w:r>
      <w:r w:rsidRPr="009039FC">
        <w:tab/>
        <w:t>= Index error</w:t>
      </w:r>
    </w:p>
    <w:p w14:paraId="6146CC91" w14:textId="77777777" w:rsidR="0089218D" w:rsidRPr="009039FC" w:rsidRDefault="0089218D" w:rsidP="0089218D">
      <w:r w:rsidRPr="009039FC">
        <w:tab/>
      </w:r>
      <w:r w:rsidRPr="009039FC">
        <w:tab/>
      </w:r>
      <w:r w:rsidRPr="009039FC">
        <w:tab/>
        <w:t>4</w:t>
      </w:r>
      <w:r w:rsidRPr="009039FC">
        <w:tab/>
        <w:t>= No answer from scanner</w:t>
      </w:r>
    </w:p>
    <w:p w14:paraId="7422C112" w14:textId="77777777" w:rsidR="0089218D" w:rsidRPr="009039FC" w:rsidRDefault="0089218D" w:rsidP="0089218D">
      <w:r w:rsidRPr="009039FC">
        <w:tab/>
      </w:r>
      <w:r w:rsidRPr="009039FC">
        <w:tab/>
      </w:r>
      <w:r w:rsidRPr="009039FC">
        <w:tab/>
        <w:t>5</w:t>
      </w:r>
      <w:r w:rsidRPr="009039FC">
        <w:tab/>
        <w:t>= Scanner failure</w:t>
      </w:r>
    </w:p>
    <w:p w14:paraId="7455CD0B" w14:textId="77777777" w:rsidR="0089218D" w:rsidRPr="009039FC" w:rsidRDefault="0089218D" w:rsidP="0089218D">
      <w:r w:rsidRPr="009039FC">
        <w:tab/>
        <w:t>L</w:t>
      </w:r>
      <w:r w:rsidRPr="009039FC">
        <w:tab/>
        <w:t>Response length</w:t>
      </w:r>
      <w:r w:rsidRPr="009039FC">
        <w:tab/>
        <w:t>Number of ASCII characters in response</w:t>
      </w:r>
    </w:p>
    <w:p w14:paraId="1AA8026E" w14:textId="77777777" w:rsidR="0089218D" w:rsidRPr="009039FC" w:rsidRDefault="0089218D" w:rsidP="0089218D">
      <w:r w:rsidRPr="009039FC">
        <w:tab/>
      </w:r>
      <w:r w:rsidRPr="009039FC">
        <w:tab/>
      </w:r>
      <w:r w:rsidRPr="009039FC">
        <w:tab/>
        <w:t xml:space="preserve">(S &lt; &gt; </w:t>
      </w:r>
      <w:proofErr w:type="gramStart"/>
      <w:r w:rsidRPr="009039FC">
        <w:t>0  =</w:t>
      </w:r>
      <w:proofErr w:type="gramEnd"/>
      <w:r w:rsidRPr="009039FC">
        <w:t>&gt; L = 0).</w:t>
      </w:r>
    </w:p>
    <w:p w14:paraId="3A71EAF0" w14:textId="77777777" w:rsidR="0089218D" w:rsidRPr="009039FC" w:rsidRDefault="0089218D" w:rsidP="0089218D">
      <w:r w:rsidRPr="009039FC">
        <w:tab/>
        <w:t>a</w:t>
      </w:r>
      <w:r w:rsidRPr="009039FC">
        <w:rPr>
          <w:vertAlign w:val="subscript"/>
        </w:rPr>
        <w:t>1</w:t>
      </w:r>
      <w:r w:rsidRPr="009039FC">
        <w:t>a</w:t>
      </w:r>
      <w:r w:rsidRPr="009039FC">
        <w:rPr>
          <w:vertAlign w:val="subscript"/>
        </w:rPr>
        <w:t>2</w:t>
      </w:r>
      <w:r w:rsidRPr="009039FC">
        <w:t>....a</w:t>
      </w:r>
      <w:r w:rsidRPr="009039FC">
        <w:rPr>
          <w:vertAlign w:val="subscript"/>
        </w:rPr>
        <w:t>ll</w:t>
      </w:r>
      <w:r w:rsidRPr="009039FC">
        <w:t>-1a</w:t>
      </w:r>
      <w:r w:rsidRPr="009039FC">
        <w:rPr>
          <w:vertAlign w:val="subscript"/>
        </w:rPr>
        <w:t>ll</w:t>
      </w:r>
      <w:r w:rsidRPr="009039FC">
        <w:tab/>
        <w:t>Code</w:t>
      </w:r>
      <w:r w:rsidRPr="009039FC">
        <w:tab/>
        <w:t>Response in ASCII (</w:t>
      </w:r>
      <w:proofErr w:type="gramStart"/>
      <w:r w:rsidRPr="009039FC">
        <w:t>0..</w:t>
      </w:r>
      <w:proofErr w:type="gramEnd"/>
      <w:r w:rsidRPr="009039FC">
        <w:t>127)</w:t>
      </w:r>
    </w:p>
    <w:p w14:paraId="3F4EBCC6" w14:textId="77777777" w:rsidR="0089218D" w:rsidRPr="009039FC" w:rsidRDefault="0089218D" w:rsidP="0089218D"/>
    <w:p w14:paraId="4AACCBA0"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16D0C685" w14:textId="77777777" w:rsidTr="0089218D">
        <w:tc>
          <w:tcPr>
            <w:tcW w:w="6120" w:type="dxa"/>
            <w:gridSpan w:val="2"/>
          </w:tcPr>
          <w:p w14:paraId="620C8ED7" w14:textId="77777777" w:rsidR="0089218D" w:rsidRPr="009039FC" w:rsidRDefault="0089218D" w:rsidP="0089218D">
            <w:pPr>
              <w:pStyle w:val="TableText"/>
              <w:jc w:val="center"/>
            </w:pPr>
            <w:r w:rsidRPr="009039FC">
              <w:t>Type</w:t>
            </w:r>
          </w:p>
        </w:tc>
      </w:tr>
      <w:tr w:rsidR="0089218D" w:rsidRPr="009039FC" w14:paraId="136CD746" w14:textId="77777777" w:rsidTr="0089218D">
        <w:tc>
          <w:tcPr>
            <w:tcW w:w="6120" w:type="dxa"/>
            <w:gridSpan w:val="2"/>
          </w:tcPr>
          <w:p w14:paraId="625C8BD2" w14:textId="77777777" w:rsidR="0089218D" w:rsidRPr="009039FC" w:rsidRDefault="0089218D" w:rsidP="0089218D">
            <w:pPr>
              <w:pStyle w:val="TableText"/>
              <w:jc w:val="center"/>
            </w:pPr>
            <w:r w:rsidRPr="009039FC">
              <w:t>Length</w:t>
            </w:r>
          </w:p>
        </w:tc>
      </w:tr>
      <w:tr w:rsidR="0089218D" w:rsidRPr="009039FC" w14:paraId="3353C9DF" w14:textId="77777777" w:rsidTr="0089218D">
        <w:tc>
          <w:tcPr>
            <w:tcW w:w="3068" w:type="dxa"/>
          </w:tcPr>
          <w:p w14:paraId="518B660E" w14:textId="77777777" w:rsidR="0089218D" w:rsidRPr="009039FC" w:rsidRDefault="0089218D" w:rsidP="0089218D">
            <w:pPr>
              <w:pStyle w:val="TableText"/>
              <w:jc w:val="center"/>
            </w:pPr>
            <w:r w:rsidRPr="009039FC">
              <w:t>U</w:t>
            </w:r>
          </w:p>
        </w:tc>
        <w:tc>
          <w:tcPr>
            <w:tcW w:w="3052" w:type="dxa"/>
          </w:tcPr>
          <w:p w14:paraId="6BD707D1" w14:textId="77777777" w:rsidR="0089218D" w:rsidRPr="009039FC" w:rsidRDefault="0089218D" w:rsidP="0089218D">
            <w:pPr>
              <w:pStyle w:val="TableText"/>
              <w:jc w:val="center"/>
            </w:pPr>
            <w:r w:rsidRPr="009039FC">
              <w:t>U</w:t>
            </w:r>
          </w:p>
        </w:tc>
      </w:tr>
      <w:tr w:rsidR="0089218D" w:rsidRPr="009039FC" w14:paraId="36B5A4EA" w14:textId="77777777" w:rsidTr="0089218D">
        <w:tc>
          <w:tcPr>
            <w:tcW w:w="3068" w:type="dxa"/>
          </w:tcPr>
          <w:p w14:paraId="30744E0C" w14:textId="77777777" w:rsidR="0089218D" w:rsidRPr="009039FC" w:rsidRDefault="0089218D" w:rsidP="0089218D">
            <w:pPr>
              <w:pStyle w:val="TableText"/>
              <w:jc w:val="center"/>
            </w:pPr>
            <w:r w:rsidRPr="009039FC">
              <w:t>X</w:t>
            </w:r>
          </w:p>
        </w:tc>
        <w:tc>
          <w:tcPr>
            <w:tcW w:w="3052" w:type="dxa"/>
          </w:tcPr>
          <w:p w14:paraId="78E2FA9F" w14:textId="77777777" w:rsidR="0089218D" w:rsidRPr="009039FC" w:rsidRDefault="0089218D" w:rsidP="0089218D">
            <w:pPr>
              <w:pStyle w:val="TableText"/>
              <w:jc w:val="center"/>
            </w:pPr>
            <w:r w:rsidRPr="009039FC">
              <w:t>X</w:t>
            </w:r>
          </w:p>
        </w:tc>
      </w:tr>
      <w:tr w:rsidR="0089218D" w:rsidRPr="009039FC" w14:paraId="70117879" w14:textId="77777777" w:rsidTr="0089218D">
        <w:tc>
          <w:tcPr>
            <w:tcW w:w="3068" w:type="dxa"/>
          </w:tcPr>
          <w:p w14:paraId="71848849" w14:textId="77777777" w:rsidR="0089218D" w:rsidRPr="009039FC" w:rsidRDefault="0089218D" w:rsidP="0089218D">
            <w:pPr>
              <w:pStyle w:val="TableText"/>
              <w:jc w:val="center"/>
            </w:pPr>
            <w:r w:rsidRPr="009039FC">
              <w:t>G</w:t>
            </w:r>
          </w:p>
        </w:tc>
        <w:tc>
          <w:tcPr>
            <w:tcW w:w="3052" w:type="dxa"/>
          </w:tcPr>
          <w:p w14:paraId="046D4C36" w14:textId="77777777" w:rsidR="0089218D" w:rsidRPr="009039FC" w:rsidRDefault="0089218D" w:rsidP="0089218D">
            <w:pPr>
              <w:pStyle w:val="TableText"/>
              <w:jc w:val="center"/>
            </w:pPr>
            <w:r w:rsidRPr="009039FC">
              <w:t>G</w:t>
            </w:r>
          </w:p>
        </w:tc>
      </w:tr>
      <w:tr w:rsidR="0089218D" w:rsidRPr="009039FC" w14:paraId="35056DDA" w14:textId="77777777" w:rsidTr="0089218D">
        <w:tc>
          <w:tcPr>
            <w:tcW w:w="3068" w:type="dxa"/>
          </w:tcPr>
          <w:p w14:paraId="6947B763" w14:textId="77777777" w:rsidR="0089218D" w:rsidRPr="009039FC" w:rsidRDefault="0089218D" w:rsidP="0089218D">
            <w:pPr>
              <w:pStyle w:val="TableText"/>
              <w:jc w:val="center"/>
            </w:pPr>
            <w:r w:rsidRPr="009039FC">
              <w:t>G</w:t>
            </w:r>
          </w:p>
        </w:tc>
        <w:tc>
          <w:tcPr>
            <w:tcW w:w="3052" w:type="dxa"/>
          </w:tcPr>
          <w:p w14:paraId="7F532D7F" w14:textId="77777777" w:rsidR="0089218D" w:rsidRPr="009039FC" w:rsidRDefault="0089218D" w:rsidP="0089218D">
            <w:pPr>
              <w:pStyle w:val="TableText"/>
              <w:jc w:val="center"/>
            </w:pPr>
            <w:r w:rsidRPr="009039FC">
              <w:t>G</w:t>
            </w:r>
          </w:p>
        </w:tc>
      </w:tr>
      <w:tr w:rsidR="0089218D" w:rsidRPr="009039FC" w14:paraId="655E3FF1" w14:textId="77777777" w:rsidTr="0089218D">
        <w:tc>
          <w:tcPr>
            <w:tcW w:w="3068" w:type="dxa"/>
          </w:tcPr>
          <w:p w14:paraId="2C5422D5" w14:textId="77777777" w:rsidR="0089218D" w:rsidRPr="009039FC" w:rsidRDefault="0089218D" w:rsidP="0089218D">
            <w:pPr>
              <w:pStyle w:val="TableText"/>
              <w:jc w:val="center"/>
            </w:pPr>
            <w:r w:rsidRPr="009039FC">
              <w:t>C</w:t>
            </w:r>
          </w:p>
        </w:tc>
        <w:tc>
          <w:tcPr>
            <w:tcW w:w="3052" w:type="dxa"/>
          </w:tcPr>
          <w:p w14:paraId="32C908AA" w14:textId="77777777" w:rsidR="0089218D" w:rsidRPr="009039FC" w:rsidRDefault="0089218D" w:rsidP="0089218D">
            <w:pPr>
              <w:pStyle w:val="TableText"/>
              <w:jc w:val="center"/>
            </w:pPr>
            <w:r w:rsidRPr="009039FC">
              <w:t>C</w:t>
            </w:r>
          </w:p>
        </w:tc>
      </w:tr>
      <w:tr w:rsidR="0089218D" w:rsidRPr="009039FC" w14:paraId="79F9196C" w14:textId="77777777" w:rsidTr="0089218D">
        <w:tc>
          <w:tcPr>
            <w:tcW w:w="3068" w:type="dxa"/>
          </w:tcPr>
          <w:p w14:paraId="6BC7E6C0" w14:textId="77777777" w:rsidR="0089218D" w:rsidRPr="009039FC" w:rsidRDefault="0089218D" w:rsidP="0089218D">
            <w:pPr>
              <w:pStyle w:val="TableText"/>
              <w:jc w:val="center"/>
            </w:pPr>
          </w:p>
        </w:tc>
        <w:tc>
          <w:tcPr>
            <w:tcW w:w="3052" w:type="dxa"/>
          </w:tcPr>
          <w:p w14:paraId="6EEC4AA9" w14:textId="77777777" w:rsidR="0089218D" w:rsidRPr="009039FC" w:rsidRDefault="0089218D" w:rsidP="0089218D">
            <w:pPr>
              <w:pStyle w:val="TableText"/>
              <w:jc w:val="center"/>
            </w:pPr>
            <w:r w:rsidRPr="009039FC">
              <w:t>M</w:t>
            </w:r>
          </w:p>
        </w:tc>
      </w:tr>
      <w:tr w:rsidR="0089218D" w:rsidRPr="009039FC" w14:paraId="59394D1C" w14:textId="77777777" w:rsidTr="0089218D">
        <w:tc>
          <w:tcPr>
            <w:tcW w:w="3068" w:type="dxa"/>
          </w:tcPr>
          <w:p w14:paraId="645130F4" w14:textId="77777777" w:rsidR="0089218D" w:rsidRPr="009039FC" w:rsidRDefault="0089218D" w:rsidP="0089218D">
            <w:pPr>
              <w:pStyle w:val="TableText"/>
              <w:jc w:val="center"/>
            </w:pPr>
          </w:p>
        </w:tc>
        <w:tc>
          <w:tcPr>
            <w:tcW w:w="3052" w:type="dxa"/>
          </w:tcPr>
          <w:p w14:paraId="19CFF010" w14:textId="77777777" w:rsidR="0089218D" w:rsidRPr="009039FC" w:rsidRDefault="0089218D" w:rsidP="0089218D">
            <w:pPr>
              <w:pStyle w:val="TableText"/>
              <w:jc w:val="center"/>
            </w:pPr>
            <w:r w:rsidRPr="009039FC">
              <w:t>S</w:t>
            </w:r>
          </w:p>
        </w:tc>
      </w:tr>
      <w:tr w:rsidR="0089218D" w:rsidRPr="009039FC" w14:paraId="5DBF7463" w14:textId="77777777" w:rsidTr="0089218D">
        <w:tc>
          <w:tcPr>
            <w:tcW w:w="3068" w:type="dxa"/>
          </w:tcPr>
          <w:p w14:paraId="065006F6" w14:textId="77777777" w:rsidR="0089218D" w:rsidRPr="009039FC" w:rsidRDefault="0089218D" w:rsidP="0089218D">
            <w:pPr>
              <w:pStyle w:val="TableText"/>
              <w:jc w:val="center"/>
            </w:pPr>
          </w:p>
        </w:tc>
        <w:tc>
          <w:tcPr>
            <w:tcW w:w="3052" w:type="dxa"/>
          </w:tcPr>
          <w:p w14:paraId="4727D266" w14:textId="77777777" w:rsidR="0089218D" w:rsidRPr="009039FC" w:rsidRDefault="0089218D" w:rsidP="0089218D">
            <w:pPr>
              <w:pStyle w:val="TableText"/>
              <w:jc w:val="center"/>
            </w:pPr>
            <w:r w:rsidRPr="009039FC">
              <w:t>L</w:t>
            </w:r>
          </w:p>
        </w:tc>
      </w:tr>
      <w:tr w:rsidR="0089218D" w:rsidRPr="009039FC" w14:paraId="7E8B9859" w14:textId="77777777" w:rsidTr="0089218D">
        <w:tc>
          <w:tcPr>
            <w:tcW w:w="3068" w:type="dxa"/>
          </w:tcPr>
          <w:p w14:paraId="14E0D1EF" w14:textId="77777777" w:rsidR="0089218D" w:rsidRPr="009039FC" w:rsidRDefault="0089218D" w:rsidP="0089218D">
            <w:pPr>
              <w:pStyle w:val="TableText"/>
              <w:jc w:val="center"/>
            </w:pPr>
            <w:r w:rsidRPr="009039FC">
              <w:t>a1</w:t>
            </w:r>
          </w:p>
        </w:tc>
        <w:tc>
          <w:tcPr>
            <w:tcW w:w="3052" w:type="dxa"/>
          </w:tcPr>
          <w:p w14:paraId="0FE27ABF" w14:textId="77777777" w:rsidR="0089218D" w:rsidRPr="009039FC" w:rsidRDefault="0089218D" w:rsidP="0089218D">
            <w:pPr>
              <w:pStyle w:val="TableText"/>
              <w:jc w:val="center"/>
            </w:pPr>
            <w:r w:rsidRPr="009039FC">
              <w:t>a2</w:t>
            </w:r>
          </w:p>
        </w:tc>
      </w:tr>
      <w:tr w:rsidR="0089218D" w:rsidRPr="009039FC" w14:paraId="7F15A9EC" w14:textId="77777777" w:rsidTr="0089218D">
        <w:tc>
          <w:tcPr>
            <w:tcW w:w="3068" w:type="dxa"/>
            <w:tcBorders>
              <w:left w:val="dashed" w:sz="4" w:space="0" w:color="auto"/>
              <w:right w:val="nil"/>
            </w:tcBorders>
          </w:tcPr>
          <w:p w14:paraId="4C60798E" w14:textId="77777777" w:rsidR="0089218D" w:rsidRPr="009039FC" w:rsidRDefault="0089218D" w:rsidP="0089218D">
            <w:pPr>
              <w:pStyle w:val="TableText"/>
              <w:jc w:val="center"/>
            </w:pPr>
          </w:p>
        </w:tc>
        <w:tc>
          <w:tcPr>
            <w:tcW w:w="3052" w:type="dxa"/>
            <w:tcBorders>
              <w:left w:val="nil"/>
              <w:right w:val="dashed" w:sz="4" w:space="0" w:color="auto"/>
            </w:tcBorders>
          </w:tcPr>
          <w:p w14:paraId="2C2413BB" w14:textId="77777777" w:rsidR="0089218D" w:rsidRPr="009039FC" w:rsidRDefault="0089218D" w:rsidP="0089218D">
            <w:pPr>
              <w:pStyle w:val="TableText"/>
              <w:jc w:val="center"/>
            </w:pPr>
          </w:p>
        </w:tc>
      </w:tr>
      <w:tr w:rsidR="0089218D" w:rsidRPr="009039FC" w14:paraId="7C550F58" w14:textId="77777777" w:rsidTr="0089218D">
        <w:tc>
          <w:tcPr>
            <w:tcW w:w="3068" w:type="dxa"/>
          </w:tcPr>
          <w:p w14:paraId="7D24BD63" w14:textId="77777777" w:rsidR="0089218D" w:rsidRPr="009039FC" w:rsidRDefault="0089218D" w:rsidP="0089218D">
            <w:pPr>
              <w:pStyle w:val="TableText"/>
              <w:jc w:val="center"/>
            </w:pPr>
            <w:r w:rsidRPr="009039FC">
              <w:t>a(len-1)</w:t>
            </w:r>
          </w:p>
        </w:tc>
        <w:tc>
          <w:tcPr>
            <w:tcW w:w="3052" w:type="dxa"/>
          </w:tcPr>
          <w:p w14:paraId="05828C82" w14:textId="77777777" w:rsidR="0089218D" w:rsidRPr="009039FC" w:rsidRDefault="0089218D" w:rsidP="0089218D">
            <w:pPr>
              <w:pStyle w:val="TableText"/>
              <w:jc w:val="center"/>
            </w:pPr>
            <w:r w:rsidRPr="009039FC">
              <w:t>a(</w:t>
            </w:r>
            <w:proofErr w:type="spellStart"/>
            <w:r w:rsidRPr="009039FC">
              <w:t>len</w:t>
            </w:r>
            <w:proofErr w:type="spellEnd"/>
            <w:r w:rsidRPr="009039FC">
              <w:t>)</w:t>
            </w:r>
          </w:p>
        </w:tc>
      </w:tr>
    </w:tbl>
    <w:p w14:paraId="663AA50B" w14:textId="77777777" w:rsidR="0089218D" w:rsidRPr="009039FC" w:rsidRDefault="0089218D" w:rsidP="0089218D"/>
    <w:p w14:paraId="72DA7D6C" w14:textId="77777777" w:rsidR="0089218D" w:rsidRPr="009039FC" w:rsidRDefault="0089218D" w:rsidP="0089218D">
      <w:r w:rsidRPr="009039FC">
        <w:t>When the CMC has requested a Code Reader Unit (CRU) to read the code on an item, and the result of the reading is received, the code received is sent to the CSC/Host for conversion.</w:t>
      </w:r>
    </w:p>
    <w:p w14:paraId="430A7DB0" w14:textId="77777777" w:rsidR="0089218D" w:rsidRPr="009039FC" w:rsidRDefault="0089218D" w:rsidP="0089218D">
      <w:r w:rsidRPr="009039FC">
        <w:t>The result may also be retrieved from a keyboard attached to the CMC.</w:t>
      </w:r>
    </w:p>
    <w:p w14:paraId="0484A0AF" w14:textId="77777777" w:rsidR="0089218D" w:rsidRPr="009039FC" w:rsidRDefault="0089218D" w:rsidP="0089218D">
      <w:r w:rsidRPr="009039FC">
        <w:t xml:space="preserve">The response field is only present and valid if the status field is 0. </w:t>
      </w:r>
    </w:p>
    <w:p w14:paraId="6F150195" w14:textId="77777777" w:rsidR="0089218D" w:rsidRPr="009039FC" w:rsidRDefault="0089218D" w:rsidP="0089218D">
      <w:r w:rsidRPr="009039FC">
        <w:t>The response from the scanner or keyboard is sent directly through the CMC to the CSC/Host and can contain several barcodes. This response will contain information about good read, no read and multi labels: 0 (zero) in the length field of the barcode response indicates a no read, 99 indicates a multi-label and a value between 1 and 98 indicates a good read.</w:t>
      </w:r>
    </w:p>
    <w:p w14:paraId="13EAB12F" w14:textId="77777777" w:rsidR="0089218D" w:rsidRPr="009039FC" w:rsidRDefault="0089218D" w:rsidP="0089218D">
      <w:r w:rsidRPr="009039FC">
        <w:t>For detailed information of the length field of the scanner response, please consult the scanner protocol for the scanner used.</w:t>
      </w:r>
    </w:p>
    <w:p w14:paraId="2D9C1BE3" w14:textId="77777777" w:rsidR="0089218D" w:rsidRPr="009039FC" w:rsidRDefault="0089218D" w:rsidP="0089218D">
      <w:r w:rsidRPr="009039FC">
        <w:t>If CRU is mounted on induction unit and the induction unit stops on listed error, the error also will be set in the CMC status file.</w:t>
      </w:r>
    </w:p>
    <w:p w14:paraId="58E695B3" w14:textId="77777777" w:rsidR="0089218D" w:rsidRPr="009039FC" w:rsidRDefault="0089218D" w:rsidP="0089218D">
      <w:r w:rsidRPr="009039FC">
        <w:t>If the scanner result is part of a scanner test, mode is set to 1 (Scanner Test) in the telegram.</w:t>
      </w:r>
    </w:p>
    <w:p w14:paraId="2109E3BF" w14:textId="77777777" w:rsidR="0089218D" w:rsidRPr="009039FC" w:rsidRDefault="0089218D" w:rsidP="0089218D">
      <w:r w:rsidRPr="009039FC">
        <w:t xml:space="preserve">If the scanner is placed at an induction unit, the scanner result may be sent to the CSC/Host before an ‘Item Inducted’ telegram (section </w:t>
      </w:r>
      <w:r w:rsidRPr="009039FC">
        <w:rPr>
          <w:cs/>
        </w:rPr>
        <w:t>‎</w:t>
      </w:r>
      <w:r w:rsidRPr="009039FC">
        <w:fldChar w:fldCharType="begin"/>
      </w:r>
      <w:r w:rsidRPr="009039FC">
        <w:instrText xml:space="preserve"> REF _Ref186866231 \r \h </w:instrText>
      </w:r>
      <w:r w:rsidRPr="009039FC">
        <w:fldChar w:fldCharType="separate"/>
      </w:r>
      <w:r w:rsidRPr="009039FC">
        <w:t>4.2.35</w:t>
      </w:r>
      <w:r w:rsidRPr="009039FC">
        <w:fldChar w:fldCharType="end"/>
      </w:r>
      <w:r w:rsidRPr="009039FC">
        <w:t xml:space="preserve">) has been sent. Please note that the item may disappear or must be removed from the induction unit after the scanner result is sent and before the item reaches the sorter. If an item disappears or the induction units stops due to an error the CSC/Host is informed in a ‘Code Not Used’ telegram (see section </w:t>
      </w:r>
      <w:r w:rsidRPr="009039FC">
        <w:rPr>
          <w:cs/>
        </w:rPr>
        <w:t>‎</w:t>
      </w:r>
      <w:r w:rsidRPr="009039FC">
        <w:fldChar w:fldCharType="begin"/>
      </w:r>
      <w:r w:rsidRPr="009039FC">
        <w:instrText xml:space="preserve"> REF _Ref186866244 \r \h </w:instrText>
      </w:r>
      <w:r w:rsidRPr="009039FC">
        <w:fldChar w:fldCharType="separate"/>
      </w:r>
      <w:r w:rsidRPr="009039FC">
        <w:t>4.2.15</w:t>
      </w:r>
      <w:r w:rsidRPr="009039FC">
        <w:fldChar w:fldCharType="end"/>
      </w:r>
      <w:r w:rsidRPr="009039FC">
        <w:t xml:space="preserve">). </w:t>
      </w:r>
    </w:p>
    <w:p w14:paraId="1372E98F" w14:textId="77777777" w:rsidR="0089218D" w:rsidRPr="009039FC" w:rsidRDefault="0089218D" w:rsidP="0089218D">
      <w:r w:rsidRPr="009039FC">
        <w:t>If the scanner is placed at an induction unit carrier number 0 (zero) is used in the telegram.</w:t>
      </w:r>
    </w:p>
    <w:p w14:paraId="3A76DE41"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216" w:name="_Toc192574119"/>
      <w:bookmarkStart w:id="217" w:name="_Toc534610753"/>
      <w:bookmarkStart w:id="218" w:name="_Toc55827044"/>
      <w:bookmarkStart w:id="219" w:name="_Toc146512277"/>
      <w:bookmarkStart w:id="220" w:name="OLE_LINK1"/>
      <w:bookmarkStart w:id="221" w:name="OLE_LINK2"/>
      <w:r w:rsidRPr="009039FC">
        <w:t>Scale result (27)</w:t>
      </w:r>
      <w:bookmarkEnd w:id="216"/>
      <w:bookmarkEnd w:id="217"/>
      <w:bookmarkEnd w:id="218"/>
      <w:bookmarkEnd w:id="219"/>
    </w:p>
    <w:p w14:paraId="7D392C24" w14:textId="77777777" w:rsidR="0089218D" w:rsidRPr="009039FC" w:rsidRDefault="0089218D" w:rsidP="0089218D">
      <w:r w:rsidRPr="009039FC">
        <w:t>The scale result telegram contains a non-legally relevant part and a legally relevant part. Depending on the scale the CMC must use different protocols for transmission of the scale result, and the legally relevant part is different between the protocols, and therefore the overall length of the scale result telegram is different.</w:t>
      </w:r>
    </w:p>
    <w:p w14:paraId="155F5AB1" w14:textId="77777777" w:rsidR="0089218D" w:rsidRPr="009039FC" w:rsidRDefault="0089218D" w:rsidP="0089218D">
      <w:r w:rsidRPr="009039FC">
        <w:t>The protocols in questions are [SCALE-P30], [SCALE-P31] and [SCALE-P32]. The reader is referred to the legally relevant documentation [Alibi Messages] for the original detailed specification of these protocols.</w:t>
      </w:r>
    </w:p>
    <w:p w14:paraId="0626E44A" w14:textId="77777777" w:rsidR="0089218D" w:rsidRPr="009039FC" w:rsidRDefault="0089218D" w:rsidP="0089218D">
      <w:pPr>
        <w:tabs>
          <w:tab w:val="clear" w:pos="5296"/>
          <w:tab w:val="left" w:pos="1620"/>
          <w:tab w:val="left" w:pos="2340"/>
          <w:tab w:val="left" w:pos="5220"/>
        </w:tabs>
        <w:ind w:left="5220" w:hanging="3939"/>
      </w:pPr>
    </w:p>
    <w:p w14:paraId="1D108FE6" w14:textId="77777777" w:rsidR="0089218D" w:rsidRPr="009039FC" w:rsidRDefault="0089218D" w:rsidP="0089218D">
      <w:pPr>
        <w:tabs>
          <w:tab w:val="clear" w:pos="5296"/>
          <w:tab w:val="left" w:pos="1620"/>
          <w:tab w:val="left" w:pos="2340"/>
          <w:tab w:val="left" w:pos="5220"/>
        </w:tabs>
        <w:ind w:left="5220" w:hanging="3939"/>
      </w:pPr>
      <w:r w:rsidRPr="009039FC">
        <w:t>CMC =&gt; CSC/Host</w:t>
      </w:r>
    </w:p>
    <w:p w14:paraId="1F6D3A0E" w14:textId="77777777" w:rsidR="0089218D" w:rsidRPr="009039FC" w:rsidRDefault="0089218D" w:rsidP="0089218D">
      <w:pPr>
        <w:tabs>
          <w:tab w:val="clear" w:pos="5296"/>
          <w:tab w:val="left" w:pos="1620"/>
          <w:tab w:val="left" w:pos="2340"/>
          <w:tab w:val="left" w:pos="5220"/>
        </w:tabs>
        <w:ind w:left="5220" w:hanging="3939"/>
      </w:pPr>
      <w:r w:rsidRPr="009039FC">
        <w:t>Channel:</w:t>
      </w:r>
      <w:r w:rsidRPr="009039FC">
        <w:tab/>
        <w:t>Routing</w:t>
      </w:r>
    </w:p>
    <w:p w14:paraId="3C58FA36" w14:textId="77777777" w:rsidR="0089218D" w:rsidRPr="009039FC" w:rsidRDefault="0089218D" w:rsidP="0089218D">
      <w:pPr>
        <w:tabs>
          <w:tab w:val="clear" w:pos="5296"/>
          <w:tab w:val="left" w:pos="1620"/>
          <w:tab w:val="left" w:pos="2340"/>
          <w:tab w:val="left" w:pos="5220"/>
        </w:tabs>
        <w:ind w:left="5220" w:hanging="3939"/>
      </w:pPr>
    </w:p>
    <w:p w14:paraId="3C83BC43" w14:textId="77777777" w:rsidR="0089218D" w:rsidRPr="009039FC" w:rsidRDefault="0089218D" w:rsidP="0089218D">
      <w:pPr>
        <w:tabs>
          <w:tab w:val="clear" w:pos="5296"/>
          <w:tab w:val="left" w:pos="1620"/>
          <w:tab w:val="left" w:pos="2340"/>
          <w:tab w:val="left" w:pos="5220"/>
        </w:tabs>
        <w:ind w:left="5220" w:hanging="3939"/>
      </w:pPr>
      <w:r w:rsidRPr="009039FC">
        <w:t>Format [SCALE-P30]: (Legally relevant in bold)</w:t>
      </w:r>
    </w:p>
    <w:p w14:paraId="24DA3D98" w14:textId="77777777" w:rsidR="0089218D" w:rsidRPr="009039FC" w:rsidRDefault="0089218D" w:rsidP="0089218D">
      <w:pPr>
        <w:tabs>
          <w:tab w:val="clear" w:pos="5296"/>
          <w:tab w:val="left" w:pos="1620"/>
          <w:tab w:val="left" w:pos="2340"/>
          <w:tab w:val="left" w:pos="5220"/>
        </w:tabs>
        <w:ind w:left="5220" w:hanging="3939"/>
      </w:pPr>
      <w:r w:rsidRPr="009039FC">
        <w:tab/>
      </w:r>
      <w:proofErr w:type="spellStart"/>
      <w:r w:rsidRPr="009039FC">
        <w:t>TTLL_IXXGGGG</w:t>
      </w:r>
      <w:r w:rsidRPr="009039FC">
        <w:rPr>
          <w:b/>
        </w:rPr>
        <w:t>xxspwwwwdduicc</w:t>
      </w:r>
      <w:proofErr w:type="spellEnd"/>
      <w:r w:rsidRPr="009039FC">
        <w:tab/>
      </w:r>
    </w:p>
    <w:p w14:paraId="6379AF3B" w14:textId="77777777" w:rsidR="0089218D" w:rsidRPr="009039FC" w:rsidRDefault="0089218D" w:rsidP="0089218D">
      <w:pPr>
        <w:tabs>
          <w:tab w:val="clear" w:pos="5296"/>
          <w:tab w:val="left" w:pos="1620"/>
          <w:tab w:val="left" w:pos="2340"/>
          <w:tab w:val="left" w:pos="5220"/>
        </w:tabs>
        <w:ind w:left="5220" w:hanging="3939"/>
      </w:pPr>
      <w:r w:rsidRPr="009039FC">
        <w:t>Format [SCALE-P31] / [SCALE-P32]: (Legally relevant in bold)</w:t>
      </w:r>
    </w:p>
    <w:p w14:paraId="4E44616B" w14:textId="77777777" w:rsidR="0089218D" w:rsidRPr="006206DE" w:rsidRDefault="0089218D" w:rsidP="0089218D">
      <w:pPr>
        <w:tabs>
          <w:tab w:val="clear" w:pos="5296"/>
          <w:tab w:val="left" w:pos="1620"/>
          <w:tab w:val="left" w:pos="2340"/>
          <w:tab w:val="left" w:pos="5220"/>
        </w:tabs>
        <w:ind w:left="5220" w:hanging="3939"/>
        <w:rPr>
          <w:lang w:val="de-DE"/>
        </w:rPr>
      </w:pPr>
      <w:r w:rsidRPr="009039FC">
        <w:tab/>
      </w:r>
      <w:proofErr w:type="spellStart"/>
      <w:r w:rsidRPr="006206DE">
        <w:rPr>
          <w:lang w:val="de-DE"/>
        </w:rPr>
        <w:t>TTLL_IXXGGGG</w:t>
      </w:r>
      <w:r w:rsidRPr="006206DE">
        <w:rPr>
          <w:b/>
          <w:lang w:val="de-DE"/>
        </w:rPr>
        <w:t>xxspwwwwdduimcc</w:t>
      </w:r>
      <w:proofErr w:type="spellEnd"/>
      <w:r w:rsidRPr="006206DE">
        <w:rPr>
          <w:lang w:val="de-DE"/>
        </w:rPr>
        <w:tab/>
      </w:r>
    </w:p>
    <w:p w14:paraId="305A30CC" w14:textId="77777777" w:rsidR="0089218D" w:rsidRPr="006206DE" w:rsidRDefault="0089218D" w:rsidP="0089218D">
      <w:pPr>
        <w:tabs>
          <w:tab w:val="clear" w:pos="5296"/>
          <w:tab w:val="left" w:pos="1620"/>
          <w:tab w:val="left" w:pos="2340"/>
          <w:tab w:val="left" w:pos="5220"/>
        </w:tabs>
        <w:ind w:left="5220" w:hanging="3939"/>
        <w:rPr>
          <w:lang w:val="de-DE"/>
        </w:rPr>
      </w:pPr>
    </w:p>
    <w:p w14:paraId="0F0EBD4E" w14:textId="77777777" w:rsidR="0089218D" w:rsidRPr="006206DE" w:rsidRDefault="0089218D" w:rsidP="0089218D">
      <w:pPr>
        <w:tabs>
          <w:tab w:val="clear" w:pos="5296"/>
          <w:tab w:val="left" w:pos="1620"/>
          <w:tab w:val="left" w:pos="2340"/>
          <w:tab w:val="left" w:pos="5220"/>
        </w:tabs>
        <w:ind w:left="5220" w:hanging="3939"/>
        <w:rPr>
          <w:lang w:val="de-DE"/>
        </w:rPr>
      </w:pPr>
      <w:r w:rsidRPr="006206DE">
        <w:rPr>
          <w:lang w:val="de-DE"/>
        </w:rPr>
        <w:tab/>
        <w:t>TT</w:t>
      </w:r>
      <w:r w:rsidRPr="006206DE">
        <w:rPr>
          <w:lang w:val="de-DE"/>
        </w:rPr>
        <w:tab/>
      </w:r>
      <w:r w:rsidRPr="006206DE">
        <w:rPr>
          <w:lang w:val="de-DE"/>
        </w:rPr>
        <w:tab/>
        <w:t xml:space="preserve">27 = </w:t>
      </w:r>
      <w:proofErr w:type="spellStart"/>
      <w:r w:rsidRPr="006206DE">
        <w:rPr>
          <w:lang w:val="de-DE"/>
        </w:rPr>
        <w:t>Telegram</w:t>
      </w:r>
      <w:proofErr w:type="spellEnd"/>
      <w:r w:rsidRPr="006206DE">
        <w:rPr>
          <w:lang w:val="de-DE"/>
        </w:rPr>
        <w:t xml:space="preserve"> Type.</w:t>
      </w:r>
    </w:p>
    <w:p w14:paraId="43811FD8" w14:textId="77777777" w:rsidR="0089218D" w:rsidRPr="009039FC" w:rsidRDefault="0089218D" w:rsidP="0089218D">
      <w:pPr>
        <w:tabs>
          <w:tab w:val="clear" w:pos="5296"/>
          <w:tab w:val="left" w:pos="1620"/>
          <w:tab w:val="left" w:pos="2340"/>
          <w:tab w:val="left" w:pos="5220"/>
        </w:tabs>
        <w:ind w:left="5220" w:hanging="3939"/>
      </w:pPr>
      <w:r w:rsidRPr="006206DE">
        <w:rPr>
          <w:lang w:val="de-DE"/>
        </w:rPr>
        <w:tab/>
      </w:r>
      <w:r w:rsidRPr="009039FC">
        <w:t>LL</w:t>
      </w:r>
      <w:r w:rsidRPr="009039FC">
        <w:tab/>
      </w:r>
      <w:r w:rsidRPr="009039FC">
        <w:tab/>
        <w:t>Telegram Length</w:t>
      </w:r>
      <w:r w:rsidRPr="009039FC">
        <w:tab/>
        <w:t>Depending on the protocol:</w:t>
      </w:r>
    </w:p>
    <w:p w14:paraId="4BAF7863" w14:textId="77777777" w:rsidR="0089218D" w:rsidRPr="009039FC" w:rsidRDefault="0089218D" w:rsidP="0089218D">
      <w:pPr>
        <w:tabs>
          <w:tab w:val="clear" w:pos="5296"/>
          <w:tab w:val="left" w:pos="1620"/>
          <w:tab w:val="left" w:pos="2340"/>
          <w:tab w:val="left" w:pos="5220"/>
        </w:tabs>
        <w:ind w:left="5220" w:hanging="3939"/>
      </w:pPr>
      <w:r w:rsidRPr="009039FC">
        <w:tab/>
      </w:r>
      <w:r w:rsidRPr="009039FC">
        <w:tab/>
      </w:r>
      <w:r w:rsidRPr="009039FC">
        <w:tab/>
      </w:r>
      <w:r w:rsidRPr="009039FC">
        <w:tab/>
      </w:r>
      <w:r w:rsidRPr="009039FC">
        <w:tab/>
        <w:t>[SCALE-P30] length = 13 words</w:t>
      </w:r>
    </w:p>
    <w:p w14:paraId="25AA3C6B" w14:textId="77777777" w:rsidR="0089218D" w:rsidRPr="009039FC" w:rsidRDefault="0089218D" w:rsidP="0089218D">
      <w:pPr>
        <w:tabs>
          <w:tab w:val="clear" w:pos="5296"/>
          <w:tab w:val="left" w:pos="1620"/>
          <w:tab w:val="left" w:pos="2340"/>
          <w:tab w:val="left" w:pos="5220"/>
        </w:tabs>
        <w:ind w:left="5220" w:hanging="3939"/>
      </w:pPr>
      <w:r w:rsidRPr="009039FC">
        <w:tab/>
      </w:r>
      <w:r w:rsidRPr="009039FC">
        <w:tab/>
      </w:r>
      <w:r w:rsidRPr="009039FC">
        <w:tab/>
      </w:r>
      <w:r w:rsidRPr="009039FC">
        <w:tab/>
      </w:r>
      <w:r w:rsidRPr="009039FC">
        <w:tab/>
        <w:t>[SCALE-P31] / [SCALE-P32] length = 14 words</w:t>
      </w:r>
    </w:p>
    <w:p w14:paraId="0EDC8F2B" w14:textId="77777777" w:rsidR="0089218D" w:rsidRPr="009039FC" w:rsidRDefault="0089218D" w:rsidP="0089218D">
      <w:pPr>
        <w:tabs>
          <w:tab w:val="clear" w:pos="5296"/>
          <w:tab w:val="left" w:pos="1620"/>
          <w:tab w:val="left" w:pos="2340"/>
          <w:tab w:val="left" w:pos="5220"/>
        </w:tabs>
        <w:ind w:left="5220" w:hanging="3939"/>
      </w:pPr>
      <w:r w:rsidRPr="009039FC">
        <w:tab/>
        <w:t>I</w:t>
      </w:r>
      <w:r w:rsidRPr="009039FC">
        <w:tab/>
      </w:r>
      <w:r w:rsidRPr="009039FC">
        <w:tab/>
        <w:t>Induction unit number</w:t>
      </w:r>
      <w:r w:rsidRPr="009039FC">
        <w:tab/>
        <w:t>(</w:t>
      </w:r>
      <w:proofErr w:type="gramStart"/>
      <w:r w:rsidRPr="009039FC">
        <w:t>0..</w:t>
      </w:r>
      <w:proofErr w:type="gramEnd"/>
      <w:r w:rsidRPr="009039FC">
        <w:t>99)</w:t>
      </w:r>
    </w:p>
    <w:p w14:paraId="3E6D243C" w14:textId="77777777" w:rsidR="0089218D" w:rsidRPr="009039FC" w:rsidRDefault="0089218D" w:rsidP="0089218D">
      <w:pPr>
        <w:tabs>
          <w:tab w:val="clear" w:pos="5296"/>
          <w:tab w:val="left" w:pos="1620"/>
          <w:tab w:val="left" w:pos="2340"/>
          <w:tab w:val="left" w:pos="5220"/>
        </w:tabs>
        <w:ind w:left="5220" w:hanging="3939"/>
      </w:pPr>
      <w:r w:rsidRPr="009039FC">
        <w:tab/>
        <w:t>XX</w:t>
      </w:r>
      <w:r w:rsidRPr="009039FC">
        <w:tab/>
      </w:r>
      <w:r w:rsidRPr="009039FC">
        <w:tab/>
        <w:t>Index number</w:t>
      </w:r>
      <w:r w:rsidRPr="009039FC">
        <w:tab/>
        <w:t>(</w:t>
      </w:r>
      <w:proofErr w:type="gramStart"/>
      <w:r w:rsidRPr="009039FC">
        <w:t>0..</w:t>
      </w:r>
      <w:proofErr w:type="gramEnd"/>
      <w:r w:rsidRPr="009039FC">
        <w:t>4999)</w:t>
      </w:r>
    </w:p>
    <w:p w14:paraId="7C13F3CD" w14:textId="77777777" w:rsidR="0089218D" w:rsidRPr="009039FC" w:rsidRDefault="0089218D" w:rsidP="0089218D">
      <w:pPr>
        <w:tabs>
          <w:tab w:val="clear" w:pos="5296"/>
          <w:tab w:val="left" w:pos="1620"/>
          <w:tab w:val="left" w:pos="2340"/>
          <w:tab w:val="left" w:pos="5220"/>
        </w:tabs>
        <w:ind w:left="5220" w:hanging="3939"/>
      </w:pPr>
      <w:r w:rsidRPr="009039FC">
        <w:tab/>
      </w:r>
      <w:r w:rsidRPr="009039FC">
        <w:tab/>
      </w:r>
      <w:r w:rsidRPr="009039FC">
        <w:tab/>
      </w:r>
      <w:r w:rsidRPr="009039FC">
        <w:tab/>
      </w:r>
      <w:r w:rsidRPr="009039FC">
        <w:tab/>
        <w:t>This index is identical to xx in the weight data below.</w:t>
      </w:r>
    </w:p>
    <w:p w14:paraId="247CEFCB" w14:textId="77777777" w:rsidR="0089218D" w:rsidRPr="009039FC" w:rsidRDefault="0089218D" w:rsidP="0089218D">
      <w:pPr>
        <w:tabs>
          <w:tab w:val="clear" w:pos="5296"/>
          <w:tab w:val="left" w:pos="1620"/>
          <w:tab w:val="left" w:pos="2340"/>
          <w:tab w:val="left" w:pos="5220"/>
        </w:tabs>
        <w:ind w:left="5220" w:hanging="3939"/>
      </w:pPr>
      <w:r w:rsidRPr="009039FC">
        <w:tab/>
        <w:t>GGGG</w:t>
      </w:r>
      <w:r w:rsidRPr="009039FC">
        <w:tab/>
        <w:t>Item ID number</w:t>
      </w:r>
      <w:r w:rsidRPr="009039FC">
        <w:tab/>
        <w:t>(</w:t>
      </w:r>
      <w:proofErr w:type="gramStart"/>
      <w:r w:rsidRPr="009039FC">
        <w:t>0..</w:t>
      </w:r>
      <w:proofErr w:type="gramEnd"/>
      <w:r w:rsidRPr="009039FC">
        <w:t>2.147.483.647)</w:t>
      </w:r>
    </w:p>
    <w:p w14:paraId="6807FD02" w14:textId="77777777" w:rsidR="0089218D" w:rsidRPr="009039FC" w:rsidRDefault="0089218D" w:rsidP="0089218D">
      <w:pPr>
        <w:tabs>
          <w:tab w:val="clear" w:pos="5296"/>
          <w:tab w:val="left" w:pos="1620"/>
          <w:tab w:val="left" w:pos="2340"/>
          <w:tab w:val="left" w:pos="5220"/>
        </w:tabs>
        <w:ind w:left="5220" w:hanging="3939"/>
      </w:pPr>
      <w:r w:rsidRPr="009039FC">
        <w:tab/>
      </w:r>
      <w:r w:rsidRPr="009039FC">
        <w:tab/>
      </w:r>
      <w:r w:rsidRPr="009039FC">
        <w:tab/>
      </w:r>
      <w:r w:rsidRPr="009039FC">
        <w:tab/>
      </w:r>
      <w:r w:rsidRPr="009039FC">
        <w:tab/>
        <w:t>The remaining part of the telegram is a transparent copy of the weigh data received from the scale. The weight data are all in binary format.</w:t>
      </w:r>
    </w:p>
    <w:p w14:paraId="158233C2" w14:textId="77777777" w:rsidR="0089218D" w:rsidRPr="009039FC" w:rsidRDefault="0089218D" w:rsidP="0089218D">
      <w:pPr>
        <w:tabs>
          <w:tab w:val="clear" w:pos="5296"/>
          <w:tab w:val="left" w:pos="1620"/>
          <w:tab w:val="left" w:pos="2340"/>
          <w:tab w:val="left" w:pos="5220"/>
        </w:tabs>
        <w:ind w:left="5220" w:hanging="3939"/>
      </w:pPr>
      <w:r w:rsidRPr="009039FC">
        <w:tab/>
      </w:r>
      <w:r w:rsidRPr="009039FC">
        <w:rPr>
          <w:b/>
        </w:rPr>
        <w:t>xx</w:t>
      </w:r>
      <w:r w:rsidRPr="009039FC">
        <w:tab/>
      </w:r>
      <w:r w:rsidRPr="009039FC">
        <w:tab/>
        <w:t>Index number</w:t>
      </w:r>
      <w:r w:rsidRPr="009039FC">
        <w:tab/>
        <w:t>2 bytes – legal values are in the range from 0x0000 to 0xFFFF.</w:t>
      </w:r>
    </w:p>
    <w:p w14:paraId="3F0860E2" w14:textId="77777777" w:rsidR="0089218D" w:rsidRPr="009039FC" w:rsidRDefault="0089218D" w:rsidP="0089218D">
      <w:pPr>
        <w:tabs>
          <w:tab w:val="clear" w:pos="5296"/>
          <w:tab w:val="left" w:pos="1620"/>
          <w:tab w:val="left" w:pos="2340"/>
          <w:tab w:val="left" w:pos="5220"/>
        </w:tabs>
        <w:ind w:left="5220" w:hanging="3939"/>
      </w:pPr>
      <w:r w:rsidRPr="009039FC">
        <w:tab/>
      </w:r>
      <w:r w:rsidRPr="009039FC">
        <w:rPr>
          <w:b/>
        </w:rPr>
        <w:t>s</w:t>
      </w:r>
      <w:r w:rsidRPr="009039FC">
        <w:tab/>
      </w:r>
      <w:r w:rsidRPr="009039FC">
        <w:tab/>
        <w:t>Scale status</w:t>
      </w:r>
      <w:r w:rsidRPr="009039FC">
        <w:tab/>
        <w:t>Corresponds to DB4. Please refer to the project-specific alarm sheet provided by the scale supplier. The Scale status is 1 byte – legal values are in the range from 0x00 to 0xFF. Scale status 0x00 means no error and weight OK whereas values higher than 0x00 indicate an error (more details can be found in [SCALE-P</w:t>
      </w:r>
      <w:proofErr w:type="gramStart"/>
      <w:r w:rsidRPr="009039FC">
        <w:t>30,P</w:t>
      </w:r>
      <w:proofErr w:type="gramEnd"/>
      <w:r w:rsidRPr="009039FC">
        <w:t>31,P32])</w:t>
      </w:r>
    </w:p>
    <w:p w14:paraId="3F799BEA" w14:textId="77777777" w:rsidR="0089218D" w:rsidRPr="009039FC" w:rsidRDefault="0089218D" w:rsidP="0089218D">
      <w:pPr>
        <w:tabs>
          <w:tab w:val="clear" w:pos="5296"/>
          <w:tab w:val="left" w:pos="1620"/>
          <w:tab w:val="left" w:pos="2340"/>
          <w:tab w:val="left" w:pos="5220"/>
        </w:tabs>
        <w:ind w:left="5220" w:hanging="3939"/>
        <w:rPr>
          <w:spacing w:val="-3"/>
        </w:rPr>
      </w:pPr>
      <w:r w:rsidRPr="009039FC">
        <w:tab/>
      </w:r>
      <w:r w:rsidRPr="009039FC">
        <w:rPr>
          <w:b/>
        </w:rPr>
        <w:t>p</w:t>
      </w:r>
      <w:r w:rsidRPr="009039FC">
        <w:rPr>
          <w:spacing w:val="-3"/>
        </w:rPr>
        <w:tab/>
      </w:r>
      <w:r w:rsidRPr="009039FC">
        <w:rPr>
          <w:spacing w:val="-3"/>
        </w:rPr>
        <w:tab/>
        <w:t>Decimal point position</w:t>
      </w:r>
      <w:r w:rsidRPr="009039FC">
        <w:rPr>
          <w:spacing w:val="-3"/>
        </w:rPr>
        <w:tab/>
        <w:t>1 byte:</w:t>
      </w:r>
    </w:p>
    <w:tbl>
      <w:tblPr>
        <w:tblW w:w="0" w:type="auto"/>
        <w:tblInd w:w="3085" w:type="dxa"/>
        <w:tblLayout w:type="fixed"/>
        <w:tblLook w:val="0000" w:firstRow="0" w:lastRow="0" w:firstColumn="0" w:lastColumn="0" w:noHBand="0" w:noVBand="0"/>
      </w:tblPr>
      <w:tblGrid>
        <w:gridCol w:w="851"/>
        <w:gridCol w:w="5244"/>
      </w:tblGrid>
      <w:tr w:rsidR="0089218D" w:rsidRPr="009039FC" w14:paraId="48B1160E" w14:textId="77777777" w:rsidTr="0089218D">
        <w:tc>
          <w:tcPr>
            <w:tcW w:w="851" w:type="dxa"/>
          </w:tcPr>
          <w:p w14:paraId="375F235F" w14:textId="77777777" w:rsidR="0089218D" w:rsidRPr="009039FC" w:rsidRDefault="0089218D" w:rsidP="0089218D">
            <w:pPr>
              <w:pStyle w:val="TableText"/>
              <w:jc w:val="center"/>
            </w:pPr>
            <w:r w:rsidRPr="009039FC">
              <w:t>0x00</w:t>
            </w:r>
          </w:p>
        </w:tc>
        <w:tc>
          <w:tcPr>
            <w:tcW w:w="5244" w:type="dxa"/>
          </w:tcPr>
          <w:p w14:paraId="57DCB24D" w14:textId="77777777" w:rsidR="0089218D" w:rsidRPr="009039FC" w:rsidRDefault="0089218D" w:rsidP="0089218D">
            <w:pPr>
              <w:pStyle w:val="TableText"/>
            </w:pPr>
            <w:r w:rsidRPr="009039FC">
              <w:t>XXXXX</w:t>
            </w:r>
          </w:p>
        </w:tc>
      </w:tr>
      <w:tr w:rsidR="0089218D" w:rsidRPr="009039FC" w14:paraId="21A776F8" w14:textId="77777777" w:rsidTr="0089218D">
        <w:tc>
          <w:tcPr>
            <w:tcW w:w="851" w:type="dxa"/>
          </w:tcPr>
          <w:p w14:paraId="4CA7E802" w14:textId="77777777" w:rsidR="0089218D" w:rsidRPr="009039FC" w:rsidRDefault="0089218D" w:rsidP="0089218D">
            <w:pPr>
              <w:pStyle w:val="TableText"/>
              <w:jc w:val="center"/>
              <w:rPr>
                <w:spacing w:val="-3"/>
              </w:rPr>
            </w:pPr>
            <w:r w:rsidRPr="009039FC">
              <w:rPr>
                <w:spacing w:val="-3"/>
              </w:rPr>
              <w:t>0x01</w:t>
            </w:r>
          </w:p>
        </w:tc>
        <w:tc>
          <w:tcPr>
            <w:tcW w:w="5244" w:type="dxa"/>
          </w:tcPr>
          <w:p w14:paraId="607C7528" w14:textId="77777777" w:rsidR="0089218D" w:rsidRPr="009039FC" w:rsidRDefault="0089218D" w:rsidP="0089218D">
            <w:pPr>
              <w:pStyle w:val="TableText"/>
            </w:pPr>
            <w:r w:rsidRPr="009039FC">
              <w:t>XXXX.X</w:t>
            </w:r>
          </w:p>
        </w:tc>
      </w:tr>
      <w:tr w:rsidR="0089218D" w:rsidRPr="009039FC" w14:paraId="7050F28C" w14:textId="77777777" w:rsidTr="0089218D">
        <w:tc>
          <w:tcPr>
            <w:tcW w:w="851" w:type="dxa"/>
          </w:tcPr>
          <w:p w14:paraId="308BD01A" w14:textId="77777777" w:rsidR="0089218D" w:rsidRPr="009039FC" w:rsidRDefault="0089218D" w:rsidP="0089218D">
            <w:pPr>
              <w:pStyle w:val="TableText"/>
              <w:jc w:val="center"/>
              <w:rPr>
                <w:spacing w:val="-3"/>
              </w:rPr>
            </w:pPr>
            <w:r w:rsidRPr="009039FC">
              <w:rPr>
                <w:spacing w:val="-3"/>
              </w:rPr>
              <w:t>0x02</w:t>
            </w:r>
          </w:p>
        </w:tc>
        <w:tc>
          <w:tcPr>
            <w:tcW w:w="5244" w:type="dxa"/>
          </w:tcPr>
          <w:p w14:paraId="7EBB3E46" w14:textId="77777777" w:rsidR="0089218D" w:rsidRPr="009039FC" w:rsidRDefault="0089218D" w:rsidP="0089218D">
            <w:pPr>
              <w:pStyle w:val="TableText"/>
            </w:pPr>
            <w:r w:rsidRPr="009039FC">
              <w:t>XXX.XX</w:t>
            </w:r>
          </w:p>
        </w:tc>
      </w:tr>
      <w:tr w:rsidR="0089218D" w:rsidRPr="009039FC" w14:paraId="6770B95E" w14:textId="77777777" w:rsidTr="0089218D">
        <w:tc>
          <w:tcPr>
            <w:tcW w:w="851" w:type="dxa"/>
          </w:tcPr>
          <w:p w14:paraId="6C75CD15" w14:textId="77777777" w:rsidR="0089218D" w:rsidRPr="009039FC" w:rsidRDefault="0089218D" w:rsidP="0089218D">
            <w:pPr>
              <w:pStyle w:val="TableText"/>
              <w:jc w:val="center"/>
              <w:rPr>
                <w:spacing w:val="-3"/>
              </w:rPr>
            </w:pPr>
            <w:r w:rsidRPr="009039FC">
              <w:rPr>
                <w:spacing w:val="-3"/>
              </w:rPr>
              <w:t>0x03</w:t>
            </w:r>
          </w:p>
        </w:tc>
        <w:tc>
          <w:tcPr>
            <w:tcW w:w="5244" w:type="dxa"/>
          </w:tcPr>
          <w:p w14:paraId="7E4991F1" w14:textId="77777777" w:rsidR="0089218D" w:rsidRPr="009039FC" w:rsidRDefault="0089218D" w:rsidP="0089218D">
            <w:pPr>
              <w:pStyle w:val="TableText"/>
            </w:pPr>
            <w:r w:rsidRPr="009039FC">
              <w:t>XX.XXX</w:t>
            </w:r>
          </w:p>
        </w:tc>
      </w:tr>
      <w:tr w:rsidR="0089218D" w:rsidRPr="009039FC" w14:paraId="13F8B439" w14:textId="77777777" w:rsidTr="0089218D">
        <w:tc>
          <w:tcPr>
            <w:tcW w:w="851" w:type="dxa"/>
          </w:tcPr>
          <w:p w14:paraId="6A843DDD" w14:textId="77777777" w:rsidR="0089218D" w:rsidRPr="009039FC" w:rsidRDefault="0089218D" w:rsidP="0089218D">
            <w:pPr>
              <w:pStyle w:val="TableText"/>
              <w:jc w:val="center"/>
              <w:rPr>
                <w:spacing w:val="-3"/>
              </w:rPr>
            </w:pPr>
            <w:r w:rsidRPr="009039FC">
              <w:rPr>
                <w:spacing w:val="-3"/>
              </w:rPr>
              <w:t>0x04</w:t>
            </w:r>
          </w:p>
        </w:tc>
        <w:tc>
          <w:tcPr>
            <w:tcW w:w="5244" w:type="dxa"/>
          </w:tcPr>
          <w:p w14:paraId="6E4624A5" w14:textId="77777777" w:rsidR="0089218D" w:rsidRPr="009039FC" w:rsidRDefault="0089218D" w:rsidP="0089218D">
            <w:pPr>
              <w:pStyle w:val="TableText"/>
            </w:pPr>
            <w:r w:rsidRPr="009039FC">
              <w:t>Etc.</w:t>
            </w:r>
          </w:p>
        </w:tc>
      </w:tr>
    </w:tbl>
    <w:p w14:paraId="47269FEF" w14:textId="77777777" w:rsidR="0089218D" w:rsidRPr="009039FC" w:rsidRDefault="0089218D" w:rsidP="0089218D"/>
    <w:p w14:paraId="2FD27AA1" w14:textId="77777777" w:rsidR="0089218D" w:rsidRPr="009039FC" w:rsidRDefault="0089218D" w:rsidP="0089218D">
      <w:pPr>
        <w:tabs>
          <w:tab w:val="clear" w:pos="5296"/>
          <w:tab w:val="left" w:pos="1620"/>
          <w:tab w:val="left" w:pos="2340"/>
          <w:tab w:val="left" w:pos="5220"/>
        </w:tabs>
        <w:ind w:left="5220" w:hanging="3939"/>
        <w:rPr>
          <w:spacing w:val="-3"/>
        </w:rPr>
      </w:pPr>
      <w:r w:rsidRPr="009039FC">
        <w:rPr>
          <w:spacing w:val="-3"/>
        </w:rPr>
        <w:tab/>
      </w:r>
      <w:proofErr w:type="spellStart"/>
      <w:r w:rsidRPr="009039FC">
        <w:rPr>
          <w:b/>
          <w:spacing w:val="-3"/>
        </w:rPr>
        <w:t>wwww</w:t>
      </w:r>
      <w:proofErr w:type="spellEnd"/>
      <w:r w:rsidRPr="009039FC">
        <w:rPr>
          <w:spacing w:val="-3"/>
        </w:rPr>
        <w:tab/>
        <w:t>Weight</w:t>
      </w:r>
      <w:r w:rsidRPr="009039FC">
        <w:rPr>
          <w:spacing w:val="-3"/>
        </w:rPr>
        <w:tab/>
      </w:r>
      <w:r w:rsidRPr="009039FC">
        <w:rPr>
          <w:spacing w:val="-3"/>
        </w:rPr>
        <w:tab/>
        <w:t>4 bytes – legal weight values are in the range from 0x00000000 to 0xFFFFFFFF.</w:t>
      </w:r>
    </w:p>
    <w:p w14:paraId="38B72E0F" w14:textId="77777777" w:rsidR="0089218D" w:rsidRPr="009039FC" w:rsidRDefault="0089218D" w:rsidP="0089218D">
      <w:pPr>
        <w:tabs>
          <w:tab w:val="clear" w:pos="5296"/>
          <w:tab w:val="left" w:pos="1620"/>
          <w:tab w:val="left" w:pos="2340"/>
          <w:tab w:val="left" w:pos="5220"/>
        </w:tabs>
        <w:ind w:left="5220" w:hanging="3939"/>
        <w:rPr>
          <w:spacing w:val="-3"/>
        </w:rPr>
      </w:pPr>
      <w:r w:rsidRPr="009039FC">
        <w:rPr>
          <w:spacing w:val="-3"/>
        </w:rPr>
        <w:tab/>
      </w:r>
      <w:r w:rsidRPr="009039FC">
        <w:rPr>
          <w:b/>
          <w:spacing w:val="-3"/>
        </w:rPr>
        <w:t>dd</w:t>
      </w:r>
      <w:r w:rsidRPr="009039FC">
        <w:rPr>
          <w:spacing w:val="-3"/>
        </w:rPr>
        <w:tab/>
      </w:r>
      <w:r w:rsidRPr="009039FC">
        <w:rPr>
          <w:spacing w:val="-3"/>
        </w:rPr>
        <w:tab/>
        <w:t>Event counter</w:t>
      </w:r>
      <w:r w:rsidRPr="009039FC">
        <w:rPr>
          <w:spacing w:val="-3"/>
        </w:rPr>
        <w:tab/>
        <w:t>2 bytes – The event counter describes changes in parameters/software and calibration.  Legal byte values are in the range from 0x00 to 0xFFFF.</w:t>
      </w:r>
    </w:p>
    <w:p w14:paraId="666EB86F" w14:textId="77777777" w:rsidR="0089218D" w:rsidRPr="009039FC" w:rsidRDefault="0089218D" w:rsidP="0089218D">
      <w:pPr>
        <w:tabs>
          <w:tab w:val="clear" w:pos="5296"/>
          <w:tab w:val="left" w:pos="1620"/>
          <w:tab w:val="left" w:pos="2340"/>
          <w:tab w:val="left" w:pos="5220"/>
        </w:tabs>
        <w:ind w:left="5220" w:hanging="3939"/>
        <w:rPr>
          <w:spacing w:val="-3"/>
        </w:rPr>
      </w:pPr>
      <w:r w:rsidRPr="009039FC">
        <w:rPr>
          <w:spacing w:val="-3"/>
        </w:rPr>
        <w:tab/>
      </w:r>
      <w:r w:rsidRPr="009039FC">
        <w:rPr>
          <w:b/>
          <w:spacing w:val="-3"/>
        </w:rPr>
        <w:t>u</w:t>
      </w:r>
      <w:r w:rsidRPr="009039FC">
        <w:rPr>
          <w:spacing w:val="-3"/>
        </w:rPr>
        <w:tab/>
      </w:r>
      <w:r w:rsidRPr="009039FC">
        <w:rPr>
          <w:spacing w:val="-3"/>
        </w:rPr>
        <w:tab/>
        <w:t>Unit of measurement</w:t>
      </w:r>
      <w:r w:rsidRPr="009039FC">
        <w:rPr>
          <w:spacing w:val="-3"/>
        </w:rPr>
        <w:tab/>
        <w:t>1 byte:</w:t>
      </w:r>
    </w:p>
    <w:tbl>
      <w:tblPr>
        <w:tblW w:w="0" w:type="auto"/>
        <w:tblInd w:w="3085" w:type="dxa"/>
        <w:tblLayout w:type="fixed"/>
        <w:tblLook w:val="0000" w:firstRow="0" w:lastRow="0" w:firstColumn="0" w:lastColumn="0" w:noHBand="0" w:noVBand="0"/>
      </w:tblPr>
      <w:tblGrid>
        <w:gridCol w:w="851"/>
        <w:gridCol w:w="5244"/>
      </w:tblGrid>
      <w:tr w:rsidR="0089218D" w:rsidRPr="009039FC" w14:paraId="4C5B8A34" w14:textId="77777777" w:rsidTr="0089218D">
        <w:tc>
          <w:tcPr>
            <w:tcW w:w="851" w:type="dxa"/>
          </w:tcPr>
          <w:p w14:paraId="40A66300" w14:textId="77777777" w:rsidR="0089218D" w:rsidRPr="009039FC" w:rsidRDefault="0089218D" w:rsidP="0089218D">
            <w:pPr>
              <w:pStyle w:val="TableText"/>
              <w:jc w:val="center"/>
            </w:pPr>
            <w:r w:rsidRPr="009039FC">
              <w:t>0x00</w:t>
            </w:r>
          </w:p>
        </w:tc>
        <w:tc>
          <w:tcPr>
            <w:tcW w:w="5244" w:type="dxa"/>
          </w:tcPr>
          <w:p w14:paraId="4A30C753" w14:textId="77777777" w:rsidR="0089218D" w:rsidRPr="009039FC" w:rsidRDefault="0089218D" w:rsidP="0089218D">
            <w:pPr>
              <w:pStyle w:val="TableText"/>
            </w:pPr>
            <w:r w:rsidRPr="009039FC">
              <w:t>Kilogram</w:t>
            </w:r>
          </w:p>
        </w:tc>
      </w:tr>
      <w:tr w:rsidR="0089218D" w:rsidRPr="009039FC" w14:paraId="3ACA7770" w14:textId="77777777" w:rsidTr="0089218D">
        <w:tc>
          <w:tcPr>
            <w:tcW w:w="851" w:type="dxa"/>
          </w:tcPr>
          <w:p w14:paraId="6ED1B891" w14:textId="77777777" w:rsidR="0089218D" w:rsidRPr="009039FC" w:rsidRDefault="0089218D" w:rsidP="0089218D">
            <w:pPr>
              <w:pStyle w:val="TableText"/>
              <w:jc w:val="center"/>
              <w:rPr>
                <w:spacing w:val="-3"/>
              </w:rPr>
            </w:pPr>
            <w:r w:rsidRPr="009039FC">
              <w:rPr>
                <w:spacing w:val="-3"/>
              </w:rPr>
              <w:t>0x01</w:t>
            </w:r>
          </w:p>
        </w:tc>
        <w:tc>
          <w:tcPr>
            <w:tcW w:w="5244" w:type="dxa"/>
          </w:tcPr>
          <w:p w14:paraId="7EA27E0B" w14:textId="77777777" w:rsidR="0089218D" w:rsidRPr="009039FC" w:rsidRDefault="0089218D" w:rsidP="0089218D">
            <w:pPr>
              <w:pStyle w:val="TableText"/>
            </w:pPr>
            <w:proofErr w:type="spellStart"/>
            <w:r w:rsidRPr="009039FC">
              <w:t>Lb</w:t>
            </w:r>
            <w:proofErr w:type="spellEnd"/>
          </w:p>
        </w:tc>
      </w:tr>
      <w:tr w:rsidR="0089218D" w:rsidRPr="009039FC" w14:paraId="0FAF98E8" w14:textId="77777777" w:rsidTr="0089218D">
        <w:tc>
          <w:tcPr>
            <w:tcW w:w="851" w:type="dxa"/>
          </w:tcPr>
          <w:p w14:paraId="0454DEE1" w14:textId="77777777" w:rsidR="0089218D" w:rsidRPr="009039FC" w:rsidRDefault="0089218D" w:rsidP="0089218D">
            <w:pPr>
              <w:pStyle w:val="TableText"/>
              <w:jc w:val="center"/>
              <w:rPr>
                <w:spacing w:val="-3"/>
              </w:rPr>
            </w:pPr>
            <w:r w:rsidRPr="009039FC">
              <w:rPr>
                <w:spacing w:val="-3"/>
              </w:rPr>
              <w:t>0x02</w:t>
            </w:r>
          </w:p>
        </w:tc>
        <w:tc>
          <w:tcPr>
            <w:tcW w:w="5244" w:type="dxa"/>
          </w:tcPr>
          <w:p w14:paraId="46F71363" w14:textId="77777777" w:rsidR="0089218D" w:rsidRPr="009039FC" w:rsidRDefault="0089218D" w:rsidP="0089218D">
            <w:pPr>
              <w:pStyle w:val="TableText"/>
            </w:pPr>
            <w:r w:rsidRPr="009039FC">
              <w:t>Gram</w:t>
            </w:r>
          </w:p>
        </w:tc>
      </w:tr>
      <w:tr w:rsidR="0089218D" w:rsidRPr="009039FC" w14:paraId="228EE34E" w14:textId="77777777" w:rsidTr="0089218D">
        <w:tc>
          <w:tcPr>
            <w:tcW w:w="851" w:type="dxa"/>
          </w:tcPr>
          <w:p w14:paraId="5E89AAE3" w14:textId="77777777" w:rsidR="0089218D" w:rsidRPr="009039FC" w:rsidRDefault="0089218D" w:rsidP="0089218D">
            <w:pPr>
              <w:pStyle w:val="TableText"/>
              <w:jc w:val="center"/>
              <w:rPr>
                <w:spacing w:val="-3"/>
              </w:rPr>
            </w:pPr>
            <w:r w:rsidRPr="009039FC">
              <w:rPr>
                <w:spacing w:val="-3"/>
              </w:rPr>
              <w:t>0x03</w:t>
            </w:r>
          </w:p>
        </w:tc>
        <w:tc>
          <w:tcPr>
            <w:tcW w:w="5244" w:type="dxa"/>
          </w:tcPr>
          <w:p w14:paraId="626D9F8E" w14:textId="77777777" w:rsidR="0089218D" w:rsidRPr="009039FC" w:rsidRDefault="0089218D" w:rsidP="0089218D">
            <w:pPr>
              <w:pStyle w:val="TableText"/>
            </w:pPr>
            <w:r w:rsidRPr="009039FC">
              <w:t>Ounces</w:t>
            </w:r>
          </w:p>
        </w:tc>
      </w:tr>
      <w:tr w:rsidR="0089218D" w:rsidRPr="009039FC" w14:paraId="55CB26B0" w14:textId="77777777" w:rsidTr="0089218D">
        <w:tc>
          <w:tcPr>
            <w:tcW w:w="851" w:type="dxa"/>
          </w:tcPr>
          <w:p w14:paraId="5EB2DD35" w14:textId="77777777" w:rsidR="0089218D" w:rsidRPr="009039FC" w:rsidRDefault="0089218D" w:rsidP="0089218D">
            <w:pPr>
              <w:pStyle w:val="TableText"/>
              <w:jc w:val="center"/>
            </w:pPr>
            <w:r w:rsidRPr="009039FC">
              <w:t>&gt; 0x04</w:t>
            </w:r>
          </w:p>
        </w:tc>
        <w:tc>
          <w:tcPr>
            <w:tcW w:w="5244" w:type="dxa"/>
          </w:tcPr>
          <w:p w14:paraId="0EDD2B19" w14:textId="77777777" w:rsidR="0089218D" w:rsidRPr="009039FC" w:rsidRDefault="0089218D" w:rsidP="0089218D">
            <w:pPr>
              <w:pStyle w:val="TableText"/>
            </w:pPr>
            <w:r w:rsidRPr="009039FC">
              <w:t>Not defined</w:t>
            </w:r>
          </w:p>
        </w:tc>
      </w:tr>
    </w:tbl>
    <w:p w14:paraId="6D980826" w14:textId="77777777" w:rsidR="0089218D" w:rsidRPr="009039FC" w:rsidRDefault="0089218D" w:rsidP="0089218D">
      <w:pPr>
        <w:tabs>
          <w:tab w:val="clear" w:pos="5296"/>
          <w:tab w:val="left" w:pos="1620"/>
          <w:tab w:val="left" w:pos="2340"/>
          <w:tab w:val="left" w:pos="5220"/>
        </w:tabs>
        <w:ind w:left="5220" w:hanging="3939"/>
      </w:pPr>
    </w:p>
    <w:p w14:paraId="7C7D8E51" w14:textId="77777777" w:rsidR="0089218D" w:rsidRPr="009039FC" w:rsidRDefault="0089218D" w:rsidP="0089218D">
      <w:pPr>
        <w:tabs>
          <w:tab w:val="clear" w:pos="5296"/>
          <w:tab w:val="left" w:pos="1620"/>
          <w:tab w:val="left" w:pos="2340"/>
          <w:tab w:val="left" w:pos="5220"/>
        </w:tabs>
        <w:ind w:left="5220" w:hanging="3939"/>
        <w:rPr>
          <w:spacing w:val="-3"/>
        </w:rPr>
      </w:pPr>
      <w:r w:rsidRPr="009039FC">
        <w:tab/>
      </w:r>
      <w:proofErr w:type="spellStart"/>
      <w:r w:rsidRPr="009039FC">
        <w:rPr>
          <w:b/>
          <w:spacing w:val="-3"/>
        </w:rPr>
        <w:t>i</w:t>
      </w:r>
      <w:proofErr w:type="spellEnd"/>
      <w:r w:rsidRPr="009039FC">
        <w:rPr>
          <w:spacing w:val="-3"/>
        </w:rPr>
        <w:tab/>
      </w:r>
      <w:r w:rsidRPr="009039FC">
        <w:rPr>
          <w:spacing w:val="-3"/>
        </w:rPr>
        <w:tab/>
        <w:t>Scale ID</w:t>
      </w:r>
      <w:r w:rsidRPr="009039FC">
        <w:rPr>
          <w:spacing w:val="-3"/>
        </w:rPr>
        <w:tab/>
      </w:r>
      <w:r w:rsidRPr="009039FC">
        <w:rPr>
          <w:spacing w:val="-3"/>
        </w:rPr>
        <w:tab/>
        <w:t>1 byte – the scale ID is a unique identification of the scale at system level.</w:t>
      </w:r>
    </w:p>
    <w:p w14:paraId="77C9A4A5" w14:textId="77777777" w:rsidR="0089218D" w:rsidRPr="009039FC" w:rsidRDefault="0089218D" w:rsidP="0089218D">
      <w:pPr>
        <w:tabs>
          <w:tab w:val="clear" w:pos="5296"/>
          <w:tab w:val="left" w:pos="1620"/>
          <w:tab w:val="left" w:pos="2340"/>
          <w:tab w:val="left" w:pos="5220"/>
        </w:tabs>
        <w:ind w:left="5220" w:hanging="3939"/>
        <w:rPr>
          <w:spacing w:val="-3"/>
        </w:rPr>
      </w:pPr>
      <w:r w:rsidRPr="009039FC">
        <w:rPr>
          <w:spacing w:val="-3"/>
        </w:rPr>
        <w:tab/>
      </w:r>
      <w:r w:rsidRPr="009039FC">
        <w:rPr>
          <w:b/>
          <w:spacing w:val="-3"/>
        </w:rPr>
        <w:t>m</w:t>
      </w:r>
      <w:r w:rsidRPr="009039FC">
        <w:rPr>
          <w:spacing w:val="-3"/>
        </w:rPr>
        <w:tab/>
      </w:r>
      <w:r w:rsidRPr="009039FC">
        <w:rPr>
          <w:spacing w:val="-3"/>
        </w:rPr>
        <w:tab/>
        <w:t>Weighing mode</w:t>
      </w:r>
      <w:r w:rsidRPr="009039FC">
        <w:rPr>
          <w:spacing w:val="-3"/>
        </w:rPr>
        <w:tab/>
        <w:t>1 byte (Note that this)</w:t>
      </w:r>
    </w:p>
    <w:tbl>
      <w:tblPr>
        <w:tblW w:w="0" w:type="auto"/>
        <w:tblInd w:w="3085" w:type="dxa"/>
        <w:tblLayout w:type="fixed"/>
        <w:tblLook w:val="0000" w:firstRow="0" w:lastRow="0" w:firstColumn="0" w:lastColumn="0" w:noHBand="0" w:noVBand="0"/>
      </w:tblPr>
      <w:tblGrid>
        <w:gridCol w:w="851"/>
        <w:gridCol w:w="5244"/>
      </w:tblGrid>
      <w:tr w:rsidR="0089218D" w:rsidRPr="009039FC" w14:paraId="24A834BC" w14:textId="77777777" w:rsidTr="0089218D">
        <w:tc>
          <w:tcPr>
            <w:tcW w:w="851" w:type="dxa"/>
          </w:tcPr>
          <w:p w14:paraId="0DBE4B73" w14:textId="77777777" w:rsidR="0089218D" w:rsidRPr="009039FC" w:rsidRDefault="0089218D" w:rsidP="0089218D">
            <w:pPr>
              <w:pStyle w:val="TableText"/>
              <w:jc w:val="center"/>
            </w:pPr>
            <w:r w:rsidRPr="009039FC">
              <w:t>0x00</w:t>
            </w:r>
          </w:p>
        </w:tc>
        <w:tc>
          <w:tcPr>
            <w:tcW w:w="5244" w:type="dxa"/>
          </w:tcPr>
          <w:p w14:paraId="586137D8" w14:textId="77777777" w:rsidR="0089218D" w:rsidRPr="009039FC" w:rsidRDefault="0089218D" w:rsidP="0089218D">
            <w:pPr>
              <w:pStyle w:val="TableText"/>
            </w:pPr>
            <w:r w:rsidRPr="009039FC">
              <w:t>Dynamic mode (AWI)</w:t>
            </w:r>
          </w:p>
        </w:tc>
      </w:tr>
      <w:tr w:rsidR="0089218D" w:rsidRPr="009039FC" w14:paraId="3252E7FF" w14:textId="77777777" w:rsidTr="0089218D">
        <w:tc>
          <w:tcPr>
            <w:tcW w:w="851" w:type="dxa"/>
          </w:tcPr>
          <w:p w14:paraId="63FBCCE9" w14:textId="77777777" w:rsidR="0089218D" w:rsidRPr="009039FC" w:rsidRDefault="0089218D" w:rsidP="0089218D">
            <w:pPr>
              <w:pStyle w:val="TableText"/>
              <w:jc w:val="center"/>
              <w:rPr>
                <w:spacing w:val="-3"/>
              </w:rPr>
            </w:pPr>
            <w:r w:rsidRPr="009039FC">
              <w:rPr>
                <w:spacing w:val="-3"/>
              </w:rPr>
              <w:t>0x01</w:t>
            </w:r>
          </w:p>
        </w:tc>
        <w:tc>
          <w:tcPr>
            <w:tcW w:w="5244" w:type="dxa"/>
          </w:tcPr>
          <w:p w14:paraId="4DF104D3" w14:textId="77777777" w:rsidR="0089218D" w:rsidRPr="009039FC" w:rsidRDefault="0089218D" w:rsidP="0089218D">
            <w:pPr>
              <w:pStyle w:val="TableText"/>
            </w:pPr>
            <w:r w:rsidRPr="009039FC">
              <w:t>Static mode (SAWI)</w:t>
            </w:r>
          </w:p>
        </w:tc>
      </w:tr>
    </w:tbl>
    <w:p w14:paraId="319AF735" w14:textId="77777777" w:rsidR="0089218D" w:rsidRPr="009039FC" w:rsidRDefault="0089218D" w:rsidP="0089218D">
      <w:pPr>
        <w:tabs>
          <w:tab w:val="clear" w:pos="5296"/>
          <w:tab w:val="left" w:pos="1620"/>
          <w:tab w:val="left" w:pos="2340"/>
          <w:tab w:val="left" w:pos="5220"/>
        </w:tabs>
        <w:ind w:left="5220" w:hanging="3939"/>
        <w:rPr>
          <w:spacing w:val="-3"/>
        </w:rPr>
      </w:pPr>
      <w:r w:rsidRPr="009039FC">
        <w:rPr>
          <w:spacing w:val="-3"/>
        </w:rPr>
        <w:tab/>
      </w:r>
      <w:r w:rsidRPr="009039FC">
        <w:rPr>
          <w:b/>
          <w:spacing w:val="-3"/>
        </w:rPr>
        <w:t>cc</w:t>
      </w:r>
      <w:r w:rsidRPr="009039FC">
        <w:rPr>
          <w:spacing w:val="-3"/>
        </w:rPr>
        <w:tab/>
      </w:r>
      <w:r w:rsidRPr="009039FC">
        <w:rPr>
          <w:spacing w:val="-3"/>
        </w:rPr>
        <w:tab/>
        <w:t>CRC for weigh data</w:t>
      </w:r>
      <w:r w:rsidRPr="009039FC">
        <w:rPr>
          <w:spacing w:val="-3"/>
        </w:rPr>
        <w:tab/>
        <w:t xml:space="preserve">2 bytes - the CRC for weight data is a </w:t>
      </w:r>
      <w:proofErr w:type="gramStart"/>
      <w:r w:rsidRPr="009039FC">
        <w:rPr>
          <w:spacing w:val="-3"/>
        </w:rPr>
        <w:t>16 bit</w:t>
      </w:r>
      <w:proofErr w:type="gramEnd"/>
      <w:r w:rsidRPr="009039FC">
        <w:rPr>
          <w:spacing w:val="-3"/>
        </w:rPr>
        <w:t xml:space="preserve"> Cyclic Redundancy Check field. The CRC is calculated by the scale and covers the fields: </w:t>
      </w:r>
      <w:proofErr w:type="spellStart"/>
      <w:r w:rsidRPr="009039FC">
        <w:rPr>
          <w:spacing w:val="-3"/>
        </w:rPr>
        <w:t>xxspwwwwddui</w:t>
      </w:r>
      <w:proofErr w:type="spellEnd"/>
      <w:r w:rsidRPr="009039FC">
        <w:rPr>
          <w:spacing w:val="-3"/>
        </w:rPr>
        <w:t>.</w:t>
      </w:r>
    </w:p>
    <w:p w14:paraId="210A705E" w14:textId="77777777" w:rsidR="0089218D" w:rsidRPr="009039FC" w:rsidRDefault="0089218D" w:rsidP="0089218D">
      <w:pPr>
        <w:tabs>
          <w:tab w:val="clear" w:pos="5296"/>
          <w:tab w:val="left" w:pos="1620"/>
          <w:tab w:val="left" w:pos="2340"/>
          <w:tab w:val="left" w:pos="5220"/>
        </w:tabs>
        <w:ind w:left="5220" w:hanging="3939"/>
        <w:rPr>
          <w:spacing w:val="-3"/>
        </w:rPr>
      </w:pPr>
      <w:r w:rsidRPr="009039FC">
        <w:rPr>
          <w:spacing w:val="-3"/>
        </w:rPr>
        <w:tab/>
      </w:r>
      <w:r w:rsidRPr="009039FC">
        <w:rPr>
          <w:spacing w:val="-3"/>
        </w:rPr>
        <w:tab/>
      </w:r>
      <w:r w:rsidRPr="009039FC">
        <w:rPr>
          <w:spacing w:val="-3"/>
        </w:rPr>
        <w:tab/>
      </w:r>
      <w:r w:rsidRPr="009039FC">
        <w:rPr>
          <w:spacing w:val="-3"/>
        </w:rPr>
        <w:tab/>
      </w:r>
      <w:r w:rsidRPr="009039FC">
        <w:rPr>
          <w:spacing w:val="-3"/>
        </w:rPr>
        <w:tab/>
        <w:t>The CRC is used to protect the weight data, so it is not possible to tamper with the weight data without it being discovered.</w:t>
      </w:r>
    </w:p>
    <w:p w14:paraId="28857DE6" w14:textId="77777777" w:rsidR="0089218D" w:rsidRPr="009039FC" w:rsidRDefault="0089218D" w:rsidP="0089218D">
      <w:pPr>
        <w:tabs>
          <w:tab w:val="clear" w:pos="5296"/>
          <w:tab w:val="left" w:pos="1620"/>
          <w:tab w:val="left" w:pos="2340"/>
          <w:tab w:val="left" w:pos="5220"/>
        </w:tabs>
        <w:ind w:left="5220" w:hanging="3939"/>
        <w:rPr>
          <w:spacing w:val="-3"/>
        </w:rPr>
      </w:pPr>
    </w:p>
    <w:p w14:paraId="243B996D" w14:textId="77777777" w:rsidR="0089218D" w:rsidRPr="009039FC" w:rsidRDefault="0089218D" w:rsidP="0089218D">
      <w:pPr>
        <w:tabs>
          <w:tab w:val="clear" w:pos="1962"/>
          <w:tab w:val="clear" w:pos="3119"/>
          <w:tab w:val="right" w:pos="0"/>
          <w:tab w:val="left" w:pos="1560"/>
          <w:tab w:val="left" w:pos="2127"/>
          <w:tab w:val="left" w:pos="2694"/>
        </w:tabs>
        <w:rPr>
          <w:spacing w:val="-3"/>
        </w:rPr>
      </w:pPr>
      <w:r w:rsidRPr="009039FC">
        <w:rPr>
          <w:spacing w:val="-3"/>
        </w:rPr>
        <w:t>File layout [SCALE-P30]:</w:t>
      </w:r>
    </w:p>
    <w:tbl>
      <w:tblPr>
        <w:tblW w:w="0" w:type="auto"/>
        <w:tblInd w:w="2987" w:type="dxa"/>
        <w:tblBorders>
          <w:top w:val="single" w:sz="6" w:space="0" w:color="auto"/>
          <w:left w:val="single" w:sz="6" w:space="0" w:color="auto"/>
          <w:bottom w:val="single" w:sz="6" w:space="0" w:color="auto"/>
          <w:right w:val="single" w:sz="6" w:space="0" w:color="auto"/>
        </w:tblBorders>
        <w:tblLayout w:type="fixed"/>
        <w:tblCellMar>
          <w:left w:w="107" w:type="dxa"/>
          <w:right w:w="107" w:type="dxa"/>
        </w:tblCellMar>
        <w:tblLook w:val="0000" w:firstRow="0" w:lastRow="0" w:firstColumn="0" w:lastColumn="0" w:noHBand="0" w:noVBand="0"/>
      </w:tblPr>
      <w:tblGrid>
        <w:gridCol w:w="3062"/>
        <w:gridCol w:w="3062"/>
      </w:tblGrid>
      <w:tr w:rsidR="0089218D" w:rsidRPr="009039FC" w14:paraId="62AB7748" w14:textId="77777777" w:rsidTr="0089218D">
        <w:trPr>
          <w:trHeight w:val="353"/>
        </w:trPr>
        <w:tc>
          <w:tcPr>
            <w:tcW w:w="6124" w:type="dxa"/>
            <w:gridSpan w:val="2"/>
            <w:tcBorders>
              <w:top w:val="single" w:sz="6" w:space="0" w:color="auto"/>
              <w:left w:val="single" w:sz="6" w:space="0" w:color="auto"/>
              <w:bottom w:val="single" w:sz="6" w:space="0" w:color="auto"/>
              <w:right w:val="single" w:sz="6" w:space="0" w:color="auto"/>
            </w:tcBorders>
          </w:tcPr>
          <w:p w14:paraId="1D79BF45"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Type</w:t>
            </w:r>
          </w:p>
        </w:tc>
      </w:tr>
      <w:tr w:rsidR="0089218D" w:rsidRPr="009039FC" w14:paraId="4FC3F3CC" w14:textId="77777777" w:rsidTr="0089218D">
        <w:trPr>
          <w:trHeight w:val="352"/>
        </w:trPr>
        <w:tc>
          <w:tcPr>
            <w:tcW w:w="6124" w:type="dxa"/>
            <w:gridSpan w:val="2"/>
            <w:tcBorders>
              <w:top w:val="single" w:sz="6" w:space="0" w:color="auto"/>
              <w:left w:val="single" w:sz="6" w:space="0" w:color="auto"/>
              <w:bottom w:val="single" w:sz="6" w:space="0" w:color="auto"/>
              <w:right w:val="single" w:sz="6" w:space="0" w:color="auto"/>
            </w:tcBorders>
          </w:tcPr>
          <w:p w14:paraId="670BEE5A"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Length</w:t>
            </w:r>
          </w:p>
        </w:tc>
      </w:tr>
      <w:tr w:rsidR="0089218D" w:rsidRPr="009039FC" w14:paraId="1DEA6C87" w14:textId="77777777" w:rsidTr="0089218D">
        <w:tc>
          <w:tcPr>
            <w:tcW w:w="3062" w:type="dxa"/>
            <w:tcBorders>
              <w:top w:val="single" w:sz="6" w:space="0" w:color="auto"/>
              <w:left w:val="single" w:sz="6" w:space="0" w:color="auto"/>
              <w:bottom w:val="single" w:sz="6" w:space="0" w:color="auto"/>
              <w:right w:val="single" w:sz="6" w:space="0" w:color="auto"/>
            </w:tcBorders>
          </w:tcPr>
          <w:p w14:paraId="2B6CB1AD"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p>
        </w:tc>
        <w:tc>
          <w:tcPr>
            <w:tcW w:w="3062" w:type="dxa"/>
            <w:tcBorders>
              <w:top w:val="single" w:sz="6" w:space="0" w:color="auto"/>
              <w:left w:val="single" w:sz="6" w:space="0" w:color="auto"/>
              <w:bottom w:val="single" w:sz="6" w:space="0" w:color="auto"/>
              <w:right w:val="single" w:sz="6" w:space="0" w:color="auto"/>
            </w:tcBorders>
          </w:tcPr>
          <w:p w14:paraId="03E90827"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I</w:t>
            </w:r>
          </w:p>
        </w:tc>
      </w:tr>
      <w:tr w:rsidR="0089218D" w:rsidRPr="009039FC" w14:paraId="69C7A28F" w14:textId="77777777" w:rsidTr="0089218D">
        <w:tc>
          <w:tcPr>
            <w:tcW w:w="3062" w:type="dxa"/>
            <w:tcBorders>
              <w:top w:val="single" w:sz="6" w:space="0" w:color="auto"/>
              <w:left w:val="single" w:sz="6" w:space="0" w:color="auto"/>
              <w:bottom w:val="single" w:sz="6" w:space="0" w:color="auto"/>
              <w:right w:val="single" w:sz="6" w:space="0" w:color="auto"/>
            </w:tcBorders>
          </w:tcPr>
          <w:p w14:paraId="45523EE6"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X</w:t>
            </w:r>
          </w:p>
        </w:tc>
        <w:tc>
          <w:tcPr>
            <w:tcW w:w="3062" w:type="dxa"/>
            <w:tcBorders>
              <w:top w:val="single" w:sz="6" w:space="0" w:color="auto"/>
              <w:left w:val="single" w:sz="6" w:space="0" w:color="auto"/>
              <w:bottom w:val="single" w:sz="6" w:space="0" w:color="auto"/>
              <w:right w:val="single" w:sz="6" w:space="0" w:color="auto"/>
            </w:tcBorders>
          </w:tcPr>
          <w:p w14:paraId="7F43DECF"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X</w:t>
            </w:r>
          </w:p>
        </w:tc>
      </w:tr>
      <w:tr w:rsidR="0089218D" w:rsidRPr="009039FC" w14:paraId="67FA7E93" w14:textId="77777777" w:rsidTr="0089218D">
        <w:tc>
          <w:tcPr>
            <w:tcW w:w="3062" w:type="dxa"/>
            <w:tcBorders>
              <w:top w:val="single" w:sz="6" w:space="0" w:color="auto"/>
              <w:left w:val="single" w:sz="6" w:space="0" w:color="auto"/>
              <w:bottom w:val="single" w:sz="6" w:space="0" w:color="auto"/>
              <w:right w:val="single" w:sz="6" w:space="0" w:color="auto"/>
            </w:tcBorders>
          </w:tcPr>
          <w:p w14:paraId="2AB42F6D"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G</w:t>
            </w:r>
          </w:p>
        </w:tc>
        <w:tc>
          <w:tcPr>
            <w:tcW w:w="3062" w:type="dxa"/>
            <w:tcBorders>
              <w:top w:val="single" w:sz="6" w:space="0" w:color="auto"/>
              <w:left w:val="single" w:sz="6" w:space="0" w:color="auto"/>
              <w:bottom w:val="single" w:sz="6" w:space="0" w:color="auto"/>
              <w:right w:val="single" w:sz="6" w:space="0" w:color="auto"/>
            </w:tcBorders>
          </w:tcPr>
          <w:p w14:paraId="5D8C3C84"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G</w:t>
            </w:r>
          </w:p>
        </w:tc>
      </w:tr>
      <w:tr w:rsidR="0089218D" w:rsidRPr="009039FC" w14:paraId="68EF25FC" w14:textId="77777777" w:rsidTr="0089218D">
        <w:tc>
          <w:tcPr>
            <w:tcW w:w="3062" w:type="dxa"/>
            <w:tcBorders>
              <w:top w:val="single" w:sz="6" w:space="0" w:color="auto"/>
              <w:left w:val="single" w:sz="6" w:space="0" w:color="auto"/>
              <w:bottom w:val="single" w:sz="6" w:space="0" w:color="auto"/>
              <w:right w:val="single" w:sz="6" w:space="0" w:color="auto"/>
            </w:tcBorders>
          </w:tcPr>
          <w:p w14:paraId="0FD6B974"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G</w:t>
            </w:r>
          </w:p>
        </w:tc>
        <w:tc>
          <w:tcPr>
            <w:tcW w:w="3062" w:type="dxa"/>
            <w:tcBorders>
              <w:top w:val="single" w:sz="6" w:space="0" w:color="auto"/>
              <w:left w:val="single" w:sz="6" w:space="0" w:color="auto"/>
              <w:bottom w:val="single" w:sz="6" w:space="0" w:color="auto"/>
              <w:right w:val="single" w:sz="6" w:space="0" w:color="auto"/>
            </w:tcBorders>
          </w:tcPr>
          <w:p w14:paraId="3B9547C5"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G</w:t>
            </w:r>
          </w:p>
        </w:tc>
      </w:tr>
      <w:tr w:rsidR="0089218D" w:rsidRPr="009039FC" w14:paraId="4D1BD3AB" w14:textId="77777777" w:rsidTr="0089218D">
        <w:tc>
          <w:tcPr>
            <w:tcW w:w="3062" w:type="dxa"/>
            <w:tcBorders>
              <w:top w:val="single" w:sz="6" w:space="0" w:color="auto"/>
              <w:left w:val="single" w:sz="6" w:space="0" w:color="auto"/>
              <w:bottom w:val="single" w:sz="6" w:space="0" w:color="auto"/>
              <w:right w:val="single" w:sz="6" w:space="0" w:color="auto"/>
            </w:tcBorders>
          </w:tcPr>
          <w:p w14:paraId="39911116"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rPr>
                <w:b/>
              </w:rPr>
            </w:pPr>
            <w:r w:rsidRPr="009039FC">
              <w:rPr>
                <w:b/>
              </w:rPr>
              <w:t>X</w:t>
            </w:r>
          </w:p>
        </w:tc>
        <w:tc>
          <w:tcPr>
            <w:tcW w:w="3062" w:type="dxa"/>
            <w:tcBorders>
              <w:top w:val="single" w:sz="6" w:space="0" w:color="auto"/>
              <w:left w:val="single" w:sz="6" w:space="0" w:color="auto"/>
              <w:bottom w:val="single" w:sz="6" w:space="0" w:color="auto"/>
              <w:right w:val="single" w:sz="6" w:space="0" w:color="auto"/>
            </w:tcBorders>
          </w:tcPr>
          <w:p w14:paraId="0D4938FC"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rPr>
                <w:b/>
              </w:rPr>
            </w:pPr>
            <w:r w:rsidRPr="009039FC">
              <w:rPr>
                <w:b/>
              </w:rPr>
              <w:t>x</w:t>
            </w:r>
          </w:p>
        </w:tc>
      </w:tr>
      <w:tr w:rsidR="0089218D" w:rsidRPr="009039FC" w14:paraId="47E2634A" w14:textId="77777777" w:rsidTr="0089218D">
        <w:tc>
          <w:tcPr>
            <w:tcW w:w="3062" w:type="dxa"/>
            <w:tcBorders>
              <w:top w:val="single" w:sz="6" w:space="0" w:color="auto"/>
              <w:left w:val="single" w:sz="6" w:space="0" w:color="auto"/>
              <w:bottom w:val="single" w:sz="6" w:space="0" w:color="auto"/>
              <w:right w:val="single" w:sz="6" w:space="0" w:color="auto"/>
            </w:tcBorders>
          </w:tcPr>
          <w:p w14:paraId="3F9422D5"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rPr>
                <w:b/>
              </w:rPr>
            </w:pPr>
            <w:r w:rsidRPr="009039FC">
              <w:rPr>
                <w:b/>
              </w:rPr>
              <w:t>S</w:t>
            </w:r>
          </w:p>
        </w:tc>
        <w:tc>
          <w:tcPr>
            <w:tcW w:w="3062" w:type="dxa"/>
            <w:tcBorders>
              <w:top w:val="single" w:sz="6" w:space="0" w:color="auto"/>
              <w:left w:val="single" w:sz="6" w:space="0" w:color="auto"/>
              <w:bottom w:val="single" w:sz="6" w:space="0" w:color="auto"/>
              <w:right w:val="single" w:sz="6" w:space="0" w:color="auto"/>
            </w:tcBorders>
          </w:tcPr>
          <w:p w14:paraId="31092BCF"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rPr>
                <w:b/>
              </w:rPr>
            </w:pPr>
            <w:r w:rsidRPr="009039FC">
              <w:rPr>
                <w:b/>
              </w:rPr>
              <w:t>p</w:t>
            </w:r>
          </w:p>
        </w:tc>
      </w:tr>
      <w:tr w:rsidR="0089218D" w:rsidRPr="009039FC" w14:paraId="70E3A968" w14:textId="77777777" w:rsidTr="0089218D">
        <w:tc>
          <w:tcPr>
            <w:tcW w:w="3062" w:type="dxa"/>
            <w:tcBorders>
              <w:top w:val="single" w:sz="6" w:space="0" w:color="auto"/>
              <w:left w:val="single" w:sz="6" w:space="0" w:color="auto"/>
              <w:bottom w:val="single" w:sz="6" w:space="0" w:color="auto"/>
              <w:right w:val="single" w:sz="6" w:space="0" w:color="auto"/>
            </w:tcBorders>
          </w:tcPr>
          <w:p w14:paraId="5307E579"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rPr>
                <w:b/>
              </w:rPr>
            </w:pPr>
            <w:r w:rsidRPr="009039FC">
              <w:rPr>
                <w:b/>
              </w:rPr>
              <w:t>w</w:t>
            </w:r>
          </w:p>
        </w:tc>
        <w:tc>
          <w:tcPr>
            <w:tcW w:w="3062" w:type="dxa"/>
            <w:tcBorders>
              <w:top w:val="single" w:sz="6" w:space="0" w:color="auto"/>
              <w:left w:val="single" w:sz="6" w:space="0" w:color="auto"/>
              <w:bottom w:val="single" w:sz="6" w:space="0" w:color="auto"/>
              <w:right w:val="single" w:sz="6" w:space="0" w:color="auto"/>
            </w:tcBorders>
          </w:tcPr>
          <w:p w14:paraId="70FB39C2"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rPr>
                <w:b/>
              </w:rPr>
            </w:pPr>
            <w:r w:rsidRPr="009039FC">
              <w:rPr>
                <w:b/>
              </w:rPr>
              <w:t>w</w:t>
            </w:r>
          </w:p>
        </w:tc>
      </w:tr>
      <w:tr w:rsidR="0089218D" w:rsidRPr="009039FC" w14:paraId="74E4C9D7" w14:textId="77777777" w:rsidTr="0089218D">
        <w:tc>
          <w:tcPr>
            <w:tcW w:w="3062" w:type="dxa"/>
            <w:tcBorders>
              <w:top w:val="single" w:sz="6" w:space="0" w:color="auto"/>
              <w:left w:val="single" w:sz="6" w:space="0" w:color="auto"/>
              <w:bottom w:val="single" w:sz="6" w:space="0" w:color="auto"/>
              <w:right w:val="single" w:sz="6" w:space="0" w:color="auto"/>
            </w:tcBorders>
          </w:tcPr>
          <w:p w14:paraId="68E6E434"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rPr>
                <w:b/>
              </w:rPr>
            </w:pPr>
            <w:r w:rsidRPr="009039FC">
              <w:rPr>
                <w:b/>
              </w:rPr>
              <w:t>w</w:t>
            </w:r>
          </w:p>
        </w:tc>
        <w:tc>
          <w:tcPr>
            <w:tcW w:w="3062" w:type="dxa"/>
            <w:tcBorders>
              <w:top w:val="single" w:sz="6" w:space="0" w:color="auto"/>
              <w:left w:val="single" w:sz="6" w:space="0" w:color="auto"/>
              <w:bottom w:val="single" w:sz="6" w:space="0" w:color="auto"/>
              <w:right w:val="single" w:sz="6" w:space="0" w:color="auto"/>
            </w:tcBorders>
          </w:tcPr>
          <w:p w14:paraId="7CCD8E9B"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rPr>
                <w:b/>
              </w:rPr>
            </w:pPr>
            <w:r w:rsidRPr="009039FC">
              <w:rPr>
                <w:b/>
              </w:rPr>
              <w:t>w</w:t>
            </w:r>
          </w:p>
        </w:tc>
      </w:tr>
      <w:tr w:rsidR="0089218D" w:rsidRPr="009039FC" w14:paraId="188C77C4" w14:textId="77777777" w:rsidTr="0089218D">
        <w:tc>
          <w:tcPr>
            <w:tcW w:w="3062" w:type="dxa"/>
            <w:tcBorders>
              <w:top w:val="single" w:sz="6" w:space="0" w:color="auto"/>
              <w:left w:val="single" w:sz="6" w:space="0" w:color="auto"/>
              <w:bottom w:val="single" w:sz="6" w:space="0" w:color="auto"/>
              <w:right w:val="single" w:sz="6" w:space="0" w:color="auto"/>
            </w:tcBorders>
          </w:tcPr>
          <w:p w14:paraId="08202EED"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rPr>
                <w:b/>
              </w:rPr>
            </w:pPr>
            <w:r w:rsidRPr="009039FC">
              <w:rPr>
                <w:b/>
              </w:rPr>
              <w:t>d</w:t>
            </w:r>
          </w:p>
        </w:tc>
        <w:tc>
          <w:tcPr>
            <w:tcW w:w="3062" w:type="dxa"/>
            <w:tcBorders>
              <w:top w:val="single" w:sz="6" w:space="0" w:color="auto"/>
              <w:left w:val="single" w:sz="6" w:space="0" w:color="auto"/>
              <w:bottom w:val="single" w:sz="6" w:space="0" w:color="auto"/>
              <w:right w:val="single" w:sz="6" w:space="0" w:color="auto"/>
            </w:tcBorders>
          </w:tcPr>
          <w:p w14:paraId="55B4EA47"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rPr>
                <w:b/>
              </w:rPr>
            </w:pPr>
            <w:r w:rsidRPr="009039FC">
              <w:rPr>
                <w:b/>
              </w:rPr>
              <w:t>d</w:t>
            </w:r>
          </w:p>
        </w:tc>
      </w:tr>
      <w:tr w:rsidR="0089218D" w:rsidRPr="009039FC" w14:paraId="04DB647A" w14:textId="77777777" w:rsidTr="0089218D">
        <w:tc>
          <w:tcPr>
            <w:tcW w:w="3062" w:type="dxa"/>
            <w:tcBorders>
              <w:top w:val="single" w:sz="6" w:space="0" w:color="auto"/>
              <w:left w:val="single" w:sz="6" w:space="0" w:color="auto"/>
              <w:bottom w:val="single" w:sz="6" w:space="0" w:color="auto"/>
              <w:right w:val="single" w:sz="6" w:space="0" w:color="auto"/>
            </w:tcBorders>
          </w:tcPr>
          <w:p w14:paraId="5FDB691A"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rPr>
                <w:b/>
              </w:rPr>
            </w:pPr>
            <w:r w:rsidRPr="009039FC">
              <w:rPr>
                <w:b/>
              </w:rPr>
              <w:t>u</w:t>
            </w:r>
          </w:p>
        </w:tc>
        <w:tc>
          <w:tcPr>
            <w:tcW w:w="3062" w:type="dxa"/>
            <w:tcBorders>
              <w:top w:val="single" w:sz="6" w:space="0" w:color="auto"/>
              <w:left w:val="single" w:sz="6" w:space="0" w:color="auto"/>
              <w:bottom w:val="single" w:sz="6" w:space="0" w:color="auto"/>
              <w:right w:val="single" w:sz="6" w:space="0" w:color="auto"/>
            </w:tcBorders>
          </w:tcPr>
          <w:p w14:paraId="7F5BEE8C"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rPr>
                <w:b/>
              </w:rPr>
            </w:pPr>
            <w:proofErr w:type="spellStart"/>
            <w:r w:rsidRPr="009039FC">
              <w:rPr>
                <w:b/>
              </w:rPr>
              <w:t>i</w:t>
            </w:r>
            <w:proofErr w:type="spellEnd"/>
          </w:p>
        </w:tc>
      </w:tr>
      <w:tr w:rsidR="0089218D" w:rsidRPr="009039FC" w14:paraId="132CB8E4" w14:textId="77777777" w:rsidTr="0089218D">
        <w:tc>
          <w:tcPr>
            <w:tcW w:w="3062" w:type="dxa"/>
            <w:tcBorders>
              <w:top w:val="single" w:sz="6" w:space="0" w:color="auto"/>
              <w:left w:val="single" w:sz="6" w:space="0" w:color="auto"/>
              <w:bottom w:val="single" w:sz="6" w:space="0" w:color="auto"/>
              <w:right w:val="single" w:sz="6" w:space="0" w:color="auto"/>
            </w:tcBorders>
          </w:tcPr>
          <w:p w14:paraId="6FAA5A49"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rPr>
                <w:b/>
              </w:rPr>
            </w:pPr>
            <w:r w:rsidRPr="009039FC">
              <w:rPr>
                <w:b/>
              </w:rPr>
              <w:t>c</w:t>
            </w:r>
          </w:p>
        </w:tc>
        <w:tc>
          <w:tcPr>
            <w:tcW w:w="3062" w:type="dxa"/>
            <w:tcBorders>
              <w:top w:val="single" w:sz="6" w:space="0" w:color="auto"/>
              <w:left w:val="single" w:sz="6" w:space="0" w:color="auto"/>
              <w:bottom w:val="single" w:sz="6" w:space="0" w:color="auto"/>
              <w:right w:val="single" w:sz="6" w:space="0" w:color="auto"/>
            </w:tcBorders>
          </w:tcPr>
          <w:p w14:paraId="755684AC"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rPr>
                <w:b/>
              </w:rPr>
            </w:pPr>
            <w:r w:rsidRPr="009039FC">
              <w:rPr>
                <w:b/>
              </w:rPr>
              <w:t>c</w:t>
            </w:r>
          </w:p>
        </w:tc>
      </w:tr>
    </w:tbl>
    <w:p w14:paraId="35BDC6CA" w14:textId="77777777" w:rsidR="0089218D" w:rsidRPr="009039FC" w:rsidRDefault="0089218D" w:rsidP="0089218D">
      <w:pPr>
        <w:tabs>
          <w:tab w:val="clear" w:pos="1962"/>
          <w:tab w:val="clear" w:pos="3119"/>
          <w:tab w:val="right" w:pos="0"/>
          <w:tab w:val="left" w:pos="1560"/>
          <w:tab w:val="left" w:pos="2127"/>
          <w:tab w:val="left" w:pos="2694"/>
        </w:tabs>
        <w:rPr>
          <w:spacing w:val="-3"/>
        </w:rPr>
      </w:pPr>
    </w:p>
    <w:p w14:paraId="4C80038E" w14:textId="77777777" w:rsidR="0089218D" w:rsidRPr="009039FC" w:rsidRDefault="0089218D" w:rsidP="0089218D">
      <w:pPr>
        <w:tabs>
          <w:tab w:val="clear" w:pos="1962"/>
          <w:tab w:val="clear" w:pos="3119"/>
          <w:tab w:val="right" w:pos="0"/>
          <w:tab w:val="left" w:pos="1560"/>
          <w:tab w:val="left" w:pos="2127"/>
          <w:tab w:val="left" w:pos="2694"/>
        </w:tabs>
        <w:rPr>
          <w:spacing w:val="-3"/>
        </w:rPr>
      </w:pPr>
      <w:r w:rsidRPr="009039FC">
        <w:rPr>
          <w:spacing w:val="-3"/>
        </w:rPr>
        <w:t>File layout [SCALE-P31] and [SCALE-P32]:</w:t>
      </w:r>
    </w:p>
    <w:tbl>
      <w:tblPr>
        <w:tblW w:w="0" w:type="auto"/>
        <w:tblInd w:w="2987" w:type="dxa"/>
        <w:tblBorders>
          <w:top w:val="single" w:sz="6" w:space="0" w:color="auto"/>
          <w:left w:val="single" w:sz="6" w:space="0" w:color="auto"/>
          <w:bottom w:val="single" w:sz="6" w:space="0" w:color="auto"/>
          <w:right w:val="single" w:sz="6" w:space="0" w:color="auto"/>
        </w:tblBorders>
        <w:tblLayout w:type="fixed"/>
        <w:tblCellMar>
          <w:left w:w="107" w:type="dxa"/>
          <w:right w:w="107" w:type="dxa"/>
        </w:tblCellMar>
        <w:tblLook w:val="0000" w:firstRow="0" w:lastRow="0" w:firstColumn="0" w:lastColumn="0" w:noHBand="0" w:noVBand="0"/>
      </w:tblPr>
      <w:tblGrid>
        <w:gridCol w:w="3062"/>
        <w:gridCol w:w="3062"/>
      </w:tblGrid>
      <w:tr w:rsidR="0089218D" w:rsidRPr="009039FC" w14:paraId="592DA7BB" w14:textId="77777777" w:rsidTr="0089218D">
        <w:trPr>
          <w:trHeight w:val="353"/>
        </w:trPr>
        <w:tc>
          <w:tcPr>
            <w:tcW w:w="6124" w:type="dxa"/>
            <w:gridSpan w:val="2"/>
            <w:tcBorders>
              <w:top w:val="single" w:sz="6" w:space="0" w:color="auto"/>
              <w:left w:val="single" w:sz="6" w:space="0" w:color="auto"/>
              <w:bottom w:val="single" w:sz="6" w:space="0" w:color="auto"/>
              <w:right w:val="single" w:sz="6" w:space="0" w:color="auto"/>
            </w:tcBorders>
          </w:tcPr>
          <w:p w14:paraId="6615460F"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Type</w:t>
            </w:r>
          </w:p>
        </w:tc>
      </w:tr>
      <w:tr w:rsidR="0089218D" w:rsidRPr="009039FC" w14:paraId="5EC482A2" w14:textId="77777777" w:rsidTr="0089218D">
        <w:trPr>
          <w:trHeight w:val="352"/>
        </w:trPr>
        <w:tc>
          <w:tcPr>
            <w:tcW w:w="6124" w:type="dxa"/>
            <w:gridSpan w:val="2"/>
            <w:tcBorders>
              <w:top w:val="single" w:sz="6" w:space="0" w:color="auto"/>
              <w:left w:val="single" w:sz="6" w:space="0" w:color="auto"/>
              <w:bottom w:val="single" w:sz="6" w:space="0" w:color="auto"/>
              <w:right w:val="single" w:sz="6" w:space="0" w:color="auto"/>
            </w:tcBorders>
          </w:tcPr>
          <w:p w14:paraId="47889B8E"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Length</w:t>
            </w:r>
          </w:p>
        </w:tc>
      </w:tr>
      <w:tr w:rsidR="0089218D" w:rsidRPr="009039FC" w14:paraId="0F1FB701" w14:textId="77777777" w:rsidTr="0089218D">
        <w:tc>
          <w:tcPr>
            <w:tcW w:w="3062" w:type="dxa"/>
            <w:tcBorders>
              <w:top w:val="single" w:sz="6" w:space="0" w:color="auto"/>
              <w:left w:val="single" w:sz="6" w:space="0" w:color="auto"/>
              <w:bottom w:val="single" w:sz="6" w:space="0" w:color="auto"/>
              <w:right w:val="single" w:sz="6" w:space="0" w:color="auto"/>
            </w:tcBorders>
          </w:tcPr>
          <w:p w14:paraId="33D457D8"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p>
        </w:tc>
        <w:tc>
          <w:tcPr>
            <w:tcW w:w="3062" w:type="dxa"/>
            <w:tcBorders>
              <w:top w:val="single" w:sz="6" w:space="0" w:color="auto"/>
              <w:left w:val="single" w:sz="6" w:space="0" w:color="auto"/>
              <w:bottom w:val="single" w:sz="6" w:space="0" w:color="auto"/>
              <w:right w:val="single" w:sz="6" w:space="0" w:color="auto"/>
            </w:tcBorders>
          </w:tcPr>
          <w:p w14:paraId="743ACEE2"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I</w:t>
            </w:r>
          </w:p>
        </w:tc>
      </w:tr>
      <w:tr w:rsidR="0089218D" w:rsidRPr="009039FC" w14:paraId="0FF46251" w14:textId="77777777" w:rsidTr="0089218D">
        <w:tc>
          <w:tcPr>
            <w:tcW w:w="3062" w:type="dxa"/>
            <w:tcBorders>
              <w:top w:val="single" w:sz="6" w:space="0" w:color="auto"/>
              <w:left w:val="single" w:sz="6" w:space="0" w:color="auto"/>
              <w:bottom w:val="single" w:sz="6" w:space="0" w:color="auto"/>
              <w:right w:val="single" w:sz="6" w:space="0" w:color="auto"/>
            </w:tcBorders>
          </w:tcPr>
          <w:p w14:paraId="4EBC616D"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X</w:t>
            </w:r>
          </w:p>
        </w:tc>
        <w:tc>
          <w:tcPr>
            <w:tcW w:w="3062" w:type="dxa"/>
            <w:tcBorders>
              <w:top w:val="single" w:sz="6" w:space="0" w:color="auto"/>
              <w:left w:val="single" w:sz="6" w:space="0" w:color="auto"/>
              <w:bottom w:val="single" w:sz="6" w:space="0" w:color="auto"/>
              <w:right w:val="single" w:sz="6" w:space="0" w:color="auto"/>
            </w:tcBorders>
          </w:tcPr>
          <w:p w14:paraId="2BF2780D"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X</w:t>
            </w:r>
          </w:p>
        </w:tc>
      </w:tr>
      <w:tr w:rsidR="0089218D" w:rsidRPr="009039FC" w14:paraId="54424C54" w14:textId="77777777" w:rsidTr="0089218D">
        <w:tc>
          <w:tcPr>
            <w:tcW w:w="3062" w:type="dxa"/>
            <w:tcBorders>
              <w:top w:val="single" w:sz="6" w:space="0" w:color="auto"/>
              <w:left w:val="single" w:sz="6" w:space="0" w:color="auto"/>
              <w:bottom w:val="single" w:sz="6" w:space="0" w:color="auto"/>
              <w:right w:val="single" w:sz="6" w:space="0" w:color="auto"/>
            </w:tcBorders>
          </w:tcPr>
          <w:p w14:paraId="2D6C7DDE"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G</w:t>
            </w:r>
          </w:p>
        </w:tc>
        <w:tc>
          <w:tcPr>
            <w:tcW w:w="3062" w:type="dxa"/>
            <w:tcBorders>
              <w:top w:val="single" w:sz="6" w:space="0" w:color="auto"/>
              <w:left w:val="single" w:sz="6" w:space="0" w:color="auto"/>
              <w:bottom w:val="single" w:sz="6" w:space="0" w:color="auto"/>
              <w:right w:val="single" w:sz="6" w:space="0" w:color="auto"/>
            </w:tcBorders>
          </w:tcPr>
          <w:p w14:paraId="36256938"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G</w:t>
            </w:r>
          </w:p>
        </w:tc>
      </w:tr>
      <w:tr w:rsidR="0089218D" w:rsidRPr="009039FC" w14:paraId="5EC755AC" w14:textId="77777777" w:rsidTr="0089218D">
        <w:tc>
          <w:tcPr>
            <w:tcW w:w="3062" w:type="dxa"/>
            <w:tcBorders>
              <w:top w:val="single" w:sz="6" w:space="0" w:color="auto"/>
              <w:left w:val="single" w:sz="6" w:space="0" w:color="auto"/>
              <w:bottom w:val="single" w:sz="6" w:space="0" w:color="auto"/>
              <w:right w:val="single" w:sz="6" w:space="0" w:color="auto"/>
            </w:tcBorders>
          </w:tcPr>
          <w:p w14:paraId="0E771B32"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G</w:t>
            </w:r>
          </w:p>
        </w:tc>
        <w:tc>
          <w:tcPr>
            <w:tcW w:w="3062" w:type="dxa"/>
            <w:tcBorders>
              <w:top w:val="single" w:sz="6" w:space="0" w:color="auto"/>
              <w:left w:val="single" w:sz="6" w:space="0" w:color="auto"/>
              <w:bottom w:val="single" w:sz="6" w:space="0" w:color="auto"/>
              <w:right w:val="single" w:sz="6" w:space="0" w:color="auto"/>
            </w:tcBorders>
          </w:tcPr>
          <w:p w14:paraId="0A5AF721"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G</w:t>
            </w:r>
          </w:p>
        </w:tc>
      </w:tr>
      <w:tr w:rsidR="0089218D" w:rsidRPr="009039FC" w14:paraId="2E96F8BA" w14:textId="77777777" w:rsidTr="0089218D">
        <w:tc>
          <w:tcPr>
            <w:tcW w:w="3062" w:type="dxa"/>
            <w:tcBorders>
              <w:top w:val="single" w:sz="6" w:space="0" w:color="auto"/>
              <w:left w:val="single" w:sz="6" w:space="0" w:color="auto"/>
              <w:bottom w:val="single" w:sz="6" w:space="0" w:color="auto"/>
              <w:right w:val="single" w:sz="6" w:space="0" w:color="auto"/>
            </w:tcBorders>
          </w:tcPr>
          <w:p w14:paraId="202E9987"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rPr>
                <w:b/>
              </w:rPr>
            </w:pPr>
            <w:r w:rsidRPr="009039FC">
              <w:rPr>
                <w:b/>
              </w:rPr>
              <w:t>x</w:t>
            </w:r>
          </w:p>
        </w:tc>
        <w:tc>
          <w:tcPr>
            <w:tcW w:w="3062" w:type="dxa"/>
            <w:tcBorders>
              <w:top w:val="single" w:sz="6" w:space="0" w:color="auto"/>
              <w:left w:val="single" w:sz="6" w:space="0" w:color="auto"/>
              <w:bottom w:val="single" w:sz="6" w:space="0" w:color="auto"/>
              <w:right w:val="single" w:sz="6" w:space="0" w:color="auto"/>
            </w:tcBorders>
          </w:tcPr>
          <w:p w14:paraId="36C4950E"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rPr>
                <w:b/>
              </w:rPr>
            </w:pPr>
            <w:r w:rsidRPr="009039FC">
              <w:rPr>
                <w:b/>
              </w:rPr>
              <w:t>x</w:t>
            </w:r>
          </w:p>
        </w:tc>
      </w:tr>
      <w:tr w:rsidR="0089218D" w:rsidRPr="009039FC" w14:paraId="21D30DC7" w14:textId="77777777" w:rsidTr="0089218D">
        <w:tc>
          <w:tcPr>
            <w:tcW w:w="3062" w:type="dxa"/>
            <w:tcBorders>
              <w:top w:val="single" w:sz="6" w:space="0" w:color="auto"/>
              <w:left w:val="single" w:sz="6" w:space="0" w:color="auto"/>
              <w:bottom w:val="single" w:sz="6" w:space="0" w:color="auto"/>
              <w:right w:val="single" w:sz="6" w:space="0" w:color="auto"/>
            </w:tcBorders>
          </w:tcPr>
          <w:p w14:paraId="70D0CBB6"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rPr>
                <w:b/>
              </w:rPr>
            </w:pPr>
            <w:r w:rsidRPr="009039FC">
              <w:rPr>
                <w:b/>
              </w:rPr>
              <w:t>s</w:t>
            </w:r>
          </w:p>
        </w:tc>
        <w:tc>
          <w:tcPr>
            <w:tcW w:w="3062" w:type="dxa"/>
            <w:tcBorders>
              <w:top w:val="single" w:sz="6" w:space="0" w:color="auto"/>
              <w:left w:val="single" w:sz="6" w:space="0" w:color="auto"/>
              <w:bottom w:val="single" w:sz="6" w:space="0" w:color="auto"/>
              <w:right w:val="single" w:sz="6" w:space="0" w:color="auto"/>
            </w:tcBorders>
          </w:tcPr>
          <w:p w14:paraId="152404A6"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rPr>
                <w:b/>
              </w:rPr>
            </w:pPr>
            <w:r w:rsidRPr="009039FC">
              <w:rPr>
                <w:b/>
              </w:rPr>
              <w:t>p</w:t>
            </w:r>
          </w:p>
        </w:tc>
      </w:tr>
      <w:tr w:rsidR="0089218D" w:rsidRPr="009039FC" w14:paraId="2F11B2BB" w14:textId="77777777" w:rsidTr="0089218D">
        <w:tc>
          <w:tcPr>
            <w:tcW w:w="3062" w:type="dxa"/>
            <w:tcBorders>
              <w:top w:val="single" w:sz="6" w:space="0" w:color="auto"/>
              <w:left w:val="single" w:sz="6" w:space="0" w:color="auto"/>
              <w:bottom w:val="single" w:sz="6" w:space="0" w:color="auto"/>
              <w:right w:val="single" w:sz="6" w:space="0" w:color="auto"/>
            </w:tcBorders>
          </w:tcPr>
          <w:p w14:paraId="38C44AFC"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rPr>
                <w:b/>
              </w:rPr>
            </w:pPr>
            <w:r w:rsidRPr="009039FC">
              <w:rPr>
                <w:b/>
              </w:rPr>
              <w:t>w</w:t>
            </w:r>
          </w:p>
        </w:tc>
        <w:tc>
          <w:tcPr>
            <w:tcW w:w="3062" w:type="dxa"/>
            <w:tcBorders>
              <w:top w:val="single" w:sz="6" w:space="0" w:color="auto"/>
              <w:left w:val="single" w:sz="6" w:space="0" w:color="auto"/>
              <w:bottom w:val="single" w:sz="6" w:space="0" w:color="auto"/>
              <w:right w:val="single" w:sz="6" w:space="0" w:color="auto"/>
            </w:tcBorders>
          </w:tcPr>
          <w:p w14:paraId="5D7D6828"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rPr>
                <w:b/>
              </w:rPr>
            </w:pPr>
            <w:r w:rsidRPr="009039FC">
              <w:rPr>
                <w:b/>
              </w:rPr>
              <w:t>w</w:t>
            </w:r>
          </w:p>
        </w:tc>
      </w:tr>
      <w:tr w:rsidR="0089218D" w:rsidRPr="009039FC" w14:paraId="51255722" w14:textId="77777777" w:rsidTr="0089218D">
        <w:tc>
          <w:tcPr>
            <w:tcW w:w="3062" w:type="dxa"/>
            <w:tcBorders>
              <w:top w:val="single" w:sz="6" w:space="0" w:color="auto"/>
              <w:left w:val="single" w:sz="6" w:space="0" w:color="auto"/>
              <w:bottom w:val="single" w:sz="6" w:space="0" w:color="auto"/>
              <w:right w:val="single" w:sz="6" w:space="0" w:color="auto"/>
            </w:tcBorders>
          </w:tcPr>
          <w:p w14:paraId="55026E7F"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rPr>
                <w:b/>
              </w:rPr>
            </w:pPr>
            <w:r w:rsidRPr="009039FC">
              <w:rPr>
                <w:b/>
              </w:rPr>
              <w:lastRenderedPageBreak/>
              <w:t>w</w:t>
            </w:r>
          </w:p>
        </w:tc>
        <w:tc>
          <w:tcPr>
            <w:tcW w:w="3062" w:type="dxa"/>
            <w:tcBorders>
              <w:top w:val="single" w:sz="6" w:space="0" w:color="auto"/>
              <w:left w:val="single" w:sz="6" w:space="0" w:color="auto"/>
              <w:bottom w:val="single" w:sz="6" w:space="0" w:color="auto"/>
              <w:right w:val="single" w:sz="6" w:space="0" w:color="auto"/>
            </w:tcBorders>
          </w:tcPr>
          <w:p w14:paraId="5955F1AD"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rPr>
                <w:b/>
              </w:rPr>
            </w:pPr>
            <w:r w:rsidRPr="009039FC">
              <w:rPr>
                <w:b/>
              </w:rPr>
              <w:t>w</w:t>
            </w:r>
          </w:p>
        </w:tc>
      </w:tr>
      <w:tr w:rsidR="0089218D" w:rsidRPr="009039FC" w14:paraId="670FC75D" w14:textId="77777777" w:rsidTr="0089218D">
        <w:tc>
          <w:tcPr>
            <w:tcW w:w="3062" w:type="dxa"/>
            <w:tcBorders>
              <w:top w:val="single" w:sz="6" w:space="0" w:color="auto"/>
              <w:left w:val="single" w:sz="6" w:space="0" w:color="auto"/>
              <w:bottom w:val="single" w:sz="6" w:space="0" w:color="auto"/>
              <w:right w:val="single" w:sz="6" w:space="0" w:color="auto"/>
            </w:tcBorders>
          </w:tcPr>
          <w:p w14:paraId="208C92AA"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rPr>
                <w:b/>
              </w:rPr>
            </w:pPr>
            <w:r w:rsidRPr="009039FC">
              <w:rPr>
                <w:b/>
              </w:rPr>
              <w:t xml:space="preserve">d </w:t>
            </w:r>
          </w:p>
        </w:tc>
        <w:tc>
          <w:tcPr>
            <w:tcW w:w="3062" w:type="dxa"/>
            <w:tcBorders>
              <w:top w:val="single" w:sz="6" w:space="0" w:color="auto"/>
              <w:left w:val="single" w:sz="6" w:space="0" w:color="auto"/>
              <w:bottom w:val="single" w:sz="6" w:space="0" w:color="auto"/>
              <w:right w:val="single" w:sz="6" w:space="0" w:color="auto"/>
            </w:tcBorders>
          </w:tcPr>
          <w:p w14:paraId="4BE33908"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rPr>
                <w:b/>
              </w:rPr>
            </w:pPr>
            <w:r w:rsidRPr="009039FC">
              <w:rPr>
                <w:b/>
              </w:rPr>
              <w:t>d</w:t>
            </w:r>
          </w:p>
        </w:tc>
      </w:tr>
      <w:tr w:rsidR="0089218D" w:rsidRPr="009039FC" w14:paraId="44A1BB8A" w14:textId="77777777" w:rsidTr="0089218D">
        <w:tc>
          <w:tcPr>
            <w:tcW w:w="3062" w:type="dxa"/>
            <w:tcBorders>
              <w:top w:val="single" w:sz="6" w:space="0" w:color="auto"/>
              <w:left w:val="single" w:sz="6" w:space="0" w:color="auto"/>
              <w:bottom w:val="single" w:sz="6" w:space="0" w:color="auto"/>
              <w:right w:val="single" w:sz="6" w:space="0" w:color="auto"/>
            </w:tcBorders>
          </w:tcPr>
          <w:p w14:paraId="6360245B"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rPr>
                <w:b/>
              </w:rPr>
            </w:pPr>
            <w:r w:rsidRPr="009039FC">
              <w:rPr>
                <w:b/>
              </w:rPr>
              <w:t>u</w:t>
            </w:r>
          </w:p>
        </w:tc>
        <w:tc>
          <w:tcPr>
            <w:tcW w:w="3062" w:type="dxa"/>
            <w:tcBorders>
              <w:top w:val="single" w:sz="6" w:space="0" w:color="auto"/>
              <w:left w:val="single" w:sz="6" w:space="0" w:color="auto"/>
              <w:bottom w:val="single" w:sz="6" w:space="0" w:color="auto"/>
              <w:right w:val="single" w:sz="6" w:space="0" w:color="auto"/>
            </w:tcBorders>
          </w:tcPr>
          <w:p w14:paraId="7A5FB4A3"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rPr>
                <w:b/>
              </w:rPr>
            </w:pPr>
            <w:proofErr w:type="spellStart"/>
            <w:r w:rsidRPr="009039FC">
              <w:rPr>
                <w:b/>
              </w:rPr>
              <w:t>i</w:t>
            </w:r>
            <w:proofErr w:type="spellEnd"/>
          </w:p>
        </w:tc>
      </w:tr>
      <w:tr w:rsidR="0089218D" w:rsidRPr="009039FC" w14:paraId="635DD95F" w14:textId="77777777" w:rsidTr="0089218D">
        <w:tc>
          <w:tcPr>
            <w:tcW w:w="3062" w:type="dxa"/>
            <w:tcBorders>
              <w:top w:val="single" w:sz="6" w:space="0" w:color="auto"/>
              <w:left w:val="single" w:sz="6" w:space="0" w:color="auto"/>
              <w:bottom w:val="single" w:sz="6" w:space="0" w:color="auto"/>
              <w:right w:val="single" w:sz="6" w:space="0" w:color="auto"/>
            </w:tcBorders>
          </w:tcPr>
          <w:p w14:paraId="0BA46D62"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rPr>
                <w:b/>
              </w:rPr>
            </w:pPr>
            <w:r w:rsidRPr="009039FC">
              <w:rPr>
                <w:b/>
              </w:rPr>
              <w:t>c</w:t>
            </w:r>
          </w:p>
        </w:tc>
        <w:tc>
          <w:tcPr>
            <w:tcW w:w="3062" w:type="dxa"/>
            <w:tcBorders>
              <w:top w:val="single" w:sz="6" w:space="0" w:color="auto"/>
              <w:left w:val="single" w:sz="6" w:space="0" w:color="auto"/>
              <w:bottom w:val="single" w:sz="6" w:space="0" w:color="auto"/>
              <w:right w:val="single" w:sz="6" w:space="0" w:color="auto"/>
            </w:tcBorders>
          </w:tcPr>
          <w:p w14:paraId="3E0510AF"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rPr>
                <w:b/>
              </w:rPr>
            </w:pPr>
            <w:r w:rsidRPr="009039FC">
              <w:rPr>
                <w:b/>
              </w:rPr>
              <w:t>m</w:t>
            </w:r>
          </w:p>
        </w:tc>
      </w:tr>
      <w:tr w:rsidR="0089218D" w:rsidRPr="009039FC" w14:paraId="4F198180" w14:textId="77777777" w:rsidTr="0089218D">
        <w:tc>
          <w:tcPr>
            <w:tcW w:w="3062" w:type="dxa"/>
            <w:tcBorders>
              <w:top w:val="single" w:sz="6" w:space="0" w:color="auto"/>
              <w:left w:val="single" w:sz="6" w:space="0" w:color="auto"/>
              <w:bottom w:val="single" w:sz="6" w:space="0" w:color="auto"/>
              <w:right w:val="single" w:sz="6" w:space="0" w:color="auto"/>
            </w:tcBorders>
          </w:tcPr>
          <w:p w14:paraId="2268FC83"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rPr>
                <w:b/>
              </w:rPr>
            </w:pPr>
          </w:p>
        </w:tc>
        <w:tc>
          <w:tcPr>
            <w:tcW w:w="3062" w:type="dxa"/>
            <w:tcBorders>
              <w:top w:val="single" w:sz="6" w:space="0" w:color="auto"/>
              <w:left w:val="single" w:sz="6" w:space="0" w:color="auto"/>
              <w:bottom w:val="single" w:sz="6" w:space="0" w:color="auto"/>
              <w:right w:val="single" w:sz="6" w:space="0" w:color="auto"/>
            </w:tcBorders>
          </w:tcPr>
          <w:p w14:paraId="30ABEFC1"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rPr>
                <w:b/>
              </w:rPr>
            </w:pPr>
            <w:r w:rsidRPr="009039FC">
              <w:rPr>
                <w:b/>
              </w:rPr>
              <w:t>c</w:t>
            </w:r>
          </w:p>
        </w:tc>
      </w:tr>
    </w:tbl>
    <w:p w14:paraId="2089E2CB" w14:textId="77777777" w:rsidR="0089218D" w:rsidRPr="009039FC" w:rsidRDefault="0089218D" w:rsidP="0089218D">
      <w:pPr>
        <w:tabs>
          <w:tab w:val="clear" w:pos="5296"/>
          <w:tab w:val="left" w:pos="1620"/>
          <w:tab w:val="left" w:pos="2340"/>
          <w:tab w:val="left" w:pos="5220"/>
        </w:tabs>
        <w:ind w:left="5220" w:hanging="3939"/>
        <w:rPr>
          <w:spacing w:val="-3"/>
        </w:rPr>
      </w:pPr>
      <w:r w:rsidRPr="009039FC">
        <w:rPr>
          <w:spacing w:val="-3"/>
        </w:rPr>
        <w:t>Note that the last byte MSB is not used.</w:t>
      </w:r>
    </w:p>
    <w:p w14:paraId="64CE50AC" w14:textId="77777777" w:rsidR="0089218D" w:rsidRPr="009039FC" w:rsidRDefault="0089218D" w:rsidP="0089218D">
      <w:pPr>
        <w:tabs>
          <w:tab w:val="clear" w:pos="5296"/>
          <w:tab w:val="left" w:pos="1620"/>
          <w:tab w:val="left" w:pos="2340"/>
          <w:tab w:val="left" w:pos="5220"/>
        </w:tabs>
        <w:ind w:left="5220" w:hanging="3939"/>
        <w:rPr>
          <w:spacing w:val="-3"/>
        </w:rPr>
      </w:pPr>
    </w:p>
    <w:p w14:paraId="59F9C8E6" w14:textId="77777777" w:rsidR="0089218D" w:rsidRPr="009039FC" w:rsidRDefault="0089218D" w:rsidP="0089218D">
      <w:r w:rsidRPr="009039FC">
        <w:t>When an induction unit (if scale equipment is installed) has finished the weighing of an item, a Scale Result (27) telegram is sent to the CSC/Host, containing the weight data exactly as they are received from the scale.</w:t>
      </w:r>
    </w:p>
    <w:p w14:paraId="5E9D0767" w14:textId="77777777" w:rsidR="0089218D" w:rsidRPr="009039FC" w:rsidRDefault="0089218D" w:rsidP="0089218D">
      <w:pPr>
        <w:rPr>
          <w:b/>
        </w:rPr>
      </w:pPr>
      <w:r w:rsidRPr="009039FC">
        <w:t>If the scale is mounted on the induction unit and the induction unit stops due to one of the scale statuses listed above, the error will be set in the CMC status file too.</w:t>
      </w:r>
      <w:r w:rsidRPr="009039FC">
        <w:rPr>
          <w:b/>
        </w:rPr>
        <w:t xml:space="preserve"> </w:t>
      </w:r>
    </w:p>
    <w:p w14:paraId="4931F12E" w14:textId="77777777" w:rsidR="0089218D" w:rsidRPr="009039FC" w:rsidRDefault="0089218D" w:rsidP="0089218D"/>
    <w:p w14:paraId="1BFE47BB" w14:textId="77777777" w:rsidR="0089218D" w:rsidRPr="009039FC" w:rsidRDefault="0089218D" w:rsidP="0089218D">
      <w:r w:rsidRPr="009039FC">
        <w:t>The Scale Result contains a Scale status which has a general interpretation:</w:t>
      </w:r>
    </w:p>
    <w:p w14:paraId="0512987E" w14:textId="77777777" w:rsidR="0089218D" w:rsidRPr="009039FC" w:rsidRDefault="0089218D" w:rsidP="0089218D"/>
    <w:p w14:paraId="3570DF28" w14:textId="77777777" w:rsidR="0089218D" w:rsidRPr="009039FC" w:rsidRDefault="0089218D" w:rsidP="0089218D">
      <w:pPr>
        <w:pStyle w:val="Hanging10"/>
      </w:pPr>
      <w:r w:rsidRPr="009039FC">
        <w:tab/>
        <w:t>s</w:t>
      </w:r>
      <w:r w:rsidRPr="009039FC">
        <w:tab/>
        <w:t>Scale status</w:t>
      </w:r>
      <w:r w:rsidRPr="009039FC">
        <w:tab/>
      </w:r>
      <w:r w:rsidRPr="009039FC">
        <w:tab/>
        <w:t xml:space="preserve">1 byte - legal values are in the range from 0x00 to 0xFF. A status larger than 0x00 indicates an error. </w:t>
      </w:r>
    </w:p>
    <w:p w14:paraId="462DE303" w14:textId="77777777" w:rsidR="0089218D" w:rsidRPr="009039FC" w:rsidRDefault="0089218D" w:rsidP="0089218D"/>
    <w:p w14:paraId="696ACFFD" w14:textId="77777777" w:rsidR="0089218D" w:rsidRPr="009039FC" w:rsidRDefault="0089218D" w:rsidP="0089218D">
      <w:r w:rsidRPr="009039FC">
        <w:t>The table below holds the defined scale status depending on the protocol used between CMC and scale:</w:t>
      </w:r>
    </w:p>
    <w:tbl>
      <w:tblPr>
        <w:tblW w:w="70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6120"/>
      </w:tblGrid>
      <w:tr w:rsidR="0089218D" w:rsidRPr="009039FC" w14:paraId="067D6FE6" w14:textId="77777777" w:rsidTr="0089218D">
        <w:trPr>
          <w:trHeight w:val="609"/>
        </w:trPr>
        <w:tc>
          <w:tcPr>
            <w:tcW w:w="900" w:type="dxa"/>
            <w:vAlign w:val="bottom"/>
          </w:tcPr>
          <w:p w14:paraId="41BA1E50" w14:textId="77777777" w:rsidR="0089218D" w:rsidRPr="009039FC" w:rsidRDefault="0089218D" w:rsidP="0089218D">
            <w:pPr>
              <w:pStyle w:val="TableText"/>
              <w:jc w:val="center"/>
            </w:pPr>
            <w:r w:rsidRPr="009039FC">
              <w:t>s</w:t>
            </w:r>
          </w:p>
        </w:tc>
        <w:tc>
          <w:tcPr>
            <w:tcW w:w="6120" w:type="dxa"/>
            <w:shd w:val="clear" w:color="auto" w:fill="D9D9D9"/>
            <w:vAlign w:val="bottom"/>
          </w:tcPr>
          <w:p w14:paraId="1C29B124" w14:textId="77777777" w:rsidR="0089218D" w:rsidRPr="009039FC" w:rsidRDefault="0089218D" w:rsidP="0089218D">
            <w:pPr>
              <w:pStyle w:val="TableHeader"/>
            </w:pPr>
            <w:r w:rsidRPr="009039FC">
              <w:t>Scale Status using [SCALE-B020] protocol</w:t>
            </w:r>
          </w:p>
        </w:tc>
      </w:tr>
      <w:tr w:rsidR="0089218D" w:rsidRPr="009039FC" w14:paraId="1124635C" w14:textId="77777777" w:rsidTr="0089218D">
        <w:tc>
          <w:tcPr>
            <w:tcW w:w="900" w:type="dxa"/>
          </w:tcPr>
          <w:p w14:paraId="153A786A" w14:textId="77777777" w:rsidR="0089218D" w:rsidRPr="009039FC" w:rsidRDefault="0089218D" w:rsidP="0089218D">
            <w:pPr>
              <w:pStyle w:val="TableText"/>
              <w:jc w:val="center"/>
            </w:pPr>
            <w:r w:rsidRPr="009039FC">
              <w:t>0</w:t>
            </w:r>
          </w:p>
        </w:tc>
        <w:tc>
          <w:tcPr>
            <w:tcW w:w="6120" w:type="dxa"/>
          </w:tcPr>
          <w:p w14:paraId="7F2A3446" w14:textId="77777777" w:rsidR="0089218D" w:rsidRPr="009039FC" w:rsidRDefault="0089218D" w:rsidP="0089218D">
            <w:pPr>
              <w:pStyle w:val="TableText"/>
            </w:pPr>
            <w:r w:rsidRPr="009039FC">
              <w:t>OK.</w:t>
            </w:r>
          </w:p>
        </w:tc>
      </w:tr>
      <w:tr w:rsidR="0089218D" w:rsidRPr="009039FC" w14:paraId="5117BC35" w14:textId="77777777" w:rsidTr="0089218D">
        <w:tc>
          <w:tcPr>
            <w:tcW w:w="900" w:type="dxa"/>
          </w:tcPr>
          <w:p w14:paraId="3C0472B3" w14:textId="77777777" w:rsidR="0089218D" w:rsidRPr="009039FC" w:rsidRDefault="0089218D" w:rsidP="0089218D">
            <w:pPr>
              <w:pStyle w:val="TableText"/>
              <w:jc w:val="center"/>
            </w:pPr>
            <w:r w:rsidRPr="009039FC">
              <w:t>1</w:t>
            </w:r>
          </w:p>
        </w:tc>
        <w:tc>
          <w:tcPr>
            <w:tcW w:w="6120" w:type="dxa"/>
          </w:tcPr>
          <w:p w14:paraId="11B1124D" w14:textId="77777777" w:rsidR="0089218D" w:rsidRPr="009039FC" w:rsidRDefault="0089218D" w:rsidP="0089218D">
            <w:pPr>
              <w:pStyle w:val="TableText"/>
            </w:pPr>
            <w:r w:rsidRPr="009039FC">
              <w:t xml:space="preserve">Negative weight value. </w:t>
            </w:r>
          </w:p>
        </w:tc>
      </w:tr>
      <w:tr w:rsidR="0089218D" w:rsidRPr="009039FC" w14:paraId="5887FA6E" w14:textId="77777777" w:rsidTr="0089218D">
        <w:tc>
          <w:tcPr>
            <w:tcW w:w="900" w:type="dxa"/>
          </w:tcPr>
          <w:p w14:paraId="169C2BDA" w14:textId="77777777" w:rsidR="0089218D" w:rsidRPr="009039FC" w:rsidRDefault="0089218D" w:rsidP="0089218D">
            <w:pPr>
              <w:pStyle w:val="TableText"/>
              <w:jc w:val="center"/>
            </w:pPr>
            <w:r w:rsidRPr="009039FC">
              <w:t>2</w:t>
            </w:r>
          </w:p>
        </w:tc>
        <w:tc>
          <w:tcPr>
            <w:tcW w:w="6120" w:type="dxa"/>
          </w:tcPr>
          <w:p w14:paraId="004B0192" w14:textId="77777777" w:rsidR="0089218D" w:rsidRPr="009039FC" w:rsidRDefault="0089218D" w:rsidP="0089218D">
            <w:pPr>
              <w:pStyle w:val="TableText"/>
            </w:pPr>
            <w:r w:rsidRPr="009039FC">
              <w:t>Overweight item. Item is heavier than the protocol maximum weight.</w:t>
            </w:r>
          </w:p>
        </w:tc>
      </w:tr>
      <w:tr w:rsidR="0089218D" w:rsidRPr="009039FC" w14:paraId="0FF1427B" w14:textId="77777777" w:rsidTr="0089218D">
        <w:tc>
          <w:tcPr>
            <w:tcW w:w="900" w:type="dxa"/>
          </w:tcPr>
          <w:p w14:paraId="739F373C" w14:textId="77777777" w:rsidR="0089218D" w:rsidRPr="009039FC" w:rsidRDefault="0089218D" w:rsidP="0089218D">
            <w:pPr>
              <w:pStyle w:val="TableText"/>
              <w:jc w:val="center"/>
            </w:pPr>
            <w:r w:rsidRPr="009039FC">
              <w:t>3</w:t>
            </w:r>
          </w:p>
        </w:tc>
        <w:tc>
          <w:tcPr>
            <w:tcW w:w="6120" w:type="dxa"/>
          </w:tcPr>
          <w:p w14:paraId="3E16E8E4" w14:textId="77777777" w:rsidR="0089218D" w:rsidRPr="009039FC" w:rsidRDefault="0089218D" w:rsidP="0089218D">
            <w:pPr>
              <w:pStyle w:val="TableText"/>
            </w:pPr>
            <w:r w:rsidRPr="009039FC">
              <w:t>Zero error. Scale is unable to zero.</w:t>
            </w:r>
          </w:p>
        </w:tc>
      </w:tr>
      <w:tr w:rsidR="0089218D" w:rsidRPr="009039FC" w14:paraId="1E2FB75E" w14:textId="77777777" w:rsidTr="0089218D">
        <w:tc>
          <w:tcPr>
            <w:tcW w:w="900" w:type="dxa"/>
          </w:tcPr>
          <w:p w14:paraId="35901F62" w14:textId="77777777" w:rsidR="0089218D" w:rsidRPr="009039FC" w:rsidRDefault="0089218D" w:rsidP="0089218D">
            <w:pPr>
              <w:pStyle w:val="TableText"/>
              <w:jc w:val="center"/>
            </w:pPr>
            <w:r w:rsidRPr="009039FC">
              <w:t>4</w:t>
            </w:r>
          </w:p>
        </w:tc>
        <w:tc>
          <w:tcPr>
            <w:tcW w:w="6120" w:type="dxa"/>
          </w:tcPr>
          <w:p w14:paraId="7510BD01" w14:textId="77777777" w:rsidR="0089218D" w:rsidRPr="009039FC" w:rsidRDefault="0089218D" w:rsidP="0089218D">
            <w:pPr>
              <w:pStyle w:val="TableText"/>
            </w:pPr>
            <w:r w:rsidRPr="009039FC">
              <w:t>No WEIGH_NOW signal detected. There is no weight value present for this index because the scale has not seen a transition of the WEIGH_NOW signal.</w:t>
            </w:r>
          </w:p>
        </w:tc>
      </w:tr>
      <w:tr w:rsidR="0089218D" w:rsidRPr="009039FC" w14:paraId="7E7F5FEF" w14:textId="77777777" w:rsidTr="0089218D">
        <w:tc>
          <w:tcPr>
            <w:tcW w:w="900" w:type="dxa"/>
          </w:tcPr>
          <w:p w14:paraId="279A491F" w14:textId="77777777" w:rsidR="0089218D" w:rsidRPr="009039FC" w:rsidRDefault="0089218D" w:rsidP="0089218D">
            <w:pPr>
              <w:pStyle w:val="TableText"/>
              <w:jc w:val="center"/>
            </w:pPr>
            <w:r w:rsidRPr="009039FC">
              <w:t>5</w:t>
            </w:r>
          </w:p>
        </w:tc>
        <w:tc>
          <w:tcPr>
            <w:tcW w:w="6120" w:type="dxa"/>
          </w:tcPr>
          <w:p w14:paraId="64F3F809" w14:textId="77777777" w:rsidR="0089218D" w:rsidRPr="009039FC" w:rsidRDefault="0089218D" w:rsidP="0089218D">
            <w:pPr>
              <w:pStyle w:val="TableText"/>
            </w:pPr>
            <w:r w:rsidRPr="009039FC">
              <w:t>Measuring not finished. There is no weight value present for this index.</w:t>
            </w:r>
          </w:p>
        </w:tc>
      </w:tr>
      <w:tr w:rsidR="0089218D" w:rsidRPr="009039FC" w14:paraId="0E4AAB98" w14:textId="77777777" w:rsidTr="0089218D">
        <w:tc>
          <w:tcPr>
            <w:tcW w:w="900" w:type="dxa"/>
          </w:tcPr>
          <w:p w14:paraId="77905EE3" w14:textId="77777777" w:rsidR="0089218D" w:rsidRPr="009039FC" w:rsidRDefault="0089218D" w:rsidP="0089218D">
            <w:pPr>
              <w:pStyle w:val="TableText"/>
              <w:jc w:val="center"/>
            </w:pPr>
            <w:r w:rsidRPr="009039FC">
              <w:t>6</w:t>
            </w:r>
          </w:p>
        </w:tc>
        <w:tc>
          <w:tcPr>
            <w:tcW w:w="6120" w:type="dxa"/>
          </w:tcPr>
          <w:p w14:paraId="78952F76" w14:textId="77777777" w:rsidR="0089218D" w:rsidRPr="009039FC" w:rsidRDefault="0089218D" w:rsidP="0089218D">
            <w:pPr>
              <w:pStyle w:val="TableText"/>
            </w:pPr>
            <w:r w:rsidRPr="009039FC">
              <w:t>Weight calculation not finished. There is no weight value present for this index.</w:t>
            </w:r>
          </w:p>
        </w:tc>
      </w:tr>
      <w:tr w:rsidR="0089218D" w:rsidRPr="009039FC" w14:paraId="62EF8303" w14:textId="77777777" w:rsidTr="0089218D">
        <w:tc>
          <w:tcPr>
            <w:tcW w:w="900" w:type="dxa"/>
          </w:tcPr>
          <w:p w14:paraId="61A5A515" w14:textId="77777777" w:rsidR="0089218D" w:rsidRPr="009039FC" w:rsidRDefault="0089218D" w:rsidP="0089218D">
            <w:pPr>
              <w:pStyle w:val="TableText"/>
              <w:jc w:val="center"/>
            </w:pPr>
            <w:r w:rsidRPr="009039FC">
              <w:t>7</w:t>
            </w:r>
          </w:p>
        </w:tc>
        <w:tc>
          <w:tcPr>
            <w:tcW w:w="6120" w:type="dxa"/>
          </w:tcPr>
          <w:p w14:paraId="2ABAFFAE" w14:textId="77777777" w:rsidR="0089218D" w:rsidRPr="009039FC" w:rsidRDefault="0089218D" w:rsidP="0089218D">
            <w:pPr>
              <w:pStyle w:val="TableText"/>
            </w:pPr>
            <w:r w:rsidRPr="009039FC">
              <w:t xml:space="preserve">Scale is in calibration mode or test mode. Scale </w:t>
            </w:r>
            <w:proofErr w:type="gramStart"/>
            <w:r w:rsidRPr="009039FC">
              <w:t>has to</w:t>
            </w:r>
            <w:proofErr w:type="gramEnd"/>
            <w:r w:rsidRPr="009039FC">
              <w:t xml:space="preserve"> be in normal mode in order to weigh.</w:t>
            </w:r>
          </w:p>
        </w:tc>
      </w:tr>
      <w:tr w:rsidR="0089218D" w:rsidRPr="009039FC" w14:paraId="063DB094" w14:textId="77777777" w:rsidTr="0089218D">
        <w:tc>
          <w:tcPr>
            <w:tcW w:w="900" w:type="dxa"/>
          </w:tcPr>
          <w:p w14:paraId="1981EAE6" w14:textId="77777777" w:rsidR="0089218D" w:rsidRPr="009039FC" w:rsidRDefault="0089218D" w:rsidP="0089218D">
            <w:pPr>
              <w:pStyle w:val="TableText"/>
              <w:jc w:val="center"/>
            </w:pPr>
            <w:r w:rsidRPr="009039FC">
              <w:t>8</w:t>
            </w:r>
          </w:p>
        </w:tc>
        <w:tc>
          <w:tcPr>
            <w:tcW w:w="6120" w:type="dxa"/>
          </w:tcPr>
          <w:p w14:paraId="281D471B" w14:textId="77777777" w:rsidR="0089218D" w:rsidRPr="009039FC" w:rsidRDefault="0089218D" w:rsidP="0089218D">
            <w:pPr>
              <w:pStyle w:val="TableText"/>
            </w:pPr>
            <w:r w:rsidRPr="009039FC">
              <w:t>Item too long.</w:t>
            </w:r>
          </w:p>
        </w:tc>
      </w:tr>
      <w:tr w:rsidR="0089218D" w:rsidRPr="009039FC" w14:paraId="04E90EA5" w14:textId="77777777" w:rsidTr="0089218D">
        <w:tc>
          <w:tcPr>
            <w:tcW w:w="900" w:type="dxa"/>
          </w:tcPr>
          <w:p w14:paraId="07ABC21C" w14:textId="77777777" w:rsidR="0089218D" w:rsidRPr="009039FC" w:rsidRDefault="0089218D" w:rsidP="0089218D">
            <w:pPr>
              <w:pStyle w:val="TableText"/>
              <w:jc w:val="center"/>
            </w:pPr>
            <w:r w:rsidRPr="009039FC">
              <w:t>9</w:t>
            </w:r>
          </w:p>
        </w:tc>
        <w:tc>
          <w:tcPr>
            <w:tcW w:w="6120" w:type="dxa"/>
          </w:tcPr>
          <w:p w14:paraId="63426351" w14:textId="77777777" w:rsidR="0089218D" w:rsidRPr="009039FC" w:rsidRDefault="0089218D" w:rsidP="0089218D">
            <w:pPr>
              <w:pStyle w:val="TableText"/>
            </w:pPr>
            <w:r w:rsidRPr="009039FC">
              <w:t xml:space="preserve">More than one item on the scale belt. This error is returned when an item cannot be weighed because an item has been seen in the PEC while another parcel is being weighed. This error can only be returned when the scale is configured to weigh single parcels, </w:t>
            </w:r>
            <w:proofErr w:type="gramStart"/>
            <w:r w:rsidRPr="009039FC">
              <w:t>i.e.</w:t>
            </w:r>
            <w:proofErr w:type="gramEnd"/>
            <w:r w:rsidRPr="009039FC">
              <w:t xml:space="preserve"> not allowing more than one item on the scale-belt at the same time (weighing single parcels).</w:t>
            </w:r>
          </w:p>
        </w:tc>
      </w:tr>
      <w:tr w:rsidR="0089218D" w:rsidRPr="009039FC" w14:paraId="7A896860" w14:textId="77777777" w:rsidTr="0089218D">
        <w:tc>
          <w:tcPr>
            <w:tcW w:w="900" w:type="dxa"/>
          </w:tcPr>
          <w:p w14:paraId="7BE378D9" w14:textId="77777777" w:rsidR="0089218D" w:rsidRPr="009039FC" w:rsidRDefault="0089218D" w:rsidP="0089218D">
            <w:pPr>
              <w:pStyle w:val="TableText"/>
              <w:jc w:val="center"/>
            </w:pPr>
            <w:r w:rsidRPr="009039FC">
              <w:lastRenderedPageBreak/>
              <w:t>10</w:t>
            </w:r>
          </w:p>
        </w:tc>
        <w:tc>
          <w:tcPr>
            <w:tcW w:w="6120" w:type="dxa"/>
          </w:tcPr>
          <w:p w14:paraId="60A023C7" w14:textId="77777777" w:rsidR="0089218D" w:rsidRPr="009039FC" w:rsidRDefault="0089218D" w:rsidP="0089218D">
            <w:pPr>
              <w:pStyle w:val="TableText"/>
            </w:pPr>
            <w:r w:rsidRPr="009039FC">
              <w:t>Underweight item detected. The item is below the protocol minimum weight.</w:t>
            </w:r>
          </w:p>
        </w:tc>
      </w:tr>
      <w:tr w:rsidR="0089218D" w:rsidRPr="009039FC" w14:paraId="4432A975" w14:textId="77777777" w:rsidTr="0089218D">
        <w:tc>
          <w:tcPr>
            <w:tcW w:w="900" w:type="dxa"/>
          </w:tcPr>
          <w:p w14:paraId="047617F9" w14:textId="77777777" w:rsidR="0089218D" w:rsidRPr="009039FC" w:rsidRDefault="0089218D" w:rsidP="0089218D">
            <w:pPr>
              <w:pStyle w:val="TableText"/>
              <w:jc w:val="center"/>
            </w:pPr>
            <w:r w:rsidRPr="009039FC">
              <w:t>11</w:t>
            </w:r>
          </w:p>
        </w:tc>
        <w:tc>
          <w:tcPr>
            <w:tcW w:w="6120" w:type="dxa"/>
          </w:tcPr>
          <w:p w14:paraId="418270EA" w14:textId="77777777" w:rsidR="0089218D" w:rsidRPr="009039FC" w:rsidRDefault="0089218D" w:rsidP="0089218D">
            <w:pPr>
              <w:pStyle w:val="TableText"/>
            </w:pPr>
            <w:r w:rsidRPr="009039FC">
              <w:t>Reserved.</w:t>
            </w:r>
          </w:p>
        </w:tc>
      </w:tr>
      <w:tr w:rsidR="0089218D" w:rsidRPr="009039FC" w14:paraId="041FE162" w14:textId="77777777" w:rsidTr="0089218D">
        <w:tc>
          <w:tcPr>
            <w:tcW w:w="900" w:type="dxa"/>
          </w:tcPr>
          <w:p w14:paraId="669BCF49" w14:textId="77777777" w:rsidR="0089218D" w:rsidRPr="009039FC" w:rsidRDefault="0089218D" w:rsidP="0089218D">
            <w:pPr>
              <w:pStyle w:val="TableText"/>
              <w:jc w:val="center"/>
            </w:pPr>
            <w:r w:rsidRPr="009039FC">
              <w:t>12</w:t>
            </w:r>
          </w:p>
        </w:tc>
        <w:tc>
          <w:tcPr>
            <w:tcW w:w="6120" w:type="dxa"/>
          </w:tcPr>
          <w:p w14:paraId="026BFEF0" w14:textId="77777777" w:rsidR="0089218D" w:rsidRPr="009039FC" w:rsidRDefault="0089218D" w:rsidP="0089218D">
            <w:pPr>
              <w:pStyle w:val="TableText"/>
            </w:pPr>
            <w:r w:rsidRPr="009039FC">
              <w:t>Calibration constant(s) or specific gravity is invalid: The scale has lost its calibration or has never been calibrated before. A defective battery in the scale can cause this.</w:t>
            </w:r>
          </w:p>
        </w:tc>
      </w:tr>
      <w:tr w:rsidR="0089218D" w:rsidRPr="009039FC" w14:paraId="1591F1D8" w14:textId="77777777" w:rsidTr="0089218D">
        <w:tc>
          <w:tcPr>
            <w:tcW w:w="900" w:type="dxa"/>
          </w:tcPr>
          <w:p w14:paraId="561615D0" w14:textId="77777777" w:rsidR="0089218D" w:rsidRPr="009039FC" w:rsidRDefault="0089218D" w:rsidP="0089218D">
            <w:pPr>
              <w:pStyle w:val="TableText"/>
              <w:jc w:val="center"/>
            </w:pPr>
            <w:r w:rsidRPr="009039FC">
              <w:t>13</w:t>
            </w:r>
          </w:p>
        </w:tc>
        <w:tc>
          <w:tcPr>
            <w:tcW w:w="6120" w:type="dxa"/>
          </w:tcPr>
          <w:p w14:paraId="284FB9A7" w14:textId="77777777" w:rsidR="0089218D" w:rsidRPr="009039FC" w:rsidRDefault="0089218D" w:rsidP="0089218D">
            <w:pPr>
              <w:pStyle w:val="TableText"/>
            </w:pPr>
            <w:r w:rsidRPr="009039FC">
              <w:t>Load cell error. One or more load cells are not connected correctly or are deficient.</w:t>
            </w:r>
          </w:p>
        </w:tc>
      </w:tr>
      <w:tr w:rsidR="0089218D" w:rsidRPr="009039FC" w14:paraId="131616A0" w14:textId="77777777" w:rsidTr="0089218D">
        <w:tc>
          <w:tcPr>
            <w:tcW w:w="900" w:type="dxa"/>
          </w:tcPr>
          <w:p w14:paraId="1AF7AB76" w14:textId="77777777" w:rsidR="0089218D" w:rsidRPr="009039FC" w:rsidRDefault="0089218D" w:rsidP="0089218D">
            <w:pPr>
              <w:pStyle w:val="TableText"/>
              <w:jc w:val="center"/>
            </w:pPr>
            <w:r w:rsidRPr="009039FC">
              <w:t>14</w:t>
            </w:r>
          </w:p>
        </w:tc>
        <w:tc>
          <w:tcPr>
            <w:tcW w:w="6120" w:type="dxa"/>
          </w:tcPr>
          <w:p w14:paraId="2A7985FD" w14:textId="77777777" w:rsidR="0089218D" w:rsidRPr="009039FC" w:rsidRDefault="0089218D" w:rsidP="0089218D">
            <w:pPr>
              <w:pStyle w:val="TableText"/>
            </w:pPr>
            <w:r w:rsidRPr="009039FC">
              <w:t>Weight buffer error. The weight values needed to calculate the weight were not present in the scale's internal weight buffer.</w:t>
            </w:r>
          </w:p>
        </w:tc>
      </w:tr>
      <w:tr w:rsidR="0089218D" w:rsidRPr="009039FC" w14:paraId="6285786B" w14:textId="77777777" w:rsidTr="0089218D">
        <w:tc>
          <w:tcPr>
            <w:tcW w:w="900" w:type="dxa"/>
          </w:tcPr>
          <w:p w14:paraId="516EB830" w14:textId="77777777" w:rsidR="0089218D" w:rsidRPr="009039FC" w:rsidRDefault="0089218D" w:rsidP="0089218D">
            <w:pPr>
              <w:pStyle w:val="TableText"/>
              <w:jc w:val="center"/>
            </w:pPr>
            <w:r w:rsidRPr="009039FC">
              <w:t>15</w:t>
            </w:r>
          </w:p>
        </w:tc>
        <w:tc>
          <w:tcPr>
            <w:tcW w:w="6120" w:type="dxa"/>
          </w:tcPr>
          <w:p w14:paraId="1F9CEEE5" w14:textId="77777777" w:rsidR="0089218D" w:rsidRPr="009039FC" w:rsidRDefault="0089218D" w:rsidP="0089218D">
            <w:pPr>
              <w:pStyle w:val="TableText"/>
            </w:pPr>
            <w:r w:rsidRPr="009039FC">
              <w:t>Power up error. This status code signals that the scale has one or more power-up errors. Most likely the number of load cells or the presence of an accelerometer is configured wrong. Also, the power up zeroing range could have been exceeded during power up, so the scale did not zero during power-up.</w:t>
            </w:r>
          </w:p>
        </w:tc>
      </w:tr>
      <w:tr w:rsidR="0089218D" w:rsidRPr="009039FC" w14:paraId="469DD2DB" w14:textId="77777777" w:rsidTr="0089218D">
        <w:tc>
          <w:tcPr>
            <w:tcW w:w="900" w:type="dxa"/>
          </w:tcPr>
          <w:p w14:paraId="356987AC" w14:textId="77777777" w:rsidR="0089218D" w:rsidRPr="009039FC" w:rsidRDefault="0089218D" w:rsidP="0089218D">
            <w:pPr>
              <w:pStyle w:val="TableText"/>
              <w:jc w:val="center"/>
            </w:pPr>
            <w:r w:rsidRPr="009039FC">
              <w:t>16</w:t>
            </w:r>
          </w:p>
        </w:tc>
        <w:tc>
          <w:tcPr>
            <w:tcW w:w="6120" w:type="dxa"/>
          </w:tcPr>
          <w:p w14:paraId="2C86B36B" w14:textId="77777777" w:rsidR="0089218D" w:rsidRPr="009039FC" w:rsidRDefault="0089218D" w:rsidP="0089218D">
            <w:pPr>
              <w:pStyle w:val="TableText"/>
            </w:pPr>
            <w:r w:rsidRPr="009039FC">
              <w:t>Weight integration period too short. This error is returned when the calculated weighing time for an item is lower than the set minimum weighing time.</w:t>
            </w:r>
          </w:p>
        </w:tc>
      </w:tr>
      <w:tr w:rsidR="0089218D" w:rsidRPr="009039FC" w14:paraId="50EF6E4F" w14:textId="77777777" w:rsidTr="0089218D">
        <w:tc>
          <w:tcPr>
            <w:tcW w:w="900" w:type="dxa"/>
          </w:tcPr>
          <w:p w14:paraId="2FAF043C" w14:textId="77777777" w:rsidR="0089218D" w:rsidRPr="009039FC" w:rsidRDefault="0089218D" w:rsidP="0089218D">
            <w:pPr>
              <w:pStyle w:val="TableText"/>
              <w:jc w:val="center"/>
            </w:pPr>
            <w:r w:rsidRPr="009039FC">
              <w:t>17</w:t>
            </w:r>
          </w:p>
        </w:tc>
        <w:tc>
          <w:tcPr>
            <w:tcW w:w="6120" w:type="dxa"/>
          </w:tcPr>
          <w:p w14:paraId="6842421E" w14:textId="77777777" w:rsidR="0089218D" w:rsidRPr="009039FC" w:rsidRDefault="0089218D" w:rsidP="0089218D">
            <w:pPr>
              <w:pStyle w:val="TableText"/>
            </w:pPr>
            <w:r w:rsidRPr="009039FC">
              <w:t>Item missing. This status code indicates that an item did not arrive at PEC 2 in the calculated time window. This status code is only returned when the scale is configured to use two PECs.</w:t>
            </w:r>
          </w:p>
        </w:tc>
      </w:tr>
      <w:tr w:rsidR="0089218D" w:rsidRPr="009039FC" w14:paraId="2EF7CBE9" w14:textId="77777777" w:rsidTr="0089218D">
        <w:tc>
          <w:tcPr>
            <w:tcW w:w="900" w:type="dxa"/>
          </w:tcPr>
          <w:p w14:paraId="0C67BEBE" w14:textId="77777777" w:rsidR="0089218D" w:rsidRPr="009039FC" w:rsidRDefault="0089218D" w:rsidP="0089218D">
            <w:pPr>
              <w:pStyle w:val="TableText"/>
              <w:jc w:val="center"/>
            </w:pPr>
            <w:r w:rsidRPr="009039FC">
              <w:t>18</w:t>
            </w:r>
          </w:p>
        </w:tc>
        <w:tc>
          <w:tcPr>
            <w:tcW w:w="6120" w:type="dxa"/>
          </w:tcPr>
          <w:p w14:paraId="030D4409" w14:textId="77777777" w:rsidR="0089218D" w:rsidRPr="009039FC" w:rsidRDefault="0089218D" w:rsidP="0089218D">
            <w:pPr>
              <w:pStyle w:val="TableText"/>
            </w:pPr>
            <w:r w:rsidRPr="009039FC">
              <w:t>Too many items detected in PEC. This error is returned when an item cannot be weighed because three or more items have been seen in the PEC and all three items are still present on the weighing plate (therefore the middle item cannot be weighed). This error can only be returned when the scale is configured to allow more than one item on the scale belt at the same time (weighing multiple/several items).</w:t>
            </w:r>
          </w:p>
        </w:tc>
      </w:tr>
      <w:tr w:rsidR="0089218D" w:rsidRPr="009039FC" w14:paraId="0FE35DEB" w14:textId="77777777" w:rsidTr="0089218D">
        <w:tc>
          <w:tcPr>
            <w:tcW w:w="900" w:type="dxa"/>
          </w:tcPr>
          <w:p w14:paraId="73567DCA" w14:textId="77777777" w:rsidR="0089218D" w:rsidRPr="009039FC" w:rsidRDefault="0089218D" w:rsidP="0089218D">
            <w:pPr>
              <w:pStyle w:val="TableText"/>
              <w:jc w:val="center"/>
            </w:pPr>
            <w:r w:rsidRPr="009039FC">
              <w:t>19</w:t>
            </w:r>
          </w:p>
        </w:tc>
        <w:tc>
          <w:tcPr>
            <w:tcW w:w="6120" w:type="dxa"/>
          </w:tcPr>
          <w:p w14:paraId="58249E8D" w14:textId="77777777" w:rsidR="0089218D" w:rsidRPr="009039FC" w:rsidRDefault="0089218D" w:rsidP="0089218D">
            <w:pPr>
              <w:pStyle w:val="TableText"/>
            </w:pPr>
            <w:r w:rsidRPr="009039FC">
              <w:t>Unknown index. The scale has been requested for data for an index not present in its buffer.</w:t>
            </w:r>
          </w:p>
        </w:tc>
      </w:tr>
      <w:tr w:rsidR="0089218D" w:rsidRPr="009039FC" w14:paraId="7F1D7865" w14:textId="77777777" w:rsidTr="0089218D">
        <w:tc>
          <w:tcPr>
            <w:tcW w:w="900" w:type="dxa"/>
          </w:tcPr>
          <w:p w14:paraId="2096B9EB" w14:textId="77777777" w:rsidR="0089218D" w:rsidRPr="009039FC" w:rsidRDefault="0089218D" w:rsidP="0089218D">
            <w:pPr>
              <w:pStyle w:val="TableText"/>
              <w:jc w:val="center"/>
            </w:pPr>
            <w:r w:rsidRPr="009039FC">
              <w:t>20</w:t>
            </w:r>
          </w:p>
        </w:tc>
        <w:tc>
          <w:tcPr>
            <w:tcW w:w="6120" w:type="dxa"/>
          </w:tcPr>
          <w:p w14:paraId="51673307" w14:textId="77777777" w:rsidR="0089218D" w:rsidRPr="009039FC" w:rsidRDefault="0089218D" w:rsidP="0089218D">
            <w:pPr>
              <w:pStyle w:val="TableText"/>
            </w:pPr>
            <w:r w:rsidRPr="009039FC">
              <w:t>Warm-up delay. This error code signals that power has been applied to the scale recently and the scale is not yet ready to make correct weighing.</w:t>
            </w:r>
          </w:p>
        </w:tc>
      </w:tr>
      <w:tr w:rsidR="0089218D" w:rsidRPr="009039FC" w14:paraId="73CFDC30" w14:textId="77777777" w:rsidTr="0089218D">
        <w:tc>
          <w:tcPr>
            <w:tcW w:w="900" w:type="dxa"/>
          </w:tcPr>
          <w:p w14:paraId="28A0A744" w14:textId="77777777" w:rsidR="0089218D" w:rsidRPr="009039FC" w:rsidRDefault="0089218D" w:rsidP="0089218D">
            <w:pPr>
              <w:pStyle w:val="TableText"/>
              <w:jc w:val="center"/>
            </w:pPr>
            <w:r w:rsidRPr="009039FC">
              <w:t>21</w:t>
            </w:r>
          </w:p>
        </w:tc>
        <w:tc>
          <w:tcPr>
            <w:tcW w:w="6120" w:type="dxa"/>
          </w:tcPr>
          <w:p w14:paraId="363D96D3" w14:textId="77777777" w:rsidR="0089218D" w:rsidRPr="009039FC" w:rsidRDefault="0089218D" w:rsidP="0089218D">
            <w:pPr>
              <w:pStyle w:val="TableText"/>
            </w:pPr>
            <w:r w:rsidRPr="009039FC">
              <w:t>Item outside weighing belt. This error code signals that the parcel is not placed correctly on the weighing belt.</w:t>
            </w:r>
          </w:p>
        </w:tc>
      </w:tr>
      <w:tr w:rsidR="0089218D" w:rsidRPr="009039FC" w14:paraId="1E0A64C3" w14:textId="77777777" w:rsidTr="0089218D">
        <w:trPr>
          <w:trHeight w:val="616"/>
        </w:trPr>
        <w:tc>
          <w:tcPr>
            <w:tcW w:w="900" w:type="dxa"/>
          </w:tcPr>
          <w:p w14:paraId="083F1ED8" w14:textId="77777777" w:rsidR="0089218D" w:rsidRPr="009039FC" w:rsidRDefault="0089218D" w:rsidP="0089218D">
            <w:pPr>
              <w:pStyle w:val="TableText"/>
              <w:jc w:val="center"/>
            </w:pPr>
          </w:p>
        </w:tc>
        <w:tc>
          <w:tcPr>
            <w:tcW w:w="6120" w:type="dxa"/>
            <w:shd w:val="clear" w:color="auto" w:fill="D9D9D9"/>
            <w:vAlign w:val="bottom"/>
          </w:tcPr>
          <w:p w14:paraId="788EEC41" w14:textId="77777777" w:rsidR="0089218D" w:rsidRPr="009039FC" w:rsidRDefault="0089218D" w:rsidP="0089218D">
            <w:pPr>
              <w:pStyle w:val="TableHeader"/>
            </w:pPr>
            <w:r w:rsidRPr="009039FC">
              <w:t>Scale Status using [SCALE] protocol</w:t>
            </w:r>
          </w:p>
        </w:tc>
      </w:tr>
      <w:tr w:rsidR="0089218D" w:rsidRPr="009039FC" w14:paraId="0C98AF7D" w14:textId="77777777" w:rsidTr="0089218D">
        <w:tc>
          <w:tcPr>
            <w:tcW w:w="900" w:type="dxa"/>
          </w:tcPr>
          <w:p w14:paraId="0FC85D17" w14:textId="77777777" w:rsidR="0089218D" w:rsidRPr="009039FC" w:rsidRDefault="0089218D" w:rsidP="0089218D">
            <w:pPr>
              <w:pStyle w:val="TableText"/>
              <w:jc w:val="center"/>
            </w:pPr>
          </w:p>
        </w:tc>
        <w:tc>
          <w:tcPr>
            <w:tcW w:w="6120" w:type="dxa"/>
            <w:shd w:val="clear" w:color="auto" w:fill="D9D9D9"/>
          </w:tcPr>
          <w:p w14:paraId="14A80371" w14:textId="77777777" w:rsidR="0089218D" w:rsidRPr="009039FC" w:rsidRDefault="0089218D" w:rsidP="0089218D">
            <w:pPr>
              <w:pStyle w:val="TableHeader"/>
            </w:pPr>
            <w:r w:rsidRPr="009039FC">
              <w:t xml:space="preserve">Priority 1 Errors </w:t>
            </w:r>
          </w:p>
        </w:tc>
      </w:tr>
      <w:tr w:rsidR="0089218D" w:rsidRPr="009039FC" w14:paraId="6A6D5810" w14:textId="77777777" w:rsidTr="0089218D">
        <w:tc>
          <w:tcPr>
            <w:tcW w:w="900" w:type="dxa"/>
          </w:tcPr>
          <w:p w14:paraId="5891130B" w14:textId="77777777" w:rsidR="0089218D" w:rsidRPr="009039FC" w:rsidRDefault="0089218D" w:rsidP="0089218D">
            <w:pPr>
              <w:pStyle w:val="TableText"/>
              <w:jc w:val="center"/>
            </w:pPr>
            <w:r w:rsidRPr="009039FC">
              <w:t>40</w:t>
            </w:r>
          </w:p>
        </w:tc>
        <w:tc>
          <w:tcPr>
            <w:tcW w:w="6120" w:type="dxa"/>
          </w:tcPr>
          <w:p w14:paraId="50947585" w14:textId="77777777" w:rsidR="0089218D" w:rsidRPr="009039FC" w:rsidRDefault="0089218D" w:rsidP="0089218D">
            <w:pPr>
              <w:pStyle w:val="TableText"/>
            </w:pPr>
            <w:r w:rsidRPr="009039FC">
              <w:t>Scale is in warm-up condition.</w:t>
            </w:r>
          </w:p>
        </w:tc>
      </w:tr>
      <w:tr w:rsidR="0089218D" w:rsidRPr="009039FC" w14:paraId="07C141BC" w14:textId="77777777" w:rsidTr="0089218D">
        <w:tc>
          <w:tcPr>
            <w:tcW w:w="900" w:type="dxa"/>
          </w:tcPr>
          <w:p w14:paraId="7FD85B77" w14:textId="77777777" w:rsidR="0089218D" w:rsidRPr="009039FC" w:rsidRDefault="0089218D" w:rsidP="0089218D">
            <w:pPr>
              <w:pStyle w:val="TableText"/>
              <w:jc w:val="center"/>
            </w:pPr>
            <w:r w:rsidRPr="009039FC">
              <w:t>41</w:t>
            </w:r>
          </w:p>
        </w:tc>
        <w:tc>
          <w:tcPr>
            <w:tcW w:w="6120" w:type="dxa"/>
          </w:tcPr>
          <w:p w14:paraId="2A39D586" w14:textId="77777777" w:rsidR="0089218D" w:rsidRPr="009039FC" w:rsidRDefault="0089218D" w:rsidP="0089218D">
            <w:pPr>
              <w:pStyle w:val="TableText"/>
            </w:pPr>
            <w:r w:rsidRPr="009039FC">
              <w:t xml:space="preserve">Not finished with initialization (Init not received or not finished executing </w:t>
            </w:r>
            <w:proofErr w:type="spellStart"/>
            <w:r w:rsidRPr="009039FC">
              <w:t>init</w:t>
            </w:r>
            <w:proofErr w:type="spellEnd"/>
            <w:r w:rsidRPr="009039FC">
              <w:t>).</w:t>
            </w:r>
          </w:p>
        </w:tc>
      </w:tr>
      <w:tr w:rsidR="0089218D" w:rsidRPr="009039FC" w14:paraId="6AD90BE3" w14:textId="77777777" w:rsidTr="0089218D">
        <w:tc>
          <w:tcPr>
            <w:tcW w:w="900" w:type="dxa"/>
          </w:tcPr>
          <w:p w14:paraId="1C038AC9" w14:textId="77777777" w:rsidR="0089218D" w:rsidRPr="009039FC" w:rsidRDefault="0089218D" w:rsidP="0089218D">
            <w:pPr>
              <w:pStyle w:val="TableText"/>
              <w:jc w:val="center"/>
            </w:pPr>
            <w:r w:rsidRPr="009039FC">
              <w:t>42</w:t>
            </w:r>
          </w:p>
        </w:tc>
        <w:tc>
          <w:tcPr>
            <w:tcW w:w="6120" w:type="dxa"/>
          </w:tcPr>
          <w:p w14:paraId="4EF0116B" w14:textId="77777777" w:rsidR="0089218D" w:rsidRPr="009039FC" w:rsidRDefault="0089218D" w:rsidP="0089218D">
            <w:pPr>
              <w:pStyle w:val="TableText"/>
            </w:pPr>
            <w:r w:rsidRPr="009039FC">
              <w:t>Spare</w:t>
            </w:r>
          </w:p>
        </w:tc>
      </w:tr>
      <w:tr w:rsidR="0089218D" w:rsidRPr="009039FC" w14:paraId="53819FAF" w14:textId="77777777" w:rsidTr="0089218D">
        <w:tc>
          <w:tcPr>
            <w:tcW w:w="900" w:type="dxa"/>
          </w:tcPr>
          <w:p w14:paraId="23A9F163" w14:textId="77777777" w:rsidR="0089218D" w:rsidRPr="009039FC" w:rsidRDefault="0089218D" w:rsidP="0089218D">
            <w:pPr>
              <w:pStyle w:val="TableText"/>
              <w:jc w:val="center"/>
            </w:pPr>
            <w:r w:rsidRPr="009039FC">
              <w:t>43</w:t>
            </w:r>
          </w:p>
        </w:tc>
        <w:tc>
          <w:tcPr>
            <w:tcW w:w="6120" w:type="dxa"/>
          </w:tcPr>
          <w:p w14:paraId="499E286C" w14:textId="77777777" w:rsidR="0089218D" w:rsidRPr="009039FC" w:rsidRDefault="0089218D" w:rsidP="0089218D">
            <w:pPr>
              <w:pStyle w:val="TableText"/>
            </w:pPr>
            <w:r w:rsidRPr="009039FC">
              <w:t>Spare</w:t>
            </w:r>
          </w:p>
        </w:tc>
      </w:tr>
      <w:tr w:rsidR="0089218D" w:rsidRPr="009039FC" w14:paraId="2AD60083" w14:textId="77777777" w:rsidTr="0089218D">
        <w:tc>
          <w:tcPr>
            <w:tcW w:w="900" w:type="dxa"/>
          </w:tcPr>
          <w:p w14:paraId="2ED7DE5B" w14:textId="77777777" w:rsidR="0089218D" w:rsidRPr="009039FC" w:rsidRDefault="0089218D" w:rsidP="0089218D">
            <w:pPr>
              <w:pStyle w:val="TableText"/>
              <w:jc w:val="center"/>
            </w:pPr>
            <w:r w:rsidRPr="009039FC">
              <w:t>44</w:t>
            </w:r>
          </w:p>
        </w:tc>
        <w:tc>
          <w:tcPr>
            <w:tcW w:w="6120" w:type="dxa"/>
          </w:tcPr>
          <w:p w14:paraId="2A7A2479" w14:textId="77777777" w:rsidR="0089218D" w:rsidRPr="009039FC" w:rsidRDefault="0089218D" w:rsidP="0089218D">
            <w:pPr>
              <w:pStyle w:val="TableText"/>
            </w:pPr>
            <w:r w:rsidRPr="009039FC">
              <w:t>Spare</w:t>
            </w:r>
          </w:p>
        </w:tc>
      </w:tr>
      <w:tr w:rsidR="0089218D" w:rsidRPr="009039FC" w14:paraId="5D07014B" w14:textId="77777777" w:rsidTr="0089218D">
        <w:tc>
          <w:tcPr>
            <w:tcW w:w="900" w:type="dxa"/>
          </w:tcPr>
          <w:p w14:paraId="6EDE7129" w14:textId="77777777" w:rsidR="0089218D" w:rsidRPr="009039FC" w:rsidRDefault="0089218D" w:rsidP="0089218D">
            <w:pPr>
              <w:pStyle w:val="TableText"/>
              <w:jc w:val="center"/>
            </w:pPr>
            <w:r w:rsidRPr="009039FC">
              <w:t>45</w:t>
            </w:r>
          </w:p>
        </w:tc>
        <w:tc>
          <w:tcPr>
            <w:tcW w:w="6120" w:type="dxa"/>
          </w:tcPr>
          <w:p w14:paraId="66A82E59" w14:textId="77777777" w:rsidR="0089218D" w:rsidRPr="009039FC" w:rsidRDefault="0089218D" w:rsidP="0089218D">
            <w:pPr>
              <w:pStyle w:val="TableText"/>
            </w:pPr>
            <w:r w:rsidRPr="009039FC">
              <w:t>Spare</w:t>
            </w:r>
          </w:p>
        </w:tc>
      </w:tr>
      <w:tr w:rsidR="0089218D" w:rsidRPr="009039FC" w14:paraId="7B4F83EF" w14:textId="77777777" w:rsidTr="0089218D">
        <w:tc>
          <w:tcPr>
            <w:tcW w:w="900" w:type="dxa"/>
          </w:tcPr>
          <w:p w14:paraId="70C988D6" w14:textId="77777777" w:rsidR="0089218D" w:rsidRPr="009039FC" w:rsidRDefault="0089218D" w:rsidP="0089218D">
            <w:pPr>
              <w:pStyle w:val="TableText"/>
              <w:jc w:val="center"/>
            </w:pPr>
            <w:r w:rsidRPr="009039FC">
              <w:t>46</w:t>
            </w:r>
          </w:p>
        </w:tc>
        <w:tc>
          <w:tcPr>
            <w:tcW w:w="6120" w:type="dxa"/>
          </w:tcPr>
          <w:p w14:paraId="7E937DD6" w14:textId="77777777" w:rsidR="0089218D" w:rsidRPr="009039FC" w:rsidRDefault="0089218D" w:rsidP="0089218D">
            <w:pPr>
              <w:pStyle w:val="TableText"/>
            </w:pPr>
            <w:r w:rsidRPr="009039FC">
              <w:t>Spare</w:t>
            </w:r>
          </w:p>
        </w:tc>
      </w:tr>
      <w:tr w:rsidR="0089218D" w:rsidRPr="009039FC" w14:paraId="7E4C946B" w14:textId="77777777" w:rsidTr="0089218D">
        <w:tc>
          <w:tcPr>
            <w:tcW w:w="900" w:type="dxa"/>
          </w:tcPr>
          <w:p w14:paraId="34855825" w14:textId="77777777" w:rsidR="0089218D" w:rsidRPr="009039FC" w:rsidRDefault="0089218D" w:rsidP="0089218D">
            <w:pPr>
              <w:pStyle w:val="TableText"/>
              <w:jc w:val="center"/>
            </w:pPr>
            <w:r w:rsidRPr="009039FC">
              <w:lastRenderedPageBreak/>
              <w:t>47</w:t>
            </w:r>
          </w:p>
        </w:tc>
        <w:tc>
          <w:tcPr>
            <w:tcW w:w="6120" w:type="dxa"/>
          </w:tcPr>
          <w:p w14:paraId="7A9341B4" w14:textId="77777777" w:rsidR="0089218D" w:rsidRPr="009039FC" w:rsidRDefault="0089218D" w:rsidP="0089218D">
            <w:pPr>
              <w:pStyle w:val="TableText"/>
            </w:pPr>
            <w:r w:rsidRPr="009039FC">
              <w:t>Spare</w:t>
            </w:r>
          </w:p>
        </w:tc>
      </w:tr>
      <w:tr w:rsidR="0089218D" w:rsidRPr="009039FC" w14:paraId="5F858A57" w14:textId="77777777" w:rsidTr="0089218D">
        <w:tc>
          <w:tcPr>
            <w:tcW w:w="900" w:type="dxa"/>
          </w:tcPr>
          <w:p w14:paraId="5AE6BACA" w14:textId="77777777" w:rsidR="0089218D" w:rsidRPr="009039FC" w:rsidRDefault="0089218D" w:rsidP="0089218D">
            <w:pPr>
              <w:pStyle w:val="TableText"/>
              <w:jc w:val="center"/>
            </w:pPr>
          </w:p>
        </w:tc>
        <w:tc>
          <w:tcPr>
            <w:tcW w:w="6120" w:type="dxa"/>
            <w:shd w:val="clear" w:color="auto" w:fill="D9D9D9"/>
          </w:tcPr>
          <w:p w14:paraId="6098C334" w14:textId="77777777" w:rsidR="0089218D" w:rsidRPr="009039FC" w:rsidRDefault="0089218D" w:rsidP="0089218D">
            <w:pPr>
              <w:pStyle w:val="TableHeader"/>
            </w:pPr>
            <w:r w:rsidRPr="009039FC">
              <w:t xml:space="preserve">Priority 2 Errors </w:t>
            </w:r>
          </w:p>
        </w:tc>
      </w:tr>
      <w:tr w:rsidR="0089218D" w:rsidRPr="009039FC" w14:paraId="3EB4D5CB" w14:textId="77777777" w:rsidTr="0089218D">
        <w:tc>
          <w:tcPr>
            <w:tcW w:w="900" w:type="dxa"/>
          </w:tcPr>
          <w:p w14:paraId="21190D64" w14:textId="77777777" w:rsidR="0089218D" w:rsidRPr="009039FC" w:rsidRDefault="0089218D" w:rsidP="0089218D">
            <w:pPr>
              <w:pStyle w:val="TableText"/>
              <w:jc w:val="center"/>
            </w:pPr>
            <w:r w:rsidRPr="009039FC">
              <w:t>48</w:t>
            </w:r>
          </w:p>
        </w:tc>
        <w:tc>
          <w:tcPr>
            <w:tcW w:w="6120" w:type="dxa"/>
          </w:tcPr>
          <w:p w14:paraId="59236A60" w14:textId="77777777" w:rsidR="0089218D" w:rsidRPr="009039FC" w:rsidRDefault="0089218D" w:rsidP="0089218D">
            <w:pPr>
              <w:pStyle w:val="TableText"/>
            </w:pPr>
            <w:r w:rsidRPr="009039FC">
              <w:t>No index telegram received before weighing.</w:t>
            </w:r>
          </w:p>
        </w:tc>
      </w:tr>
      <w:tr w:rsidR="0089218D" w:rsidRPr="009039FC" w14:paraId="01596BA1" w14:textId="77777777" w:rsidTr="0089218D">
        <w:tc>
          <w:tcPr>
            <w:tcW w:w="900" w:type="dxa"/>
          </w:tcPr>
          <w:p w14:paraId="3A7A9C52" w14:textId="77777777" w:rsidR="0089218D" w:rsidRPr="009039FC" w:rsidRDefault="0089218D" w:rsidP="0089218D">
            <w:pPr>
              <w:pStyle w:val="TableText"/>
              <w:jc w:val="center"/>
            </w:pPr>
            <w:r w:rsidRPr="009039FC">
              <w:t>49</w:t>
            </w:r>
          </w:p>
        </w:tc>
        <w:tc>
          <w:tcPr>
            <w:tcW w:w="6120" w:type="dxa"/>
          </w:tcPr>
          <w:p w14:paraId="0CCBCBE3" w14:textId="77777777" w:rsidR="0089218D" w:rsidRPr="009039FC" w:rsidRDefault="0089218D" w:rsidP="0089218D">
            <w:pPr>
              <w:pStyle w:val="TableText"/>
            </w:pPr>
            <w:r w:rsidRPr="009039FC">
              <w:t>Multiple indexes received before detective an item in the “</w:t>
            </w:r>
            <w:proofErr w:type="spellStart"/>
            <w:r w:rsidRPr="009039FC">
              <w:t>Weigh_now</w:t>
            </w:r>
            <w:proofErr w:type="spellEnd"/>
            <w:r w:rsidRPr="009039FC">
              <w:t xml:space="preserve">” photocell. </w:t>
            </w:r>
          </w:p>
        </w:tc>
      </w:tr>
      <w:tr w:rsidR="0089218D" w:rsidRPr="009039FC" w14:paraId="24789328" w14:textId="77777777" w:rsidTr="0089218D">
        <w:tc>
          <w:tcPr>
            <w:tcW w:w="900" w:type="dxa"/>
          </w:tcPr>
          <w:p w14:paraId="5E82C0C0" w14:textId="77777777" w:rsidR="0089218D" w:rsidRPr="009039FC" w:rsidRDefault="0089218D" w:rsidP="0089218D">
            <w:pPr>
              <w:pStyle w:val="TableText"/>
              <w:jc w:val="center"/>
            </w:pPr>
            <w:r w:rsidRPr="009039FC">
              <w:t>50</w:t>
            </w:r>
          </w:p>
        </w:tc>
        <w:tc>
          <w:tcPr>
            <w:tcW w:w="6120" w:type="dxa"/>
          </w:tcPr>
          <w:p w14:paraId="5929679B" w14:textId="77777777" w:rsidR="0089218D" w:rsidRPr="009039FC" w:rsidRDefault="0089218D" w:rsidP="0089218D">
            <w:pPr>
              <w:pStyle w:val="TableText"/>
            </w:pPr>
            <w:r w:rsidRPr="009039FC">
              <w:t>Index already in use.</w:t>
            </w:r>
          </w:p>
        </w:tc>
      </w:tr>
      <w:tr w:rsidR="0089218D" w:rsidRPr="009039FC" w14:paraId="34C70D7B" w14:textId="77777777" w:rsidTr="0089218D">
        <w:tc>
          <w:tcPr>
            <w:tcW w:w="900" w:type="dxa"/>
          </w:tcPr>
          <w:p w14:paraId="40B223F2" w14:textId="77777777" w:rsidR="0089218D" w:rsidRPr="009039FC" w:rsidRDefault="0089218D" w:rsidP="0089218D">
            <w:pPr>
              <w:pStyle w:val="TableText"/>
              <w:jc w:val="center"/>
            </w:pPr>
            <w:r w:rsidRPr="009039FC">
              <w:t>51</w:t>
            </w:r>
          </w:p>
        </w:tc>
        <w:tc>
          <w:tcPr>
            <w:tcW w:w="6120" w:type="dxa"/>
          </w:tcPr>
          <w:p w14:paraId="0D19E085" w14:textId="77777777" w:rsidR="0089218D" w:rsidRPr="009039FC" w:rsidRDefault="0089218D" w:rsidP="0089218D">
            <w:pPr>
              <w:pStyle w:val="TableText"/>
            </w:pPr>
            <w:r w:rsidRPr="009039FC">
              <w:t>Index telegram error detected. (fram</w:t>
            </w:r>
            <w:r w:rsidRPr="009039FC">
              <w:softHyphen/>
              <w:t>ing/parity or length/context).</w:t>
            </w:r>
          </w:p>
        </w:tc>
      </w:tr>
      <w:tr w:rsidR="0089218D" w:rsidRPr="009039FC" w14:paraId="5848BC32" w14:textId="77777777" w:rsidTr="0089218D">
        <w:tc>
          <w:tcPr>
            <w:tcW w:w="900" w:type="dxa"/>
          </w:tcPr>
          <w:p w14:paraId="535D063E" w14:textId="77777777" w:rsidR="0089218D" w:rsidRPr="009039FC" w:rsidRDefault="0089218D" w:rsidP="0089218D">
            <w:pPr>
              <w:pStyle w:val="TableText"/>
              <w:jc w:val="center"/>
            </w:pPr>
            <w:r w:rsidRPr="009039FC">
              <w:t>52</w:t>
            </w:r>
          </w:p>
        </w:tc>
        <w:tc>
          <w:tcPr>
            <w:tcW w:w="6120" w:type="dxa"/>
          </w:tcPr>
          <w:p w14:paraId="32C55B35" w14:textId="77777777" w:rsidR="0089218D" w:rsidRPr="009039FC" w:rsidRDefault="0089218D" w:rsidP="0089218D">
            <w:pPr>
              <w:pStyle w:val="TableText"/>
            </w:pPr>
            <w:r w:rsidRPr="009039FC">
              <w:t>Index buffer overflow.</w:t>
            </w:r>
          </w:p>
        </w:tc>
      </w:tr>
      <w:tr w:rsidR="0089218D" w:rsidRPr="009039FC" w14:paraId="37D33D51" w14:textId="77777777" w:rsidTr="0089218D">
        <w:tc>
          <w:tcPr>
            <w:tcW w:w="900" w:type="dxa"/>
          </w:tcPr>
          <w:p w14:paraId="7968AFFD" w14:textId="77777777" w:rsidR="0089218D" w:rsidRPr="009039FC" w:rsidRDefault="0089218D" w:rsidP="0089218D">
            <w:pPr>
              <w:pStyle w:val="TableText"/>
              <w:jc w:val="center"/>
            </w:pPr>
            <w:r w:rsidRPr="009039FC">
              <w:t>53</w:t>
            </w:r>
          </w:p>
        </w:tc>
        <w:tc>
          <w:tcPr>
            <w:tcW w:w="6120" w:type="dxa"/>
          </w:tcPr>
          <w:p w14:paraId="40347758" w14:textId="77777777" w:rsidR="0089218D" w:rsidRPr="009039FC" w:rsidRDefault="0089218D" w:rsidP="0089218D">
            <w:pPr>
              <w:pStyle w:val="TableText"/>
            </w:pPr>
            <w:r w:rsidRPr="009039FC">
              <w:t>Spare</w:t>
            </w:r>
          </w:p>
        </w:tc>
      </w:tr>
      <w:tr w:rsidR="0089218D" w:rsidRPr="009039FC" w14:paraId="1BDCF75E" w14:textId="77777777" w:rsidTr="0089218D">
        <w:tc>
          <w:tcPr>
            <w:tcW w:w="900" w:type="dxa"/>
          </w:tcPr>
          <w:p w14:paraId="3DE417CE" w14:textId="77777777" w:rsidR="0089218D" w:rsidRPr="009039FC" w:rsidRDefault="0089218D" w:rsidP="0089218D">
            <w:pPr>
              <w:pStyle w:val="TableText"/>
              <w:jc w:val="center"/>
            </w:pPr>
            <w:r w:rsidRPr="009039FC">
              <w:t>54</w:t>
            </w:r>
          </w:p>
        </w:tc>
        <w:tc>
          <w:tcPr>
            <w:tcW w:w="6120" w:type="dxa"/>
          </w:tcPr>
          <w:p w14:paraId="72720955" w14:textId="77777777" w:rsidR="0089218D" w:rsidRPr="009039FC" w:rsidRDefault="0089218D" w:rsidP="0089218D">
            <w:pPr>
              <w:pStyle w:val="TableText"/>
            </w:pPr>
            <w:r w:rsidRPr="009039FC">
              <w:t>Spare</w:t>
            </w:r>
          </w:p>
        </w:tc>
      </w:tr>
      <w:tr w:rsidR="0089218D" w:rsidRPr="009039FC" w14:paraId="66CCE103" w14:textId="77777777" w:rsidTr="0089218D">
        <w:tc>
          <w:tcPr>
            <w:tcW w:w="900" w:type="dxa"/>
          </w:tcPr>
          <w:p w14:paraId="070AA3CC" w14:textId="77777777" w:rsidR="0089218D" w:rsidRPr="009039FC" w:rsidRDefault="0089218D" w:rsidP="0089218D">
            <w:pPr>
              <w:pStyle w:val="TableText"/>
              <w:jc w:val="center"/>
            </w:pPr>
            <w:r w:rsidRPr="009039FC">
              <w:t>55</w:t>
            </w:r>
          </w:p>
        </w:tc>
        <w:tc>
          <w:tcPr>
            <w:tcW w:w="6120" w:type="dxa"/>
          </w:tcPr>
          <w:p w14:paraId="3E3A89FF" w14:textId="77777777" w:rsidR="0089218D" w:rsidRPr="009039FC" w:rsidRDefault="0089218D" w:rsidP="0089218D">
            <w:pPr>
              <w:pStyle w:val="TableText"/>
            </w:pPr>
            <w:r w:rsidRPr="009039FC">
              <w:t>Spare</w:t>
            </w:r>
          </w:p>
        </w:tc>
      </w:tr>
      <w:tr w:rsidR="0089218D" w:rsidRPr="009039FC" w14:paraId="066AF636" w14:textId="77777777" w:rsidTr="0089218D">
        <w:tc>
          <w:tcPr>
            <w:tcW w:w="900" w:type="dxa"/>
          </w:tcPr>
          <w:p w14:paraId="5CE12713" w14:textId="77777777" w:rsidR="0089218D" w:rsidRPr="009039FC" w:rsidRDefault="0089218D" w:rsidP="0089218D">
            <w:pPr>
              <w:pStyle w:val="TableText"/>
              <w:jc w:val="center"/>
            </w:pPr>
          </w:p>
        </w:tc>
        <w:tc>
          <w:tcPr>
            <w:tcW w:w="6120" w:type="dxa"/>
            <w:shd w:val="clear" w:color="auto" w:fill="D9D9D9"/>
          </w:tcPr>
          <w:p w14:paraId="44A4EED3" w14:textId="77777777" w:rsidR="0089218D" w:rsidRPr="009039FC" w:rsidRDefault="0089218D" w:rsidP="0089218D">
            <w:pPr>
              <w:pStyle w:val="TableHeader"/>
            </w:pPr>
            <w:r w:rsidRPr="009039FC">
              <w:t xml:space="preserve">Priority 3 Errors </w:t>
            </w:r>
          </w:p>
        </w:tc>
      </w:tr>
      <w:tr w:rsidR="0089218D" w:rsidRPr="009039FC" w14:paraId="4E2498F2" w14:textId="77777777" w:rsidTr="0089218D">
        <w:tc>
          <w:tcPr>
            <w:tcW w:w="900" w:type="dxa"/>
          </w:tcPr>
          <w:p w14:paraId="50743C20" w14:textId="77777777" w:rsidR="0089218D" w:rsidRPr="009039FC" w:rsidRDefault="0089218D" w:rsidP="0089218D">
            <w:pPr>
              <w:pStyle w:val="TableText"/>
              <w:jc w:val="center"/>
            </w:pPr>
            <w:r w:rsidRPr="009039FC">
              <w:t>56</w:t>
            </w:r>
          </w:p>
        </w:tc>
        <w:tc>
          <w:tcPr>
            <w:tcW w:w="6120" w:type="dxa"/>
          </w:tcPr>
          <w:p w14:paraId="16336E8B" w14:textId="77777777" w:rsidR="0089218D" w:rsidRPr="009039FC" w:rsidRDefault="0089218D" w:rsidP="0089218D">
            <w:pPr>
              <w:pStyle w:val="TableText"/>
            </w:pPr>
            <w:r w:rsidRPr="009039FC">
              <w:t>Unable to zero, the gross weight too small.</w:t>
            </w:r>
          </w:p>
        </w:tc>
      </w:tr>
      <w:tr w:rsidR="0089218D" w:rsidRPr="009039FC" w14:paraId="02DA028A" w14:textId="77777777" w:rsidTr="0089218D">
        <w:tc>
          <w:tcPr>
            <w:tcW w:w="900" w:type="dxa"/>
          </w:tcPr>
          <w:p w14:paraId="6D0C5C92" w14:textId="77777777" w:rsidR="0089218D" w:rsidRPr="009039FC" w:rsidRDefault="0089218D" w:rsidP="0089218D">
            <w:pPr>
              <w:pStyle w:val="TableText"/>
              <w:jc w:val="center"/>
            </w:pPr>
            <w:r w:rsidRPr="009039FC">
              <w:t>57</w:t>
            </w:r>
          </w:p>
        </w:tc>
        <w:tc>
          <w:tcPr>
            <w:tcW w:w="6120" w:type="dxa"/>
          </w:tcPr>
          <w:p w14:paraId="0E483305" w14:textId="77777777" w:rsidR="0089218D" w:rsidRPr="009039FC" w:rsidRDefault="0089218D" w:rsidP="0089218D">
            <w:pPr>
              <w:pStyle w:val="TableText"/>
            </w:pPr>
            <w:r w:rsidRPr="009039FC">
              <w:t>Unable to zero, the gross weight too large.</w:t>
            </w:r>
          </w:p>
        </w:tc>
      </w:tr>
      <w:tr w:rsidR="0089218D" w:rsidRPr="009039FC" w14:paraId="7B6C9C53" w14:textId="77777777" w:rsidTr="0089218D">
        <w:tc>
          <w:tcPr>
            <w:tcW w:w="900" w:type="dxa"/>
          </w:tcPr>
          <w:p w14:paraId="00A012B2" w14:textId="77777777" w:rsidR="0089218D" w:rsidRPr="009039FC" w:rsidRDefault="0089218D" w:rsidP="0089218D">
            <w:pPr>
              <w:pStyle w:val="TableText"/>
              <w:jc w:val="center"/>
            </w:pPr>
            <w:r w:rsidRPr="009039FC">
              <w:t>58</w:t>
            </w:r>
          </w:p>
        </w:tc>
        <w:tc>
          <w:tcPr>
            <w:tcW w:w="6120" w:type="dxa"/>
          </w:tcPr>
          <w:p w14:paraId="17F9F0BD" w14:textId="77777777" w:rsidR="0089218D" w:rsidRPr="009039FC" w:rsidRDefault="0089218D" w:rsidP="0089218D">
            <w:pPr>
              <w:pStyle w:val="TableText"/>
            </w:pPr>
            <w:r w:rsidRPr="009039FC">
              <w:t>Invalid measurement</w:t>
            </w:r>
          </w:p>
          <w:p w14:paraId="6A95445D" w14:textId="77777777" w:rsidR="0089218D" w:rsidRPr="009039FC" w:rsidRDefault="0089218D" w:rsidP="0089218D">
            <w:pPr>
              <w:pStyle w:val="TableText"/>
            </w:pPr>
            <w:r w:rsidRPr="009039FC">
              <w:t>(Intern overload or underload while measured)</w:t>
            </w:r>
          </w:p>
        </w:tc>
      </w:tr>
      <w:tr w:rsidR="0089218D" w:rsidRPr="009039FC" w14:paraId="4F4A8927" w14:textId="77777777" w:rsidTr="0089218D">
        <w:tc>
          <w:tcPr>
            <w:tcW w:w="900" w:type="dxa"/>
          </w:tcPr>
          <w:p w14:paraId="10B607D4" w14:textId="77777777" w:rsidR="0089218D" w:rsidRPr="009039FC" w:rsidRDefault="0089218D" w:rsidP="0089218D">
            <w:pPr>
              <w:pStyle w:val="TableText"/>
              <w:jc w:val="center"/>
            </w:pPr>
            <w:r w:rsidRPr="009039FC">
              <w:t>59</w:t>
            </w:r>
          </w:p>
        </w:tc>
        <w:tc>
          <w:tcPr>
            <w:tcW w:w="6120" w:type="dxa"/>
          </w:tcPr>
          <w:p w14:paraId="3257043E" w14:textId="77777777" w:rsidR="0089218D" w:rsidRPr="009039FC" w:rsidRDefault="0089218D" w:rsidP="0089218D">
            <w:pPr>
              <w:pStyle w:val="TableText"/>
            </w:pPr>
            <w:r w:rsidRPr="009039FC">
              <w:t>Out of weighing range</w:t>
            </w:r>
          </w:p>
        </w:tc>
      </w:tr>
      <w:tr w:rsidR="0089218D" w:rsidRPr="009039FC" w14:paraId="7CCE4467" w14:textId="77777777" w:rsidTr="0089218D">
        <w:tc>
          <w:tcPr>
            <w:tcW w:w="900" w:type="dxa"/>
          </w:tcPr>
          <w:p w14:paraId="797C73B5" w14:textId="77777777" w:rsidR="0089218D" w:rsidRPr="009039FC" w:rsidRDefault="0089218D" w:rsidP="0089218D">
            <w:pPr>
              <w:pStyle w:val="TableText"/>
              <w:jc w:val="center"/>
            </w:pPr>
            <w:r w:rsidRPr="009039FC">
              <w:t>60</w:t>
            </w:r>
          </w:p>
        </w:tc>
        <w:tc>
          <w:tcPr>
            <w:tcW w:w="6120" w:type="dxa"/>
          </w:tcPr>
          <w:p w14:paraId="366FDF17" w14:textId="77777777" w:rsidR="0089218D" w:rsidRPr="009039FC" w:rsidRDefault="0089218D" w:rsidP="0089218D">
            <w:pPr>
              <w:pStyle w:val="TableText"/>
            </w:pPr>
            <w:r w:rsidRPr="009039FC">
              <w:t>Spare</w:t>
            </w:r>
          </w:p>
        </w:tc>
      </w:tr>
      <w:tr w:rsidR="0089218D" w:rsidRPr="009039FC" w14:paraId="37627A1F" w14:textId="77777777" w:rsidTr="0089218D">
        <w:tc>
          <w:tcPr>
            <w:tcW w:w="900" w:type="dxa"/>
          </w:tcPr>
          <w:p w14:paraId="10231576" w14:textId="77777777" w:rsidR="0089218D" w:rsidRPr="009039FC" w:rsidRDefault="0089218D" w:rsidP="0089218D">
            <w:pPr>
              <w:pStyle w:val="TableText"/>
              <w:jc w:val="center"/>
            </w:pPr>
            <w:r w:rsidRPr="009039FC">
              <w:t>61</w:t>
            </w:r>
          </w:p>
        </w:tc>
        <w:tc>
          <w:tcPr>
            <w:tcW w:w="6120" w:type="dxa"/>
          </w:tcPr>
          <w:p w14:paraId="2CFB1507" w14:textId="77777777" w:rsidR="0089218D" w:rsidRPr="009039FC" w:rsidRDefault="0089218D" w:rsidP="0089218D">
            <w:pPr>
              <w:pStyle w:val="TableText"/>
            </w:pPr>
            <w:r w:rsidRPr="009039FC">
              <w:t>Spare</w:t>
            </w:r>
          </w:p>
        </w:tc>
      </w:tr>
      <w:tr w:rsidR="0089218D" w:rsidRPr="009039FC" w14:paraId="4AE0FCA0" w14:textId="77777777" w:rsidTr="0089218D">
        <w:tc>
          <w:tcPr>
            <w:tcW w:w="900" w:type="dxa"/>
          </w:tcPr>
          <w:p w14:paraId="57F3C32A" w14:textId="77777777" w:rsidR="0089218D" w:rsidRPr="009039FC" w:rsidRDefault="0089218D" w:rsidP="0089218D">
            <w:pPr>
              <w:pStyle w:val="TableText"/>
              <w:jc w:val="center"/>
            </w:pPr>
            <w:r w:rsidRPr="009039FC">
              <w:t>62</w:t>
            </w:r>
          </w:p>
        </w:tc>
        <w:tc>
          <w:tcPr>
            <w:tcW w:w="6120" w:type="dxa"/>
          </w:tcPr>
          <w:p w14:paraId="3D92FC2C" w14:textId="77777777" w:rsidR="0089218D" w:rsidRPr="009039FC" w:rsidRDefault="0089218D" w:rsidP="0089218D">
            <w:pPr>
              <w:pStyle w:val="TableText"/>
            </w:pPr>
            <w:r w:rsidRPr="009039FC">
              <w:t>Spare</w:t>
            </w:r>
          </w:p>
        </w:tc>
      </w:tr>
      <w:tr w:rsidR="0089218D" w:rsidRPr="009039FC" w14:paraId="77030579" w14:textId="77777777" w:rsidTr="0089218D">
        <w:tc>
          <w:tcPr>
            <w:tcW w:w="900" w:type="dxa"/>
          </w:tcPr>
          <w:p w14:paraId="34485B65" w14:textId="77777777" w:rsidR="0089218D" w:rsidRPr="009039FC" w:rsidRDefault="0089218D" w:rsidP="0089218D">
            <w:pPr>
              <w:pStyle w:val="TableText"/>
              <w:jc w:val="center"/>
            </w:pPr>
            <w:r w:rsidRPr="009039FC">
              <w:t>63</w:t>
            </w:r>
          </w:p>
        </w:tc>
        <w:tc>
          <w:tcPr>
            <w:tcW w:w="6120" w:type="dxa"/>
          </w:tcPr>
          <w:p w14:paraId="56E7004A" w14:textId="77777777" w:rsidR="0089218D" w:rsidRPr="009039FC" w:rsidRDefault="0089218D" w:rsidP="0089218D">
            <w:pPr>
              <w:pStyle w:val="TableText"/>
            </w:pPr>
            <w:r w:rsidRPr="009039FC">
              <w:t>Internal scale error. (*1. See remark).</w:t>
            </w:r>
          </w:p>
        </w:tc>
      </w:tr>
      <w:tr w:rsidR="0089218D" w:rsidRPr="009039FC" w14:paraId="1B5D1F41" w14:textId="77777777" w:rsidTr="0089218D">
        <w:tc>
          <w:tcPr>
            <w:tcW w:w="900" w:type="dxa"/>
          </w:tcPr>
          <w:p w14:paraId="49F5F70E" w14:textId="77777777" w:rsidR="0089218D" w:rsidRPr="009039FC" w:rsidRDefault="0089218D" w:rsidP="0089218D">
            <w:pPr>
              <w:pStyle w:val="TableText"/>
              <w:jc w:val="center"/>
            </w:pPr>
          </w:p>
        </w:tc>
        <w:tc>
          <w:tcPr>
            <w:tcW w:w="6120" w:type="dxa"/>
            <w:shd w:val="clear" w:color="auto" w:fill="D9D9D9"/>
          </w:tcPr>
          <w:p w14:paraId="7C13B6EA" w14:textId="77777777" w:rsidR="0089218D" w:rsidRPr="009039FC" w:rsidRDefault="0089218D" w:rsidP="0089218D">
            <w:pPr>
              <w:pStyle w:val="TableHeader"/>
            </w:pPr>
            <w:r w:rsidRPr="009039FC">
              <w:t xml:space="preserve">Priority 4 Errors </w:t>
            </w:r>
          </w:p>
        </w:tc>
      </w:tr>
      <w:tr w:rsidR="0089218D" w:rsidRPr="009039FC" w14:paraId="3B71703F" w14:textId="77777777" w:rsidTr="0089218D">
        <w:tc>
          <w:tcPr>
            <w:tcW w:w="900" w:type="dxa"/>
          </w:tcPr>
          <w:p w14:paraId="5E84B7FC" w14:textId="77777777" w:rsidR="0089218D" w:rsidRPr="009039FC" w:rsidRDefault="0089218D" w:rsidP="0089218D">
            <w:pPr>
              <w:pStyle w:val="TableText"/>
              <w:jc w:val="center"/>
            </w:pPr>
            <w:r w:rsidRPr="009039FC">
              <w:t>64</w:t>
            </w:r>
          </w:p>
        </w:tc>
        <w:tc>
          <w:tcPr>
            <w:tcW w:w="6120" w:type="dxa"/>
          </w:tcPr>
          <w:p w14:paraId="2493214E" w14:textId="77777777" w:rsidR="0089218D" w:rsidRPr="009039FC" w:rsidRDefault="0089218D" w:rsidP="0089218D">
            <w:pPr>
              <w:pStyle w:val="TableText"/>
            </w:pPr>
            <w:r w:rsidRPr="009039FC">
              <w:t>Overweight item detected. The item is above the maximum weight (range 2).</w:t>
            </w:r>
          </w:p>
        </w:tc>
      </w:tr>
      <w:tr w:rsidR="0089218D" w:rsidRPr="009039FC" w14:paraId="45DF296F" w14:textId="77777777" w:rsidTr="0089218D">
        <w:tc>
          <w:tcPr>
            <w:tcW w:w="900" w:type="dxa"/>
          </w:tcPr>
          <w:p w14:paraId="09EC0299" w14:textId="77777777" w:rsidR="0089218D" w:rsidRPr="009039FC" w:rsidRDefault="0089218D" w:rsidP="0089218D">
            <w:pPr>
              <w:pStyle w:val="TableText"/>
              <w:jc w:val="center"/>
            </w:pPr>
            <w:r w:rsidRPr="009039FC">
              <w:t>65</w:t>
            </w:r>
          </w:p>
        </w:tc>
        <w:tc>
          <w:tcPr>
            <w:tcW w:w="6120" w:type="dxa"/>
          </w:tcPr>
          <w:p w14:paraId="3E2C55AA" w14:textId="77777777" w:rsidR="0089218D" w:rsidRPr="009039FC" w:rsidRDefault="0089218D" w:rsidP="0089218D">
            <w:pPr>
              <w:pStyle w:val="TableText"/>
            </w:pPr>
            <w:r w:rsidRPr="009039FC">
              <w:t>Overweight item detected. The item is above the maximum weight (range 1).</w:t>
            </w:r>
          </w:p>
        </w:tc>
      </w:tr>
      <w:tr w:rsidR="0089218D" w:rsidRPr="009039FC" w14:paraId="2F511C61" w14:textId="77777777" w:rsidTr="0089218D">
        <w:tc>
          <w:tcPr>
            <w:tcW w:w="900" w:type="dxa"/>
          </w:tcPr>
          <w:p w14:paraId="1D455687" w14:textId="77777777" w:rsidR="0089218D" w:rsidRPr="009039FC" w:rsidRDefault="0089218D" w:rsidP="0089218D">
            <w:pPr>
              <w:pStyle w:val="TableText"/>
              <w:jc w:val="center"/>
            </w:pPr>
            <w:r w:rsidRPr="009039FC">
              <w:t>66</w:t>
            </w:r>
          </w:p>
        </w:tc>
        <w:tc>
          <w:tcPr>
            <w:tcW w:w="6120" w:type="dxa"/>
          </w:tcPr>
          <w:p w14:paraId="08152C4C" w14:textId="77777777" w:rsidR="0089218D" w:rsidRPr="009039FC" w:rsidRDefault="0089218D" w:rsidP="0089218D">
            <w:pPr>
              <w:pStyle w:val="TableText"/>
            </w:pPr>
            <w:r w:rsidRPr="009039FC">
              <w:t>Item too long.</w:t>
            </w:r>
          </w:p>
        </w:tc>
      </w:tr>
      <w:tr w:rsidR="0089218D" w:rsidRPr="009039FC" w14:paraId="75C4A42B" w14:textId="77777777" w:rsidTr="0089218D">
        <w:tc>
          <w:tcPr>
            <w:tcW w:w="900" w:type="dxa"/>
          </w:tcPr>
          <w:p w14:paraId="55BA74A0" w14:textId="77777777" w:rsidR="0089218D" w:rsidRPr="009039FC" w:rsidRDefault="0089218D" w:rsidP="0089218D">
            <w:pPr>
              <w:pStyle w:val="TableText"/>
              <w:jc w:val="center"/>
            </w:pPr>
            <w:r w:rsidRPr="009039FC">
              <w:t>67</w:t>
            </w:r>
          </w:p>
        </w:tc>
        <w:tc>
          <w:tcPr>
            <w:tcW w:w="6120" w:type="dxa"/>
          </w:tcPr>
          <w:p w14:paraId="6D191196" w14:textId="77777777" w:rsidR="0089218D" w:rsidRPr="009039FC" w:rsidRDefault="0089218D" w:rsidP="0089218D">
            <w:pPr>
              <w:pStyle w:val="TableText"/>
            </w:pPr>
            <w:r w:rsidRPr="009039FC">
              <w:t xml:space="preserve">More than one item on the weighing belt. This error is returned when an item cannot be weighed because the distance to the subsequent item is too short. </w:t>
            </w:r>
          </w:p>
        </w:tc>
      </w:tr>
      <w:tr w:rsidR="0089218D" w:rsidRPr="009039FC" w14:paraId="3ABDB86B" w14:textId="77777777" w:rsidTr="0089218D">
        <w:tc>
          <w:tcPr>
            <w:tcW w:w="900" w:type="dxa"/>
          </w:tcPr>
          <w:p w14:paraId="13DB0F6B" w14:textId="77777777" w:rsidR="0089218D" w:rsidRPr="009039FC" w:rsidRDefault="0089218D" w:rsidP="0089218D">
            <w:pPr>
              <w:pStyle w:val="TableText"/>
              <w:jc w:val="center"/>
            </w:pPr>
            <w:r w:rsidRPr="009039FC">
              <w:t>68</w:t>
            </w:r>
          </w:p>
        </w:tc>
        <w:tc>
          <w:tcPr>
            <w:tcW w:w="6120" w:type="dxa"/>
          </w:tcPr>
          <w:p w14:paraId="55EB30D8" w14:textId="77777777" w:rsidR="0089218D" w:rsidRPr="009039FC" w:rsidRDefault="0089218D" w:rsidP="0089218D">
            <w:pPr>
              <w:pStyle w:val="TableText"/>
            </w:pPr>
            <w:r w:rsidRPr="009039FC">
              <w:t>No WEIGH_NOW signal detected. There is no weight value present for this index because the scale has not seen a transition of the WEIGH_NOW signal. The item may be too low.</w:t>
            </w:r>
          </w:p>
        </w:tc>
      </w:tr>
      <w:tr w:rsidR="0089218D" w:rsidRPr="009039FC" w14:paraId="599398BD" w14:textId="77777777" w:rsidTr="0089218D">
        <w:tc>
          <w:tcPr>
            <w:tcW w:w="900" w:type="dxa"/>
          </w:tcPr>
          <w:p w14:paraId="1B58B492" w14:textId="77777777" w:rsidR="0089218D" w:rsidRPr="009039FC" w:rsidRDefault="0089218D" w:rsidP="0089218D">
            <w:pPr>
              <w:pStyle w:val="TableText"/>
              <w:jc w:val="center"/>
            </w:pPr>
            <w:r w:rsidRPr="009039FC">
              <w:t>69</w:t>
            </w:r>
          </w:p>
        </w:tc>
        <w:tc>
          <w:tcPr>
            <w:tcW w:w="6120" w:type="dxa"/>
          </w:tcPr>
          <w:p w14:paraId="3513F465" w14:textId="77777777" w:rsidR="0089218D" w:rsidRPr="009039FC" w:rsidRDefault="0089218D" w:rsidP="0089218D">
            <w:pPr>
              <w:pStyle w:val="TableText"/>
            </w:pPr>
            <w:r w:rsidRPr="009039FC">
              <w:t>Spare</w:t>
            </w:r>
          </w:p>
        </w:tc>
      </w:tr>
      <w:tr w:rsidR="0089218D" w:rsidRPr="009039FC" w14:paraId="4491092B" w14:textId="77777777" w:rsidTr="0089218D">
        <w:tc>
          <w:tcPr>
            <w:tcW w:w="900" w:type="dxa"/>
          </w:tcPr>
          <w:p w14:paraId="0E576088" w14:textId="77777777" w:rsidR="0089218D" w:rsidRPr="009039FC" w:rsidRDefault="0089218D" w:rsidP="0089218D">
            <w:pPr>
              <w:pStyle w:val="TableText"/>
              <w:jc w:val="center"/>
            </w:pPr>
            <w:r w:rsidRPr="009039FC">
              <w:t>70</w:t>
            </w:r>
          </w:p>
        </w:tc>
        <w:tc>
          <w:tcPr>
            <w:tcW w:w="6120" w:type="dxa"/>
          </w:tcPr>
          <w:p w14:paraId="491EFB07" w14:textId="77777777" w:rsidR="0089218D" w:rsidRPr="009039FC" w:rsidRDefault="0089218D" w:rsidP="0089218D">
            <w:pPr>
              <w:pStyle w:val="TableText"/>
            </w:pPr>
            <w:r w:rsidRPr="009039FC">
              <w:t>Spare</w:t>
            </w:r>
          </w:p>
        </w:tc>
      </w:tr>
      <w:tr w:rsidR="0089218D" w:rsidRPr="009039FC" w14:paraId="23E62577" w14:textId="77777777" w:rsidTr="0089218D">
        <w:tc>
          <w:tcPr>
            <w:tcW w:w="900" w:type="dxa"/>
          </w:tcPr>
          <w:p w14:paraId="0B19975B" w14:textId="77777777" w:rsidR="0089218D" w:rsidRPr="009039FC" w:rsidRDefault="0089218D" w:rsidP="0089218D">
            <w:pPr>
              <w:pStyle w:val="TableText"/>
              <w:jc w:val="center"/>
            </w:pPr>
            <w:r w:rsidRPr="009039FC">
              <w:t>71</w:t>
            </w:r>
          </w:p>
        </w:tc>
        <w:tc>
          <w:tcPr>
            <w:tcW w:w="6120" w:type="dxa"/>
          </w:tcPr>
          <w:p w14:paraId="6FD044A3" w14:textId="77777777" w:rsidR="0089218D" w:rsidRPr="009039FC" w:rsidRDefault="0089218D" w:rsidP="0089218D">
            <w:pPr>
              <w:pStyle w:val="TableText"/>
            </w:pPr>
            <w:r w:rsidRPr="009039FC">
              <w:t>Spare</w:t>
            </w:r>
          </w:p>
        </w:tc>
      </w:tr>
      <w:tr w:rsidR="0089218D" w:rsidRPr="009039FC" w14:paraId="0357CF89" w14:textId="77777777" w:rsidTr="0089218D">
        <w:tc>
          <w:tcPr>
            <w:tcW w:w="900" w:type="dxa"/>
          </w:tcPr>
          <w:p w14:paraId="4F3810A2" w14:textId="77777777" w:rsidR="0089218D" w:rsidRPr="009039FC" w:rsidRDefault="0089218D" w:rsidP="0089218D">
            <w:pPr>
              <w:pStyle w:val="TableText"/>
              <w:jc w:val="center"/>
            </w:pPr>
          </w:p>
        </w:tc>
        <w:tc>
          <w:tcPr>
            <w:tcW w:w="6120" w:type="dxa"/>
            <w:shd w:val="clear" w:color="auto" w:fill="D9D9D9"/>
          </w:tcPr>
          <w:p w14:paraId="34E2FEDA" w14:textId="77777777" w:rsidR="0089218D" w:rsidRPr="009039FC" w:rsidRDefault="0089218D" w:rsidP="0089218D">
            <w:pPr>
              <w:pStyle w:val="TableHeader"/>
            </w:pPr>
            <w:r w:rsidRPr="009039FC">
              <w:t xml:space="preserve">Priority 5 Errors </w:t>
            </w:r>
          </w:p>
        </w:tc>
      </w:tr>
      <w:tr w:rsidR="0089218D" w:rsidRPr="009039FC" w14:paraId="07D106F2" w14:textId="77777777" w:rsidTr="0089218D">
        <w:tc>
          <w:tcPr>
            <w:tcW w:w="900" w:type="dxa"/>
          </w:tcPr>
          <w:p w14:paraId="5AC1622E" w14:textId="77777777" w:rsidR="0089218D" w:rsidRPr="009039FC" w:rsidRDefault="0089218D" w:rsidP="0089218D">
            <w:pPr>
              <w:pStyle w:val="TableText"/>
              <w:jc w:val="center"/>
            </w:pPr>
            <w:r w:rsidRPr="009039FC">
              <w:t>72</w:t>
            </w:r>
          </w:p>
        </w:tc>
        <w:tc>
          <w:tcPr>
            <w:tcW w:w="6120" w:type="dxa"/>
          </w:tcPr>
          <w:p w14:paraId="47E06D61" w14:textId="77777777" w:rsidR="0089218D" w:rsidRPr="009039FC" w:rsidRDefault="0089218D" w:rsidP="0089218D">
            <w:pPr>
              <w:pStyle w:val="TableText"/>
            </w:pPr>
            <w:r w:rsidRPr="009039FC">
              <w:t>Weight integration period too short. This error is returned when the calculated weighing time for an item is lower than the minimum weighing time set.</w:t>
            </w:r>
          </w:p>
        </w:tc>
      </w:tr>
      <w:tr w:rsidR="0089218D" w:rsidRPr="009039FC" w14:paraId="54E7358A" w14:textId="77777777" w:rsidTr="0089218D">
        <w:tc>
          <w:tcPr>
            <w:tcW w:w="900" w:type="dxa"/>
          </w:tcPr>
          <w:p w14:paraId="79042A2F" w14:textId="77777777" w:rsidR="0089218D" w:rsidRPr="009039FC" w:rsidRDefault="0089218D" w:rsidP="0089218D">
            <w:pPr>
              <w:pStyle w:val="TableText"/>
              <w:jc w:val="center"/>
            </w:pPr>
            <w:r w:rsidRPr="009039FC">
              <w:lastRenderedPageBreak/>
              <w:t>73</w:t>
            </w:r>
          </w:p>
        </w:tc>
        <w:tc>
          <w:tcPr>
            <w:tcW w:w="6120" w:type="dxa"/>
          </w:tcPr>
          <w:p w14:paraId="2FD336B9" w14:textId="77777777" w:rsidR="0089218D" w:rsidRPr="009039FC" w:rsidRDefault="0089218D" w:rsidP="0089218D">
            <w:pPr>
              <w:pStyle w:val="TableText"/>
            </w:pPr>
            <w:r w:rsidRPr="009039FC">
              <w:t xml:space="preserve">Too many items detected in PEC. This error is returned when an item cannot be weighed because three or more items have been seen in the PEC (therefore the middle item cannot be weighed). </w:t>
            </w:r>
          </w:p>
        </w:tc>
      </w:tr>
      <w:tr w:rsidR="0089218D" w:rsidRPr="009039FC" w14:paraId="5FC95D00" w14:textId="77777777" w:rsidTr="0089218D">
        <w:tc>
          <w:tcPr>
            <w:tcW w:w="900" w:type="dxa"/>
          </w:tcPr>
          <w:p w14:paraId="44FDE346" w14:textId="77777777" w:rsidR="0089218D" w:rsidRPr="009039FC" w:rsidRDefault="0089218D" w:rsidP="0089218D">
            <w:pPr>
              <w:pStyle w:val="TableText"/>
              <w:jc w:val="center"/>
            </w:pPr>
            <w:r w:rsidRPr="009039FC">
              <w:t>74</w:t>
            </w:r>
          </w:p>
        </w:tc>
        <w:tc>
          <w:tcPr>
            <w:tcW w:w="6120" w:type="dxa"/>
          </w:tcPr>
          <w:p w14:paraId="5B04BCBC" w14:textId="77777777" w:rsidR="0089218D" w:rsidRPr="009039FC" w:rsidRDefault="0089218D" w:rsidP="0089218D">
            <w:pPr>
              <w:pStyle w:val="TableText"/>
            </w:pPr>
            <w:r w:rsidRPr="009039FC">
              <w:t>Unknown item detected (stray item). This error code indicates that an item was not seen in the inlet PEC only in the outlet PEC.</w:t>
            </w:r>
          </w:p>
        </w:tc>
      </w:tr>
      <w:tr w:rsidR="0089218D" w:rsidRPr="009039FC" w14:paraId="32599BB0" w14:textId="77777777" w:rsidTr="0089218D">
        <w:tc>
          <w:tcPr>
            <w:tcW w:w="900" w:type="dxa"/>
          </w:tcPr>
          <w:p w14:paraId="4B01A7A2" w14:textId="77777777" w:rsidR="0089218D" w:rsidRPr="009039FC" w:rsidRDefault="0089218D" w:rsidP="0089218D">
            <w:pPr>
              <w:pStyle w:val="TableText"/>
              <w:jc w:val="center"/>
            </w:pPr>
            <w:r w:rsidRPr="009039FC">
              <w:t>75</w:t>
            </w:r>
          </w:p>
        </w:tc>
        <w:tc>
          <w:tcPr>
            <w:tcW w:w="6120" w:type="dxa"/>
          </w:tcPr>
          <w:p w14:paraId="1988DB81" w14:textId="77777777" w:rsidR="0089218D" w:rsidRPr="009039FC" w:rsidRDefault="0089218D" w:rsidP="0089218D">
            <w:pPr>
              <w:pStyle w:val="TableText"/>
            </w:pPr>
            <w:r w:rsidRPr="009039FC">
              <w:t>Item missing. This error code indicates that an item did not arrive at the outlet PEC.</w:t>
            </w:r>
          </w:p>
        </w:tc>
      </w:tr>
      <w:tr w:rsidR="0089218D" w:rsidRPr="009039FC" w14:paraId="6028540F" w14:textId="77777777" w:rsidTr="0089218D">
        <w:tc>
          <w:tcPr>
            <w:tcW w:w="900" w:type="dxa"/>
          </w:tcPr>
          <w:p w14:paraId="32B66EC7" w14:textId="77777777" w:rsidR="0089218D" w:rsidRPr="009039FC" w:rsidRDefault="0089218D" w:rsidP="0089218D">
            <w:pPr>
              <w:pStyle w:val="TableText"/>
              <w:jc w:val="center"/>
            </w:pPr>
            <w:r w:rsidRPr="009039FC">
              <w:t>76</w:t>
            </w:r>
          </w:p>
        </w:tc>
        <w:tc>
          <w:tcPr>
            <w:tcW w:w="6120" w:type="dxa"/>
          </w:tcPr>
          <w:p w14:paraId="1BC498D8" w14:textId="77777777" w:rsidR="0089218D" w:rsidRPr="009039FC" w:rsidRDefault="0089218D" w:rsidP="0089218D">
            <w:pPr>
              <w:pStyle w:val="TableText"/>
            </w:pPr>
            <w:r w:rsidRPr="009039FC">
              <w:t>Item outside weighing belt. This error code signals that the item is not placed correctly on the weighing belt (nonautomatic weighing only).</w:t>
            </w:r>
          </w:p>
        </w:tc>
      </w:tr>
      <w:tr w:rsidR="0089218D" w:rsidRPr="009039FC" w14:paraId="387008B3" w14:textId="77777777" w:rsidTr="0089218D">
        <w:tc>
          <w:tcPr>
            <w:tcW w:w="900" w:type="dxa"/>
          </w:tcPr>
          <w:p w14:paraId="062DA921" w14:textId="77777777" w:rsidR="0089218D" w:rsidRPr="009039FC" w:rsidRDefault="0089218D" w:rsidP="0089218D">
            <w:pPr>
              <w:pStyle w:val="TableText"/>
              <w:jc w:val="center"/>
            </w:pPr>
            <w:r w:rsidRPr="009039FC">
              <w:t>77</w:t>
            </w:r>
          </w:p>
        </w:tc>
        <w:tc>
          <w:tcPr>
            <w:tcW w:w="6120" w:type="dxa"/>
          </w:tcPr>
          <w:p w14:paraId="20BE1D20" w14:textId="77777777" w:rsidR="0089218D" w:rsidRPr="009039FC" w:rsidRDefault="0089218D" w:rsidP="0089218D">
            <w:pPr>
              <w:pStyle w:val="TableText"/>
            </w:pPr>
            <w:r w:rsidRPr="009039FC">
              <w:t>Spare</w:t>
            </w:r>
          </w:p>
        </w:tc>
      </w:tr>
      <w:tr w:rsidR="0089218D" w:rsidRPr="009039FC" w14:paraId="768235BA" w14:textId="77777777" w:rsidTr="0089218D">
        <w:tc>
          <w:tcPr>
            <w:tcW w:w="900" w:type="dxa"/>
          </w:tcPr>
          <w:p w14:paraId="3D0A9E15" w14:textId="77777777" w:rsidR="0089218D" w:rsidRPr="009039FC" w:rsidRDefault="0089218D" w:rsidP="0089218D">
            <w:pPr>
              <w:pStyle w:val="TableText"/>
              <w:jc w:val="center"/>
            </w:pPr>
            <w:r w:rsidRPr="009039FC">
              <w:t>78</w:t>
            </w:r>
          </w:p>
        </w:tc>
        <w:tc>
          <w:tcPr>
            <w:tcW w:w="6120" w:type="dxa"/>
          </w:tcPr>
          <w:p w14:paraId="5B5F6A69" w14:textId="77777777" w:rsidR="0089218D" w:rsidRPr="009039FC" w:rsidRDefault="0089218D" w:rsidP="0089218D">
            <w:pPr>
              <w:pStyle w:val="TableText"/>
            </w:pPr>
            <w:r w:rsidRPr="009039FC">
              <w:t>Spare</w:t>
            </w:r>
          </w:p>
        </w:tc>
      </w:tr>
      <w:tr w:rsidR="0089218D" w:rsidRPr="009039FC" w14:paraId="7B83D3F6" w14:textId="77777777" w:rsidTr="0089218D">
        <w:tc>
          <w:tcPr>
            <w:tcW w:w="900" w:type="dxa"/>
          </w:tcPr>
          <w:p w14:paraId="7C541CDF" w14:textId="77777777" w:rsidR="0089218D" w:rsidRPr="009039FC" w:rsidRDefault="0089218D" w:rsidP="0089218D">
            <w:pPr>
              <w:pStyle w:val="TableText"/>
              <w:jc w:val="center"/>
            </w:pPr>
            <w:r w:rsidRPr="009039FC">
              <w:t>79</w:t>
            </w:r>
          </w:p>
        </w:tc>
        <w:tc>
          <w:tcPr>
            <w:tcW w:w="6120" w:type="dxa"/>
          </w:tcPr>
          <w:p w14:paraId="41E4A467" w14:textId="77777777" w:rsidR="0089218D" w:rsidRPr="009039FC" w:rsidRDefault="0089218D" w:rsidP="0089218D">
            <w:pPr>
              <w:pStyle w:val="TableText"/>
            </w:pPr>
            <w:r w:rsidRPr="009039FC">
              <w:t>Spare</w:t>
            </w:r>
          </w:p>
        </w:tc>
      </w:tr>
      <w:tr w:rsidR="0089218D" w:rsidRPr="009039FC" w14:paraId="2111047D" w14:textId="77777777" w:rsidTr="0089218D">
        <w:tc>
          <w:tcPr>
            <w:tcW w:w="900" w:type="dxa"/>
          </w:tcPr>
          <w:p w14:paraId="0B678EB0" w14:textId="77777777" w:rsidR="0089218D" w:rsidRPr="009039FC" w:rsidRDefault="0089218D" w:rsidP="0089218D">
            <w:pPr>
              <w:pStyle w:val="TableText"/>
              <w:jc w:val="center"/>
            </w:pPr>
          </w:p>
        </w:tc>
        <w:tc>
          <w:tcPr>
            <w:tcW w:w="6120" w:type="dxa"/>
            <w:shd w:val="clear" w:color="auto" w:fill="D9D9D9"/>
          </w:tcPr>
          <w:p w14:paraId="1ED9B567" w14:textId="77777777" w:rsidR="0089218D" w:rsidRPr="009039FC" w:rsidRDefault="0089218D" w:rsidP="0089218D">
            <w:pPr>
              <w:pStyle w:val="TableHeader"/>
            </w:pPr>
            <w:r w:rsidRPr="009039FC">
              <w:t xml:space="preserve">Priority 6 Errors </w:t>
            </w:r>
          </w:p>
        </w:tc>
      </w:tr>
      <w:tr w:rsidR="0089218D" w:rsidRPr="009039FC" w14:paraId="59F7DF46" w14:textId="77777777" w:rsidTr="0089218D">
        <w:tc>
          <w:tcPr>
            <w:tcW w:w="900" w:type="dxa"/>
          </w:tcPr>
          <w:p w14:paraId="24E6019C" w14:textId="77777777" w:rsidR="0089218D" w:rsidRPr="009039FC" w:rsidRDefault="0089218D" w:rsidP="0089218D">
            <w:pPr>
              <w:pStyle w:val="TableText"/>
              <w:jc w:val="center"/>
            </w:pPr>
            <w:r w:rsidRPr="009039FC">
              <w:t>80</w:t>
            </w:r>
          </w:p>
        </w:tc>
        <w:tc>
          <w:tcPr>
            <w:tcW w:w="6120" w:type="dxa"/>
          </w:tcPr>
          <w:p w14:paraId="26D87B1D" w14:textId="77777777" w:rsidR="0089218D" w:rsidRPr="009039FC" w:rsidRDefault="0089218D" w:rsidP="0089218D">
            <w:pPr>
              <w:pStyle w:val="TableText"/>
            </w:pPr>
            <w:r w:rsidRPr="009039FC">
              <w:t>Underweight item detected. The item is below the minimum weight.</w:t>
            </w:r>
          </w:p>
        </w:tc>
      </w:tr>
      <w:tr w:rsidR="0089218D" w:rsidRPr="009039FC" w14:paraId="25DEDCCD" w14:textId="77777777" w:rsidTr="0089218D">
        <w:tc>
          <w:tcPr>
            <w:tcW w:w="900" w:type="dxa"/>
          </w:tcPr>
          <w:p w14:paraId="153D752C" w14:textId="77777777" w:rsidR="0089218D" w:rsidRPr="009039FC" w:rsidRDefault="0089218D" w:rsidP="0089218D">
            <w:pPr>
              <w:pStyle w:val="TableText"/>
              <w:jc w:val="center"/>
            </w:pPr>
            <w:r w:rsidRPr="009039FC">
              <w:t>81</w:t>
            </w:r>
          </w:p>
        </w:tc>
        <w:tc>
          <w:tcPr>
            <w:tcW w:w="6120" w:type="dxa"/>
          </w:tcPr>
          <w:p w14:paraId="71C4CC4F" w14:textId="77777777" w:rsidR="0089218D" w:rsidRPr="009039FC" w:rsidRDefault="0089218D" w:rsidP="0089218D">
            <w:pPr>
              <w:pStyle w:val="TableText"/>
            </w:pPr>
            <w:r w:rsidRPr="009039FC">
              <w:t>Spare</w:t>
            </w:r>
          </w:p>
        </w:tc>
      </w:tr>
      <w:tr w:rsidR="0089218D" w:rsidRPr="009039FC" w14:paraId="7CC10671" w14:textId="77777777" w:rsidTr="0089218D">
        <w:tc>
          <w:tcPr>
            <w:tcW w:w="900" w:type="dxa"/>
          </w:tcPr>
          <w:p w14:paraId="71C95FBD" w14:textId="77777777" w:rsidR="0089218D" w:rsidRPr="009039FC" w:rsidRDefault="0089218D" w:rsidP="0089218D">
            <w:pPr>
              <w:pStyle w:val="TableText"/>
              <w:jc w:val="center"/>
            </w:pPr>
            <w:r w:rsidRPr="009039FC">
              <w:t>82</w:t>
            </w:r>
          </w:p>
        </w:tc>
        <w:tc>
          <w:tcPr>
            <w:tcW w:w="6120" w:type="dxa"/>
          </w:tcPr>
          <w:p w14:paraId="556AC980" w14:textId="77777777" w:rsidR="0089218D" w:rsidRPr="009039FC" w:rsidRDefault="0089218D" w:rsidP="0089218D">
            <w:pPr>
              <w:pStyle w:val="TableText"/>
            </w:pPr>
            <w:r w:rsidRPr="009039FC">
              <w:t>Spare</w:t>
            </w:r>
          </w:p>
        </w:tc>
      </w:tr>
      <w:tr w:rsidR="0089218D" w:rsidRPr="009039FC" w14:paraId="7BAC6362" w14:textId="77777777" w:rsidTr="0089218D">
        <w:tc>
          <w:tcPr>
            <w:tcW w:w="900" w:type="dxa"/>
          </w:tcPr>
          <w:p w14:paraId="1421202E" w14:textId="77777777" w:rsidR="0089218D" w:rsidRPr="009039FC" w:rsidRDefault="0089218D" w:rsidP="0089218D">
            <w:pPr>
              <w:pStyle w:val="TableText"/>
              <w:jc w:val="center"/>
            </w:pPr>
            <w:r w:rsidRPr="009039FC">
              <w:t>83</w:t>
            </w:r>
          </w:p>
        </w:tc>
        <w:tc>
          <w:tcPr>
            <w:tcW w:w="6120" w:type="dxa"/>
          </w:tcPr>
          <w:p w14:paraId="55DC3364" w14:textId="77777777" w:rsidR="0089218D" w:rsidRPr="009039FC" w:rsidRDefault="0089218D" w:rsidP="0089218D">
            <w:pPr>
              <w:pStyle w:val="TableText"/>
            </w:pPr>
            <w:r w:rsidRPr="009039FC">
              <w:t>Spare</w:t>
            </w:r>
          </w:p>
        </w:tc>
      </w:tr>
      <w:tr w:rsidR="0089218D" w:rsidRPr="009039FC" w14:paraId="49868624" w14:textId="77777777" w:rsidTr="0089218D">
        <w:tc>
          <w:tcPr>
            <w:tcW w:w="900" w:type="dxa"/>
          </w:tcPr>
          <w:p w14:paraId="1F6DA190" w14:textId="77777777" w:rsidR="0089218D" w:rsidRPr="009039FC" w:rsidRDefault="0089218D" w:rsidP="0089218D">
            <w:pPr>
              <w:pStyle w:val="TableText"/>
              <w:jc w:val="center"/>
            </w:pPr>
            <w:r w:rsidRPr="009039FC">
              <w:t>84</w:t>
            </w:r>
          </w:p>
        </w:tc>
        <w:tc>
          <w:tcPr>
            <w:tcW w:w="6120" w:type="dxa"/>
          </w:tcPr>
          <w:p w14:paraId="4BDBC7A3" w14:textId="77777777" w:rsidR="0089218D" w:rsidRPr="009039FC" w:rsidRDefault="0089218D" w:rsidP="0089218D">
            <w:pPr>
              <w:pStyle w:val="TableText"/>
            </w:pPr>
            <w:r w:rsidRPr="009039FC">
              <w:t>Spare</w:t>
            </w:r>
          </w:p>
        </w:tc>
      </w:tr>
      <w:tr w:rsidR="0089218D" w:rsidRPr="009039FC" w14:paraId="650D35A2" w14:textId="77777777" w:rsidTr="0089218D">
        <w:tc>
          <w:tcPr>
            <w:tcW w:w="900" w:type="dxa"/>
          </w:tcPr>
          <w:p w14:paraId="48D4E952" w14:textId="77777777" w:rsidR="0089218D" w:rsidRPr="009039FC" w:rsidRDefault="0089218D" w:rsidP="0089218D">
            <w:pPr>
              <w:pStyle w:val="TableText"/>
              <w:jc w:val="center"/>
            </w:pPr>
            <w:r w:rsidRPr="009039FC">
              <w:t>85</w:t>
            </w:r>
          </w:p>
        </w:tc>
        <w:tc>
          <w:tcPr>
            <w:tcW w:w="6120" w:type="dxa"/>
          </w:tcPr>
          <w:p w14:paraId="2B07CB41" w14:textId="77777777" w:rsidR="0089218D" w:rsidRPr="009039FC" w:rsidRDefault="0089218D" w:rsidP="0089218D">
            <w:pPr>
              <w:pStyle w:val="TableText"/>
            </w:pPr>
            <w:r w:rsidRPr="009039FC">
              <w:t>Spare</w:t>
            </w:r>
          </w:p>
        </w:tc>
      </w:tr>
      <w:tr w:rsidR="0089218D" w:rsidRPr="009039FC" w14:paraId="4805530E" w14:textId="77777777" w:rsidTr="0089218D">
        <w:tc>
          <w:tcPr>
            <w:tcW w:w="900" w:type="dxa"/>
          </w:tcPr>
          <w:p w14:paraId="46CF6A75" w14:textId="77777777" w:rsidR="0089218D" w:rsidRPr="009039FC" w:rsidRDefault="0089218D" w:rsidP="0089218D">
            <w:pPr>
              <w:pStyle w:val="TableText"/>
              <w:jc w:val="center"/>
            </w:pPr>
            <w:r w:rsidRPr="009039FC">
              <w:t>86</w:t>
            </w:r>
          </w:p>
        </w:tc>
        <w:tc>
          <w:tcPr>
            <w:tcW w:w="6120" w:type="dxa"/>
          </w:tcPr>
          <w:p w14:paraId="1E33E5D8" w14:textId="77777777" w:rsidR="0089218D" w:rsidRPr="009039FC" w:rsidRDefault="0089218D" w:rsidP="0089218D">
            <w:pPr>
              <w:pStyle w:val="TableText"/>
            </w:pPr>
            <w:r w:rsidRPr="009039FC">
              <w:t xml:space="preserve">Scale is in calibration/test mode. Scale </w:t>
            </w:r>
            <w:proofErr w:type="gramStart"/>
            <w:r w:rsidRPr="009039FC">
              <w:t>has to</w:t>
            </w:r>
            <w:proofErr w:type="gramEnd"/>
            <w:r w:rsidRPr="009039FC">
              <w:t xml:space="preserve"> be in normal mode in order to weigh.</w:t>
            </w:r>
          </w:p>
        </w:tc>
      </w:tr>
      <w:tr w:rsidR="0089218D" w:rsidRPr="009039FC" w14:paraId="2521F5EC" w14:textId="77777777" w:rsidTr="0089218D">
        <w:tc>
          <w:tcPr>
            <w:tcW w:w="900" w:type="dxa"/>
          </w:tcPr>
          <w:p w14:paraId="0F5013C9" w14:textId="77777777" w:rsidR="0089218D" w:rsidRPr="009039FC" w:rsidRDefault="0089218D" w:rsidP="0089218D">
            <w:pPr>
              <w:pStyle w:val="TableText"/>
              <w:jc w:val="center"/>
            </w:pPr>
            <w:r w:rsidRPr="009039FC">
              <w:t>87</w:t>
            </w:r>
          </w:p>
        </w:tc>
        <w:tc>
          <w:tcPr>
            <w:tcW w:w="6120" w:type="dxa"/>
          </w:tcPr>
          <w:p w14:paraId="0E13B561" w14:textId="77777777" w:rsidR="0089218D" w:rsidRPr="009039FC" w:rsidRDefault="0089218D" w:rsidP="0089218D">
            <w:pPr>
              <w:pStyle w:val="TableText"/>
            </w:pPr>
            <w:r w:rsidRPr="009039FC">
              <w:t>Scale is not sealed</w:t>
            </w:r>
          </w:p>
        </w:tc>
      </w:tr>
      <w:tr w:rsidR="0089218D" w:rsidRPr="009039FC" w14:paraId="78E29315" w14:textId="77777777" w:rsidTr="0089218D">
        <w:tc>
          <w:tcPr>
            <w:tcW w:w="900" w:type="dxa"/>
          </w:tcPr>
          <w:p w14:paraId="22E4349B" w14:textId="77777777" w:rsidR="0089218D" w:rsidRPr="009039FC" w:rsidRDefault="0089218D" w:rsidP="0089218D">
            <w:pPr>
              <w:pStyle w:val="TableText"/>
              <w:jc w:val="center"/>
            </w:pPr>
          </w:p>
        </w:tc>
        <w:tc>
          <w:tcPr>
            <w:tcW w:w="6120" w:type="dxa"/>
            <w:shd w:val="clear" w:color="auto" w:fill="D9D9D9"/>
          </w:tcPr>
          <w:p w14:paraId="27C2D7EE" w14:textId="77777777" w:rsidR="0089218D" w:rsidRPr="009039FC" w:rsidRDefault="0089218D" w:rsidP="0089218D">
            <w:pPr>
              <w:pStyle w:val="TableText"/>
            </w:pPr>
          </w:p>
        </w:tc>
      </w:tr>
      <w:tr w:rsidR="0089218D" w:rsidRPr="009039FC" w14:paraId="0DF14EED" w14:textId="77777777" w:rsidTr="0089218D">
        <w:tc>
          <w:tcPr>
            <w:tcW w:w="900" w:type="dxa"/>
          </w:tcPr>
          <w:p w14:paraId="273193BA" w14:textId="77777777" w:rsidR="0089218D" w:rsidRPr="009039FC" w:rsidRDefault="0089218D" w:rsidP="0089218D">
            <w:pPr>
              <w:pStyle w:val="TableText"/>
              <w:jc w:val="center"/>
            </w:pPr>
            <w:r w:rsidRPr="009039FC">
              <w:t>0</w:t>
            </w:r>
          </w:p>
        </w:tc>
        <w:tc>
          <w:tcPr>
            <w:tcW w:w="6120" w:type="dxa"/>
          </w:tcPr>
          <w:p w14:paraId="33FD0D3B" w14:textId="77777777" w:rsidR="0089218D" w:rsidRPr="009039FC" w:rsidRDefault="0089218D" w:rsidP="0089218D">
            <w:pPr>
              <w:pStyle w:val="TableText"/>
              <w:rPr>
                <w:sz w:val="24"/>
              </w:rPr>
            </w:pPr>
            <w:r w:rsidRPr="009039FC">
              <w:t xml:space="preserve">No error </w:t>
            </w:r>
          </w:p>
        </w:tc>
      </w:tr>
      <w:tr w:rsidR="0089218D" w:rsidRPr="009039FC" w14:paraId="62CEA4F5" w14:textId="77777777" w:rsidTr="0089218D">
        <w:tc>
          <w:tcPr>
            <w:tcW w:w="900" w:type="dxa"/>
          </w:tcPr>
          <w:p w14:paraId="7D6DA04D" w14:textId="77777777" w:rsidR="0089218D" w:rsidRPr="009039FC" w:rsidRDefault="0089218D" w:rsidP="0089218D">
            <w:pPr>
              <w:pStyle w:val="TableText"/>
              <w:jc w:val="center"/>
            </w:pPr>
          </w:p>
        </w:tc>
        <w:tc>
          <w:tcPr>
            <w:tcW w:w="6120" w:type="dxa"/>
            <w:shd w:val="clear" w:color="auto" w:fill="D9D9D9"/>
          </w:tcPr>
          <w:p w14:paraId="71ABB1BD" w14:textId="77777777" w:rsidR="0089218D" w:rsidRPr="009039FC" w:rsidRDefault="0089218D" w:rsidP="0089218D">
            <w:pPr>
              <w:pStyle w:val="TableText"/>
            </w:pPr>
          </w:p>
        </w:tc>
      </w:tr>
      <w:tr w:rsidR="0089218D" w:rsidRPr="009039FC" w14:paraId="1ECDBA99" w14:textId="77777777" w:rsidTr="0089218D">
        <w:tc>
          <w:tcPr>
            <w:tcW w:w="900" w:type="dxa"/>
          </w:tcPr>
          <w:p w14:paraId="2C9B2A3D" w14:textId="77777777" w:rsidR="0089218D" w:rsidRPr="009039FC" w:rsidRDefault="0089218D" w:rsidP="0089218D">
            <w:pPr>
              <w:pStyle w:val="TableText"/>
              <w:jc w:val="center"/>
            </w:pPr>
            <w:r w:rsidRPr="009039FC">
              <w:t>88-127</w:t>
            </w:r>
          </w:p>
        </w:tc>
        <w:tc>
          <w:tcPr>
            <w:tcW w:w="6120" w:type="dxa"/>
          </w:tcPr>
          <w:p w14:paraId="57B03AD4" w14:textId="77777777" w:rsidR="0089218D" w:rsidRPr="009039FC" w:rsidRDefault="0089218D" w:rsidP="0089218D">
            <w:pPr>
              <w:pStyle w:val="TableText"/>
            </w:pPr>
            <w:r w:rsidRPr="009039FC">
              <w:t>Spare</w:t>
            </w:r>
          </w:p>
        </w:tc>
      </w:tr>
      <w:tr w:rsidR="0089218D" w:rsidRPr="009039FC" w14:paraId="579E823C" w14:textId="77777777" w:rsidTr="0089218D">
        <w:tc>
          <w:tcPr>
            <w:tcW w:w="900" w:type="dxa"/>
          </w:tcPr>
          <w:p w14:paraId="557C426B" w14:textId="77777777" w:rsidR="0089218D" w:rsidRPr="009039FC" w:rsidRDefault="0089218D" w:rsidP="0089218D">
            <w:pPr>
              <w:pStyle w:val="TableText"/>
              <w:jc w:val="center"/>
            </w:pPr>
            <w:r w:rsidRPr="009039FC">
              <w:t>&gt;128</w:t>
            </w:r>
          </w:p>
        </w:tc>
        <w:tc>
          <w:tcPr>
            <w:tcW w:w="6120" w:type="dxa"/>
          </w:tcPr>
          <w:p w14:paraId="1B0CDD9D" w14:textId="77777777" w:rsidR="0089218D" w:rsidRPr="009039FC" w:rsidRDefault="0089218D" w:rsidP="0089218D">
            <w:pPr>
              <w:pStyle w:val="TableText"/>
            </w:pPr>
            <w:r w:rsidRPr="009039FC">
              <w:t>Are not defined.</w:t>
            </w:r>
          </w:p>
        </w:tc>
      </w:tr>
    </w:tbl>
    <w:p w14:paraId="76F72C75" w14:textId="77777777" w:rsidR="0089218D" w:rsidRPr="009039FC" w:rsidRDefault="0089218D" w:rsidP="0089218D">
      <w:pPr>
        <w:pStyle w:val="Hanging5"/>
      </w:pPr>
      <w:r w:rsidRPr="009039FC">
        <w:tab/>
      </w:r>
      <w:r w:rsidRPr="009039FC">
        <w:tab/>
        <w:t>*1: If Error code is number 63, the scale must also send telegram “Error Telegram” (see [SCALE]) with more detailed description of the error.</w:t>
      </w:r>
    </w:p>
    <w:p w14:paraId="03717D98"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222" w:name="_Toc192574120"/>
      <w:bookmarkStart w:id="223" w:name="_Toc534610754"/>
      <w:bookmarkStart w:id="224" w:name="_Toc55827045"/>
      <w:bookmarkStart w:id="225" w:name="_Toc146512278"/>
      <w:r w:rsidRPr="009039FC">
        <w:t>Volume result (28)</w:t>
      </w:r>
      <w:bookmarkEnd w:id="222"/>
      <w:bookmarkEnd w:id="223"/>
      <w:bookmarkEnd w:id="224"/>
      <w:bookmarkEnd w:id="225"/>
    </w:p>
    <w:bookmarkEnd w:id="220"/>
    <w:bookmarkEnd w:id="221"/>
    <w:p w14:paraId="33EBD1B6" w14:textId="77777777" w:rsidR="0089218D" w:rsidRPr="009039FC" w:rsidRDefault="0089218D" w:rsidP="0089218D">
      <w:r w:rsidRPr="009039FC">
        <w:t xml:space="preserve">Part of the Volume Result Telegram is legally relevant. The reader is referred to the legally relevant documentation [Alibi Messages] for at detailed specification. Depending on the volume scanner, the CMC must use different protocols for transmission of the volume measurement, the legally relevant part is different between the protocols, and therefore the overall length of the volume result telegram has different length. </w:t>
      </w:r>
    </w:p>
    <w:p w14:paraId="78D9145F" w14:textId="77777777" w:rsidR="0089218D" w:rsidRPr="009039FC" w:rsidRDefault="0089218D" w:rsidP="0089218D">
      <w:r w:rsidRPr="009039FC">
        <w:t>The protocols in questions are [VOLUME-P15] and [VOLUME-P17]. The reader is referred to the legally relevant documentation [Alibi Messages] for the original detailed specification of these protocols.</w:t>
      </w:r>
    </w:p>
    <w:p w14:paraId="3AEF77E0" w14:textId="77777777" w:rsidR="0089218D" w:rsidRPr="009039FC" w:rsidRDefault="0089218D" w:rsidP="0089218D"/>
    <w:p w14:paraId="0FD68D7E" w14:textId="77777777" w:rsidR="0089218D" w:rsidRPr="009039FC" w:rsidRDefault="0089218D" w:rsidP="0089218D">
      <w:pPr>
        <w:tabs>
          <w:tab w:val="clear" w:pos="5296"/>
          <w:tab w:val="left" w:pos="1620"/>
          <w:tab w:val="left" w:pos="2340"/>
          <w:tab w:val="left" w:pos="5220"/>
        </w:tabs>
        <w:ind w:left="5220" w:hanging="3939"/>
      </w:pPr>
      <w:r w:rsidRPr="009039FC">
        <w:lastRenderedPageBreak/>
        <w:t>CMC =&gt; CSC/Host</w:t>
      </w:r>
    </w:p>
    <w:p w14:paraId="34FEC855" w14:textId="77777777" w:rsidR="0089218D" w:rsidRPr="009039FC" w:rsidRDefault="0089218D" w:rsidP="0089218D">
      <w:pPr>
        <w:tabs>
          <w:tab w:val="clear" w:pos="5296"/>
          <w:tab w:val="left" w:pos="1620"/>
          <w:tab w:val="left" w:pos="2340"/>
          <w:tab w:val="left" w:pos="5220"/>
        </w:tabs>
        <w:ind w:left="5220" w:hanging="3939"/>
      </w:pPr>
      <w:r w:rsidRPr="009039FC">
        <w:t>Channel:</w:t>
      </w:r>
      <w:r w:rsidRPr="009039FC">
        <w:tab/>
        <w:t>Routing</w:t>
      </w:r>
    </w:p>
    <w:p w14:paraId="2D582924" w14:textId="77777777" w:rsidR="0089218D" w:rsidRPr="009039FC" w:rsidRDefault="0089218D" w:rsidP="0089218D">
      <w:pPr>
        <w:tabs>
          <w:tab w:val="clear" w:pos="5296"/>
          <w:tab w:val="left" w:pos="1620"/>
          <w:tab w:val="left" w:pos="2340"/>
          <w:tab w:val="left" w:pos="5220"/>
        </w:tabs>
        <w:ind w:left="5220" w:hanging="3939"/>
      </w:pPr>
    </w:p>
    <w:p w14:paraId="2A2F0FC3" w14:textId="77777777" w:rsidR="0089218D" w:rsidRPr="009039FC" w:rsidRDefault="0089218D" w:rsidP="0089218D">
      <w:pPr>
        <w:tabs>
          <w:tab w:val="clear" w:pos="5296"/>
          <w:tab w:val="left" w:pos="1620"/>
          <w:tab w:val="left" w:pos="2340"/>
          <w:tab w:val="left" w:pos="5220"/>
        </w:tabs>
        <w:ind w:left="5220" w:hanging="3939"/>
      </w:pPr>
      <w:r w:rsidRPr="009039FC">
        <w:t>Format [VOLUME-P17]: (Legally relevant in bold)</w:t>
      </w:r>
    </w:p>
    <w:p w14:paraId="6A7C82D4" w14:textId="77777777" w:rsidR="0089218D" w:rsidRPr="009039FC" w:rsidRDefault="0089218D" w:rsidP="0089218D">
      <w:pPr>
        <w:tabs>
          <w:tab w:val="clear" w:pos="5296"/>
          <w:tab w:val="left" w:pos="1620"/>
          <w:tab w:val="left" w:pos="2340"/>
          <w:tab w:val="left" w:pos="5220"/>
        </w:tabs>
        <w:ind w:left="5220" w:hanging="3939"/>
      </w:pPr>
      <w:r w:rsidRPr="009039FC">
        <w:tab/>
        <w:t>TLL_NUUXXGGGGCC</w:t>
      </w:r>
      <w:r w:rsidRPr="009039FC">
        <w:rPr>
          <w:b/>
        </w:rPr>
        <w:t>xxxxssuuddvvvvvvmmbbhhhhwwwwllllttttiirrrryyyymmddhhmmsscccccc</w:t>
      </w:r>
    </w:p>
    <w:p w14:paraId="45B3FACC" w14:textId="77777777" w:rsidR="0089218D" w:rsidRPr="009039FC" w:rsidRDefault="0089218D" w:rsidP="0089218D">
      <w:pPr>
        <w:tabs>
          <w:tab w:val="clear" w:pos="5296"/>
          <w:tab w:val="left" w:pos="1620"/>
          <w:tab w:val="left" w:pos="2340"/>
          <w:tab w:val="left" w:pos="5220"/>
        </w:tabs>
        <w:ind w:left="5220" w:hanging="3939"/>
      </w:pPr>
      <w:r w:rsidRPr="009039FC">
        <w:t>Format [VOLUME-P15] without timestamp is used for older projects: (Legally relevant in bold)</w:t>
      </w:r>
    </w:p>
    <w:p w14:paraId="24A940A6" w14:textId="77777777" w:rsidR="0089218D" w:rsidRPr="006206DE" w:rsidRDefault="0089218D" w:rsidP="0089218D">
      <w:pPr>
        <w:tabs>
          <w:tab w:val="clear" w:pos="5296"/>
          <w:tab w:val="left" w:pos="1620"/>
          <w:tab w:val="left" w:pos="2340"/>
          <w:tab w:val="left" w:pos="5220"/>
        </w:tabs>
        <w:ind w:left="5220" w:hanging="3939"/>
        <w:rPr>
          <w:lang w:val="de-DE"/>
        </w:rPr>
      </w:pPr>
      <w:r w:rsidRPr="009039FC">
        <w:tab/>
      </w:r>
      <w:proofErr w:type="spellStart"/>
      <w:r w:rsidRPr="006206DE">
        <w:rPr>
          <w:lang w:val="de-DE"/>
        </w:rPr>
        <w:t>TLL_NUUXXGGGGCC</w:t>
      </w:r>
      <w:r w:rsidRPr="006206DE">
        <w:rPr>
          <w:b/>
          <w:lang w:val="de-DE"/>
        </w:rPr>
        <w:t>xxxxssuuddvvvvvvmmbbhhhhwwwwllllttttiirrrrcccccc</w:t>
      </w:r>
      <w:proofErr w:type="spellEnd"/>
    </w:p>
    <w:p w14:paraId="0C21E04C" w14:textId="77777777" w:rsidR="0089218D" w:rsidRPr="006206DE" w:rsidRDefault="0089218D" w:rsidP="0089218D">
      <w:pPr>
        <w:tabs>
          <w:tab w:val="clear" w:pos="5296"/>
          <w:tab w:val="left" w:pos="1620"/>
          <w:tab w:val="left" w:pos="2340"/>
          <w:tab w:val="left" w:pos="5220"/>
        </w:tabs>
        <w:ind w:left="5220" w:hanging="3939"/>
        <w:rPr>
          <w:lang w:val="de-DE"/>
        </w:rPr>
      </w:pPr>
    </w:p>
    <w:p w14:paraId="0AA67BBC" w14:textId="77777777" w:rsidR="0089218D" w:rsidRPr="006206DE" w:rsidRDefault="0089218D" w:rsidP="0089218D">
      <w:pPr>
        <w:tabs>
          <w:tab w:val="clear" w:pos="5296"/>
          <w:tab w:val="left" w:pos="1620"/>
          <w:tab w:val="left" w:pos="2340"/>
          <w:tab w:val="left" w:pos="5220"/>
        </w:tabs>
        <w:ind w:left="5220" w:hanging="3939"/>
        <w:rPr>
          <w:lang w:val="de-DE"/>
        </w:rPr>
      </w:pPr>
      <w:r w:rsidRPr="006206DE">
        <w:rPr>
          <w:lang w:val="de-DE"/>
        </w:rPr>
        <w:tab/>
        <w:t>TT</w:t>
      </w:r>
      <w:r w:rsidRPr="006206DE">
        <w:rPr>
          <w:lang w:val="de-DE"/>
        </w:rPr>
        <w:tab/>
      </w:r>
      <w:r w:rsidRPr="006206DE">
        <w:rPr>
          <w:lang w:val="de-DE"/>
        </w:rPr>
        <w:tab/>
        <w:t xml:space="preserve">28 = </w:t>
      </w:r>
      <w:proofErr w:type="spellStart"/>
      <w:r w:rsidRPr="006206DE">
        <w:rPr>
          <w:lang w:val="de-DE"/>
        </w:rPr>
        <w:t>Telegram</w:t>
      </w:r>
      <w:proofErr w:type="spellEnd"/>
      <w:r w:rsidRPr="006206DE">
        <w:rPr>
          <w:lang w:val="de-DE"/>
        </w:rPr>
        <w:t xml:space="preserve"> Type.</w:t>
      </w:r>
    </w:p>
    <w:p w14:paraId="2FE590A6" w14:textId="77777777" w:rsidR="0089218D" w:rsidRPr="009039FC" w:rsidRDefault="0089218D" w:rsidP="0089218D">
      <w:pPr>
        <w:tabs>
          <w:tab w:val="clear" w:pos="5296"/>
          <w:tab w:val="left" w:pos="1620"/>
          <w:tab w:val="left" w:pos="2340"/>
          <w:tab w:val="left" w:pos="5220"/>
        </w:tabs>
        <w:ind w:left="5220" w:hanging="3939"/>
      </w:pPr>
      <w:r w:rsidRPr="006206DE">
        <w:rPr>
          <w:lang w:val="de-DE"/>
        </w:rPr>
        <w:tab/>
      </w:r>
      <w:r w:rsidRPr="009039FC">
        <w:t>LL</w:t>
      </w:r>
      <w:r w:rsidRPr="009039FC">
        <w:tab/>
      </w:r>
      <w:r w:rsidRPr="009039FC">
        <w:tab/>
        <w:t>39 = Telegram Length.</w:t>
      </w:r>
    </w:p>
    <w:p w14:paraId="14EAF05F" w14:textId="77777777" w:rsidR="0089218D" w:rsidRPr="009039FC" w:rsidRDefault="0089218D" w:rsidP="0089218D">
      <w:pPr>
        <w:tabs>
          <w:tab w:val="clear" w:pos="5296"/>
          <w:tab w:val="clear" w:pos="5687"/>
          <w:tab w:val="left" w:pos="1620"/>
          <w:tab w:val="left" w:pos="2340"/>
          <w:tab w:val="left" w:pos="5220"/>
          <w:tab w:val="left" w:pos="5670"/>
        </w:tabs>
        <w:ind w:left="5580" w:hanging="4299"/>
      </w:pPr>
      <w:r w:rsidRPr="009039FC">
        <w:tab/>
        <w:t>N</w:t>
      </w:r>
      <w:r w:rsidRPr="009039FC">
        <w:tab/>
      </w:r>
      <w:r w:rsidRPr="009039FC">
        <w:tab/>
        <w:t>Volume status</w:t>
      </w:r>
      <w:r w:rsidRPr="009039FC">
        <w:tab/>
        <w:t>0 = No error. Volume result OK</w:t>
      </w:r>
    </w:p>
    <w:p w14:paraId="14142B9B" w14:textId="77777777" w:rsidR="0089218D" w:rsidRPr="009039FC" w:rsidRDefault="0089218D" w:rsidP="0089218D">
      <w:pPr>
        <w:tabs>
          <w:tab w:val="clear" w:pos="5296"/>
          <w:tab w:val="left" w:pos="1620"/>
          <w:tab w:val="left" w:pos="2340"/>
          <w:tab w:val="left" w:pos="5220"/>
        </w:tabs>
        <w:ind w:left="5580" w:hanging="4299"/>
      </w:pPr>
      <w:r w:rsidRPr="009039FC">
        <w:tab/>
      </w:r>
      <w:r w:rsidRPr="009039FC">
        <w:tab/>
      </w:r>
      <w:r w:rsidRPr="009039FC">
        <w:tab/>
      </w:r>
      <w:r w:rsidRPr="009039FC">
        <w:tab/>
      </w:r>
      <w:r w:rsidRPr="009039FC">
        <w:tab/>
        <w:t>1 = Scanner/Volume measuring error (see Status later)</w:t>
      </w:r>
    </w:p>
    <w:p w14:paraId="64D98A89" w14:textId="77777777" w:rsidR="0089218D" w:rsidRPr="009039FC" w:rsidRDefault="0089218D" w:rsidP="0089218D">
      <w:pPr>
        <w:tabs>
          <w:tab w:val="clear" w:pos="5296"/>
          <w:tab w:val="left" w:pos="1620"/>
          <w:tab w:val="left" w:pos="2340"/>
          <w:tab w:val="left" w:pos="5220"/>
        </w:tabs>
        <w:ind w:left="5580" w:hanging="4299"/>
      </w:pPr>
      <w:r w:rsidRPr="009039FC">
        <w:tab/>
      </w:r>
      <w:r w:rsidRPr="009039FC">
        <w:tab/>
      </w:r>
      <w:r w:rsidRPr="009039FC">
        <w:tab/>
      </w:r>
      <w:r w:rsidRPr="009039FC">
        <w:tab/>
      </w:r>
      <w:r w:rsidRPr="009039FC">
        <w:tab/>
        <w:t xml:space="preserve">2 = Index error – Unknown </w:t>
      </w:r>
    </w:p>
    <w:p w14:paraId="08A49093" w14:textId="77777777" w:rsidR="0089218D" w:rsidRPr="009039FC" w:rsidRDefault="0089218D" w:rsidP="0089218D">
      <w:pPr>
        <w:tabs>
          <w:tab w:val="clear" w:pos="5296"/>
          <w:tab w:val="left" w:pos="1620"/>
          <w:tab w:val="left" w:pos="2340"/>
          <w:tab w:val="left" w:pos="5220"/>
        </w:tabs>
        <w:ind w:left="5580" w:hanging="4299"/>
      </w:pPr>
      <w:r w:rsidRPr="009039FC">
        <w:tab/>
      </w:r>
      <w:r w:rsidRPr="009039FC">
        <w:tab/>
      </w:r>
      <w:r w:rsidRPr="009039FC">
        <w:tab/>
      </w:r>
      <w:r w:rsidRPr="009039FC">
        <w:tab/>
      </w:r>
      <w:r w:rsidRPr="009039FC">
        <w:tab/>
        <w:t>3 = Index error – Wrong order</w:t>
      </w:r>
    </w:p>
    <w:p w14:paraId="2C4B12F9" w14:textId="77777777" w:rsidR="0089218D" w:rsidRPr="009039FC" w:rsidRDefault="0089218D" w:rsidP="0089218D">
      <w:pPr>
        <w:tabs>
          <w:tab w:val="clear" w:pos="5296"/>
          <w:tab w:val="left" w:pos="1620"/>
          <w:tab w:val="left" w:pos="2340"/>
          <w:tab w:val="left" w:pos="5220"/>
        </w:tabs>
        <w:ind w:left="5580" w:hanging="4299"/>
      </w:pPr>
      <w:r w:rsidRPr="009039FC">
        <w:tab/>
      </w:r>
      <w:r w:rsidRPr="009039FC">
        <w:tab/>
      </w:r>
      <w:r w:rsidRPr="009039FC">
        <w:tab/>
      </w:r>
      <w:r w:rsidRPr="009039FC">
        <w:tab/>
      </w:r>
      <w:r w:rsidRPr="009039FC">
        <w:tab/>
        <w:t xml:space="preserve">4 = </w:t>
      </w:r>
      <w:r w:rsidRPr="009039FC">
        <w:tab/>
        <w:t>No answer from volume scanner</w:t>
      </w:r>
    </w:p>
    <w:p w14:paraId="57239D71" w14:textId="77777777" w:rsidR="0089218D" w:rsidRPr="009039FC" w:rsidRDefault="0089218D" w:rsidP="0089218D">
      <w:pPr>
        <w:tabs>
          <w:tab w:val="clear" w:pos="5296"/>
          <w:tab w:val="left" w:pos="1620"/>
          <w:tab w:val="left" w:pos="2340"/>
          <w:tab w:val="left" w:pos="5220"/>
        </w:tabs>
        <w:ind w:left="5580" w:hanging="4299"/>
      </w:pPr>
      <w:r w:rsidRPr="009039FC">
        <w:tab/>
      </w:r>
      <w:r w:rsidRPr="009039FC">
        <w:tab/>
      </w:r>
      <w:r w:rsidRPr="009039FC">
        <w:tab/>
      </w:r>
      <w:r w:rsidRPr="009039FC">
        <w:tab/>
      </w:r>
      <w:r w:rsidRPr="009039FC">
        <w:tab/>
        <w:t>5 =</w:t>
      </w:r>
      <w:r w:rsidRPr="009039FC">
        <w:tab/>
        <w:t xml:space="preserve">Scanner Failure </w:t>
      </w:r>
    </w:p>
    <w:p w14:paraId="0C5BE0BB" w14:textId="77777777" w:rsidR="0089218D" w:rsidRPr="009039FC" w:rsidRDefault="0089218D" w:rsidP="0089218D">
      <w:pPr>
        <w:tabs>
          <w:tab w:val="clear" w:pos="5296"/>
          <w:tab w:val="left" w:pos="1620"/>
          <w:tab w:val="left" w:pos="2340"/>
          <w:tab w:val="left" w:pos="5220"/>
        </w:tabs>
        <w:ind w:left="5580" w:hanging="4299"/>
      </w:pPr>
      <w:r w:rsidRPr="009039FC">
        <w:tab/>
      </w:r>
      <w:r w:rsidRPr="009039FC">
        <w:tab/>
      </w:r>
      <w:r w:rsidRPr="009039FC">
        <w:tab/>
      </w:r>
      <w:r w:rsidRPr="009039FC">
        <w:tab/>
      </w:r>
      <w:r w:rsidRPr="009039FC">
        <w:tab/>
        <w:t>6 =</w:t>
      </w:r>
      <w:r w:rsidRPr="009039FC">
        <w:tab/>
        <w:t>Checksum error in telegram received from Volume scanner</w:t>
      </w:r>
    </w:p>
    <w:p w14:paraId="3BC90FE5" w14:textId="77777777" w:rsidR="0089218D" w:rsidRPr="009039FC" w:rsidRDefault="0089218D" w:rsidP="0089218D">
      <w:pPr>
        <w:tabs>
          <w:tab w:val="clear" w:pos="5296"/>
          <w:tab w:val="left" w:pos="1620"/>
          <w:tab w:val="left" w:pos="2340"/>
          <w:tab w:val="left" w:pos="5220"/>
        </w:tabs>
        <w:ind w:left="5220" w:hanging="3939"/>
      </w:pPr>
      <w:r w:rsidRPr="009039FC">
        <w:tab/>
        <w:t>UU</w:t>
      </w:r>
      <w:r w:rsidRPr="009039FC">
        <w:tab/>
      </w:r>
      <w:r w:rsidRPr="009039FC">
        <w:tab/>
        <w:t>Unit number</w:t>
      </w:r>
      <w:r w:rsidRPr="009039FC">
        <w:tab/>
        <w:t>(4100-4199)</w:t>
      </w:r>
      <w:r w:rsidRPr="009039FC">
        <w:tab/>
      </w:r>
      <w:proofErr w:type="spellStart"/>
      <w:r w:rsidRPr="009039FC">
        <w:t>VolumeScanner</w:t>
      </w:r>
      <w:proofErr w:type="spellEnd"/>
      <w:r w:rsidRPr="009039FC">
        <w:t xml:space="preserve"> number </w:t>
      </w:r>
    </w:p>
    <w:p w14:paraId="2B73933E" w14:textId="77777777" w:rsidR="0089218D" w:rsidRPr="009039FC" w:rsidRDefault="0089218D" w:rsidP="0089218D">
      <w:pPr>
        <w:tabs>
          <w:tab w:val="clear" w:pos="5296"/>
          <w:tab w:val="left" w:pos="1620"/>
          <w:tab w:val="left" w:pos="2340"/>
          <w:tab w:val="left" w:pos="5220"/>
        </w:tabs>
        <w:ind w:left="5220" w:hanging="3939"/>
      </w:pPr>
      <w:r w:rsidRPr="009039FC">
        <w:tab/>
        <w:t>XX</w:t>
      </w:r>
      <w:r w:rsidRPr="009039FC">
        <w:tab/>
      </w:r>
      <w:r w:rsidRPr="009039FC">
        <w:tab/>
        <w:t>Index number</w:t>
      </w:r>
      <w:r w:rsidRPr="009039FC">
        <w:tab/>
        <w:t>(</w:t>
      </w:r>
      <w:proofErr w:type="gramStart"/>
      <w:r w:rsidRPr="009039FC">
        <w:t>0..</w:t>
      </w:r>
      <w:proofErr w:type="gramEnd"/>
      <w:r w:rsidRPr="009039FC">
        <w:t xml:space="preserve">4999) </w:t>
      </w:r>
    </w:p>
    <w:p w14:paraId="0BE47D34" w14:textId="77777777" w:rsidR="0089218D" w:rsidRPr="009039FC" w:rsidRDefault="0089218D" w:rsidP="0089218D">
      <w:pPr>
        <w:tabs>
          <w:tab w:val="clear" w:pos="5296"/>
          <w:tab w:val="left" w:pos="1620"/>
          <w:tab w:val="left" w:pos="2340"/>
          <w:tab w:val="left" w:pos="5220"/>
        </w:tabs>
        <w:ind w:left="5220" w:hanging="3939"/>
      </w:pPr>
      <w:r w:rsidRPr="009039FC">
        <w:tab/>
        <w:t>GGGG</w:t>
      </w:r>
      <w:r w:rsidRPr="009039FC">
        <w:tab/>
        <w:t>Item ID number</w:t>
      </w:r>
      <w:r w:rsidRPr="009039FC">
        <w:tab/>
        <w:t>(</w:t>
      </w:r>
      <w:proofErr w:type="gramStart"/>
      <w:r w:rsidRPr="009039FC">
        <w:t>0..</w:t>
      </w:r>
      <w:proofErr w:type="gramEnd"/>
      <w:r w:rsidRPr="009039FC">
        <w:t>2.147.483.647)</w:t>
      </w:r>
    </w:p>
    <w:p w14:paraId="57A3F8E6" w14:textId="77777777" w:rsidR="0089218D" w:rsidRPr="009039FC" w:rsidRDefault="0089218D" w:rsidP="0089218D">
      <w:pPr>
        <w:tabs>
          <w:tab w:val="clear" w:pos="5296"/>
          <w:tab w:val="left" w:pos="1620"/>
          <w:tab w:val="left" w:pos="2340"/>
          <w:tab w:val="left" w:pos="5220"/>
        </w:tabs>
        <w:ind w:left="5220" w:hanging="3939"/>
      </w:pPr>
      <w:r w:rsidRPr="009039FC">
        <w:tab/>
        <w:t>CC</w:t>
      </w:r>
      <w:r w:rsidRPr="009039FC">
        <w:tab/>
      </w:r>
      <w:r w:rsidRPr="009039FC">
        <w:tab/>
        <w:t>Carrier number</w:t>
      </w:r>
      <w:r w:rsidRPr="009039FC">
        <w:tab/>
        <w:t>(</w:t>
      </w:r>
      <w:proofErr w:type="gramStart"/>
      <w:r w:rsidRPr="009039FC">
        <w:t>0..</w:t>
      </w:r>
      <w:proofErr w:type="gramEnd"/>
      <w:r w:rsidRPr="009039FC">
        <w:t xml:space="preserve">3999) </w:t>
      </w:r>
    </w:p>
    <w:p w14:paraId="4890748F" w14:textId="77777777" w:rsidR="0089218D" w:rsidRPr="009039FC" w:rsidRDefault="0089218D" w:rsidP="0089218D">
      <w:pPr>
        <w:tabs>
          <w:tab w:val="clear" w:pos="5296"/>
          <w:tab w:val="left" w:pos="1620"/>
          <w:tab w:val="left" w:pos="2340"/>
          <w:tab w:val="left" w:pos="5220"/>
        </w:tabs>
        <w:ind w:left="5220" w:hanging="3939"/>
      </w:pPr>
      <w:r w:rsidRPr="009039FC">
        <w:tab/>
      </w:r>
      <w:r w:rsidRPr="009039FC">
        <w:tab/>
      </w:r>
      <w:r w:rsidRPr="009039FC">
        <w:tab/>
      </w:r>
      <w:r w:rsidRPr="009039FC">
        <w:tab/>
      </w:r>
      <w:r w:rsidRPr="009039FC">
        <w:tab/>
        <w:t>0</w:t>
      </w:r>
      <w:r w:rsidRPr="009039FC">
        <w:tab/>
      </w:r>
      <w:r w:rsidRPr="009039FC">
        <w:tab/>
        <w:t>Volume measured at induction unit</w:t>
      </w:r>
    </w:p>
    <w:p w14:paraId="68D46617" w14:textId="77777777" w:rsidR="0089218D" w:rsidRPr="009039FC" w:rsidRDefault="0089218D" w:rsidP="0089218D">
      <w:pPr>
        <w:tabs>
          <w:tab w:val="clear" w:pos="5296"/>
          <w:tab w:val="left" w:pos="1620"/>
          <w:tab w:val="left" w:pos="2340"/>
          <w:tab w:val="left" w:pos="5220"/>
        </w:tabs>
        <w:ind w:left="5220" w:hanging="3939"/>
      </w:pPr>
      <w:r w:rsidRPr="009039FC">
        <w:tab/>
      </w:r>
      <w:r w:rsidRPr="009039FC">
        <w:tab/>
      </w:r>
      <w:r w:rsidRPr="009039FC">
        <w:tab/>
      </w:r>
      <w:r w:rsidRPr="009039FC">
        <w:tab/>
      </w:r>
      <w:r w:rsidRPr="009039FC">
        <w:tab/>
        <w:t>1..3999 Carrier number</w:t>
      </w:r>
    </w:p>
    <w:p w14:paraId="375D7FE2" w14:textId="77777777" w:rsidR="0089218D" w:rsidRPr="009039FC" w:rsidRDefault="0089218D" w:rsidP="0089218D">
      <w:pPr>
        <w:tabs>
          <w:tab w:val="clear" w:pos="5296"/>
          <w:tab w:val="left" w:pos="1620"/>
          <w:tab w:val="left" w:pos="2340"/>
          <w:tab w:val="left" w:pos="5220"/>
        </w:tabs>
        <w:ind w:left="2340" w:hanging="1059"/>
      </w:pPr>
      <w:r w:rsidRPr="009039FC">
        <w:tab/>
      </w:r>
      <w:r w:rsidRPr="009039FC">
        <w:tab/>
      </w:r>
      <w:r w:rsidRPr="009039FC">
        <w:tab/>
        <w:t>The remaining part of the telegram is a transparent copy of the volume data received from the volume scanner. The volume data are all in ASCII format (</w:t>
      </w:r>
      <w:proofErr w:type="gramStart"/>
      <w:r w:rsidRPr="009039FC">
        <w:t>0..</w:t>
      </w:r>
      <w:proofErr w:type="gramEnd"/>
      <w:r w:rsidRPr="009039FC">
        <w:t>127):</w:t>
      </w:r>
    </w:p>
    <w:p w14:paraId="18FFE0CA" w14:textId="77777777" w:rsidR="0089218D" w:rsidRPr="009039FC" w:rsidRDefault="0089218D" w:rsidP="0089218D">
      <w:pPr>
        <w:tabs>
          <w:tab w:val="clear" w:pos="5296"/>
          <w:tab w:val="left" w:pos="1620"/>
          <w:tab w:val="left" w:pos="2340"/>
          <w:tab w:val="left" w:pos="5220"/>
        </w:tabs>
        <w:ind w:left="5220" w:hanging="3939"/>
      </w:pPr>
      <w:r w:rsidRPr="009039FC">
        <w:tab/>
      </w:r>
      <w:proofErr w:type="spellStart"/>
      <w:r w:rsidRPr="009039FC">
        <w:t>xxxx</w:t>
      </w:r>
      <w:proofErr w:type="spellEnd"/>
      <w:r w:rsidRPr="009039FC">
        <w:tab/>
        <w:t>Index number</w:t>
      </w:r>
      <w:r w:rsidRPr="009039FC">
        <w:tab/>
      </w:r>
      <w:proofErr w:type="gramStart"/>
      <w:r w:rsidRPr="009039FC">
        <w:t>The</w:t>
      </w:r>
      <w:proofErr w:type="gramEnd"/>
      <w:r w:rsidRPr="009039FC">
        <w:t xml:space="preserve"> index number is the number received in the correspon</w:t>
      </w:r>
      <w:r w:rsidRPr="009039FC">
        <w:softHyphen/>
        <w:t>ding index telegram.</w:t>
      </w:r>
    </w:p>
    <w:p w14:paraId="2B5F5723" w14:textId="77777777" w:rsidR="0089218D" w:rsidRPr="009039FC" w:rsidRDefault="0089218D" w:rsidP="0089218D">
      <w:pPr>
        <w:tabs>
          <w:tab w:val="clear" w:pos="5296"/>
          <w:tab w:val="left" w:pos="1620"/>
          <w:tab w:val="left" w:pos="2340"/>
          <w:tab w:val="left" w:pos="5220"/>
        </w:tabs>
        <w:ind w:left="5580" w:hanging="4299"/>
      </w:pPr>
      <w:r w:rsidRPr="009039FC">
        <w:tab/>
        <w:t>ss</w:t>
      </w:r>
      <w:r w:rsidRPr="009039FC">
        <w:tab/>
      </w:r>
      <w:r w:rsidRPr="009039FC">
        <w:tab/>
        <w:t xml:space="preserve">Result of volume scanning (corresponds to &lt;STATUS&gt;. </w:t>
      </w:r>
    </w:p>
    <w:p w14:paraId="039EA492" w14:textId="77777777" w:rsidR="0089218D" w:rsidRPr="009039FC" w:rsidRDefault="0089218D" w:rsidP="0089218D">
      <w:pPr>
        <w:tabs>
          <w:tab w:val="clear" w:pos="5296"/>
          <w:tab w:val="left" w:pos="1620"/>
          <w:tab w:val="left" w:pos="2340"/>
          <w:tab w:val="left" w:pos="5220"/>
        </w:tabs>
        <w:ind w:left="5580" w:hanging="4299"/>
      </w:pPr>
      <w:r w:rsidRPr="009039FC">
        <w:tab/>
      </w:r>
      <w:r w:rsidRPr="009039FC">
        <w:tab/>
      </w:r>
      <w:r w:rsidRPr="009039FC">
        <w:tab/>
      </w:r>
      <w:r w:rsidRPr="009039FC">
        <w:tab/>
      </w:r>
      <w:r w:rsidRPr="009039FC">
        <w:tab/>
        <w:t>00:</w:t>
      </w:r>
      <w:r w:rsidRPr="009039FC">
        <w:tab/>
        <w:t>OK</w:t>
      </w:r>
    </w:p>
    <w:p w14:paraId="781C3A1F" w14:textId="77777777" w:rsidR="0089218D" w:rsidRPr="009039FC" w:rsidRDefault="0089218D" w:rsidP="0089218D">
      <w:pPr>
        <w:tabs>
          <w:tab w:val="clear" w:pos="5296"/>
          <w:tab w:val="left" w:pos="1620"/>
          <w:tab w:val="left" w:pos="2340"/>
          <w:tab w:val="left" w:pos="5220"/>
        </w:tabs>
        <w:ind w:left="5580" w:hanging="4299"/>
      </w:pPr>
      <w:r w:rsidRPr="009039FC">
        <w:tab/>
      </w:r>
      <w:r w:rsidRPr="009039FC">
        <w:tab/>
      </w:r>
      <w:r w:rsidRPr="009039FC">
        <w:tab/>
      </w:r>
      <w:r w:rsidRPr="009039FC">
        <w:tab/>
      </w:r>
      <w:r w:rsidRPr="009039FC">
        <w:tab/>
      </w:r>
      <w:proofErr w:type="gramStart"/>
      <w:r w:rsidRPr="009039FC">
        <w:t>01..n</w:t>
      </w:r>
      <w:proofErr w:type="gramEnd"/>
      <w:r w:rsidRPr="009039FC">
        <w:t xml:space="preserve">: </w:t>
      </w:r>
      <w:r w:rsidRPr="009039FC">
        <w:rPr>
          <w:spacing w:val="-3"/>
        </w:rPr>
        <w:t>Vendor-/project-specific error numbers supplied by the scanner supplier</w:t>
      </w:r>
    </w:p>
    <w:p w14:paraId="6DEEA33B" w14:textId="77777777" w:rsidR="0089218D" w:rsidRPr="009039FC" w:rsidRDefault="0089218D" w:rsidP="0089218D">
      <w:pPr>
        <w:tabs>
          <w:tab w:val="clear" w:pos="5296"/>
          <w:tab w:val="left" w:pos="1620"/>
          <w:tab w:val="left" w:pos="2340"/>
          <w:tab w:val="left" w:pos="5220"/>
        </w:tabs>
        <w:ind w:left="5580" w:hanging="4299"/>
      </w:pPr>
      <w:r w:rsidRPr="009039FC">
        <w:tab/>
        <w:t>&lt;</w:t>
      </w:r>
      <w:proofErr w:type="spellStart"/>
      <w:r w:rsidRPr="009039FC">
        <w:t>uu</w:t>
      </w:r>
      <w:proofErr w:type="spellEnd"/>
      <w:r w:rsidRPr="009039FC">
        <w:t>&gt;</w:t>
      </w:r>
      <w:r w:rsidRPr="009039FC">
        <w:tab/>
        <w:t>Unit of measurement:</w:t>
      </w:r>
      <w:r w:rsidRPr="009039FC">
        <w:tab/>
        <w:t>00:</w:t>
      </w:r>
      <w:r w:rsidRPr="009039FC">
        <w:tab/>
        <w:t>Volume = mm3</w:t>
      </w:r>
    </w:p>
    <w:p w14:paraId="76F904E4" w14:textId="77777777" w:rsidR="0089218D" w:rsidRPr="009039FC" w:rsidRDefault="0089218D" w:rsidP="0089218D">
      <w:pPr>
        <w:tabs>
          <w:tab w:val="clear" w:pos="5296"/>
          <w:tab w:val="left" w:pos="1620"/>
          <w:tab w:val="left" w:pos="2340"/>
          <w:tab w:val="left" w:pos="5220"/>
        </w:tabs>
        <w:ind w:left="5580" w:hanging="4299"/>
      </w:pPr>
      <w:r w:rsidRPr="009039FC">
        <w:tab/>
      </w:r>
      <w:r w:rsidRPr="009039FC">
        <w:tab/>
      </w:r>
      <w:r w:rsidRPr="009039FC">
        <w:tab/>
      </w:r>
      <w:r w:rsidRPr="009039FC">
        <w:tab/>
      </w:r>
      <w:r w:rsidRPr="009039FC">
        <w:tab/>
        <w:t>01:</w:t>
      </w:r>
      <w:r w:rsidRPr="009039FC">
        <w:tab/>
        <w:t xml:space="preserve">Volume = cm3 </w:t>
      </w:r>
    </w:p>
    <w:p w14:paraId="4A3DA5C6" w14:textId="77777777" w:rsidR="0089218D" w:rsidRPr="009039FC" w:rsidRDefault="0089218D" w:rsidP="0089218D">
      <w:pPr>
        <w:tabs>
          <w:tab w:val="clear" w:pos="5296"/>
          <w:tab w:val="left" w:pos="1620"/>
          <w:tab w:val="left" w:pos="2340"/>
          <w:tab w:val="left" w:pos="5220"/>
        </w:tabs>
        <w:ind w:left="5580" w:hanging="4299"/>
      </w:pPr>
      <w:r w:rsidRPr="009039FC">
        <w:tab/>
      </w:r>
      <w:r w:rsidRPr="009039FC">
        <w:tab/>
      </w:r>
      <w:r w:rsidRPr="009039FC">
        <w:tab/>
      </w:r>
      <w:r w:rsidRPr="009039FC">
        <w:tab/>
      </w:r>
      <w:r w:rsidRPr="009039FC">
        <w:tab/>
        <w:t>02:</w:t>
      </w:r>
      <w:r w:rsidRPr="009039FC">
        <w:tab/>
        <w:t xml:space="preserve">Volume = dm3 </w:t>
      </w:r>
    </w:p>
    <w:p w14:paraId="3A0D7C04" w14:textId="77777777" w:rsidR="0089218D" w:rsidRPr="009039FC" w:rsidRDefault="0089218D" w:rsidP="0089218D">
      <w:pPr>
        <w:tabs>
          <w:tab w:val="clear" w:pos="5296"/>
          <w:tab w:val="left" w:pos="1620"/>
          <w:tab w:val="left" w:pos="2340"/>
          <w:tab w:val="left" w:pos="5220"/>
        </w:tabs>
        <w:ind w:left="5580" w:hanging="4299"/>
      </w:pPr>
      <w:r w:rsidRPr="009039FC">
        <w:tab/>
      </w:r>
      <w:r w:rsidRPr="009039FC">
        <w:tab/>
      </w:r>
      <w:r w:rsidRPr="009039FC">
        <w:tab/>
      </w:r>
      <w:r w:rsidRPr="009039FC">
        <w:tab/>
      </w:r>
      <w:r w:rsidRPr="009039FC">
        <w:tab/>
        <w:t>03:</w:t>
      </w:r>
      <w:r w:rsidRPr="009039FC">
        <w:tab/>
        <w:t>Volume = m3</w:t>
      </w:r>
    </w:p>
    <w:p w14:paraId="325B6C30" w14:textId="77777777" w:rsidR="0089218D" w:rsidRPr="009039FC" w:rsidRDefault="0089218D" w:rsidP="0089218D">
      <w:pPr>
        <w:tabs>
          <w:tab w:val="clear" w:pos="5296"/>
          <w:tab w:val="left" w:pos="1620"/>
          <w:tab w:val="left" w:pos="2340"/>
          <w:tab w:val="left" w:pos="5220"/>
        </w:tabs>
        <w:ind w:left="5580" w:hanging="4299"/>
      </w:pPr>
      <w:r w:rsidRPr="009039FC">
        <w:tab/>
        <w:t>&lt;dd&gt;</w:t>
      </w:r>
      <w:r w:rsidRPr="009039FC">
        <w:tab/>
        <w:t>Decimal Point Position for Volume result</w:t>
      </w:r>
    </w:p>
    <w:p w14:paraId="785232E5" w14:textId="77777777" w:rsidR="0089218D" w:rsidRPr="009039FC" w:rsidRDefault="0089218D" w:rsidP="0089218D">
      <w:pPr>
        <w:tabs>
          <w:tab w:val="clear" w:pos="5296"/>
          <w:tab w:val="left" w:pos="1620"/>
          <w:tab w:val="left" w:pos="2340"/>
          <w:tab w:val="left" w:pos="5220"/>
        </w:tabs>
        <w:ind w:left="5580" w:hanging="4299"/>
      </w:pPr>
      <w:r w:rsidRPr="009039FC">
        <w:lastRenderedPageBreak/>
        <w:tab/>
      </w:r>
      <w:r w:rsidRPr="009039FC">
        <w:tab/>
      </w:r>
      <w:r w:rsidRPr="009039FC">
        <w:tab/>
      </w:r>
      <w:r w:rsidRPr="009039FC">
        <w:tab/>
      </w:r>
      <w:r w:rsidRPr="009039FC">
        <w:tab/>
        <w:t>00:  XXXXXX</w:t>
      </w:r>
    </w:p>
    <w:p w14:paraId="047763A5" w14:textId="77777777" w:rsidR="0089218D" w:rsidRPr="009039FC" w:rsidRDefault="0089218D" w:rsidP="0089218D">
      <w:pPr>
        <w:tabs>
          <w:tab w:val="clear" w:pos="5296"/>
          <w:tab w:val="left" w:pos="1620"/>
          <w:tab w:val="left" w:pos="2340"/>
          <w:tab w:val="left" w:pos="5220"/>
        </w:tabs>
        <w:ind w:left="5580" w:hanging="4299"/>
      </w:pPr>
      <w:r w:rsidRPr="009039FC">
        <w:tab/>
      </w:r>
      <w:r w:rsidRPr="009039FC">
        <w:tab/>
      </w:r>
      <w:r w:rsidRPr="009039FC">
        <w:tab/>
      </w:r>
      <w:r w:rsidRPr="009039FC">
        <w:tab/>
      </w:r>
      <w:r w:rsidRPr="009039FC">
        <w:tab/>
        <w:t>01:</w:t>
      </w:r>
      <w:r w:rsidRPr="009039FC">
        <w:tab/>
        <w:t xml:space="preserve"> XXXXX.X</w:t>
      </w:r>
    </w:p>
    <w:p w14:paraId="73366C82" w14:textId="77777777" w:rsidR="0089218D" w:rsidRPr="009039FC" w:rsidRDefault="0089218D" w:rsidP="0089218D">
      <w:pPr>
        <w:tabs>
          <w:tab w:val="clear" w:pos="5296"/>
          <w:tab w:val="left" w:pos="1620"/>
          <w:tab w:val="left" w:pos="2340"/>
          <w:tab w:val="left" w:pos="5220"/>
        </w:tabs>
        <w:ind w:left="5580" w:hanging="4299"/>
      </w:pPr>
      <w:r w:rsidRPr="009039FC">
        <w:tab/>
      </w:r>
      <w:r w:rsidRPr="009039FC">
        <w:tab/>
      </w:r>
      <w:r w:rsidRPr="009039FC">
        <w:tab/>
      </w:r>
      <w:r w:rsidRPr="009039FC">
        <w:tab/>
      </w:r>
      <w:r w:rsidRPr="009039FC">
        <w:tab/>
        <w:t>02:</w:t>
      </w:r>
      <w:r w:rsidRPr="009039FC">
        <w:tab/>
        <w:t xml:space="preserve"> XXXX.XX</w:t>
      </w:r>
    </w:p>
    <w:p w14:paraId="09EDA094" w14:textId="77777777" w:rsidR="0089218D" w:rsidRPr="009039FC" w:rsidRDefault="0089218D" w:rsidP="0089218D">
      <w:pPr>
        <w:tabs>
          <w:tab w:val="clear" w:pos="5296"/>
          <w:tab w:val="left" w:pos="1620"/>
          <w:tab w:val="left" w:pos="2340"/>
          <w:tab w:val="left" w:pos="5220"/>
        </w:tabs>
        <w:ind w:left="5580" w:hanging="4299"/>
      </w:pPr>
      <w:r w:rsidRPr="009039FC">
        <w:tab/>
      </w:r>
      <w:r w:rsidRPr="009039FC">
        <w:tab/>
      </w:r>
      <w:r w:rsidRPr="009039FC">
        <w:tab/>
      </w:r>
      <w:r w:rsidRPr="009039FC">
        <w:tab/>
      </w:r>
      <w:r w:rsidRPr="009039FC">
        <w:tab/>
        <w:t>03:</w:t>
      </w:r>
      <w:r w:rsidRPr="009039FC">
        <w:tab/>
        <w:t xml:space="preserve"> XXX.XXX</w:t>
      </w:r>
    </w:p>
    <w:p w14:paraId="7C361039" w14:textId="77777777" w:rsidR="0089218D" w:rsidRPr="009039FC" w:rsidRDefault="0089218D" w:rsidP="0089218D">
      <w:pPr>
        <w:tabs>
          <w:tab w:val="clear" w:pos="5296"/>
          <w:tab w:val="left" w:pos="1620"/>
          <w:tab w:val="left" w:pos="2340"/>
          <w:tab w:val="left" w:pos="5220"/>
        </w:tabs>
        <w:ind w:left="5580" w:hanging="4299"/>
      </w:pPr>
      <w:r w:rsidRPr="009039FC">
        <w:tab/>
      </w:r>
      <w:r w:rsidRPr="009039FC">
        <w:tab/>
      </w:r>
      <w:r w:rsidRPr="009039FC">
        <w:tab/>
      </w:r>
      <w:r w:rsidRPr="009039FC">
        <w:tab/>
      </w:r>
      <w:r w:rsidRPr="009039FC">
        <w:tab/>
        <w:t>04:</w:t>
      </w:r>
      <w:r w:rsidRPr="009039FC">
        <w:tab/>
        <w:t xml:space="preserve"> </w:t>
      </w:r>
      <w:proofErr w:type="gramStart"/>
      <w:r w:rsidRPr="009039FC">
        <w:t>XX.XXXX</w:t>
      </w:r>
      <w:proofErr w:type="gramEnd"/>
    </w:p>
    <w:p w14:paraId="41195F55" w14:textId="77777777" w:rsidR="0089218D" w:rsidRPr="009039FC" w:rsidRDefault="0089218D" w:rsidP="0089218D">
      <w:pPr>
        <w:tabs>
          <w:tab w:val="clear" w:pos="5296"/>
          <w:tab w:val="left" w:pos="1620"/>
          <w:tab w:val="left" w:pos="2340"/>
          <w:tab w:val="left" w:pos="5220"/>
        </w:tabs>
        <w:ind w:left="5580" w:hanging="4299"/>
      </w:pPr>
      <w:r w:rsidRPr="009039FC">
        <w:tab/>
      </w:r>
      <w:r w:rsidRPr="009039FC">
        <w:tab/>
      </w:r>
      <w:r w:rsidRPr="009039FC">
        <w:tab/>
      </w:r>
      <w:r w:rsidRPr="009039FC">
        <w:tab/>
      </w:r>
      <w:r w:rsidRPr="009039FC">
        <w:tab/>
        <w:t>05:</w:t>
      </w:r>
      <w:r w:rsidRPr="009039FC">
        <w:tab/>
        <w:t xml:space="preserve"> </w:t>
      </w:r>
      <w:proofErr w:type="gramStart"/>
      <w:r w:rsidRPr="009039FC">
        <w:t>X.XXXXX</w:t>
      </w:r>
      <w:proofErr w:type="gramEnd"/>
    </w:p>
    <w:p w14:paraId="056B06D7" w14:textId="77777777" w:rsidR="0089218D" w:rsidRPr="009039FC" w:rsidRDefault="0089218D" w:rsidP="0089218D">
      <w:pPr>
        <w:tabs>
          <w:tab w:val="clear" w:pos="5296"/>
          <w:tab w:val="left" w:pos="1620"/>
          <w:tab w:val="left" w:pos="2340"/>
          <w:tab w:val="left" w:pos="5220"/>
        </w:tabs>
        <w:ind w:left="5580" w:hanging="4299"/>
      </w:pPr>
      <w:r w:rsidRPr="009039FC">
        <w:tab/>
      </w:r>
      <w:r w:rsidRPr="009039FC">
        <w:tab/>
      </w:r>
      <w:r w:rsidRPr="009039FC">
        <w:tab/>
      </w:r>
      <w:r w:rsidRPr="009039FC">
        <w:tab/>
      </w:r>
      <w:r w:rsidRPr="009039FC">
        <w:tab/>
        <w:t>06:</w:t>
      </w:r>
      <w:r w:rsidRPr="009039FC">
        <w:tab/>
        <w:t xml:space="preserve"> </w:t>
      </w:r>
      <w:proofErr w:type="gramStart"/>
      <w:r w:rsidRPr="009039FC">
        <w:t>0.XXXXXX</w:t>
      </w:r>
      <w:proofErr w:type="gramEnd"/>
    </w:p>
    <w:p w14:paraId="75F21A1A" w14:textId="77777777" w:rsidR="0089218D" w:rsidRPr="009039FC" w:rsidRDefault="0089218D" w:rsidP="0089218D">
      <w:pPr>
        <w:tabs>
          <w:tab w:val="clear" w:pos="5296"/>
          <w:tab w:val="left" w:pos="1620"/>
          <w:tab w:val="left" w:pos="2340"/>
          <w:tab w:val="left" w:pos="5220"/>
        </w:tabs>
        <w:ind w:left="5580" w:hanging="4299"/>
      </w:pPr>
      <w:r w:rsidRPr="009039FC">
        <w:tab/>
      </w:r>
      <w:r w:rsidRPr="009039FC">
        <w:tab/>
      </w:r>
      <w:r w:rsidRPr="009039FC">
        <w:tab/>
      </w:r>
      <w:r w:rsidRPr="009039FC">
        <w:tab/>
      </w:r>
      <w:r w:rsidRPr="009039FC">
        <w:tab/>
        <w:t>07:</w:t>
      </w:r>
      <w:r w:rsidRPr="009039FC">
        <w:tab/>
        <w:t xml:space="preserve"> 0.0XXXXXX</w:t>
      </w:r>
    </w:p>
    <w:p w14:paraId="63E059E5" w14:textId="77777777" w:rsidR="0089218D" w:rsidRPr="009039FC" w:rsidRDefault="0089218D" w:rsidP="0089218D">
      <w:pPr>
        <w:tabs>
          <w:tab w:val="clear" w:pos="5296"/>
          <w:tab w:val="left" w:pos="1620"/>
          <w:tab w:val="left" w:pos="2340"/>
          <w:tab w:val="left" w:pos="5220"/>
        </w:tabs>
        <w:ind w:left="5580" w:hanging="4299"/>
      </w:pPr>
      <w:r w:rsidRPr="009039FC">
        <w:tab/>
      </w:r>
      <w:r w:rsidRPr="009039FC">
        <w:tab/>
      </w:r>
      <w:r w:rsidRPr="009039FC">
        <w:tab/>
      </w:r>
      <w:r w:rsidRPr="009039FC">
        <w:tab/>
      </w:r>
      <w:r w:rsidRPr="009039FC">
        <w:tab/>
        <w:t>08:</w:t>
      </w:r>
      <w:r w:rsidRPr="009039FC">
        <w:tab/>
        <w:t xml:space="preserve"> 0.00XXXXXX</w:t>
      </w:r>
    </w:p>
    <w:p w14:paraId="30E5892C" w14:textId="77777777" w:rsidR="0089218D" w:rsidRPr="009039FC" w:rsidRDefault="0089218D" w:rsidP="0089218D">
      <w:pPr>
        <w:tabs>
          <w:tab w:val="clear" w:pos="5296"/>
          <w:tab w:val="left" w:pos="1620"/>
          <w:tab w:val="left" w:pos="2340"/>
          <w:tab w:val="left" w:pos="5220"/>
        </w:tabs>
        <w:ind w:left="5580" w:hanging="4299"/>
      </w:pPr>
      <w:r w:rsidRPr="009039FC">
        <w:tab/>
      </w:r>
      <w:r w:rsidRPr="009039FC">
        <w:tab/>
      </w:r>
      <w:r w:rsidRPr="009039FC">
        <w:tab/>
      </w:r>
      <w:r w:rsidRPr="009039FC">
        <w:tab/>
      </w:r>
      <w:r w:rsidRPr="009039FC">
        <w:tab/>
        <w:t>09:</w:t>
      </w:r>
      <w:r w:rsidRPr="009039FC">
        <w:tab/>
        <w:t xml:space="preserve"> 0.000XXXXXX</w:t>
      </w:r>
    </w:p>
    <w:p w14:paraId="70CC34CC" w14:textId="77777777" w:rsidR="0089218D" w:rsidRPr="009039FC" w:rsidRDefault="0089218D" w:rsidP="0089218D">
      <w:pPr>
        <w:tabs>
          <w:tab w:val="clear" w:pos="5296"/>
          <w:tab w:val="left" w:pos="1620"/>
          <w:tab w:val="left" w:pos="2340"/>
          <w:tab w:val="left" w:pos="5220"/>
        </w:tabs>
        <w:ind w:left="5580" w:hanging="4299"/>
      </w:pPr>
      <w:r w:rsidRPr="009039FC">
        <w:tab/>
      </w:r>
      <w:r w:rsidRPr="009039FC">
        <w:tab/>
      </w:r>
      <w:r w:rsidRPr="009039FC">
        <w:tab/>
      </w:r>
      <w:r w:rsidRPr="009039FC">
        <w:tab/>
      </w:r>
      <w:r w:rsidRPr="009039FC">
        <w:tab/>
        <w:t>10:</w:t>
      </w:r>
      <w:r w:rsidRPr="009039FC">
        <w:tab/>
        <w:t xml:space="preserve"> 0.0000XXXXXX</w:t>
      </w:r>
    </w:p>
    <w:p w14:paraId="651271D0" w14:textId="77777777" w:rsidR="0089218D" w:rsidRPr="009039FC" w:rsidRDefault="0089218D" w:rsidP="0089218D">
      <w:pPr>
        <w:tabs>
          <w:tab w:val="clear" w:pos="5296"/>
          <w:tab w:val="left" w:pos="1620"/>
          <w:tab w:val="left" w:pos="2340"/>
          <w:tab w:val="left" w:pos="5220"/>
        </w:tabs>
        <w:ind w:left="5580" w:hanging="4299"/>
      </w:pPr>
      <w:r w:rsidRPr="009039FC">
        <w:tab/>
      </w:r>
      <w:r w:rsidRPr="009039FC">
        <w:tab/>
      </w:r>
      <w:r w:rsidRPr="009039FC">
        <w:tab/>
      </w:r>
      <w:r w:rsidRPr="009039FC">
        <w:tab/>
      </w:r>
      <w:r w:rsidRPr="009039FC">
        <w:tab/>
        <w:t>11:</w:t>
      </w:r>
      <w:r w:rsidRPr="009039FC">
        <w:tab/>
        <w:t xml:space="preserve"> 0.00000XXXXXX</w:t>
      </w:r>
    </w:p>
    <w:p w14:paraId="0FA53492" w14:textId="77777777" w:rsidR="0089218D" w:rsidRPr="009039FC" w:rsidRDefault="0089218D" w:rsidP="0089218D">
      <w:pPr>
        <w:tabs>
          <w:tab w:val="clear" w:pos="5296"/>
          <w:tab w:val="left" w:pos="1620"/>
          <w:tab w:val="left" w:pos="2340"/>
          <w:tab w:val="left" w:pos="5220"/>
        </w:tabs>
        <w:ind w:left="5580" w:hanging="4299"/>
      </w:pPr>
      <w:r w:rsidRPr="009039FC">
        <w:tab/>
      </w:r>
      <w:r w:rsidRPr="009039FC">
        <w:tab/>
      </w:r>
      <w:r w:rsidRPr="009039FC">
        <w:tab/>
      </w:r>
      <w:r w:rsidRPr="009039FC">
        <w:tab/>
      </w:r>
      <w:r w:rsidRPr="009039FC">
        <w:tab/>
        <w:t>12:</w:t>
      </w:r>
      <w:r w:rsidRPr="009039FC">
        <w:tab/>
        <w:t xml:space="preserve"> 0.000000XXXXXX</w:t>
      </w:r>
    </w:p>
    <w:p w14:paraId="4FDE901E" w14:textId="77777777" w:rsidR="0089218D" w:rsidRPr="009039FC" w:rsidRDefault="0089218D" w:rsidP="0089218D">
      <w:pPr>
        <w:tabs>
          <w:tab w:val="clear" w:pos="5296"/>
          <w:tab w:val="left" w:pos="1620"/>
          <w:tab w:val="left" w:pos="2340"/>
          <w:tab w:val="left" w:pos="5220"/>
        </w:tabs>
        <w:ind w:left="5580" w:hanging="4299"/>
      </w:pPr>
      <w:r w:rsidRPr="009039FC">
        <w:tab/>
      </w:r>
      <w:r w:rsidRPr="009039FC">
        <w:tab/>
      </w:r>
      <w:r w:rsidRPr="009039FC">
        <w:tab/>
      </w:r>
      <w:r w:rsidRPr="009039FC">
        <w:tab/>
      </w:r>
      <w:r w:rsidRPr="009039FC">
        <w:tab/>
        <w:t>13:</w:t>
      </w:r>
      <w:r w:rsidRPr="009039FC">
        <w:tab/>
        <w:t xml:space="preserve"> 0.0000000XXXXXX</w:t>
      </w:r>
    </w:p>
    <w:p w14:paraId="284BA8E4" w14:textId="77777777" w:rsidR="0089218D" w:rsidRPr="009039FC" w:rsidRDefault="0089218D" w:rsidP="0089218D">
      <w:pPr>
        <w:tabs>
          <w:tab w:val="clear" w:pos="5296"/>
          <w:tab w:val="left" w:pos="1620"/>
          <w:tab w:val="left" w:pos="2340"/>
          <w:tab w:val="left" w:pos="5220"/>
        </w:tabs>
        <w:ind w:left="5580" w:hanging="4299"/>
      </w:pPr>
      <w:r w:rsidRPr="009039FC">
        <w:tab/>
      </w:r>
      <w:r w:rsidRPr="009039FC">
        <w:tab/>
      </w:r>
      <w:r w:rsidRPr="009039FC">
        <w:tab/>
      </w:r>
      <w:r w:rsidRPr="009039FC">
        <w:tab/>
      </w:r>
      <w:r w:rsidRPr="009039FC">
        <w:tab/>
        <w:t>14:</w:t>
      </w:r>
      <w:r w:rsidRPr="009039FC">
        <w:tab/>
        <w:t xml:space="preserve"> 0.00000000XXXXXX</w:t>
      </w:r>
    </w:p>
    <w:p w14:paraId="799AEC12" w14:textId="77777777" w:rsidR="0089218D" w:rsidRPr="009039FC" w:rsidRDefault="0089218D" w:rsidP="0089218D">
      <w:pPr>
        <w:tabs>
          <w:tab w:val="clear" w:pos="5296"/>
          <w:tab w:val="left" w:pos="1620"/>
          <w:tab w:val="left" w:pos="2340"/>
          <w:tab w:val="left" w:pos="5220"/>
        </w:tabs>
        <w:ind w:left="5580" w:hanging="4299"/>
      </w:pPr>
      <w:r w:rsidRPr="009039FC">
        <w:tab/>
      </w:r>
      <w:r w:rsidRPr="009039FC">
        <w:tab/>
      </w:r>
      <w:r w:rsidRPr="009039FC">
        <w:tab/>
      </w:r>
      <w:r w:rsidRPr="009039FC">
        <w:tab/>
      </w:r>
      <w:r w:rsidRPr="009039FC">
        <w:tab/>
        <w:t>15:</w:t>
      </w:r>
      <w:r w:rsidRPr="009039FC">
        <w:tab/>
        <w:t xml:space="preserve"> 0.000000000XXXXXX</w:t>
      </w:r>
    </w:p>
    <w:p w14:paraId="475F660D" w14:textId="77777777" w:rsidR="0089218D" w:rsidRPr="009039FC" w:rsidRDefault="0089218D" w:rsidP="0089218D">
      <w:pPr>
        <w:pStyle w:val="HeaderB"/>
        <w:tabs>
          <w:tab w:val="clear" w:pos="3119"/>
          <w:tab w:val="clear" w:pos="9356"/>
          <w:tab w:val="left" w:pos="1560"/>
          <w:tab w:val="left" w:pos="2694"/>
          <w:tab w:val="left" w:pos="3544"/>
          <w:tab w:val="left" w:pos="3969"/>
          <w:tab w:val="left" w:pos="5245"/>
          <w:tab w:val="left" w:pos="5812"/>
        </w:tabs>
        <w:overflowPunct/>
        <w:ind w:left="5812" w:hanging="4531"/>
        <w:textAlignment w:val="auto"/>
        <w:rPr>
          <w:rFonts w:cs="Arial"/>
        </w:rPr>
      </w:pPr>
      <w:r w:rsidRPr="009039FC">
        <w:tab/>
      </w:r>
      <w:r w:rsidRPr="009039FC">
        <w:tab/>
      </w:r>
      <w:r w:rsidRPr="009039FC">
        <w:tab/>
      </w:r>
      <w:r w:rsidRPr="009039FC">
        <w:tab/>
      </w:r>
      <w:r w:rsidRPr="009039FC">
        <w:tab/>
      </w:r>
      <w:r w:rsidRPr="009039FC">
        <w:tab/>
      </w:r>
    </w:p>
    <w:p w14:paraId="31DACFC6" w14:textId="77777777" w:rsidR="0089218D" w:rsidRPr="009039FC" w:rsidRDefault="0089218D" w:rsidP="0089218D">
      <w:pPr>
        <w:tabs>
          <w:tab w:val="clear" w:pos="5296"/>
          <w:tab w:val="left" w:pos="1620"/>
          <w:tab w:val="left" w:pos="2340"/>
          <w:tab w:val="left" w:pos="5220"/>
        </w:tabs>
        <w:ind w:left="5580" w:hanging="4299"/>
      </w:pPr>
      <w:r w:rsidRPr="009039FC">
        <w:tab/>
        <w:t>&lt;</w:t>
      </w:r>
      <w:proofErr w:type="spellStart"/>
      <w:r w:rsidRPr="009039FC">
        <w:t>vvvvvv</w:t>
      </w:r>
      <w:proofErr w:type="spellEnd"/>
      <w:r w:rsidRPr="009039FC">
        <w:t>&gt;</w:t>
      </w:r>
      <w:r w:rsidRPr="009039FC">
        <w:tab/>
        <w:t>Real volume in &lt;Units&gt; (</w:t>
      </w:r>
      <w:proofErr w:type="spellStart"/>
      <w:r w:rsidRPr="009039FC">
        <w:t>uu</w:t>
      </w:r>
      <w:proofErr w:type="spellEnd"/>
      <w:r w:rsidRPr="009039FC">
        <w:t xml:space="preserve">) </w:t>
      </w:r>
    </w:p>
    <w:p w14:paraId="3261AA9C" w14:textId="77777777" w:rsidR="0089218D" w:rsidRPr="009039FC" w:rsidRDefault="0089218D" w:rsidP="0089218D">
      <w:pPr>
        <w:tabs>
          <w:tab w:val="clear" w:pos="5296"/>
          <w:tab w:val="left" w:pos="1620"/>
          <w:tab w:val="left" w:pos="2340"/>
          <w:tab w:val="left" w:pos="5220"/>
        </w:tabs>
        <w:ind w:left="5580" w:hanging="4299"/>
      </w:pPr>
      <w:r w:rsidRPr="009039FC">
        <w:tab/>
        <w:t>&lt;mm&gt;</w:t>
      </w:r>
      <w:r w:rsidRPr="009039FC">
        <w:tab/>
      </w:r>
      <w:r w:rsidRPr="009039FC">
        <w:tab/>
        <w:t>Unit of measurement:</w:t>
      </w:r>
      <w:r w:rsidRPr="009039FC">
        <w:tab/>
        <w:t>00:</w:t>
      </w:r>
      <w:r w:rsidRPr="009039FC">
        <w:tab/>
        <w:t>H/W/L = mm</w:t>
      </w:r>
    </w:p>
    <w:p w14:paraId="67DAE7AE" w14:textId="77777777" w:rsidR="0089218D" w:rsidRPr="006206DE" w:rsidRDefault="0089218D" w:rsidP="0089218D">
      <w:pPr>
        <w:tabs>
          <w:tab w:val="clear" w:pos="5296"/>
          <w:tab w:val="left" w:pos="1620"/>
          <w:tab w:val="left" w:pos="2340"/>
          <w:tab w:val="left" w:pos="5220"/>
        </w:tabs>
        <w:ind w:left="5580" w:hanging="4299"/>
        <w:rPr>
          <w:lang w:val="pt-BR"/>
        </w:rPr>
      </w:pPr>
      <w:r w:rsidRPr="009039FC">
        <w:tab/>
      </w:r>
      <w:r w:rsidRPr="009039FC">
        <w:tab/>
      </w:r>
      <w:r w:rsidRPr="009039FC">
        <w:tab/>
      </w:r>
      <w:r w:rsidRPr="009039FC">
        <w:tab/>
      </w:r>
      <w:r w:rsidRPr="009039FC">
        <w:tab/>
      </w:r>
      <w:r w:rsidRPr="006206DE">
        <w:rPr>
          <w:lang w:val="pt-BR"/>
        </w:rPr>
        <w:t xml:space="preserve">01: </w:t>
      </w:r>
      <w:r w:rsidRPr="006206DE">
        <w:rPr>
          <w:lang w:val="pt-BR"/>
        </w:rPr>
        <w:tab/>
        <w:t>H/W/L = cm</w:t>
      </w:r>
    </w:p>
    <w:p w14:paraId="53F6E337" w14:textId="77777777" w:rsidR="0089218D" w:rsidRPr="006206DE" w:rsidRDefault="0089218D" w:rsidP="0089218D">
      <w:pPr>
        <w:tabs>
          <w:tab w:val="clear" w:pos="5296"/>
          <w:tab w:val="left" w:pos="1620"/>
          <w:tab w:val="left" w:pos="2340"/>
          <w:tab w:val="left" w:pos="5220"/>
        </w:tabs>
        <w:ind w:left="5580" w:hanging="4299"/>
        <w:rPr>
          <w:lang w:val="pt-BR"/>
        </w:rPr>
      </w:pPr>
      <w:r w:rsidRPr="006206DE">
        <w:rPr>
          <w:lang w:val="pt-BR"/>
        </w:rPr>
        <w:tab/>
      </w:r>
      <w:r w:rsidRPr="006206DE">
        <w:rPr>
          <w:lang w:val="pt-BR"/>
        </w:rPr>
        <w:tab/>
      </w:r>
      <w:r w:rsidRPr="006206DE">
        <w:rPr>
          <w:lang w:val="pt-BR"/>
        </w:rPr>
        <w:tab/>
      </w:r>
      <w:r w:rsidRPr="006206DE">
        <w:rPr>
          <w:lang w:val="pt-BR"/>
        </w:rPr>
        <w:tab/>
      </w:r>
      <w:r w:rsidRPr="006206DE">
        <w:rPr>
          <w:lang w:val="pt-BR"/>
        </w:rPr>
        <w:tab/>
        <w:t>02:</w:t>
      </w:r>
      <w:r w:rsidRPr="006206DE">
        <w:rPr>
          <w:lang w:val="pt-BR"/>
        </w:rPr>
        <w:tab/>
      </w:r>
      <w:r w:rsidRPr="006206DE">
        <w:rPr>
          <w:lang w:val="pt-BR"/>
        </w:rPr>
        <w:tab/>
        <w:t xml:space="preserve">H/W/L = dm </w:t>
      </w:r>
    </w:p>
    <w:p w14:paraId="41778920" w14:textId="77777777" w:rsidR="0089218D" w:rsidRPr="009039FC" w:rsidRDefault="0089218D" w:rsidP="0089218D">
      <w:pPr>
        <w:tabs>
          <w:tab w:val="clear" w:pos="5296"/>
          <w:tab w:val="left" w:pos="1620"/>
          <w:tab w:val="left" w:pos="2340"/>
          <w:tab w:val="left" w:pos="5220"/>
        </w:tabs>
        <w:ind w:left="5580" w:hanging="4299"/>
      </w:pPr>
      <w:r w:rsidRPr="006206DE">
        <w:rPr>
          <w:lang w:val="pt-BR"/>
        </w:rPr>
        <w:tab/>
      </w:r>
      <w:r w:rsidRPr="006206DE">
        <w:rPr>
          <w:lang w:val="pt-BR"/>
        </w:rPr>
        <w:tab/>
      </w:r>
      <w:r w:rsidRPr="006206DE">
        <w:rPr>
          <w:lang w:val="pt-BR"/>
        </w:rPr>
        <w:tab/>
      </w:r>
      <w:r w:rsidRPr="006206DE">
        <w:rPr>
          <w:lang w:val="pt-BR"/>
        </w:rPr>
        <w:tab/>
      </w:r>
      <w:r w:rsidRPr="006206DE">
        <w:rPr>
          <w:lang w:val="pt-BR"/>
        </w:rPr>
        <w:tab/>
      </w:r>
      <w:r w:rsidRPr="009039FC">
        <w:t>03:</w:t>
      </w:r>
      <w:r w:rsidRPr="009039FC">
        <w:tab/>
      </w:r>
      <w:r w:rsidRPr="009039FC">
        <w:tab/>
        <w:t>H/W/L = meter</w:t>
      </w:r>
    </w:p>
    <w:p w14:paraId="21D469CB" w14:textId="77777777" w:rsidR="0089218D" w:rsidRPr="009039FC" w:rsidRDefault="0089218D" w:rsidP="0089218D">
      <w:pPr>
        <w:tabs>
          <w:tab w:val="clear" w:pos="5296"/>
          <w:tab w:val="left" w:pos="1620"/>
          <w:tab w:val="left" w:pos="2340"/>
          <w:tab w:val="left" w:pos="5220"/>
        </w:tabs>
        <w:ind w:left="5580" w:hanging="4299"/>
      </w:pPr>
      <w:r w:rsidRPr="009039FC">
        <w:tab/>
        <w:t>&lt;bb&gt;</w:t>
      </w:r>
      <w:r w:rsidRPr="009039FC">
        <w:tab/>
      </w:r>
      <w:r w:rsidRPr="009039FC">
        <w:tab/>
        <w:t>Decimal Point Position for Box Height/Width/Length result</w:t>
      </w:r>
    </w:p>
    <w:p w14:paraId="6CEB4A10" w14:textId="77777777" w:rsidR="0089218D" w:rsidRPr="009039FC" w:rsidRDefault="0089218D" w:rsidP="0089218D">
      <w:pPr>
        <w:tabs>
          <w:tab w:val="clear" w:pos="5296"/>
          <w:tab w:val="left" w:pos="1620"/>
          <w:tab w:val="left" w:pos="2340"/>
          <w:tab w:val="left" w:pos="5220"/>
        </w:tabs>
        <w:ind w:left="5580" w:hanging="4299"/>
      </w:pPr>
      <w:r w:rsidRPr="009039FC">
        <w:tab/>
      </w:r>
      <w:r w:rsidRPr="009039FC">
        <w:tab/>
      </w:r>
      <w:r w:rsidRPr="009039FC">
        <w:tab/>
      </w:r>
      <w:r w:rsidRPr="009039FC">
        <w:tab/>
      </w:r>
      <w:r w:rsidRPr="009039FC">
        <w:tab/>
        <w:t>00:</w:t>
      </w:r>
      <w:r w:rsidRPr="009039FC">
        <w:tab/>
        <w:t>XXXXXX</w:t>
      </w:r>
    </w:p>
    <w:p w14:paraId="1985464B" w14:textId="77777777" w:rsidR="0089218D" w:rsidRPr="009039FC" w:rsidRDefault="0089218D" w:rsidP="0089218D">
      <w:pPr>
        <w:tabs>
          <w:tab w:val="clear" w:pos="5296"/>
          <w:tab w:val="left" w:pos="1620"/>
          <w:tab w:val="left" w:pos="2340"/>
          <w:tab w:val="left" w:pos="5220"/>
        </w:tabs>
        <w:ind w:left="5580" w:hanging="4299"/>
      </w:pPr>
      <w:r w:rsidRPr="009039FC">
        <w:tab/>
      </w:r>
      <w:r w:rsidRPr="009039FC">
        <w:tab/>
      </w:r>
      <w:r w:rsidRPr="009039FC">
        <w:tab/>
      </w:r>
      <w:r w:rsidRPr="009039FC">
        <w:tab/>
      </w:r>
      <w:r w:rsidRPr="009039FC">
        <w:tab/>
        <w:t>01-15: etc. – as for &lt;Decimal Point Position for Volume result&gt; (dd)</w:t>
      </w:r>
    </w:p>
    <w:p w14:paraId="28E6761A" w14:textId="77777777" w:rsidR="0089218D" w:rsidRPr="009039FC" w:rsidRDefault="0089218D" w:rsidP="0089218D">
      <w:pPr>
        <w:tabs>
          <w:tab w:val="clear" w:pos="5296"/>
          <w:tab w:val="left" w:pos="1620"/>
          <w:tab w:val="left" w:pos="2340"/>
          <w:tab w:val="left" w:pos="5220"/>
        </w:tabs>
        <w:ind w:left="5580" w:hanging="4299"/>
      </w:pPr>
      <w:r w:rsidRPr="009039FC">
        <w:tab/>
        <w:t>&lt;</w:t>
      </w:r>
      <w:proofErr w:type="spellStart"/>
      <w:r w:rsidRPr="009039FC">
        <w:t>hhhh</w:t>
      </w:r>
      <w:proofErr w:type="spellEnd"/>
      <w:r w:rsidRPr="009039FC">
        <w:t>&gt;</w:t>
      </w:r>
      <w:r w:rsidRPr="009039FC">
        <w:tab/>
      </w:r>
      <w:r w:rsidRPr="009039FC">
        <w:tab/>
        <w:t>Height of item in &lt;Units&gt;</w:t>
      </w:r>
    </w:p>
    <w:p w14:paraId="2C4D8888" w14:textId="77777777" w:rsidR="0089218D" w:rsidRPr="009039FC" w:rsidRDefault="0089218D" w:rsidP="0089218D">
      <w:pPr>
        <w:tabs>
          <w:tab w:val="clear" w:pos="5296"/>
          <w:tab w:val="left" w:pos="1620"/>
          <w:tab w:val="left" w:pos="2340"/>
          <w:tab w:val="left" w:pos="5220"/>
        </w:tabs>
        <w:ind w:left="5580" w:hanging="4299"/>
      </w:pPr>
      <w:r w:rsidRPr="009039FC">
        <w:tab/>
        <w:t>&lt;</w:t>
      </w:r>
      <w:proofErr w:type="spellStart"/>
      <w:r w:rsidRPr="009039FC">
        <w:t>wwww</w:t>
      </w:r>
      <w:proofErr w:type="spellEnd"/>
      <w:r w:rsidRPr="009039FC">
        <w:t>&gt;</w:t>
      </w:r>
      <w:r w:rsidRPr="009039FC">
        <w:tab/>
        <w:t>Width of item in &lt;Units&gt;</w:t>
      </w:r>
    </w:p>
    <w:p w14:paraId="357B8F04" w14:textId="77777777" w:rsidR="0089218D" w:rsidRPr="009039FC" w:rsidRDefault="0089218D" w:rsidP="0089218D">
      <w:pPr>
        <w:tabs>
          <w:tab w:val="clear" w:pos="5296"/>
          <w:tab w:val="left" w:pos="1620"/>
          <w:tab w:val="left" w:pos="2340"/>
          <w:tab w:val="left" w:pos="5220"/>
        </w:tabs>
        <w:ind w:left="5580" w:hanging="4299"/>
      </w:pPr>
      <w:r w:rsidRPr="009039FC">
        <w:tab/>
        <w:t>&lt;</w:t>
      </w:r>
      <w:proofErr w:type="spellStart"/>
      <w:r w:rsidRPr="009039FC">
        <w:t>llll</w:t>
      </w:r>
      <w:proofErr w:type="spellEnd"/>
      <w:r w:rsidRPr="009039FC">
        <w:t>&gt;</w:t>
      </w:r>
      <w:r w:rsidRPr="009039FC">
        <w:tab/>
      </w:r>
      <w:r w:rsidRPr="009039FC">
        <w:tab/>
        <w:t>Length of item in &lt;Units&gt;</w:t>
      </w:r>
    </w:p>
    <w:p w14:paraId="602A5C7A" w14:textId="77777777" w:rsidR="0089218D" w:rsidRPr="009039FC" w:rsidRDefault="0089218D" w:rsidP="0089218D">
      <w:pPr>
        <w:tabs>
          <w:tab w:val="clear" w:pos="5296"/>
          <w:tab w:val="left" w:pos="1620"/>
          <w:tab w:val="left" w:pos="2340"/>
          <w:tab w:val="left" w:pos="5220"/>
        </w:tabs>
        <w:ind w:left="5580" w:hanging="4299"/>
      </w:pPr>
      <w:r w:rsidRPr="009039FC">
        <w:tab/>
        <w:t>&lt;</w:t>
      </w:r>
      <w:proofErr w:type="spellStart"/>
      <w:r w:rsidRPr="009039FC">
        <w:t>tttt</w:t>
      </w:r>
      <w:proofErr w:type="spellEnd"/>
      <w:r w:rsidRPr="009039FC">
        <w:t>&gt;</w:t>
      </w:r>
      <w:r w:rsidRPr="009039FC">
        <w:tab/>
      </w:r>
      <w:r w:rsidRPr="009039FC">
        <w:tab/>
        <w:t>Level as in index telegram</w:t>
      </w:r>
    </w:p>
    <w:p w14:paraId="542A8DDC" w14:textId="77777777" w:rsidR="0089218D" w:rsidRPr="009039FC" w:rsidRDefault="0089218D" w:rsidP="0089218D">
      <w:pPr>
        <w:tabs>
          <w:tab w:val="clear" w:pos="5296"/>
          <w:tab w:val="left" w:pos="1620"/>
          <w:tab w:val="left" w:pos="2340"/>
          <w:tab w:val="left" w:pos="5220"/>
        </w:tabs>
        <w:ind w:left="5580" w:hanging="4299"/>
      </w:pPr>
      <w:r w:rsidRPr="009039FC">
        <w:tab/>
        <w:t>&lt;ii&gt;</w:t>
      </w:r>
      <w:r w:rsidRPr="009039FC">
        <w:tab/>
      </w:r>
      <w:r w:rsidRPr="009039FC">
        <w:tab/>
      </w:r>
      <w:r w:rsidRPr="009039FC">
        <w:tab/>
        <w:t>Unique Volume Scanner Identification</w:t>
      </w:r>
    </w:p>
    <w:p w14:paraId="7F910D15" w14:textId="77777777" w:rsidR="0089218D" w:rsidRPr="009039FC" w:rsidRDefault="0089218D" w:rsidP="0089218D">
      <w:pPr>
        <w:tabs>
          <w:tab w:val="clear" w:pos="5296"/>
          <w:tab w:val="left" w:pos="1620"/>
          <w:tab w:val="left" w:pos="2340"/>
          <w:tab w:val="left" w:pos="5220"/>
        </w:tabs>
        <w:ind w:left="5580" w:hanging="4299"/>
      </w:pPr>
      <w:r w:rsidRPr="009039FC">
        <w:tab/>
        <w:t>&lt;</w:t>
      </w:r>
      <w:proofErr w:type="spellStart"/>
      <w:r w:rsidRPr="009039FC">
        <w:t>rrrr</w:t>
      </w:r>
      <w:proofErr w:type="spellEnd"/>
      <w:r w:rsidRPr="009039FC">
        <w:t>&gt;</w:t>
      </w:r>
      <w:r w:rsidRPr="009039FC">
        <w:tab/>
      </w:r>
      <w:r w:rsidRPr="009039FC">
        <w:tab/>
        <w:t>Reference Record – actual event/tamper counter value.</w:t>
      </w:r>
    </w:p>
    <w:p w14:paraId="7AAFC880" w14:textId="77777777" w:rsidR="0089218D" w:rsidRPr="009039FC" w:rsidRDefault="0089218D" w:rsidP="0089218D">
      <w:pPr>
        <w:tabs>
          <w:tab w:val="clear" w:pos="5296"/>
          <w:tab w:val="left" w:pos="1620"/>
          <w:tab w:val="left" w:pos="2340"/>
          <w:tab w:val="left" w:pos="5220"/>
        </w:tabs>
        <w:ind w:left="5580" w:hanging="4299"/>
      </w:pPr>
      <w:r w:rsidRPr="009039FC">
        <w:t>&lt;</w:t>
      </w:r>
      <w:proofErr w:type="spellStart"/>
      <w:r w:rsidRPr="009039FC">
        <w:t>yyyymmddhhmmss</w:t>
      </w:r>
      <w:proofErr w:type="spellEnd"/>
      <w:r w:rsidRPr="009039FC">
        <w:t>&gt;</w:t>
      </w:r>
    </w:p>
    <w:p w14:paraId="44ABC9AA" w14:textId="77777777" w:rsidR="0089218D" w:rsidRPr="009039FC" w:rsidRDefault="0089218D" w:rsidP="0089218D">
      <w:pPr>
        <w:tabs>
          <w:tab w:val="clear" w:pos="5296"/>
          <w:tab w:val="left" w:pos="1620"/>
          <w:tab w:val="left" w:pos="2340"/>
          <w:tab w:val="left" w:pos="5220"/>
        </w:tabs>
        <w:ind w:left="5580" w:hanging="4299"/>
      </w:pPr>
      <w:r w:rsidRPr="009039FC">
        <w:tab/>
      </w:r>
      <w:r w:rsidRPr="009039FC">
        <w:tab/>
      </w:r>
      <w:r w:rsidRPr="009039FC">
        <w:tab/>
      </w:r>
      <w:r w:rsidRPr="009039FC">
        <w:tab/>
        <w:t xml:space="preserve">Timestamp </w:t>
      </w:r>
      <w:proofErr w:type="spellStart"/>
      <w:r w:rsidRPr="009039FC">
        <w:t>YYYYMMDDhhmmss</w:t>
      </w:r>
      <w:proofErr w:type="spellEnd"/>
      <w:r w:rsidRPr="009039FC">
        <w:t xml:space="preserve"> of the measurement.</w:t>
      </w:r>
    </w:p>
    <w:p w14:paraId="0D645FA5" w14:textId="77777777" w:rsidR="0089218D" w:rsidRPr="009039FC" w:rsidRDefault="0089218D" w:rsidP="0089218D">
      <w:pPr>
        <w:tabs>
          <w:tab w:val="clear" w:pos="5296"/>
          <w:tab w:val="left" w:pos="1620"/>
          <w:tab w:val="left" w:pos="2340"/>
          <w:tab w:val="left" w:pos="5220"/>
        </w:tabs>
        <w:ind w:left="5580" w:hanging="4299"/>
      </w:pPr>
      <w:r w:rsidRPr="009039FC">
        <w:tab/>
        <w:t>&lt;</w:t>
      </w:r>
      <w:proofErr w:type="spellStart"/>
      <w:r w:rsidRPr="009039FC">
        <w:t>cccccc</w:t>
      </w:r>
      <w:proofErr w:type="spellEnd"/>
      <w:r w:rsidRPr="009039FC">
        <w:t>&gt;</w:t>
      </w:r>
      <w:r w:rsidRPr="009039FC">
        <w:tab/>
        <w:t>CRC for Volume Data</w:t>
      </w:r>
    </w:p>
    <w:p w14:paraId="5EB5EB18" w14:textId="77777777" w:rsidR="0089218D" w:rsidRPr="009039FC" w:rsidRDefault="0089218D" w:rsidP="0089218D">
      <w:pPr>
        <w:tabs>
          <w:tab w:val="clear" w:pos="5296"/>
          <w:tab w:val="clear" w:pos="5687"/>
          <w:tab w:val="left" w:pos="1620"/>
          <w:tab w:val="left" w:pos="2340"/>
          <w:tab w:val="left" w:pos="5220"/>
          <w:tab w:val="left" w:pos="5940"/>
        </w:tabs>
        <w:ind w:left="3108" w:hanging="1827"/>
      </w:pPr>
      <w:r w:rsidRPr="009039FC">
        <w:tab/>
      </w:r>
      <w:r w:rsidRPr="009039FC">
        <w:tab/>
      </w:r>
      <w:r w:rsidRPr="009039FC">
        <w:tab/>
      </w:r>
      <w:r w:rsidRPr="009039FC">
        <w:tab/>
        <w:t>The CRC is used to protect the volume data for tampering. The following volume data are protected:</w:t>
      </w:r>
    </w:p>
    <w:p w14:paraId="0408F3BB" w14:textId="77777777" w:rsidR="0089218D" w:rsidRPr="009039FC" w:rsidRDefault="0089218D" w:rsidP="0089218D">
      <w:pPr>
        <w:tabs>
          <w:tab w:val="clear" w:pos="5296"/>
          <w:tab w:val="clear" w:pos="5687"/>
          <w:tab w:val="left" w:pos="1620"/>
          <w:tab w:val="left" w:pos="2340"/>
          <w:tab w:val="left" w:pos="5220"/>
          <w:tab w:val="left" w:pos="5940"/>
        </w:tabs>
        <w:ind w:left="3108" w:hanging="1827"/>
      </w:pPr>
      <w:r w:rsidRPr="009039FC">
        <w:tab/>
      </w:r>
      <w:r w:rsidRPr="009039FC">
        <w:tab/>
      </w:r>
      <w:r w:rsidRPr="009039FC">
        <w:tab/>
        <w:t xml:space="preserve">p17: </w:t>
      </w:r>
      <w:r w:rsidRPr="009039FC">
        <w:tab/>
      </w:r>
      <w:proofErr w:type="spellStart"/>
      <w:r w:rsidRPr="009039FC">
        <w:t>xxxxssuuddvvvvvvmmbbhhhhwwwwllllttttiirrrryyyymmddhhmmss</w:t>
      </w:r>
      <w:proofErr w:type="spellEnd"/>
    </w:p>
    <w:p w14:paraId="667AF1A5" w14:textId="77777777" w:rsidR="0089218D" w:rsidRPr="009039FC" w:rsidRDefault="0089218D" w:rsidP="0089218D">
      <w:pPr>
        <w:tabs>
          <w:tab w:val="clear" w:pos="5296"/>
          <w:tab w:val="left" w:pos="1620"/>
          <w:tab w:val="left" w:pos="2340"/>
          <w:tab w:val="left" w:pos="5220"/>
        </w:tabs>
        <w:ind w:left="5580" w:hanging="4299"/>
      </w:pPr>
      <w:r w:rsidRPr="009039FC">
        <w:tab/>
      </w:r>
      <w:r w:rsidRPr="009039FC">
        <w:tab/>
      </w:r>
      <w:r w:rsidRPr="009039FC">
        <w:tab/>
        <w:t xml:space="preserve">p15: </w:t>
      </w:r>
      <w:r w:rsidRPr="009039FC">
        <w:tab/>
      </w:r>
      <w:proofErr w:type="spellStart"/>
      <w:r w:rsidRPr="009039FC">
        <w:t>xxxxssuuddvvvvvvmmbbhhhhwwwwllllttttiirrrr</w:t>
      </w:r>
      <w:proofErr w:type="spellEnd"/>
    </w:p>
    <w:p w14:paraId="1595474C" w14:textId="77777777" w:rsidR="0089218D" w:rsidRPr="009039FC" w:rsidRDefault="0089218D" w:rsidP="0089218D">
      <w:pPr>
        <w:pStyle w:val="HangingIndent2"/>
      </w:pPr>
      <w:r w:rsidRPr="009039FC">
        <w:lastRenderedPageBreak/>
        <w:tab/>
      </w:r>
      <w:r w:rsidRPr="009039FC">
        <w:tab/>
      </w:r>
    </w:p>
    <w:p w14:paraId="1ADCE7DB" w14:textId="77777777" w:rsidR="0089218D" w:rsidRPr="009039FC" w:rsidRDefault="0089218D" w:rsidP="0089218D">
      <w:pPr>
        <w:pStyle w:val="FootnoteText"/>
        <w:tabs>
          <w:tab w:val="clear" w:pos="1962"/>
          <w:tab w:val="clear" w:pos="3119"/>
          <w:tab w:val="right" w:pos="0"/>
          <w:tab w:val="left" w:pos="1560"/>
          <w:tab w:val="left" w:pos="2127"/>
          <w:tab w:val="left" w:pos="2694"/>
        </w:tabs>
        <w:rPr>
          <w:spacing w:val="-3"/>
        </w:rPr>
      </w:pPr>
      <w:r w:rsidRPr="009039FC">
        <w:rPr>
          <w:spacing w:val="-3"/>
        </w:rPr>
        <w:t>All data represented in small letter (</w:t>
      </w:r>
      <w:proofErr w:type="gramStart"/>
      <w:r w:rsidRPr="009039FC">
        <w:rPr>
          <w:spacing w:val="-3"/>
        </w:rPr>
        <w:t>i.e.</w:t>
      </w:r>
      <w:proofErr w:type="gramEnd"/>
      <w:r w:rsidRPr="009039FC">
        <w:rPr>
          <w:spacing w:val="-3"/>
        </w:rPr>
        <w:t xml:space="preserve"> </w:t>
      </w:r>
      <w:proofErr w:type="spellStart"/>
      <w:r w:rsidRPr="009039FC">
        <w:t>xxxxssuuddvvvvvvmmbbhhhhwwwwllllttttiirrrr</w:t>
      </w:r>
      <w:proofErr w:type="spellEnd"/>
      <w:r w:rsidRPr="009039FC">
        <w:t>) are represented as ASCII values (31 Hex = 1 etc.) as the result is passed unconditionally from the Volume Scanner to the CSC/Host please consult [VOLUME-P17] for details.</w:t>
      </w:r>
    </w:p>
    <w:p w14:paraId="27B78DB5" w14:textId="77777777" w:rsidR="0089218D" w:rsidRPr="009039FC" w:rsidRDefault="0089218D" w:rsidP="0089218D">
      <w:pPr>
        <w:tabs>
          <w:tab w:val="clear" w:pos="1962"/>
          <w:tab w:val="clear" w:pos="3119"/>
          <w:tab w:val="right" w:pos="0"/>
          <w:tab w:val="left" w:pos="1560"/>
          <w:tab w:val="left" w:pos="2127"/>
          <w:tab w:val="left" w:pos="2694"/>
        </w:tabs>
        <w:rPr>
          <w:spacing w:val="-3"/>
        </w:rPr>
      </w:pPr>
    </w:p>
    <w:p w14:paraId="47C427BA" w14:textId="77777777" w:rsidR="0089218D" w:rsidRPr="009039FC" w:rsidRDefault="0089218D" w:rsidP="0089218D">
      <w:pPr>
        <w:rPr>
          <w:spacing w:val="-3"/>
        </w:rPr>
      </w:pPr>
      <w:r w:rsidRPr="009039FC">
        <w:rPr>
          <w:spacing w:val="-3"/>
        </w:rPr>
        <w:t xml:space="preserve">File layout </w:t>
      </w:r>
      <w:r w:rsidRPr="009039FC">
        <w:t>[VOLUME-P17]</w:t>
      </w:r>
      <w:r w:rsidRPr="009039FC">
        <w:rPr>
          <w:spacing w:val="-3"/>
        </w:rPr>
        <w:t>:</w:t>
      </w:r>
    </w:p>
    <w:tbl>
      <w:tblPr>
        <w:tblW w:w="0" w:type="auto"/>
        <w:tblInd w:w="2987" w:type="dxa"/>
        <w:tblBorders>
          <w:top w:val="single" w:sz="6" w:space="0" w:color="auto"/>
          <w:left w:val="single" w:sz="6" w:space="0" w:color="auto"/>
          <w:bottom w:val="single" w:sz="6" w:space="0" w:color="auto"/>
          <w:right w:val="single" w:sz="6" w:space="0" w:color="auto"/>
        </w:tblBorders>
        <w:tblLayout w:type="fixed"/>
        <w:tblCellMar>
          <w:left w:w="107" w:type="dxa"/>
          <w:right w:w="107" w:type="dxa"/>
        </w:tblCellMar>
        <w:tblLook w:val="0000" w:firstRow="0" w:lastRow="0" w:firstColumn="0" w:lastColumn="0" w:noHBand="0" w:noVBand="0"/>
      </w:tblPr>
      <w:tblGrid>
        <w:gridCol w:w="3062"/>
        <w:gridCol w:w="2999"/>
      </w:tblGrid>
      <w:tr w:rsidR="0089218D" w:rsidRPr="009039FC" w14:paraId="49C08412" w14:textId="77777777" w:rsidTr="0089218D">
        <w:trPr>
          <w:trHeight w:val="353"/>
        </w:trPr>
        <w:tc>
          <w:tcPr>
            <w:tcW w:w="6061" w:type="dxa"/>
            <w:gridSpan w:val="2"/>
            <w:tcBorders>
              <w:top w:val="single" w:sz="6" w:space="0" w:color="auto"/>
              <w:left w:val="single" w:sz="6" w:space="0" w:color="auto"/>
              <w:bottom w:val="single" w:sz="6" w:space="0" w:color="auto"/>
              <w:right w:val="single" w:sz="6" w:space="0" w:color="auto"/>
            </w:tcBorders>
          </w:tcPr>
          <w:p w14:paraId="4B34F5A4"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Type</w:t>
            </w:r>
          </w:p>
        </w:tc>
      </w:tr>
      <w:tr w:rsidR="0089218D" w:rsidRPr="009039FC" w14:paraId="45C2C84A" w14:textId="77777777" w:rsidTr="0089218D">
        <w:trPr>
          <w:trHeight w:val="352"/>
        </w:trPr>
        <w:tc>
          <w:tcPr>
            <w:tcW w:w="6061" w:type="dxa"/>
            <w:gridSpan w:val="2"/>
            <w:tcBorders>
              <w:top w:val="single" w:sz="6" w:space="0" w:color="auto"/>
              <w:left w:val="single" w:sz="6" w:space="0" w:color="auto"/>
              <w:bottom w:val="single" w:sz="6" w:space="0" w:color="auto"/>
              <w:right w:val="single" w:sz="6" w:space="0" w:color="auto"/>
            </w:tcBorders>
          </w:tcPr>
          <w:p w14:paraId="79978B2A"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Length</w:t>
            </w:r>
          </w:p>
        </w:tc>
      </w:tr>
      <w:tr w:rsidR="0089218D" w:rsidRPr="009039FC" w14:paraId="45511DCE" w14:textId="77777777" w:rsidTr="0089218D">
        <w:tc>
          <w:tcPr>
            <w:tcW w:w="3062" w:type="dxa"/>
            <w:tcBorders>
              <w:top w:val="single" w:sz="6" w:space="0" w:color="auto"/>
              <w:left w:val="single" w:sz="6" w:space="0" w:color="auto"/>
              <w:bottom w:val="single" w:sz="6" w:space="0" w:color="auto"/>
              <w:right w:val="single" w:sz="6" w:space="0" w:color="auto"/>
            </w:tcBorders>
          </w:tcPr>
          <w:p w14:paraId="5C8A8670"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p>
        </w:tc>
        <w:tc>
          <w:tcPr>
            <w:tcW w:w="2999" w:type="dxa"/>
            <w:tcBorders>
              <w:top w:val="single" w:sz="6" w:space="0" w:color="auto"/>
              <w:left w:val="single" w:sz="6" w:space="0" w:color="auto"/>
              <w:bottom w:val="single" w:sz="6" w:space="0" w:color="auto"/>
              <w:right w:val="single" w:sz="6" w:space="0" w:color="auto"/>
            </w:tcBorders>
          </w:tcPr>
          <w:p w14:paraId="4954626F"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N</w:t>
            </w:r>
          </w:p>
        </w:tc>
      </w:tr>
      <w:tr w:rsidR="0089218D" w:rsidRPr="009039FC" w14:paraId="17196F1B" w14:textId="77777777" w:rsidTr="0089218D">
        <w:tc>
          <w:tcPr>
            <w:tcW w:w="3062" w:type="dxa"/>
            <w:tcBorders>
              <w:top w:val="single" w:sz="6" w:space="0" w:color="auto"/>
              <w:left w:val="single" w:sz="6" w:space="0" w:color="auto"/>
              <w:bottom w:val="single" w:sz="6" w:space="0" w:color="auto"/>
              <w:right w:val="single" w:sz="6" w:space="0" w:color="auto"/>
            </w:tcBorders>
          </w:tcPr>
          <w:p w14:paraId="53F14DBD"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U</w:t>
            </w:r>
          </w:p>
        </w:tc>
        <w:tc>
          <w:tcPr>
            <w:tcW w:w="2999" w:type="dxa"/>
            <w:tcBorders>
              <w:top w:val="single" w:sz="6" w:space="0" w:color="auto"/>
              <w:left w:val="single" w:sz="6" w:space="0" w:color="auto"/>
              <w:bottom w:val="single" w:sz="6" w:space="0" w:color="auto"/>
              <w:right w:val="single" w:sz="6" w:space="0" w:color="auto"/>
            </w:tcBorders>
          </w:tcPr>
          <w:p w14:paraId="6B4026B2"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U</w:t>
            </w:r>
          </w:p>
        </w:tc>
      </w:tr>
      <w:tr w:rsidR="0089218D" w:rsidRPr="009039FC" w14:paraId="3563B5E2" w14:textId="77777777" w:rsidTr="0089218D">
        <w:tc>
          <w:tcPr>
            <w:tcW w:w="3062" w:type="dxa"/>
            <w:tcBorders>
              <w:top w:val="single" w:sz="6" w:space="0" w:color="auto"/>
              <w:left w:val="single" w:sz="6" w:space="0" w:color="auto"/>
              <w:bottom w:val="single" w:sz="6" w:space="0" w:color="auto"/>
              <w:right w:val="single" w:sz="6" w:space="0" w:color="auto"/>
            </w:tcBorders>
          </w:tcPr>
          <w:p w14:paraId="45C81CC6"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X</w:t>
            </w:r>
          </w:p>
        </w:tc>
        <w:tc>
          <w:tcPr>
            <w:tcW w:w="2999" w:type="dxa"/>
            <w:tcBorders>
              <w:top w:val="single" w:sz="6" w:space="0" w:color="auto"/>
              <w:left w:val="single" w:sz="6" w:space="0" w:color="auto"/>
              <w:bottom w:val="single" w:sz="6" w:space="0" w:color="auto"/>
              <w:right w:val="single" w:sz="6" w:space="0" w:color="auto"/>
            </w:tcBorders>
          </w:tcPr>
          <w:p w14:paraId="2904BA16"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X</w:t>
            </w:r>
          </w:p>
        </w:tc>
      </w:tr>
      <w:tr w:rsidR="0089218D" w:rsidRPr="009039FC" w14:paraId="738D157C" w14:textId="77777777" w:rsidTr="0089218D">
        <w:tc>
          <w:tcPr>
            <w:tcW w:w="3062" w:type="dxa"/>
            <w:tcBorders>
              <w:top w:val="single" w:sz="6" w:space="0" w:color="auto"/>
              <w:left w:val="single" w:sz="6" w:space="0" w:color="auto"/>
              <w:bottom w:val="single" w:sz="6" w:space="0" w:color="auto"/>
              <w:right w:val="single" w:sz="6" w:space="0" w:color="auto"/>
            </w:tcBorders>
          </w:tcPr>
          <w:p w14:paraId="4D457B6A"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G</w:t>
            </w:r>
          </w:p>
        </w:tc>
        <w:tc>
          <w:tcPr>
            <w:tcW w:w="2999" w:type="dxa"/>
            <w:tcBorders>
              <w:top w:val="single" w:sz="6" w:space="0" w:color="auto"/>
              <w:left w:val="single" w:sz="6" w:space="0" w:color="auto"/>
              <w:bottom w:val="single" w:sz="6" w:space="0" w:color="auto"/>
              <w:right w:val="single" w:sz="6" w:space="0" w:color="auto"/>
            </w:tcBorders>
          </w:tcPr>
          <w:p w14:paraId="7D9C62F4"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G</w:t>
            </w:r>
          </w:p>
        </w:tc>
      </w:tr>
      <w:tr w:rsidR="0089218D" w:rsidRPr="009039FC" w14:paraId="020A3BB0" w14:textId="77777777" w:rsidTr="0089218D">
        <w:tc>
          <w:tcPr>
            <w:tcW w:w="3062" w:type="dxa"/>
            <w:tcBorders>
              <w:top w:val="single" w:sz="6" w:space="0" w:color="auto"/>
              <w:left w:val="single" w:sz="6" w:space="0" w:color="auto"/>
              <w:bottom w:val="single" w:sz="6" w:space="0" w:color="auto"/>
              <w:right w:val="single" w:sz="6" w:space="0" w:color="auto"/>
            </w:tcBorders>
          </w:tcPr>
          <w:p w14:paraId="067E3727"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G</w:t>
            </w:r>
          </w:p>
        </w:tc>
        <w:tc>
          <w:tcPr>
            <w:tcW w:w="2999" w:type="dxa"/>
            <w:tcBorders>
              <w:top w:val="single" w:sz="6" w:space="0" w:color="auto"/>
              <w:left w:val="single" w:sz="6" w:space="0" w:color="auto"/>
              <w:bottom w:val="single" w:sz="6" w:space="0" w:color="auto"/>
              <w:right w:val="single" w:sz="6" w:space="0" w:color="auto"/>
            </w:tcBorders>
          </w:tcPr>
          <w:p w14:paraId="33168572"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G</w:t>
            </w:r>
          </w:p>
        </w:tc>
      </w:tr>
      <w:tr w:rsidR="0089218D" w:rsidRPr="009039FC" w14:paraId="1AF73F82" w14:textId="77777777" w:rsidTr="0089218D">
        <w:tc>
          <w:tcPr>
            <w:tcW w:w="3062" w:type="dxa"/>
            <w:tcBorders>
              <w:top w:val="single" w:sz="6" w:space="0" w:color="auto"/>
              <w:left w:val="single" w:sz="6" w:space="0" w:color="auto"/>
              <w:bottom w:val="single" w:sz="6" w:space="0" w:color="auto"/>
              <w:right w:val="single" w:sz="6" w:space="0" w:color="auto"/>
            </w:tcBorders>
          </w:tcPr>
          <w:p w14:paraId="5DA0772C"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C</w:t>
            </w:r>
          </w:p>
        </w:tc>
        <w:tc>
          <w:tcPr>
            <w:tcW w:w="2999" w:type="dxa"/>
            <w:tcBorders>
              <w:top w:val="single" w:sz="6" w:space="0" w:color="auto"/>
              <w:left w:val="single" w:sz="6" w:space="0" w:color="auto"/>
              <w:bottom w:val="single" w:sz="6" w:space="0" w:color="auto"/>
              <w:right w:val="single" w:sz="6" w:space="0" w:color="auto"/>
            </w:tcBorders>
          </w:tcPr>
          <w:p w14:paraId="7008C194"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C</w:t>
            </w:r>
          </w:p>
        </w:tc>
      </w:tr>
      <w:tr w:rsidR="0089218D" w:rsidRPr="009039FC" w14:paraId="5DEC5733" w14:textId="77777777" w:rsidTr="0089218D">
        <w:tc>
          <w:tcPr>
            <w:tcW w:w="3062" w:type="dxa"/>
            <w:tcBorders>
              <w:top w:val="single" w:sz="6" w:space="0" w:color="auto"/>
              <w:left w:val="single" w:sz="6" w:space="0" w:color="auto"/>
              <w:bottom w:val="single" w:sz="6" w:space="0" w:color="auto"/>
              <w:right w:val="single" w:sz="6" w:space="0" w:color="auto"/>
            </w:tcBorders>
          </w:tcPr>
          <w:p w14:paraId="1A4C11B4"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x</w:t>
            </w:r>
          </w:p>
        </w:tc>
        <w:tc>
          <w:tcPr>
            <w:tcW w:w="2999" w:type="dxa"/>
            <w:tcBorders>
              <w:top w:val="single" w:sz="6" w:space="0" w:color="auto"/>
              <w:left w:val="single" w:sz="6" w:space="0" w:color="auto"/>
              <w:bottom w:val="single" w:sz="6" w:space="0" w:color="auto"/>
              <w:right w:val="single" w:sz="6" w:space="0" w:color="auto"/>
            </w:tcBorders>
          </w:tcPr>
          <w:p w14:paraId="734FF80F"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X</w:t>
            </w:r>
          </w:p>
        </w:tc>
      </w:tr>
      <w:tr w:rsidR="0089218D" w:rsidRPr="009039FC" w14:paraId="3D66F289" w14:textId="77777777" w:rsidTr="0089218D">
        <w:tc>
          <w:tcPr>
            <w:tcW w:w="3062" w:type="dxa"/>
            <w:tcBorders>
              <w:top w:val="single" w:sz="6" w:space="0" w:color="auto"/>
              <w:left w:val="single" w:sz="6" w:space="0" w:color="auto"/>
              <w:bottom w:val="single" w:sz="6" w:space="0" w:color="auto"/>
              <w:right w:val="single" w:sz="6" w:space="0" w:color="auto"/>
            </w:tcBorders>
          </w:tcPr>
          <w:p w14:paraId="4EDA3431"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x</w:t>
            </w:r>
          </w:p>
        </w:tc>
        <w:tc>
          <w:tcPr>
            <w:tcW w:w="2999" w:type="dxa"/>
            <w:tcBorders>
              <w:top w:val="single" w:sz="6" w:space="0" w:color="auto"/>
              <w:left w:val="single" w:sz="6" w:space="0" w:color="auto"/>
              <w:bottom w:val="single" w:sz="6" w:space="0" w:color="auto"/>
              <w:right w:val="single" w:sz="6" w:space="0" w:color="auto"/>
            </w:tcBorders>
          </w:tcPr>
          <w:p w14:paraId="24110E86"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X</w:t>
            </w:r>
          </w:p>
        </w:tc>
      </w:tr>
      <w:tr w:rsidR="0089218D" w:rsidRPr="009039FC" w14:paraId="62CC0988" w14:textId="77777777" w:rsidTr="0089218D">
        <w:tc>
          <w:tcPr>
            <w:tcW w:w="3062" w:type="dxa"/>
            <w:tcBorders>
              <w:top w:val="single" w:sz="6" w:space="0" w:color="auto"/>
              <w:left w:val="single" w:sz="6" w:space="0" w:color="auto"/>
              <w:bottom w:val="single" w:sz="6" w:space="0" w:color="auto"/>
              <w:right w:val="single" w:sz="6" w:space="0" w:color="auto"/>
            </w:tcBorders>
          </w:tcPr>
          <w:p w14:paraId="31735307"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s</w:t>
            </w:r>
          </w:p>
        </w:tc>
        <w:tc>
          <w:tcPr>
            <w:tcW w:w="2999" w:type="dxa"/>
            <w:tcBorders>
              <w:top w:val="single" w:sz="6" w:space="0" w:color="auto"/>
              <w:left w:val="single" w:sz="6" w:space="0" w:color="auto"/>
              <w:bottom w:val="single" w:sz="6" w:space="0" w:color="auto"/>
              <w:right w:val="single" w:sz="6" w:space="0" w:color="auto"/>
            </w:tcBorders>
          </w:tcPr>
          <w:p w14:paraId="3045048B"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S</w:t>
            </w:r>
          </w:p>
        </w:tc>
      </w:tr>
      <w:tr w:rsidR="0089218D" w:rsidRPr="009039FC" w14:paraId="5033642A" w14:textId="77777777" w:rsidTr="0089218D">
        <w:tc>
          <w:tcPr>
            <w:tcW w:w="3062" w:type="dxa"/>
            <w:tcBorders>
              <w:top w:val="single" w:sz="6" w:space="0" w:color="auto"/>
              <w:left w:val="single" w:sz="6" w:space="0" w:color="auto"/>
              <w:bottom w:val="single" w:sz="6" w:space="0" w:color="auto"/>
              <w:right w:val="single" w:sz="6" w:space="0" w:color="auto"/>
            </w:tcBorders>
          </w:tcPr>
          <w:p w14:paraId="489699B8"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u</w:t>
            </w:r>
          </w:p>
        </w:tc>
        <w:tc>
          <w:tcPr>
            <w:tcW w:w="2999" w:type="dxa"/>
            <w:tcBorders>
              <w:top w:val="single" w:sz="6" w:space="0" w:color="auto"/>
              <w:left w:val="single" w:sz="6" w:space="0" w:color="auto"/>
              <w:bottom w:val="single" w:sz="6" w:space="0" w:color="auto"/>
              <w:right w:val="single" w:sz="6" w:space="0" w:color="auto"/>
            </w:tcBorders>
          </w:tcPr>
          <w:p w14:paraId="54941696"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U</w:t>
            </w:r>
          </w:p>
        </w:tc>
      </w:tr>
      <w:tr w:rsidR="0089218D" w:rsidRPr="009039FC" w14:paraId="6881CF84" w14:textId="77777777" w:rsidTr="0089218D">
        <w:tc>
          <w:tcPr>
            <w:tcW w:w="3062" w:type="dxa"/>
            <w:tcBorders>
              <w:top w:val="single" w:sz="6" w:space="0" w:color="auto"/>
              <w:left w:val="single" w:sz="6" w:space="0" w:color="auto"/>
              <w:bottom w:val="single" w:sz="6" w:space="0" w:color="auto"/>
              <w:right w:val="single" w:sz="6" w:space="0" w:color="auto"/>
            </w:tcBorders>
          </w:tcPr>
          <w:p w14:paraId="5E9679C5"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d</w:t>
            </w:r>
          </w:p>
        </w:tc>
        <w:tc>
          <w:tcPr>
            <w:tcW w:w="2999" w:type="dxa"/>
            <w:tcBorders>
              <w:top w:val="single" w:sz="6" w:space="0" w:color="auto"/>
              <w:left w:val="single" w:sz="6" w:space="0" w:color="auto"/>
              <w:bottom w:val="single" w:sz="6" w:space="0" w:color="auto"/>
              <w:right w:val="single" w:sz="6" w:space="0" w:color="auto"/>
            </w:tcBorders>
          </w:tcPr>
          <w:p w14:paraId="4DCA6497"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D</w:t>
            </w:r>
          </w:p>
        </w:tc>
      </w:tr>
      <w:tr w:rsidR="0089218D" w:rsidRPr="009039FC" w14:paraId="232EC74F" w14:textId="77777777" w:rsidTr="0089218D">
        <w:tc>
          <w:tcPr>
            <w:tcW w:w="3062" w:type="dxa"/>
            <w:tcBorders>
              <w:top w:val="single" w:sz="6" w:space="0" w:color="auto"/>
              <w:left w:val="single" w:sz="6" w:space="0" w:color="auto"/>
              <w:bottom w:val="single" w:sz="6" w:space="0" w:color="auto"/>
              <w:right w:val="single" w:sz="6" w:space="0" w:color="auto"/>
            </w:tcBorders>
          </w:tcPr>
          <w:p w14:paraId="5702F2EA"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v</w:t>
            </w:r>
          </w:p>
        </w:tc>
        <w:tc>
          <w:tcPr>
            <w:tcW w:w="2999" w:type="dxa"/>
            <w:tcBorders>
              <w:top w:val="single" w:sz="6" w:space="0" w:color="auto"/>
              <w:left w:val="single" w:sz="6" w:space="0" w:color="auto"/>
              <w:bottom w:val="single" w:sz="6" w:space="0" w:color="auto"/>
              <w:right w:val="single" w:sz="6" w:space="0" w:color="auto"/>
            </w:tcBorders>
          </w:tcPr>
          <w:p w14:paraId="272DCD6E"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V</w:t>
            </w:r>
          </w:p>
        </w:tc>
      </w:tr>
      <w:tr w:rsidR="0089218D" w:rsidRPr="009039FC" w14:paraId="5CCF1953" w14:textId="77777777" w:rsidTr="0089218D">
        <w:tc>
          <w:tcPr>
            <w:tcW w:w="3062" w:type="dxa"/>
            <w:tcBorders>
              <w:top w:val="single" w:sz="6" w:space="0" w:color="auto"/>
              <w:left w:val="single" w:sz="6" w:space="0" w:color="auto"/>
              <w:bottom w:val="single" w:sz="6" w:space="0" w:color="auto"/>
              <w:right w:val="single" w:sz="6" w:space="0" w:color="auto"/>
            </w:tcBorders>
          </w:tcPr>
          <w:p w14:paraId="54A0ED13"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v</w:t>
            </w:r>
          </w:p>
        </w:tc>
        <w:tc>
          <w:tcPr>
            <w:tcW w:w="2999" w:type="dxa"/>
            <w:tcBorders>
              <w:top w:val="single" w:sz="6" w:space="0" w:color="auto"/>
              <w:left w:val="single" w:sz="6" w:space="0" w:color="auto"/>
              <w:bottom w:val="single" w:sz="6" w:space="0" w:color="auto"/>
              <w:right w:val="single" w:sz="6" w:space="0" w:color="auto"/>
            </w:tcBorders>
          </w:tcPr>
          <w:p w14:paraId="3CB3E7C4"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V</w:t>
            </w:r>
          </w:p>
        </w:tc>
      </w:tr>
      <w:tr w:rsidR="0089218D" w:rsidRPr="009039FC" w14:paraId="5BD1BAD1" w14:textId="77777777" w:rsidTr="0089218D">
        <w:tc>
          <w:tcPr>
            <w:tcW w:w="3062" w:type="dxa"/>
            <w:tcBorders>
              <w:top w:val="single" w:sz="6" w:space="0" w:color="auto"/>
              <w:left w:val="single" w:sz="6" w:space="0" w:color="auto"/>
              <w:bottom w:val="single" w:sz="6" w:space="0" w:color="auto"/>
              <w:right w:val="single" w:sz="6" w:space="0" w:color="auto"/>
            </w:tcBorders>
          </w:tcPr>
          <w:p w14:paraId="100B7E2A"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v</w:t>
            </w:r>
          </w:p>
        </w:tc>
        <w:tc>
          <w:tcPr>
            <w:tcW w:w="2999" w:type="dxa"/>
            <w:tcBorders>
              <w:top w:val="single" w:sz="6" w:space="0" w:color="auto"/>
              <w:left w:val="single" w:sz="6" w:space="0" w:color="auto"/>
              <w:bottom w:val="single" w:sz="6" w:space="0" w:color="auto"/>
              <w:right w:val="single" w:sz="6" w:space="0" w:color="auto"/>
            </w:tcBorders>
          </w:tcPr>
          <w:p w14:paraId="23F3D226"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V</w:t>
            </w:r>
          </w:p>
        </w:tc>
      </w:tr>
      <w:tr w:rsidR="0089218D" w:rsidRPr="009039FC" w14:paraId="4676273B" w14:textId="77777777" w:rsidTr="0089218D">
        <w:tc>
          <w:tcPr>
            <w:tcW w:w="3062" w:type="dxa"/>
            <w:tcBorders>
              <w:top w:val="single" w:sz="6" w:space="0" w:color="auto"/>
              <w:left w:val="single" w:sz="6" w:space="0" w:color="auto"/>
              <w:bottom w:val="single" w:sz="6" w:space="0" w:color="auto"/>
              <w:right w:val="single" w:sz="6" w:space="0" w:color="auto"/>
            </w:tcBorders>
          </w:tcPr>
          <w:p w14:paraId="17F8DAEA"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m</w:t>
            </w:r>
          </w:p>
        </w:tc>
        <w:tc>
          <w:tcPr>
            <w:tcW w:w="2999" w:type="dxa"/>
            <w:tcBorders>
              <w:top w:val="single" w:sz="6" w:space="0" w:color="auto"/>
              <w:left w:val="single" w:sz="6" w:space="0" w:color="auto"/>
              <w:bottom w:val="single" w:sz="6" w:space="0" w:color="auto"/>
              <w:right w:val="single" w:sz="6" w:space="0" w:color="auto"/>
            </w:tcBorders>
          </w:tcPr>
          <w:p w14:paraId="40F30791"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M</w:t>
            </w:r>
          </w:p>
        </w:tc>
      </w:tr>
      <w:tr w:rsidR="0089218D" w:rsidRPr="009039FC" w14:paraId="7C9B3E0F" w14:textId="77777777" w:rsidTr="0089218D">
        <w:tc>
          <w:tcPr>
            <w:tcW w:w="3062" w:type="dxa"/>
            <w:tcBorders>
              <w:top w:val="single" w:sz="6" w:space="0" w:color="auto"/>
              <w:left w:val="single" w:sz="6" w:space="0" w:color="auto"/>
              <w:bottom w:val="single" w:sz="6" w:space="0" w:color="auto"/>
              <w:right w:val="single" w:sz="6" w:space="0" w:color="auto"/>
            </w:tcBorders>
          </w:tcPr>
          <w:p w14:paraId="3DCBEF4E"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b</w:t>
            </w:r>
          </w:p>
        </w:tc>
        <w:tc>
          <w:tcPr>
            <w:tcW w:w="2999" w:type="dxa"/>
            <w:tcBorders>
              <w:top w:val="single" w:sz="6" w:space="0" w:color="auto"/>
              <w:left w:val="single" w:sz="6" w:space="0" w:color="auto"/>
              <w:bottom w:val="single" w:sz="6" w:space="0" w:color="auto"/>
              <w:right w:val="single" w:sz="6" w:space="0" w:color="auto"/>
            </w:tcBorders>
          </w:tcPr>
          <w:p w14:paraId="53A85A40"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B</w:t>
            </w:r>
          </w:p>
        </w:tc>
      </w:tr>
      <w:tr w:rsidR="0089218D" w:rsidRPr="009039FC" w14:paraId="1BEA6BCA" w14:textId="77777777" w:rsidTr="0089218D">
        <w:tc>
          <w:tcPr>
            <w:tcW w:w="3062" w:type="dxa"/>
            <w:tcBorders>
              <w:top w:val="single" w:sz="6" w:space="0" w:color="auto"/>
              <w:left w:val="single" w:sz="6" w:space="0" w:color="auto"/>
              <w:bottom w:val="single" w:sz="6" w:space="0" w:color="auto"/>
              <w:right w:val="single" w:sz="6" w:space="0" w:color="auto"/>
            </w:tcBorders>
          </w:tcPr>
          <w:p w14:paraId="6AA8CC78"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h</w:t>
            </w:r>
          </w:p>
        </w:tc>
        <w:tc>
          <w:tcPr>
            <w:tcW w:w="2999" w:type="dxa"/>
            <w:tcBorders>
              <w:top w:val="single" w:sz="6" w:space="0" w:color="auto"/>
              <w:left w:val="single" w:sz="6" w:space="0" w:color="auto"/>
              <w:bottom w:val="single" w:sz="6" w:space="0" w:color="auto"/>
              <w:right w:val="single" w:sz="6" w:space="0" w:color="auto"/>
            </w:tcBorders>
          </w:tcPr>
          <w:p w14:paraId="68B8FDB8"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H</w:t>
            </w:r>
          </w:p>
        </w:tc>
      </w:tr>
      <w:tr w:rsidR="0089218D" w:rsidRPr="009039FC" w14:paraId="14DF0BD6" w14:textId="77777777" w:rsidTr="0089218D">
        <w:tc>
          <w:tcPr>
            <w:tcW w:w="3062" w:type="dxa"/>
            <w:tcBorders>
              <w:top w:val="single" w:sz="6" w:space="0" w:color="auto"/>
              <w:left w:val="single" w:sz="6" w:space="0" w:color="auto"/>
              <w:bottom w:val="single" w:sz="6" w:space="0" w:color="auto"/>
              <w:right w:val="single" w:sz="6" w:space="0" w:color="auto"/>
            </w:tcBorders>
          </w:tcPr>
          <w:p w14:paraId="0B35E619"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h</w:t>
            </w:r>
          </w:p>
        </w:tc>
        <w:tc>
          <w:tcPr>
            <w:tcW w:w="2999" w:type="dxa"/>
            <w:tcBorders>
              <w:top w:val="single" w:sz="6" w:space="0" w:color="auto"/>
              <w:left w:val="single" w:sz="6" w:space="0" w:color="auto"/>
              <w:bottom w:val="single" w:sz="6" w:space="0" w:color="auto"/>
              <w:right w:val="single" w:sz="6" w:space="0" w:color="auto"/>
            </w:tcBorders>
          </w:tcPr>
          <w:p w14:paraId="2DC90C06"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H</w:t>
            </w:r>
          </w:p>
        </w:tc>
      </w:tr>
      <w:tr w:rsidR="0089218D" w:rsidRPr="009039FC" w14:paraId="182803E7" w14:textId="77777777" w:rsidTr="0089218D">
        <w:tc>
          <w:tcPr>
            <w:tcW w:w="3062" w:type="dxa"/>
            <w:tcBorders>
              <w:top w:val="single" w:sz="6" w:space="0" w:color="auto"/>
              <w:left w:val="single" w:sz="6" w:space="0" w:color="auto"/>
              <w:bottom w:val="single" w:sz="6" w:space="0" w:color="auto"/>
              <w:right w:val="single" w:sz="6" w:space="0" w:color="auto"/>
            </w:tcBorders>
          </w:tcPr>
          <w:p w14:paraId="4BD5D96C"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w</w:t>
            </w:r>
          </w:p>
        </w:tc>
        <w:tc>
          <w:tcPr>
            <w:tcW w:w="2999" w:type="dxa"/>
            <w:tcBorders>
              <w:top w:val="single" w:sz="6" w:space="0" w:color="auto"/>
              <w:left w:val="single" w:sz="6" w:space="0" w:color="auto"/>
              <w:bottom w:val="single" w:sz="6" w:space="0" w:color="auto"/>
              <w:right w:val="single" w:sz="6" w:space="0" w:color="auto"/>
            </w:tcBorders>
          </w:tcPr>
          <w:p w14:paraId="6602E56A"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W</w:t>
            </w:r>
          </w:p>
        </w:tc>
      </w:tr>
      <w:tr w:rsidR="0089218D" w:rsidRPr="009039FC" w14:paraId="2D77B35F" w14:textId="77777777" w:rsidTr="0089218D">
        <w:tc>
          <w:tcPr>
            <w:tcW w:w="3062" w:type="dxa"/>
            <w:tcBorders>
              <w:top w:val="single" w:sz="6" w:space="0" w:color="auto"/>
              <w:left w:val="single" w:sz="6" w:space="0" w:color="auto"/>
              <w:bottom w:val="single" w:sz="6" w:space="0" w:color="auto"/>
              <w:right w:val="single" w:sz="6" w:space="0" w:color="auto"/>
            </w:tcBorders>
          </w:tcPr>
          <w:p w14:paraId="522A7A13"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w</w:t>
            </w:r>
          </w:p>
        </w:tc>
        <w:tc>
          <w:tcPr>
            <w:tcW w:w="2999" w:type="dxa"/>
            <w:tcBorders>
              <w:top w:val="single" w:sz="6" w:space="0" w:color="auto"/>
              <w:left w:val="single" w:sz="6" w:space="0" w:color="auto"/>
              <w:bottom w:val="single" w:sz="6" w:space="0" w:color="auto"/>
              <w:right w:val="single" w:sz="6" w:space="0" w:color="auto"/>
            </w:tcBorders>
          </w:tcPr>
          <w:p w14:paraId="429A1DD8"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W</w:t>
            </w:r>
          </w:p>
        </w:tc>
      </w:tr>
      <w:tr w:rsidR="0089218D" w:rsidRPr="009039FC" w14:paraId="6B34746D" w14:textId="77777777" w:rsidTr="0089218D">
        <w:tc>
          <w:tcPr>
            <w:tcW w:w="3062" w:type="dxa"/>
            <w:tcBorders>
              <w:top w:val="single" w:sz="6" w:space="0" w:color="auto"/>
              <w:left w:val="single" w:sz="6" w:space="0" w:color="auto"/>
              <w:bottom w:val="single" w:sz="6" w:space="0" w:color="auto"/>
              <w:right w:val="single" w:sz="6" w:space="0" w:color="auto"/>
            </w:tcBorders>
          </w:tcPr>
          <w:p w14:paraId="64291D6C"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l</w:t>
            </w:r>
          </w:p>
        </w:tc>
        <w:tc>
          <w:tcPr>
            <w:tcW w:w="2999" w:type="dxa"/>
            <w:tcBorders>
              <w:top w:val="single" w:sz="6" w:space="0" w:color="auto"/>
              <w:left w:val="single" w:sz="6" w:space="0" w:color="auto"/>
              <w:bottom w:val="single" w:sz="6" w:space="0" w:color="auto"/>
              <w:right w:val="single" w:sz="6" w:space="0" w:color="auto"/>
            </w:tcBorders>
          </w:tcPr>
          <w:p w14:paraId="185AB73E"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L</w:t>
            </w:r>
          </w:p>
        </w:tc>
      </w:tr>
      <w:tr w:rsidR="0089218D" w:rsidRPr="009039FC" w14:paraId="5E8F5C1A" w14:textId="77777777" w:rsidTr="0089218D">
        <w:tc>
          <w:tcPr>
            <w:tcW w:w="3062" w:type="dxa"/>
            <w:tcBorders>
              <w:top w:val="single" w:sz="6" w:space="0" w:color="auto"/>
              <w:left w:val="single" w:sz="6" w:space="0" w:color="auto"/>
              <w:bottom w:val="single" w:sz="6" w:space="0" w:color="auto"/>
              <w:right w:val="single" w:sz="6" w:space="0" w:color="auto"/>
            </w:tcBorders>
          </w:tcPr>
          <w:p w14:paraId="56636E8F"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l</w:t>
            </w:r>
          </w:p>
        </w:tc>
        <w:tc>
          <w:tcPr>
            <w:tcW w:w="2999" w:type="dxa"/>
            <w:tcBorders>
              <w:top w:val="single" w:sz="6" w:space="0" w:color="auto"/>
              <w:left w:val="single" w:sz="6" w:space="0" w:color="auto"/>
              <w:bottom w:val="single" w:sz="6" w:space="0" w:color="auto"/>
              <w:right w:val="single" w:sz="6" w:space="0" w:color="auto"/>
            </w:tcBorders>
          </w:tcPr>
          <w:p w14:paraId="3F95529E"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L</w:t>
            </w:r>
          </w:p>
        </w:tc>
      </w:tr>
      <w:tr w:rsidR="0089218D" w:rsidRPr="009039FC" w14:paraId="55F1E731" w14:textId="77777777" w:rsidTr="0089218D">
        <w:tc>
          <w:tcPr>
            <w:tcW w:w="3062" w:type="dxa"/>
            <w:tcBorders>
              <w:top w:val="single" w:sz="6" w:space="0" w:color="auto"/>
              <w:left w:val="single" w:sz="6" w:space="0" w:color="auto"/>
              <w:bottom w:val="single" w:sz="6" w:space="0" w:color="auto"/>
              <w:right w:val="single" w:sz="6" w:space="0" w:color="auto"/>
            </w:tcBorders>
          </w:tcPr>
          <w:p w14:paraId="3CCD3015"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t</w:t>
            </w:r>
          </w:p>
        </w:tc>
        <w:tc>
          <w:tcPr>
            <w:tcW w:w="2999" w:type="dxa"/>
            <w:tcBorders>
              <w:top w:val="single" w:sz="6" w:space="0" w:color="auto"/>
              <w:left w:val="single" w:sz="6" w:space="0" w:color="auto"/>
              <w:bottom w:val="single" w:sz="6" w:space="0" w:color="auto"/>
              <w:right w:val="single" w:sz="6" w:space="0" w:color="auto"/>
            </w:tcBorders>
          </w:tcPr>
          <w:p w14:paraId="26BA58EB"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T</w:t>
            </w:r>
          </w:p>
        </w:tc>
      </w:tr>
      <w:tr w:rsidR="0089218D" w:rsidRPr="009039FC" w14:paraId="61455D99" w14:textId="77777777" w:rsidTr="0089218D">
        <w:tc>
          <w:tcPr>
            <w:tcW w:w="3062" w:type="dxa"/>
            <w:tcBorders>
              <w:top w:val="single" w:sz="6" w:space="0" w:color="auto"/>
              <w:left w:val="single" w:sz="6" w:space="0" w:color="auto"/>
              <w:bottom w:val="single" w:sz="6" w:space="0" w:color="auto"/>
              <w:right w:val="single" w:sz="6" w:space="0" w:color="auto"/>
            </w:tcBorders>
          </w:tcPr>
          <w:p w14:paraId="3C3F2901"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t</w:t>
            </w:r>
          </w:p>
        </w:tc>
        <w:tc>
          <w:tcPr>
            <w:tcW w:w="2999" w:type="dxa"/>
            <w:tcBorders>
              <w:top w:val="single" w:sz="6" w:space="0" w:color="auto"/>
              <w:left w:val="single" w:sz="6" w:space="0" w:color="auto"/>
              <w:bottom w:val="single" w:sz="6" w:space="0" w:color="auto"/>
              <w:right w:val="single" w:sz="6" w:space="0" w:color="auto"/>
            </w:tcBorders>
          </w:tcPr>
          <w:p w14:paraId="5E14DBE9"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T</w:t>
            </w:r>
          </w:p>
        </w:tc>
      </w:tr>
      <w:tr w:rsidR="0089218D" w:rsidRPr="009039FC" w14:paraId="42330865" w14:textId="77777777" w:rsidTr="0089218D">
        <w:tc>
          <w:tcPr>
            <w:tcW w:w="3062" w:type="dxa"/>
            <w:tcBorders>
              <w:top w:val="single" w:sz="6" w:space="0" w:color="auto"/>
              <w:left w:val="single" w:sz="6" w:space="0" w:color="auto"/>
              <w:bottom w:val="single" w:sz="6" w:space="0" w:color="auto"/>
              <w:right w:val="single" w:sz="6" w:space="0" w:color="auto"/>
            </w:tcBorders>
          </w:tcPr>
          <w:p w14:paraId="3D249C43"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proofErr w:type="spellStart"/>
            <w:r w:rsidRPr="009039FC">
              <w:t>i</w:t>
            </w:r>
            <w:proofErr w:type="spellEnd"/>
          </w:p>
        </w:tc>
        <w:tc>
          <w:tcPr>
            <w:tcW w:w="2999" w:type="dxa"/>
            <w:tcBorders>
              <w:top w:val="single" w:sz="6" w:space="0" w:color="auto"/>
              <w:left w:val="single" w:sz="6" w:space="0" w:color="auto"/>
              <w:bottom w:val="single" w:sz="6" w:space="0" w:color="auto"/>
              <w:right w:val="single" w:sz="6" w:space="0" w:color="auto"/>
            </w:tcBorders>
          </w:tcPr>
          <w:p w14:paraId="408B7C79"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I</w:t>
            </w:r>
          </w:p>
        </w:tc>
      </w:tr>
      <w:tr w:rsidR="0089218D" w:rsidRPr="009039FC" w14:paraId="16CA4436" w14:textId="77777777" w:rsidTr="0089218D">
        <w:tc>
          <w:tcPr>
            <w:tcW w:w="3062" w:type="dxa"/>
            <w:tcBorders>
              <w:top w:val="single" w:sz="6" w:space="0" w:color="auto"/>
              <w:left w:val="single" w:sz="6" w:space="0" w:color="auto"/>
              <w:bottom w:val="single" w:sz="6" w:space="0" w:color="auto"/>
              <w:right w:val="single" w:sz="6" w:space="0" w:color="auto"/>
            </w:tcBorders>
          </w:tcPr>
          <w:p w14:paraId="3AD5EDBF"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r</w:t>
            </w:r>
          </w:p>
        </w:tc>
        <w:tc>
          <w:tcPr>
            <w:tcW w:w="2999" w:type="dxa"/>
            <w:tcBorders>
              <w:top w:val="single" w:sz="6" w:space="0" w:color="auto"/>
              <w:left w:val="single" w:sz="6" w:space="0" w:color="auto"/>
              <w:bottom w:val="single" w:sz="6" w:space="0" w:color="auto"/>
              <w:right w:val="single" w:sz="6" w:space="0" w:color="auto"/>
            </w:tcBorders>
          </w:tcPr>
          <w:p w14:paraId="3C0E972C"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R</w:t>
            </w:r>
          </w:p>
        </w:tc>
      </w:tr>
      <w:tr w:rsidR="0089218D" w:rsidRPr="009039FC" w14:paraId="0EC68C68" w14:textId="77777777" w:rsidTr="0089218D">
        <w:tc>
          <w:tcPr>
            <w:tcW w:w="3062" w:type="dxa"/>
            <w:tcBorders>
              <w:top w:val="single" w:sz="6" w:space="0" w:color="auto"/>
              <w:left w:val="single" w:sz="6" w:space="0" w:color="auto"/>
              <w:bottom w:val="single" w:sz="6" w:space="0" w:color="auto"/>
              <w:right w:val="single" w:sz="6" w:space="0" w:color="auto"/>
            </w:tcBorders>
          </w:tcPr>
          <w:p w14:paraId="68A77B32"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r</w:t>
            </w:r>
          </w:p>
        </w:tc>
        <w:tc>
          <w:tcPr>
            <w:tcW w:w="2999" w:type="dxa"/>
            <w:tcBorders>
              <w:top w:val="single" w:sz="6" w:space="0" w:color="auto"/>
              <w:left w:val="single" w:sz="6" w:space="0" w:color="auto"/>
              <w:bottom w:val="single" w:sz="6" w:space="0" w:color="auto"/>
              <w:right w:val="single" w:sz="6" w:space="0" w:color="auto"/>
            </w:tcBorders>
          </w:tcPr>
          <w:p w14:paraId="7C2E141D"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R</w:t>
            </w:r>
          </w:p>
        </w:tc>
      </w:tr>
      <w:tr w:rsidR="0089218D" w:rsidRPr="009039FC" w14:paraId="759310FA" w14:textId="77777777" w:rsidTr="0089218D">
        <w:tc>
          <w:tcPr>
            <w:tcW w:w="3062" w:type="dxa"/>
            <w:tcBorders>
              <w:top w:val="single" w:sz="6" w:space="0" w:color="auto"/>
              <w:left w:val="single" w:sz="6" w:space="0" w:color="auto"/>
              <w:bottom w:val="single" w:sz="6" w:space="0" w:color="auto"/>
              <w:right w:val="single" w:sz="6" w:space="0" w:color="auto"/>
            </w:tcBorders>
          </w:tcPr>
          <w:p w14:paraId="72052C99"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 xml:space="preserve">y </w:t>
            </w:r>
          </w:p>
        </w:tc>
        <w:tc>
          <w:tcPr>
            <w:tcW w:w="2999" w:type="dxa"/>
            <w:tcBorders>
              <w:top w:val="single" w:sz="6" w:space="0" w:color="auto"/>
              <w:left w:val="single" w:sz="6" w:space="0" w:color="auto"/>
              <w:bottom w:val="single" w:sz="6" w:space="0" w:color="auto"/>
              <w:right w:val="single" w:sz="6" w:space="0" w:color="auto"/>
            </w:tcBorders>
          </w:tcPr>
          <w:p w14:paraId="4B8CD9F9"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 xml:space="preserve">y </w:t>
            </w:r>
          </w:p>
        </w:tc>
      </w:tr>
      <w:tr w:rsidR="0089218D" w:rsidRPr="009039FC" w14:paraId="7F8347AD" w14:textId="77777777" w:rsidTr="0089218D">
        <w:tc>
          <w:tcPr>
            <w:tcW w:w="3062" w:type="dxa"/>
            <w:tcBorders>
              <w:top w:val="single" w:sz="6" w:space="0" w:color="auto"/>
              <w:left w:val="single" w:sz="6" w:space="0" w:color="auto"/>
              <w:bottom w:val="single" w:sz="6" w:space="0" w:color="auto"/>
              <w:right w:val="single" w:sz="6" w:space="0" w:color="auto"/>
            </w:tcBorders>
          </w:tcPr>
          <w:p w14:paraId="25FF39C3"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 xml:space="preserve">y </w:t>
            </w:r>
          </w:p>
        </w:tc>
        <w:tc>
          <w:tcPr>
            <w:tcW w:w="2999" w:type="dxa"/>
            <w:tcBorders>
              <w:top w:val="single" w:sz="6" w:space="0" w:color="auto"/>
              <w:left w:val="single" w:sz="6" w:space="0" w:color="auto"/>
              <w:bottom w:val="single" w:sz="6" w:space="0" w:color="auto"/>
              <w:right w:val="single" w:sz="6" w:space="0" w:color="auto"/>
            </w:tcBorders>
          </w:tcPr>
          <w:p w14:paraId="4B57B9E4"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y</w:t>
            </w:r>
          </w:p>
        </w:tc>
      </w:tr>
      <w:tr w:rsidR="0089218D" w:rsidRPr="009039FC" w14:paraId="4D7D69BA" w14:textId="77777777" w:rsidTr="0089218D">
        <w:tc>
          <w:tcPr>
            <w:tcW w:w="3062" w:type="dxa"/>
            <w:tcBorders>
              <w:top w:val="single" w:sz="6" w:space="0" w:color="auto"/>
              <w:left w:val="single" w:sz="6" w:space="0" w:color="auto"/>
              <w:bottom w:val="single" w:sz="6" w:space="0" w:color="auto"/>
              <w:right w:val="single" w:sz="6" w:space="0" w:color="auto"/>
            </w:tcBorders>
          </w:tcPr>
          <w:p w14:paraId="6A61AE9B"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 xml:space="preserve">m </w:t>
            </w:r>
          </w:p>
        </w:tc>
        <w:tc>
          <w:tcPr>
            <w:tcW w:w="2999" w:type="dxa"/>
            <w:tcBorders>
              <w:top w:val="single" w:sz="6" w:space="0" w:color="auto"/>
              <w:left w:val="single" w:sz="6" w:space="0" w:color="auto"/>
              <w:bottom w:val="single" w:sz="6" w:space="0" w:color="auto"/>
              <w:right w:val="single" w:sz="6" w:space="0" w:color="auto"/>
            </w:tcBorders>
          </w:tcPr>
          <w:p w14:paraId="40746CC4"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m</w:t>
            </w:r>
          </w:p>
        </w:tc>
      </w:tr>
      <w:tr w:rsidR="0089218D" w:rsidRPr="009039FC" w14:paraId="671ECE32" w14:textId="77777777" w:rsidTr="0089218D">
        <w:tc>
          <w:tcPr>
            <w:tcW w:w="3062" w:type="dxa"/>
            <w:tcBorders>
              <w:top w:val="single" w:sz="6" w:space="0" w:color="auto"/>
              <w:left w:val="single" w:sz="6" w:space="0" w:color="auto"/>
              <w:bottom w:val="single" w:sz="6" w:space="0" w:color="auto"/>
              <w:right w:val="single" w:sz="6" w:space="0" w:color="auto"/>
            </w:tcBorders>
          </w:tcPr>
          <w:p w14:paraId="5F4DEC32"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lastRenderedPageBreak/>
              <w:t xml:space="preserve">d </w:t>
            </w:r>
          </w:p>
        </w:tc>
        <w:tc>
          <w:tcPr>
            <w:tcW w:w="2999" w:type="dxa"/>
            <w:tcBorders>
              <w:top w:val="single" w:sz="6" w:space="0" w:color="auto"/>
              <w:left w:val="single" w:sz="6" w:space="0" w:color="auto"/>
              <w:bottom w:val="single" w:sz="6" w:space="0" w:color="auto"/>
              <w:right w:val="single" w:sz="6" w:space="0" w:color="auto"/>
            </w:tcBorders>
          </w:tcPr>
          <w:p w14:paraId="4B6B1C05"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 xml:space="preserve">d </w:t>
            </w:r>
          </w:p>
        </w:tc>
      </w:tr>
      <w:tr w:rsidR="0089218D" w:rsidRPr="009039FC" w14:paraId="25A60F00" w14:textId="77777777" w:rsidTr="0089218D">
        <w:tc>
          <w:tcPr>
            <w:tcW w:w="3062" w:type="dxa"/>
            <w:tcBorders>
              <w:top w:val="single" w:sz="6" w:space="0" w:color="auto"/>
              <w:left w:val="single" w:sz="6" w:space="0" w:color="auto"/>
              <w:bottom w:val="single" w:sz="6" w:space="0" w:color="auto"/>
              <w:right w:val="single" w:sz="6" w:space="0" w:color="auto"/>
            </w:tcBorders>
          </w:tcPr>
          <w:p w14:paraId="23D940F6"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h</w:t>
            </w:r>
          </w:p>
        </w:tc>
        <w:tc>
          <w:tcPr>
            <w:tcW w:w="2999" w:type="dxa"/>
            <w:tcBorders>
              <w:top w:val="single" w:sz="6" w:space="0" w:color="auto"/>
              <w:left w:val="single" w:sz="6" w:space="0" w:color="auto"/>
              <w:bottom w:val="single" w:sz="6" w:space="0" w:color="auto"/>
              <w:right w:val="single" w:sz="6" w:space="0" w:color="auto"/>
            </w:tcBorders>
          </w:tcPr>
          <w:p w14:paraId="609DED50"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 xml:space="preserve">h </w:t>
            </w:r>
          </w:p>
        </w:tc>
      </w:tr>
      <w:tr w:rsidR="0089218D" w:rsidRPr="009039FC" w14:paraId="1DF26743" w14:textId="77777777" w:rsidTr="0089218D">
        <w:tc>
          <w:tcPr>
            <w:tcW w:w="3062" w:type="dxa"/>
            <w:tcBorders>
              <w:top w:val="single" w:sz="6" w:space="0" w:color="auto"/>
              <w:left w:val="single" w:sz="6" w:space="0" w:color="auto"/>
              <w:bottom w:val="single" w:sz="6" w:space="0" w:color="auto"/>
              <w:right w:val="single" w:sz="6" w:space="0" w:color="auto"/>
            </w:tcBorders>
          </w:tcPr>
          <w:p w14:paraId="6E9A2CEB"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 xml:space="preserve">m </w:t>
            </w:r>
          </w:p>
        </w:tc>
        <w:tc>
          <w:tcPr>
            <w:tcW w:w="2999" w:type="dxa"/>
            <w:tcBorders>
              <w:top w:val="single" w:sz="6" w:space="0" w:color="auto"/>
              <w:left w:val="single" w:sz="6" w:space="0" w:color="auto"/>
              <w:bottom w:val="single" w:sz="6" w:space="0" w:color="auto"/>
              <w:right w:val="single" w:sz="6" w:space="0" w:color="auto"/>
            </w:tcBorders>
          </w:tcPr>
          <w:p w14:paraId="2BBA1CDF"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 xml:space="preserve">m </w:t>
            </w:r>
          </w:p>
        </w:tc>
      </w:tr>
      <w:tr w:rsidR="0089218D" w:rsidRPr="009039FC" w14:paraId="6999A5FA" w14:textId="77777777" w:rsidTr="0089218D">
        <w:tc>
          <w:tcPr>
            <w:tcW w:w="3062" w:type="dxa"/>
            <w:tcBorders>
              <w:top w:val="single" w:sz="6" w:space="0" w:color="auto"/>
              <w:left w:val="single" w:sz="6" w:space="0" w:color="auto"/>
              <w:bottom w:val="single" w:sz="6" w:space="0" w:color="auto"/>
              <w:right w:val="single" w:sz="6" w:space="0" w:color="auto"/>
            </w:tcBorders>
          </w:tcPr>
          <w:p w14:paraId="77703D6B"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 xml:space="preserve">s </w:t>
            </w:r>
          </w:p>
        </w:tc>
        <w:tc>
          <w:tcPr>
            <w:tcW w:w="2999" w:type="dxa"/>
            <w:tcBorders>
              <w:top w:val="single" w:sz="6" w:space="0" w:color="auto"/>
              <w:left w:val="single" w:sz="6" w:space="0" w:color="auto"/>
              <w:bottom w:val="single" w:sz="6" w:space="0" w:color="auto"/>
              <w:right w:val="single" w:sz="6" w:space="0" w:color="auto"/>
            </w:tcBorders>
          </w:tcPr>
          <w:p w14:paraId="27F12809"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 xml:space="preserve">s </w:t>
            </w:r>
          </w:p>
        </w:tc>
      </w:tr>
      <w:tr w:rsidR="0089218D" w:rsidRPr="009039FC" w14:paraId="665F69F7" w14:textId="77777777" w:rsidTr="0089218D">
        <w:tc>
          <w:tcPr>
            <w:tcW w:w="3062" w:type="dxa"/>
            <w:tcBorders>
              <w:top w:val="single" w:sz="6" w:space="0" w:color="auto"/>
              <w:left w:val="single" w:sz="6" w:space="0" w:color="auto"/>
              <w:bottom w:val="single" w:sz="6" w:space="0" w:color="auto"/>
              <w:right w:val="single" w:sz="6" w:space="0" w:color="auto"/>
            </w:tcBorders>
          </w:tcPr>
          <w:p w14:paraId="46815750"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c</w:t>
            </w:r>
          </w:p>
        </w:tc>
        <w:tc>
          <w:tcPr>
            <w:tcW w:w="2999" w:type="dxa"/>
            <w:tcBorders>
              <w:top w:val="single" w:sz="6" w:space="0" w:color="auto"/>
              <w:left w:val="single" w:sz="6" w:space="0" w:color="auto"/>
              <w:bottom w:val="single" w:sz="6" w:space="0" w:color="auto"/>
              <w:right w:val="single" w:sz="6" w:space="0" w:color="auto"/>
            </w:tcBorders>
          </w:tcPr>
          <w:p w14:paraId="6AFF7CB0"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c</w:t>
            </w:r>
          </w:p>
        </w:tc>
      </w:tr>
      <w:tr w:rsidR="0089218D" w:rsidRPr="009039FC" w14:paraId="311A365B" w14:textId="77777777" w:rsidTr="0089218D">
        <w:tc>
          <w:tcPr>
            <w:tcW w:w="3062" w:type="dxa"/>
            <w:tcBorders>
              <w:top w:val="single" w:sz="6" w:space="0" w:color="auto"/>
              <w:left w:val="single" w:sz="6" w:space="0" w:color="auto"/>
              <w:bottom w:val="single" w:sz="6" w:space="0" w:color="auto"/>
              <w:right w:val="single" w:sz="6" w:space="0" w:color="auto"/>
            </w:tcBorders>
          </w:tcPr>
          <w:p w14:paraId="757116A6"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c</w:t>
            </w:r>
          </w:p>
        </w:tc>
        <w:tc>
          <w:tcPr>
            <w:tcW w:w="2999" w:type="dxa"/>
            <w:tcBorders>
              <w:top w:val="single" w:sz="6" w:space="0" w:color="auto"/>
              <w:left w:val="single" w:sz="6" w:space="0" w:color="auto"/>
              <w:bottom w:val="single" w:sz="6" w:space="0" w:color="auto"/>
              <w:right w:val="single" w:sz="6" w:space="0" w:color="auto"/>
            </w:tcBorders>
          </w:tcPr>
          <w:p w14:paraId="0E7ECA0E"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 xml:space="preserve">c </w:t>
            </w:r>
          </w:p>
        </w:tc>
      </w:tr>
      <w:tr w:rsidR="0089218D" w:rsidRPr="009039FC" w14:paraId="37C13980" w14:textId="77777777" w:rsidTr="0089218D">
        <w:tc>
          <w:tcPr>
            <w:tcW w:w="3062" w:type="dxa"/>
            <w:tcBorders>
              <w:top w:val="single" w:sz="6" w:space="0" w:color="auto"/>
              <w:left w:val="single" w:sz="6" w:space="0" w:color="auto"/>
              <w:bottom w:val="single" w:sz="6" w:space="0" w:color="auto"/>
              <w:right w:val="single" w:sz="6" w:space="0" w:color="auto"/>
            </w:tcBorders>
          </w:tcPr>
          <w:p w14:paraId="55A40E89"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c</w:t>
            </w:r>
          </w:p>
        </w:tc>
        <w:tc>
          <w:tcPr>
            <w:tcW w:w="2999" w:type="dxa"/>
            <w:tcBorders>
              <w:top w:val="single" w:sz="6" w:space="0" w:color="auto"/>
              <w:left w:val="single" w:sz="6" w:space="0" w:color="auto"/>
              <w:bottom w:val="single" w:sz="6" w:space="0" w:color="auto"/>
              <w:right w:val="single" w:sz="6" w:space="0" w:color="auto"/>
            </w:tcBorders>
          </w:tcPr>
          <w:p w14:paraId="11CE7092" w14:textId="77777777" w:rsidR="0089218D" w:rsidRPr="009039FC" w:rsidRDefault="0089218D" w:rsidP="0089218D">
            <w:pPr>
              <w:pStyle w:val="TableText"/>
              <w:tabs>
                <w:tab w:val="clear" w:pos="1962"/>
                <w:tab w:val="clear" w:pos="3119"/>
                <w:tab w:val="right" w:pos="0"/>
                <w:tab w:val="left" w:pos="1560"/>
                <w:tab w:val="left" w:pos="2127"/>
                <w:tab w:val="left" w:pos="2694"/>
              </w:tabs>
              <w:jc w:val="center"/>
            </w:pPr>
            <w:r w:rsidRPr="009039FC">
              <w:t xml:space="preserve"> c</w:t>
            </w:r>
          </w:p>
        </w:tc>
      </w:tr>
    </w:tbl>
    <w:p w14:paraId="0AC7C0A4" w14:textId="77777777" w:rsidR="0089218D" w:rsidRPr="009039FC" w:rsidRDefault="0089218D" w:rsidP="0089218D">
      <w:pPr>
        <w:tabs>
          <w:tab w:val="clear" w:pos="5296"/>
          <w:tab w:val="left" w:pos="1620"/>
          <w:tab w:val="left" w:pos="2340"/>
          <w:tab w:val="left" w:pos="5220"/>
        </w:tabs>
        <w:ind w:left="5220" w:hanging="3939"/>
        <w:rPr>
          <w:spacing w:val="-3"/>
        </w:rPr>
      </w:pPr>
    </w:p>
    <w:p w14:paraId="2C35FE97" w14:textId="77777777" w:rsidR="0089218D" w:rsidRPr="009039FC" w:rsidRDefault="0089218D" w:rsidP="0089218D">
      <w:r w:rsidRPr="009039FC">
        <w:t>When an induction unit (if volume measuring equipment installed) has finished the volume measuring of an item, a Volume Result telegram is sent to the CSC/Host containing the volume result received from the volume measuring equipment.</w:t>
      </w:r>
    </w:p>
    <w:p w14:paraId="2E74A45F" w14:textId="77777777" w:rsidR="0089218D" w:rsidRPr="009039FC" w:rsidRDefault="0089218D" w:rsidP="0089218D">
      <w:r w:rsidRPr="009039FC">
        <w:t>If volume-measuring equipment is installed on the induction unit and the induction unit stops on the listed error, the error also will be set in the CMC status file.</w:t>
      </w:r>
    </w:p>
    <w:p w14:paraId="4BD2AF38" w14:textId="77777777" w:rsidR="0089218D" w:rsidRPr="009039FC" w:rsidRDefault="0089218D" w:rsidP="0089218D"/>
    <w:p w14:paraId="6C98E7F5" w14:textId="77777777" w:rsidR="0089218D" w:rsidRPr="009039FC" w:rsidRDefault="0089218D" w:rsidP="0089218D">
      <w:r w:rsidRPr="009039FC">
        <w:t>The Volume Result contains a volume scanning result which has a general interpretation:</w:t>
      </w:r>
    </w:p>
    <w:p w14:paraId="4107A26E" w14:textId="77777777" w:rsidR="0089218D" w:rsidRPr="009039FC" w:rsidRDefault="0089218D" w:rsidP="0089218D">
      <w:pPr>
        <w:pStyle w:val="Hanging10"/>
      </w:pPr>
      <w:r w:rsidRPr="009039FC">
        <w:tab/>
        <w:t>ss</w:t>
      </w:r>
      <w:r w:rsidRPr="009039FC">
        <w:tab/>
        <w:t>Result of volume scanning</w:t>
      </w:r>
      <w:r w:rsidRPr="009039FC">
        <w:tab/>
        <w:t xml:space="preserve">2 bytes - legal values are in the range from 0x0000 to 0xFFFF. A status larger than 0x00 indicates an error. </w:t>
      </w:r>
    </w:p>
    <w:p w14:paraId="5CEF3CB0" w14:textId="77777777" w:rsidR="0089218D" w:rsidRPr="009039FC" w:rsidRDefault="0089218D" w:rsidP="0089218D"/>
    <w:p w14:paraId="60F806E6" w14:textId="77777777" w:rsidR="0089218D" w:rsidRPr="009039FC" w:rsidRDefault="0089218D" w:rsidP="0089218D">
      <w:r w:rsidRPr="009039FC">
        <w:t>The table below holds the defined volume scanning result depending on the vendor of the scale:</w:t>
      </w:r>
    </w:p>
    <w:tbl>
      <w:tblPr>
        <w:tblW w:w="70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6120"/>
      </w:tblGrid>
      <w:tr w:rsidR="0089218D" w:rsidRPr="009039FC" w14:paraId="48068387" w14:textId="77777777" w:rsidTr="0089218D">
        <w:trPr>
          <w:trHeight w:val="609"/>
        </w:trPr>
        <w:tc>
          <w:tcPr>
            <w:tcW w:w="900" w:type="dxa"/>
            <w:vAlign w:val="bottom"/>
          </w:tcPr>
          <w:p w14:paraId="262D9307" w14:textId="77777777" w:rsidR="0089218D" w:rsidRPr="009039FC" w:rsidRDefault="0089218D" w:rsidP="0089218D">
            <w:pPr>
              <w:pStyle w:val="TableText"/>
              <w:jc w:val="center"/>
            </w:pPr>
            <w:r w:rsidRPr="009039FC">
              <w:t>ss</w:t>
            </w:r>
          </w:p>
        </w:tc>
        <w:tc>
          <w:tcPr>
            <w:tcW w:w="6120" w:type="dxa"/>
            <w:shd w:val="clear" w:color="auto" w:fill="D9D9D9"/>
            <w:vAlign w:val="bottom"/>
          </w:tcPr>
          <w:p w14:paraId="3D6E357B" w14:textId="77777777" w:rsidR="0089218D" w:rsidRPr="009039FC" w:rsidRDefault="0089218D" w:rsidP="0089218D">
            <w:pPr>
              <w:pStyle w:val="TableHeader"/>
            </w:pPr>
            <w:r w:rsidRPr="009039FC">
              <w:t>General</w:t>
            </w:r>
          </w:p>
        </w:tc>
      </w:tr>
      <w:tr w:rsidR="0089218D" w:rsidRPr="009039FC" w14:paraId="73578AFE" w14:textId="77777777" w:rsidTr="0089218D">
        <w:tc>
          <w:tcPr>
            <w:tcW w:w="900" w:type="dxa"/>
            <w:vAlign w:val="bottom"/>
          </w:tcPr>
          <w:p w14:paraId="3CF0B5B3" w14:textId="77777777" w:rsidR="0089218D" w:rsidRPr="009039FC" w:rsidRDefault="0089218D" w:rsidP="0089218D">
            <w:pPr>
              <w:pStyle w:val="TableText"/>
              <w:jc w:val="center"/>
            </w:pPr>
            <w:r w:rsidRPr="009039FC">
              <w:t>0</w:t>
            </w:r>
          </w:p>
        </w:tc>
        <w:tc>
          <w:tcPr>
            <w:tcW w:w="6120" w:type="dxa"/>
          </w:tcPr>
          <w:p w14:paraId="79775DD4" w14:textId="77777777" w:rsidR="0089218D" w:rsidRPr="009039FC" w:rsidRDefault="0089218D" w:rsidP="0089218D">
            <w:pPr>
              <w:pStyle w:val="TableText"/>
            </w:pPr>
            <w:r w:rsidRPr="009039FC">
              <w:t>OK.</w:t>
            </w:r>
          </w:p>
        </w:tc>
      </w:tr>
      <w:tr w:rsidR="0089218D" w:rsidRPr="009039FC" w14:paraId="485829D9" w14:textId="77777777" w:rsidTr="0089218D">
        <w:tc>
          <w:tcPr>
            <w:tcW w:w="900" w:type="dxa"/>
            <w:vAlign w:val="bottom"/>
          </w:tcPr>
          <w:p w14:paraId="007C3195" w14:textId="77777777" w:rsidR="0089218D" w:rsidRPr="009039FC" w:rsidRDefault="0089218D" w:rsidP="0089218D">
            <w:pPr>
              <w:pStyle w:val="TableText"/>
              <w:jc w:val="center"/>
            </w:pPr>
            <w:proofErr w:type="gramStart"/>
            <w:r w:rsidRPr="009039FC">
              <w:t>01..n</w:t>
            </w:r>
            <w:proofErr w:type="gramEnd"/>
          </w:p>
        </w:tc>
        <w:tc>
          <w:tcPr>
            <w:tcW w:w="6120" w:type="dxa"/>
          </w:tcPr>
          <w:p w14:paraId="3786C59F" w14:textId="77777777" w:rsidR="0089218D" w:rsidRPr="009039FC" w:rsidRDefault="0089218D" w:rsidP="0089218D">
            <w:pPr>
              <w:pStyle w:val="TableText"/>
            </w:pPr>
            <w:r w:rsidRPr="009039FC">
              <w:t>Error</w:t>
            </w:r>
          </w:p>
        </w:tc>
      </w:tr>
      <w:tr w:rsidR="0089218D" w:rsidRPr="009039FC" w14:paraId="583F45C9" w14:textId="77777777" w:rsidTr="0089218D">
        <w:trPr>
          <w:trHeight w:val="602"/>
        </w:trPr>
        <w:tc>
          <w:tcPr>
            <w:tcW w:w="900" w:type="dxa"/>
            <w:vAlign w:val="bottom"/>
          </w:tcPr>
          <w:p w14:paraId="794A3AE7" w14:textId="77777777" w:rsidR="0089218D" w:rsidRPr="009039FC" w:rsidRDefault="0089218D" w:rsidP="0089218D">
            <w:pPr>
              <w:pStyle w:val="TableText"/>
              <w:jc w:val="center"/>
            </w:pPr>
          </w:p>
        </w:tc>
        <w:tc>
          <w:tcPr>
            <w:tcW w:w="6120" w:type="dxa"/>
            <w:shd w:val="clear" w:color="auto" w:fill="D9D9D9"/>
            <w:vAlign w:val="bottom"/>
          </w:tcPr>
          <w:p w14:paraId="2FC29E4A" w14:textId="77777777" w:rsidR="0089218D" w:rsidRPr="009039FC" w:rsidRDefault="0089218D" w:rsidP="0089218D">
            <w:pPr>
              <w:pStyle w:val="TableHeader"/>
            </w:pPr>
            <w:r w:rsidRPr="009039FC">
              <w:t>Volume results using Sick volume scanners</w:t>
            </w:r>
          </w:p>
        </w:tc>
      </w:tr>
      <w:tr w:rsidR="0089218D" w:rsidRPr="009039FC" w14:paraId="4846A763" w14:textId="77777777" w:rsidTr="0089218D">
        <w:tc>
          <w:tcPr>
            <w:tcW w:w="900" w:type="dxa"/>
            <w:vAlign w:val="bottom"/>
          </w:tcPr>
          <w:p w14:paraId="0E65261C" w14:textId="77777777" w:rsidR="0089218D" w:rsidRPr="009039FC" w:rsidRDefault="0089218D" w:rsidP="0089218D">
            <w:pPr>
              <w:pStyle w:val="TableText"/>
              <w:jc w:val="center"/>
            </w:pPr>
            <w:r w:rsidRPr="009039FC">
              <w:t>1</w:t>
            </w:r>
          </w:p>
        </w:tc>
        <w:tc>
          <w:tcPr>
            <w:tcW w:w="6120" w:type="dxa"/>
          </w:tcPr>
          <w:p w14:paraId="5973BDD6" w14:textId="77777777" w:rsidR="0089218D" w:rsidRPr="009039FC" w:rsidRDefault="0089218D" w:rsidP="0089218D">
            <w:pPr>
              <w:pStyle w:val="TableText"/>
            </w:pPr>
            <w:r w:rsidRPr="009039FC">
              <w:t>No index telegram received within read signal</w:t>
            </w:r>
          </w:p>
        </w:tc>
      </w:tr>
      <w:tr w:rsidR="0089218D" w:rsidRPr="009039FC" w14:paraId="12442D68" w14:textId="77777777" w:rsidTr="0089218D">
        <w:tc>
          <w:tcPr>
            <w:tcW w:w="900" w:type="dxa"/>
            <w:vAlign w:val="bottom"/>
          </w:tcPr>
          <w:p w14:paraId="59906957" w14:textId="77777777" w:rsidR="0089218D" w:rsidRPr="009039FC" w:rsidRDefault="0089218D" w:rsidP="0089218D">
            <w:pPr>
              <w:pStyle w:val="TableText"/>
              <w:jc w:val="center"/>
            </w:pPr>
            <w:r w:rsidRPr="009039FC">
              <w:t>2</w:t>
            </w:r>
          </w:p>
        </w:tc>
        <w:tc>
          <w:tcPr>
            <w:tcW w:w="6120" w:type="dxa"/>
          </w:tcPr>
          <w:p w14:paraId="1426096C" w14:textId="77777777" w:rsidR="0089218D" w:rsidRPr="009039FC" w:rsidRDefault="0089218D" w:rsidP="0089218D">
            <w:pPr>
              <w:pStyle w:val="TableText"/>
            </w:pPr>
            <w:r w:rsidRPr="009039FC">
              <w:t>Multiple Indexes received within read signal</w:t>
            </w:r>
          </w:p>
        </w:tc>
      </w:tr>
      <w:tr w:rsidR="0089218D" w:rsidRPr="009039FC" w14:paraId="2E320191" w14:textId="77777777" w:rsidTr="0089218D">
        <w:tc>
          <w:tcPr>
            <w:tcW w:w="900" w:type="dxa"/>
            <w:vAlign w:val="bottom"/>
          </w:tcPr>
          <w:p w14:paraId="5C8EB8F5" w14:textId="77777777" w:rsidR="0089218D" w:rsidRPr="009039FC" w:rsidRDefault="0089218D" w:rsidP="0089218D">
            <w:pPr>
              <w:pStyle w:val="TableText"/>
              <w:jc w:val="center"/>
            </w:pPr>
            <w:r w:rsidRPr="009039FC">
              <w:t>3</w:t>
            </w:r>
          </w:p>
        </w:tc>
        <w:tc>
          <w:tcPr>
            <w:tcW w:w="6120" w:type="dxa"/>
          </w:tcPr>
          <w:p w14:paraId="6A5A8876" w14:textId="77777777" w:rsidR="0089218D" w:rsidRPr="009039FC" w:rsidRDefault="0089218D" w:rsidP="0089218D">
            <w:pPr>
              <w:pStyle w:val="TableText"/>
            </w:pPr>
            <w:r w:rsidRPr="009039FC">
              <w:t>Index already in use</w:t>
            </w:r>
          </w:p>
        </w:tc>
      </w:tr>
      <w:tr w:rsidR="0089218D" w:rsidRPr="009039FC" w14:paraId="0875D4C3" w14:textId="77777777" w:rsidTr="0089218D">
        <w:tc>
          <w:tcPr>
            <w:tcW w:w="900" w:type="dxa"/>
            <w:vAlign w:val="bottom"/>
          </w:tcPr>
          <w:p w14:paraId="4F72E454" w14:textId="77777777" w:rsidR="0089218D" w:rsidRPr="009039FC" w:rsidRDefault="0089218D" w:rsidP="0089218D">
            <w:pPr>
              <w:pStyle w:val="TableText"/>
              <w:jc w:val="center"/>
            </w:pPr>
            <w:r w:rsidRPr="009039FC">
              <w:t>4</w:t>
            </w:r>
          </w:p>
        </w:tc>
        <w:tc>
          <w:tcPr>
            <w:tcW w:w="6120" w:type="dxa"/>
          </w:tcPr>
          <w:p w14:paraId="05AE3D64" w14:textId="77777777" w:rsidR="0089218D" w:rsidRPr="009039FC" w:rsidRDefault="0089218D" w:rsidP="0089218D">
            <w:pPr>
              <w:pStyle w:val="TableText"/>
            </w:pPr>
            <w:r w:rsidRPr="009039FC">
              <w:t>Index telegram error detected. (framing/parity or length/context)</w:t>
            </w:r>
          </w:p>
        </w:tc>
      </w:tr>
      <w:tr w:rsidR="0089218D" w:rsidRPr="009039FC" w14:paraId="398C7CAD" w14:textId="77777777" w:rsidTr="0089218D">
        <w:tc>
          <w:tcPr>
            <w:tcW w:w="900" w:type="dxa"/>
            <w:vAlign w:val="bottom"/>
          </w:tcPr>
          <w:p w14:paraId="2B6FEF7E" w14:textId="77777777" w:rsidR="0089218D" w:rsidRPr="009039FC" w:rsidRDefault="0089218D" w:rsidP="0089218D">
            <w:pPr>
              <w:pStyle w:val="TableText"/>
              <w:jc w:val="center"/>
            </w:pPr>
            <w:r w:rsidRPr="009039FC">
              <w:t>5</w:t>
            </w:r>
          </w:p>
        </w:tc>
        <w:tc>
          <w:tcPr>
            <w:tcW w:w="6120" w:type="dxa"/>
          </w:tcPr>
          <w:p w14:paraId="00438686" w14:textId="77777777" w:rsidR="0089218D" w:rsidRPr="009039FC" w:rsidRDefault="0089218D" w:rsidP="0089218D">
            <w:pPr>
              <w:pStyle w:val="TableText"/>
            </w:pPr>
            <w:r w:rsidRPr="009039FC">
              <w:t>Still measuring item when read signal was lowered</w:t>
            </w:r>
          </w:p>
        </w:tc>
      </w:tr>
      <w:tr w:rsidR="0089218D" w:rsidRPr="009039FC" w14:paraId="1649F332" w14:textId="77777777" w:rsidTr="0089218D">
        <w:tc>
          <w:tcPr>
            <w:tcW w:w="900" w:type="dxa"/>
            <w:vAlign w:val="bottom"/>
          </w:tcPr>
          <w:p w14:paraId="5D97C2F4" w14:textId="77777777" w:rsidR="0089218D" w:rsidRPr="009039FC" w:rsidRDefault="0089218D" w:rsidP="0089218D">
            <w:pPr>
              <w:pStyle w:val="TableText"/>
              <w:jc w:val="center"/>
            </w:pPr>
            <w:r w:rsidRPr="009039FC">
              <w:t>6</w:t>
            </w:r>
          </w:p>
        </w:tc>
        <w:tc>
          <w:tcPr>
            <w:tcW w:w="6120" w:type="dxa"/>
          </w:tcPr>
          <w:p w14:paraId="221EE528" w14:textId="77777777" w:rsidR="0089218D" w:rsidRPr="009039FC" w:rsidRDefault="0089218D" w:rsidP="0089218D">
            <w:pPr>
              <w:pStyle w:val="TableText"/>
            </w:pPr>
            <w:r w:rsidRPr="009039FC">
              <w:t>More than one item in scanner field – volume for first item included</w:t>
            </w:r>
          </w:p>
        </w:tc>
      </w:tr>
      <w:tr w:rsidR="0089218D" w:rsidRPr="009039FC" w14:paraId="7A01E66F" w14:textId="77777777" w:rsidTr="0089218D">
        <w:tc>
          <w:tcPr>
            <w:tcW w:w="900" w:type="dxa"/>
            <w:vAlign w:val="bottom"/>
          </w:tcPr>
          <w:p w14:paraId="2E037977" w14:textId="77777777" w:rsidR="0089218D" w:rsidRPr="009039FC" w:rsidRDefault="0089218D" w:rsidP="0089218D">
            <w:pPr>
              <w:pStyle w:val="TableText"/>
              <w:jc w:val="center"/>
            </w:pPr>
            <w:r w:rsidRPr="009039FC">
              <w:t>9</w:t>
            </w:r>
          </w:p>
        </w:tc>
        <w:tc>
          <w:tcPr>
            <w:tcW w:w="6120" w:type="dxa"/>
          </w:tcPr>
          <w:p w14:paraId="56579BD4" w14:textId="77777777" w:rsidR="0089218D" w:rsidRPr="009039FC" w:rsidRDefault="0089218D" w:rsidP="0089218D">
            <w:pPr>
              <w:pStyle w:val="TableText"/>
            </w:pPr>
            <w:r w:rsidRPr="009039FC">
              <w:t>Internal Error which prevents scanning (Reason sent in error telegram)</w:t>
            </w:r>
          </w:p>
        </w:tc>
      </w:tr>
      <w:tr w:rsidR="0089218D" w:rsidRPr="009039FC" w14:paraId="430AD4AD" w14:textId="77777777" w:rsidTr="0089218D">
        <w:tc>
          <w:tcPr>
            <w:tcW w:w="900" w:type="dxa"/>
            <w:vAlign w:val="bottom"/>
          </w:tcPr>
          <w:p w14:paraId="35F22909" w14:textId="77777777" w:rsidR="0089218D" w:rsidRPr="009039FC" w:rsidRDefault="0089218D" w:rsidP="0089218D">
            <w:pPr>
              <w:pStyle w:val="TableText"/>
              <w:jc w:val="center"/>
            </w:pPr>
            <w:r w:rsidRPr="009039FC">
              <w:t>10</w:t>
            </w:r>
          </w:p>
        </w:tc>
        <w:tc>
          <w:tcPr>
            <w:tcW w:w="6120" w:type="dxa"/>
          </w:tcPr>
          <w:p w14:paraId="261D09B9" w14:textId="77777777" w:rsidR="0089218D" w:rsidRPr="009039FC" w:rsidRDefault="0089218D" w:rsidP="0089218D">
            <w:pPr>
              <w:pStyle w:val="TableText"/>
            </w:pPr>
            <w:r w:rsidRPr="009039FC">
              <w:t>Warm-up mode – volume data may be outside tolerances</w:t>
            </w:r>
          </w:p>
        </w:tc>
      </w:tr>
      <w:tr w:rsidR="0089218D" w:rsidRPr="009039FC" w14:paraId="2BA6BAB6" w14:textId="77777777" w:rsidTr="0089218D">
        <w:tc>
          <w:tcPr>
            <w:tcW w:w="900" w:type="dxa"/>
            <w:vAlign w:val="bottom"/>
          </w:tcPr>
          <w:p w14:paraId="118DBBDB" w14:textId="77777777" w:rsidR="0089218D" w:rsidRPr="009039FC" w:rsidRDefault="0089218D" w:rsidP="0089218D">
            <w:pPr>
              <w:pStyle w:val="TableText"/>
              <w:jc w:val="center"/>
            </w:pPr>
            <w:r w:rsidRPr="009039FC">
              <w:t>11</w:t>
            </w:r>
          </w:p>
        </w:tc>
        <w:tc>
          <w:tcPr>
            <w:tcW w:w="6120" w:type="dxa"/>
          </w:tcPr>
          <w:p w14:paraId="056C6D38" w14:textId="77777777" w:rsidR="0089218D" w:rsidRPr="009039FC" w:rsidRDefault="0089218D" w:rsidP="0089218D">
            <w:pPr>
              <w:pStyle w:val="TableText"/>
            </w:pPr>
            <w:r w:rsidRPr="009039FC">
              <w:t>Item too small to be measured under the OIML restrictions (item is smaller than the tolerances of the system)</w:t>
            </w:r>
          </w:p>
        </w:tc>
      </w:tr>
      <w:tr w:rsidR="0089218D" w:rsidRPr="009039FC" w14:paraId="33021A78" w14:textId="77777777" w:rsidTr="0089218D">
        <w:tc>
          <w:tcPr>
            <w:tcW w:w="900" w:type="dxa"/>
            <w:vAlign w:val="bottom"/>
          </w:tcPr>
          <w:p w14:paraId="3655A8E4" w14:textId="77777777" w:rsidR="0089218D" w:rsidRPr="009039FC" w:rsidRDefault="0089218D" w:rsidP="0089218D">
            <w:pPr>
              <w:pStyle w:val="TableText"/>
              <w:jc w:val="center"/>
            </w:pPr>
            <w:r w:rsidRPr="009039FC">
              <w:t>12</w:t>
            </w:r>
          </w:p>
        </w:tc>
        <w:tc>
          <w:tcPr>
            <w:tcW w:w="6120" w:type="dxa"/>
          </w:tcPr>
          <w:p w14:paraId="0F3D0554" w14:textId="77777777" w:rsidR="0089218D" w:rsidRPr="009039FC" w:rsidRDefault="0089218D" w:rsidP="0089218D">
            <w:pPr>
              <w:pStyle w:val="TableText"/>
            </w:pPr>
            <w:r w:rsidRPr="009039FC">
              <w:t>Item too short to be measured (related to length)</w:t>
            </w:r>
          </w:p>
        </w:tc>
      </w:tr>
      <w:tr w:rsidR="0089218D" w:rsidRPr="009039FC" w14:paraId="0A92014C" w14:textId="77777777" w:rsidTr="0089218D">
        <w:tc>
          <w:tcPr>
            <w:tcW w:w="900" w:type="dxa"/>
            <w:vAlign w:val="bottom"/>
          </w:tcPr>
          <w:p w14:paraId="72BE34D9" w14:textId="77777777" w:rsidR="0089218D" w:rsidRPr="009039FC" w:rsidRDefault="0089218D" w:rsidP="0089218D">
            <w:pPr>
              <w:pStyle w:val="TableText"/>
              <w:jc w:val="center"/>
            </w:pPr>
            <w:r w:rsidRPr="009039FC">
              <w:t>13</w:t>
            </w:r>
          </w:p>
        </w:tc>
        <w:tc>
          <w:tcPr>
            <w:tcW w:w="6120" w:type="dxa"/>
          </w:tcPr>
          <w:p w14:paraId="05FE5F13" w14:textId="77777777" w:rsidR="0089218D" w:rsidRPr="009039FC" w:rsidRDefault="0089218D" w:rsidP="0089218D">
            <w:pPr>
              <w:pStyle w:val="TableText"/>
            </w:pPr>
            <w:r w:rsidRPr="009039FC">
              <w:t>Item too low to be measured (related to height)</w:t>
            </w:r>
          </w:p>
        </w:tc>
      </w:tr>
      <w:tr w:rsidR="0089218D" w:rsidRPr="009039FC" w14:paraId="73F36A5F" w14:textId="77777777" w:rsidTr="0089218D">
        <w:tc>
          <w:tcPr>
            <w:tcW w:w="900" w:type="dxa"/>
            <w:vAlign w:val="bottom"/>
          </w:tcPr>
          <w:p w14:paraId="1E48663A" w14:textId="77777777" w:rsidR="0089218D" w:rsidRPr="009039FC" w:rsidRDefault="0089218D" w:rsidP="0089218D">
            <w:pPr>
              <w:pStyle w:val="TableText"/>
              <w:jc w:val="center"/>
            </w:pPr>
            <w:r w:rsidRPr="009039FC">
              <w:t>14</w:t>
            </w:r>
          </w:p>
        </w:tc>
        <w:tc>
          <w:tcPr>
            <w:tcW w:w="6120" w:type="dxa"/>
          </w:tcPr>
          <w:p w14:paraId="5A867997" w14:textId="77777777" w:rsidR="0089218D" w:rsidRPr="009039FC" w:rsidRDefault="0089218D" w:rsidP="0089218D">
            <w:pPr>
              <w:pStyle w:val="TableText"/>
            </w:pPr>
            <w:r w:rsidRPr="009039FC">
              <w:t>Item too narrow to be measured (related to width)</w:t>
            </w:r>
          </w:p>
        </w:tc>
      </w:tr>
      <w:tr w:rsidR="0089218D" w:rsidRPr="009039FC" w14:paraId="46C01B8D" w14:textId="77777777" w:rsidTr="0089218D">
        <w:tc>
          <w:tcPr>
            <w:tcW w:w="900" w:type="dxa"/>
            <w:vAlign w:val="bottom"/>
          </w:tcPr>
          <w:p w14:paraId="5C44BA84" w14:textId="77777777" w:rsidR="0089218D" w:rsidRPr="009039FC" w:rsidRDefault="0089218D" w:rsidP="0089218D">
            <w:pPr>
              <w:pStyle w:val="TableText"/>
              <w:jc w:val="center"/>
            </w:pPr>
            <w:r w:rsidRPr="009039FC">
              <w:lastRenderedPageBreak/>
              <w:t>15</w:t>
            </w:r>
          </w:p>
        </w:tc>
        <w:tc>
          <w:tcPr>
            <w:tcW w:w="6120" w:type="dxa"/>
          </w:tcPr>
          <w:p w14:paraId="53B44B78" w14:textId="77777777" w:rsidR="0089218D" w:rsidRPr="009039FC" w:rsidRDefault="0089218D" w:rsidP="0089218D">
            <w:pPr>
              <w:pStyle w:val="TableText"/>
            </w:pPr>
            <w:r w:rsidRPr="009039FC">
              <w:t>Item too long to be measured (related to length)</w:t>
            </w:r>
          </w:p>
        </w:tc>
      </w:tr>
      <w:tr w:rsidR="0089218D" w:rsidRPr="009039FC" w14:paraId="0CB31D09" w14:textId="77777777" w:rsidTr="0089218D">
        <w:tc>
          <w:tcPr>
            <w:tcW w:w="900" w:type="dxa"/>
            <w:vAlign w:val="bottom"/>
          </w:tcPr>
          <w:p w14:paraId="52EDCBB6" w14:textId="77777777" w:rsidR="0089218D" w:rsidRPr="009039FC" w:rsidRDefault="0089218D" w:rsidP="0089218D">
            <w:pPr>
              <w:pStyle w:val="TableText"/>
              <w:jc w:val="center"/>
            </w:pPr>
            <w:r w:rsidRPr="009039FC">
              <w:t>16</w:t>
            </w:r>
          </w:p>
        </w:tc>
        <w:tc>
          <w:tcPr>
            <w:tcW w:w="6120" w:type="dxa"/>
          </w:tcPr>
          <w:p w14:paraId="07ACD6A5" w14:textId="77777777" w:rsidR="0089218D" w:rsidRPr="009039FC" w:rsidRDefault="0089218D" w:rsidP="0089218D">
            <w:pPr>
              <w:pStyle w:val="TableText"/>
            </w:pPr>
            <w:r w:rsidRPr="009039FC">
              <w:t>Item too high to be measured (related to height)</w:t>
            </w:r>
          </w:p>
        </w:tc>
      </w:tr>
      <w:tr w:rsidR="0089218D" w:rsidRPr="009039FC" w14:paraId="638D85C2" w14:textId="77777777" w:rsidTr="0089218D">
        <w:tc>
          <w:tcPr>
            <w:tcW w:w="900" w:type="dxa"/>
            <w:vAlign w:val="bottom"/>
          </w:tcPr>
          <w:p w14:paraId="4E6D925F" w14:textId="77777777" w:rsidR="0089218D" w:rsidRPr="009039FC" w:rsidRDefault="0089218D" w:rsidP="0089218D">
            <w:pPr>
              <w:pStyle w:val="TableText"/>
              <w:jc w:val="center"/>
            </w:pPr>
            <w:r w:rsidRPr="009039FC">
              <w:t>17</w:t>
            </w:r>
          </w:p>
        </w:tc>
        <w:tc>
          <w:tcPr>
            <w:tcW w:w="6120" w:type="dxa"/>
          </w:tcPr>
          <w:p w14:paraId="5C9537E0" w14:textId="77777777" w:rsidR="0089218D" w:rsidRPr="009039FC" w:rsidRDefault="0089218D" w:rsidP="0089218D">
            <w:pPr>
              <w:pStyle w:val="TableText"/>
            </w:pPr>
            <w:r w:rsidRPr="009039FC">
              <w:t>Item too wide to be measured (related to width)</w:t>
            </w:r>
          </w:p>
        </w:tc>
      </w:tr>
      <w:tr w:rsidR="0089218D" w:rsidRPr="009039FC" w14:paraId="7FA01809" w14:textId="77777777" w:rsidTr="0089218D">
        <w:tc>
          <w:tcPr>
            <w:tcW w:w="900" w:type="dxa"/>
            <w:vAlign w:val="bottom"/>
          </w:tcPr>
          <w:p w14:paraId="47514735" w14:textId="77777777" w:rsidR="0089218D" w:rsidRPr="009039FC" w:rsidRDefault="0089218D" w:rsidP="0089218D">
            <w:pPr>
              <w:pStyle w:val="TableText"/>
              <w:jc w:val="center"/>
            </w:pPr>
            <w:r w:rsidRPr="009039FC">
              <w:t>18</w:t>
            </w:r>
          </w:p>
        </w:tc>
        <w:tc>
          <w:tcPr>
            <w:tcW w:w="6120" w:type="dxa"/>
          </w:tcPr>
          <w:p w14:paraId="14258D08" w14:textId="77777777" w:rsidR="0089218D" w:rsidRPr="009039FC" w:rsidRDefault="0089218D" w:rsidP="0089218D">
            <w:pPr>
              <w:pStyle w:val="TableText"/>
            </w:pPr>
            <w:r w:rsidRPr="009039FC">
              <w:t>Item outside measuring area</w:t>
            </w:r>
          </w:p>
        </w:tc>
      </w:tr>
      <w:tr w:rsidR="0089218D" w:rsidRPr="009039FC" w14:paraId="1F61B4A5" w14:textId="77777777" w:rsidTr="0089218D">
        <w:tc>
          <w:tcPr>
            <w:tcW w:w="900" w:type="dxa"/>
            <w:vAlign w:val="bottom"/>
          </w:tcPr>
          <w:p w14:paraId="3BC710F3" w14:textId="77777777" w:rsidR="0089218D" w:rsidRPr="009039FC" w:rsidRDefault="0089218D" w:rsidP="0089218D">
            <w:pPr>
              <w:pStyle w:val="TableText"/>
              <w:jc w:val="center"/>
            </w:pPr>
            <w:r w:rsidRPr="009039FC">
              <w:t>20</w:t>
            </w:r>
          </w:p>
        </w:tc>
        <w:tc>
          <w:tcPr>
            <w:tcW w:w="6120" w:type="dxa"/>
          </w:tcPr>
          <w:p w14:paraId="5EE20188" w14:textId="77777777" w:rsidR="0089218D" w:rsidRPr="009039FC" w:rsidRDefault="0089218D" w:rsidP="0089218D">
            <w:pPr>
              <w:pStyle w:val="TableText"/>
            </w:pPr>
            <w:r w:rsidRPr="009039FC">
              <w:t>Remission too low</w:t>
            </w:r>
          </w:p>
        </w:tc>
      </w:tr>
      <w:tr w:rsidR="0089218D" w:rsidRPr="009039FC" w14:paraId="03EE29AF" w14:textId="77777777" w:rsidTr="0089218D">
        <w:tc>
          <w:tcPr>
            <w:tcW w:w="900" w:type="dxa"/>
            <w:vAlign w:val="bottom"/>
          </w:tcPr>
          <w:p w14:paraId="025BE98C" w14:textId="77777777" w:rsidR="0089218D" w:rsidRPr="009039FC" w:rsidRDefault="0089218D" w:rsidP="0089218D">
            <w:pPr>
              <w:pStyle w:val="TableText"/>
              <w:jc w:val="center"/>
            </w:pPr>
            <w:r w:rsidRPr="009039FC">
              <w:t>21</w:t>
            </w:r>
          </w:p>
        </w:tc>
        <w:tc>
          <w:tcPr>
            <w:tcW w:w="6120" w:type="dxa"/>
          </w:tcPr>
          <w:p w14:paraId="1B1B5DE7" w14:textId="77777777" w:rsidR="0089218D" w:rsidRPr="009039FC" w:rsidRDefault="0089218D" w:rsidP="0089218D">
            <w:pPr>
              <w:pStyle w:val="TableText"/>
            </w:pPr>
            <w:r w:rsidRPr="009039FC">
              <w:t>Remission too high</w:t>
            </w:r>
          </w:p>
        </w:tc>
      </w:tr>
      <w:tr w:rsidR="0089218D" w:rsidRPr="009039FC" w14:paraId="4AF28D5F" w14:textId="77777777" w:rsidTr="0089218D">
        <w:tc>
          <w:tcPr>
            <w:tcW w:w="900" w:type="dxa"/>
            <w:vAlign w:val="bottom"/>
          </w:tcPr>
          <w:p w14:paraId="62C1E2FB" w14:textId="77777777" w:rsidR="0089218D" w:rsidRPr="009039FC" w:rsidRDefault="0089218D" w:rsidP="0089218D">
            <w:pPr>
              <w:pStyle w:val="TableText"/>
              <w:jc w:val="center"/>
            </w:pPr>
            <w:r w:rsidRPr="009039FC">
              <w:t>30</w:t>
            </w:r>
          </w:p>
        </w:tc>
        <w:tc>
          <w:tcPr>
            <w:tcW w:w="6120" w:type="dxa"/>
          </w:tcPr>
          <w:p w14:paraId="432DB12B" w14:textId="77777777" w:rsidR="0089218D" w:rsidRPr="009039FC" w:rsidRDefault="0089218D" w:rsidP="0089218D">
            <w:pPr>
              <w:pStyle w:val="TableText"/>
            </w:pPr>
            <w:r w:rsidRPr="009039FC">
              <w:t>Reserved by RVSS</w:t>
            </w:r>
          </w:p>
        </w:tc>
      </w:tr>
      <w:tr w:rsidR="0089218D" w:rsidRPr="009039FC" w14:paraId="1D2A07E6" w14:textId="77777777" w:rsidTr="0089218D">
        <w:tc>
          <w:tcPr>
            <w:tcW w:w="900" w:type="dxa"/>
            <w:vAlign w:val="bottom"/>
          </w:tcPr>
          <w:p w14:paraId="56264BAE" w14:textId="77777777" w:rsidR="0089218D" w:rsidRPr="009039FC" w:rsidRDefault="0089218D" w:rsidP="0089218D">
            <w:pPr>
              <w:pStyle w:val="TableText"/>
              <w:jc w:val="center"/>
            </w:pPr>
            <w:r w:rsidRPr="009039FC">
              <w:t>31</w:t>
            </w:r>
          </w:p>
        </w:tc>
        <w:tc>
          <w:tcPr>
            <w:tcW w:w="6120" w:type="dxa"/>
          </w:tcPr>
          <w:p w14:paraId="163227B5" w14:textId="77777777" w:rsidR="0089218D" w:rsidRPr="009039FC" w:rsidRDefault="0089218D" w:rsidP="0089218D">
            <w:pPr>
              <w:pStyle w:val="TableText"/>
            </w:pPr>
            <w:r w:rsidRPr="009039FC">
              <w:t>Reserved by RVSS</w:t>
            </w:r>
          </w:p>
        </w:tc>
      </w:tr>
      <w:tr w:rsidR="0089218D" w:rsidRPr="009039FC" w14:paraId="2EB2B510" w14:textId="77777777" w:rsidTr="0089218D">
        <w:tc>
          <w:tcPr>
            <w:tcW w:w="900" w:type="dxa"/>
            <w:vAlign w:val="bottom"/>
          </w:tcPr>
          <w:p w14:paraId="707DBE6B" w14:textId="77777777" w:rsidR="0089218D" w:rsidRPr="009039FC" w:rsidRDefault="0089218D" w:rsidP="0089218D">
            <w:pPr>
              <w:pStyle w:val="TableText"/>
              <w:jc w:val="center"/>
            </w:pPr>
            <w:r w:rsidRPr="009039FC">
              <w:t>32</w:t>
            </w:r>
          </w:p>
        </w:tc>
        <w:tc>
          <w:tcPr>
            <w:tcW w:w="6120" w:type="dxa"/>
          </w:tcPr>
          <w:p w14:paraId="22FF1419" w14:textId="77777777" w:rsidR="0089218D" w:rsidRPr="009039FC" w:rsidRDefault="0089218D" w:rsidP="0089218D">
            <w:pPr>
              <w:pStyle w:val="TableText"/>
            </w:pPr>
            <w:r w:rsidRPr="009039FC">
              <w:t>Reserved by RVSS</w:t>
            </w:r>
          </w:p>
        </w:tc>
      </w:tr>
      <w:tr w:rsidR="0089218D" w:rsidRPr="009039FC" w14:paraId="48314056" w14:textId="77777777" w:rsidTr="0089218D">
        <w:tc>
          <w:tcPr>
            <w:tcW w:w="900" w:type="dxa"/>
            <w:vAlign w:val="bottom"/>
          </w:tcPr>
          <w:p w14:paraId="18D8E036" w14:textId="77777777" w:rsidR="0089218D" w:rsidRPr="009039FC" w:rsidRDefault="0089218D" w:rsidP="0089218D">
            <w:pPr>
              <w:pStyle w:val="TableText"/>
              <w:jc w:val="center"/>
            </w:pPr>
            <w:r w:rsidRPr="009039FC">
              <w:t>33</w:t>
            </w:r>
          </w:p>
        </w:tc>
        <w:tc>
          <w:tcPr>
            <w:tcW w:w="6120" w:type="dxa"/>
          </w:tcPr>
          <w:p w14:paraId="531E3056" w14:textId="77777777" w:rsidR="0089218D" w:rsidRPr="009039FC" w:rsidRDefault="0089218D" w:rsidP="0089218D">
            <w:pPr>
              <w:pStyle w:val="TableText"/>
            </w:pPr>
            <w:r w:rsidRPr="009039FC">
              <w:t>Reserved by RVSS</w:t>
            </w:r>
          </w:p>
        </w:tc>
      </w:tr>
    </w:tbl>
    <w:p w14:paraId="247E0F11" w14:textId="77777777" w:rsidR="0089218D" w:rsidRPr="009039FC" w:rsidRDefault="0089218D" w:rsidP="0089218D"/>
    <w:p w14:paraId="1314C144"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226" w:name="_Toc534610755"/>
      <w:bookmarkStart w:id="227" w:name="_Toc55827046"/>
      <w:bookmarkStart w:id="228" w:name="_Toc146512279"/>
      <w:r w:rsidRPr="009039FC">
        <w:t>Item arrived (29) (option)</w:t>
      </w:r>
      <w:bookmarkEnd w:id="226"/>
      <w:bookmarkEnd w:id="227"/>
      <w:bookmarkEnd w:id="228"/>
    </w:p>
    <w:p w14:paraId="1E470920" w14:textId="77777777" w:rsidR="0089218D" w:rsidRPr="009039FC" w:rsidRDefault="0089218D" w:rsidP="0089218D">
      <w:r w:rsidRPr="009039FC">
        <w:t>CMC =&gt; CSC/Host</w:t>
      </w:r>
    </w:p>
    <w:p w14:paraId="2635C5AD" w14:textId="77777777" w:rsidR="0089218D" w:rsidRPr="009039FC" w:rsidRDefault="0089218D" w:rsidP="0089218D">
      <w:r w:rsidRPr="009039FC">
        <w:t>Channel: Routing</w:t>
      </w:r>
    </w:p>
    <w:p w14:paraId="77ED4866" w14:textId="77777777" w:rsidR="0089218D" w:rsidRPr="009039FC" w:rsidRDefault="0089218D" w:rsidP="0089218D"/>
    <w:p w14:paraId="64FF66FD" w14:textId="77777777" w:rsidR="0089218D" w:rsidRPr="009039FC" w:rsidRDefault="0089218D" w:rsidP="0089218D">
      <w:r w:rsidRPr="009039FC">
        <w:t>Format:</w:t>
      </w:r>
      <w:r w:rsidRPr="009039FC">
        <w:tab/>
        <w:t>TTLL_IXXGGGG</w:t>
      </w:r>
      <w:r w:rsidRPr="009039FC">
        <w:tab/>
      </w:r>
      <w:r w:rsidRPr="009039FC">
        <w:tab/>
      </w:r>
    </w:p>
    <w:p w14:paraId="351EF484" w14:textId="77777777" w:rsidR="0089218D" w:rsidRPr="009039FC" w:rsidRDefault="0089218D" w:rsidP="0089218D">
      <w:r w:rsidRPr="009039FC">
        <w:tab/>
        <w:t>TT</w:t>
      </w:r>
      <w:r w:rsidRPr="009039FC">
        <w:tab/>
        <w:t>29 = Telegram Type</w:t>
      </w:r>
    </w:p>
    <w:p w14:paraId="7F974869" w14:textId="77777777" w:rsidR="0089218D" w:rsidRPr="009039FC" w:rsidRDefault="0089218D" w:rsidP="0089218D">
      <w:r w:rsidRPr="009039FC">
        <w:tab/>
        <w:t>LL</w:t>
      </w:r>
      <w:r w:rsidRPr="009039FC">
        <w:tab/>
        <w:t>6 = Telegram Length</w:t>
      </w:r>
    </w:p>
    <w:p w14:paraId="69C1E9E4" w14:textId="77777777" w:rsidR="0089218D" w:rsidRPr="009039FC" w:rsidRDefault="0089218D" w:rsidP="0089218D">
      <w:r w:rsidRPr="009039FC">
        <w:tab/>
        <w:t>I</w:t>
      </w:r>
      <w:r w:rsidRPr="009039FC">
        <w:tab/>
        <w:t>Induction unit number</w:t>
      </w:r>
      <w:r w:rsidRPr="009039FC">
        <w:tab/>
        <w:t>(</w:t>
      </w:r>
      <w:proofErr w:type="gramStart"/>
      <w:r w:rsidRPr="009039FC">
        <w:t>0..</w:t>
      </w:r>
      <w:proofErr w:type="gramEnd"/>
      <w:r w:rsidRPr="009039FC">
        <w:t>199)</w:t>
      </w:r>
    </w:p>
    <w:p w14:paraId="4F36B282" w14:textId="77777777" w:rsidR="0089218D" w:rsidRPr="009039FC" w:rsidRDefault="0089218D" w:rsidP="0089218D">
      <w:r w:rsidRPr="009039FC">
        <w:tab/>
        <w:t>XX</w:t>
      </w:r>
      <w:r w:rsidRPr="009039FC">
        <w:tab/>
        <w:t>Index number</w:t>
      </w:r>
      <w:r w:rsidRPr="009039FC">
        <w:tab/>
        <w:t>(</w:t>
      </w:r>
      <w:proofErr w:type="gramStart"/>
      <w:r w:rsidRPr="009039FC">
        <w:t>0..</w:t>
      </w:r>
      <w:proofErr w:type="gramEnd"/>
      <w:r w:rsidRPr="009039FC">
        <w:t xml:space="preserve">4999) </w:t>
      </w:r>
    </w:p>
    <w:p w14:paraId="006B0789" w14:textId="77777777" w:rsidR="0089218D" w:rsidRPr="009039FC" w:rsidRDefault="0089218D" w:rsidP="0089218D">
      <w:r w:rsidRPr="009039FC">
        <w:tab/>
        <w:t>GGGG</w:t>
      </w:r>
      <w:r w:rsidRPr="009039FC">
        <w:tab/>
        <w:t>Item ID number</w:t>
      </w:r>
      <w:r w:rsidRPr="009039FC">
        <w:tab/>
        <w:t>(</w:t>
      </w:r>
      <w:proofErr w:type="gramStart"/>
      <w:r w:rsidRPr="009039FC">
        <w:t>0..</w:t>
      </w:r>
      <w:proofErr w:type="gramEnd"/>
      <w:r w:rsidRPr="009039FC">
        <w:t>2.147.483.647)</w:t>
      </w:r>
    </w:p>
    <w:p w14:paraId="250CD23C" w14:textId="77777777" w:rsidR="0089218D" w:rsidRPr="009039FC" w:rsidRDefault="0089218D" w:rsidP="0089218D"/>
    <w:p w14:paraId="77EA1BDD"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75A6AF88" w14:textId="77777777" w:rsidTr="0089218D">
        <w:tc>
          <w:tcPr>
            <w:tcW w:w="6120" w:type="dxa"/>
            <w:gridSpan w:val="2"/>
          </w:tcPr>
          <w:p w14:paraId="6B3BF158" w14:textId="77777777" w:rsidR="0089218D" w:rsidRPr="009039FC" w:rsidRDefault="0089218D" w:rsidP="0089218D">
            <w:pPr>
              <w:pStyle w:val="TableText"/>
              <w:jc w:val="center"/>
            </w:pPr>
            <w:r w:rsidRPr="009039FC">
              <w:t>Type</w:t>
            </w:r>
          </w:p>
        </w:tc>
      </w:tr>
      <w:tr w:rsidR="0089218D" w:rsidRPr="009039FC" w14:paraId="69302843" w14:textId="77777777" w:rsidTr="0089218D">
        <w:tc>
          <w:tcPr>
            <w:tcW w:w="6120" w:type="dxa"/>
            <w:gridSpan w:val="2"/>
          </w:tcPr>
          <w:p w14:paraId="16A8EA45" w14:textId="77777777" w:rsidR="0089218D" w:rsidRPr="009039FC" w:rsidRDefault="0089218D" w:rsidP="0089218D">
            <w:pPr>
              <w:pStyle w:val="TableText"/>
              <w:jc w:val="center"/>
            </w:pPr>
            <w:r w:rsidRPr="009039FC">
              <w:t>Length</w:t>
            </w:r>
          </w:p>
        </w:tc>
      </w:tr>
      <w:tr w:rsidR="0089218D" w:rsidRPr="009039FC" w14:paraId="0CC6FD6B" w14:textId="77777777" w:rsidTr="0089218D">
        <w:tc>
          <w:tcPr>
            <w:tcW w:w="3068" w:type="dxa"/>
          </w:tcPr>
          <w:p w14:paraId="77859250" w14:textId="77777777" w:rsidR="0089218D" w:rsidRPr="009039FC" w:rsidRDefault="0089218D" w:rsidP="0089218D">
            <w:pPr>
              <w:pStyle w:val="TableText"/>
              <w:jc w:val="center"/>
            </w:pPr>
          </w:p>
        </w:tc>
        <w:tc>
          <w:tcPr>
            <w:tcW w:w="3052" w:type="dxa"/>
          </w:tcPr>
          <w:p w14:paraId="5A4B108E" w14:textId="77777777" w:rsidR="0089218D" w:rsidRPr="009039FC" w:rsidRDefault="0089218D" w:rsidP="0089218D">
            <w:pPr>
              <w:pStyle w:val="TableText"/>
              <w:jc w:val="center"/>
            </w:pPr>
            <w:r w:rsidRPr="009039FC">
              <w:t>I</w:t>
            </w:r>
          </w:p>
        </w:tc>
      </w:tr>
      <w:tr w:rsidR="0089218D" w:rsidRPr="009039FC" w14:paraId="2B363B2C" w14:textId="77777777" w:rsidTr="0089218D">
        <w:tc>
          <w:tcPr>
            <w:tcW w:w="3068" w:type="dxa"/>
          </w:tcPr>
          <w:p w14:paraId="48F49F94" w14:textId="77777777" w:rsidR="0089218D" w:rsidRPr="009039FC" w:rsidRDefault="0089218D" w:rsidP="0089218D">
            <w:pPr>
              <w:pStyle w:val="TableText"/>
              <w:jc w:val="center"/>
            </w:pPr>
            <w:r w:rsidRPr="009039FC">
              <w:t>X</w:t>
            </w:r>
          </w:p>
        </w:tc>
        <w:tc>
          <w:tcPr>
            <w:tcW w:w="3052" w:type="dxa"/>
          </w:tcPr>
          <w:p w14:paraId="6B9AC2F6" w14:textId="77777777" w:rsidR="0089218D" w:rsidRPr="009039FC" w:rsidRDefault="0089218D" w:rsidP="0089218D">
            <w:pPr>
              <w:pStyle w:val="TableText"/>
              <w:jc w:val="center"/>
            </w:pPr>
            <w:r w:rsidRPr="009039FC">
              <w:t>X</w:t>
            </w:r>
          </w:p>
        </w:tc>
      </w:tr>
      <w:tr w:rsidR="0089218D" w:rsidRPr="009039FC" w14:paraId="4602449A" w14:textId="77777777" w:rsidTr="0089218D">
        <w:tc>
          <w:tcPr>
            <w:tcW w:w="3068" w:type="dxa"/>
          </w:tcPr>
          <w:p w14:paraId="5A88DEB9" w14:textId="77777777" w:rsidR="0089218D" w:rsidRPr="009039FC" w:rsidRDefault="0089218D" w:rsidP="0089218D">
            <w:pPr>
              <w:pStyle w:val="TableText"/>
              <w:jc w:val="center"/>
            </w:pPr>
            <w:r w:rsidRPr="009039FC">
              <w:t>G</w:t>
            </w:r>
          </w:p>
        </w:tc>
        <w:tc>
          <w:tcPr>
            <w:tcW w:w="3052" w:type="dxa"/>
          </w:tcPr>
          <w:p w14:paraId="4FD553F2" w14:textId="77777777" w:rsidR="0089218D" w:rsidRPr="009039FC" w:rsidRDefault="0089218D" w:rsidP="0089218D">
            <w:pPr>
              <w:pStyle w:val="TableText"/>
              <w:jc w:val="center"/>
            </w:pPr>
            <w:r w:rsidRPr="009039FC">
              <w:t>G</w:t>
            </w:r>
          </w:p>
        </w:tc>
      </w:tr>
      <w:tr w:rsidR="0089218D" w:rsidRPr="009039FC" w14:paraId="2A69BAF7" w14:textId="77777777" w:rsidTr="0089218D">
        <w:tc>
          <w:tcPr>
            <w:tcW w:w="3068" w:type="dxa"/>
          </w:tcPr>
          <w:p w14:paraId="600EB20B" w14:textId="77777777" w:rsidR="0089218D" w:rsidRPr="009039FC" w:rsidRDefault="0089218D" w:rsidP="0089218D">
            <w:pPr>
              <w:pStyle w:val="TableText"/>
              <w:jc w:val="center"/>
            </w:pPr>
            <w:r w:rsidRPr="009039FC">
              <w:t>G</w:t>
            </w:r>
          </w:p>
        </w:tc>
        <w:tc>
          <w:tcPr>
            <w:tcW w:w="3052" w:type="dxa"/>
          </w:tcPr>
          <w:p w14:paraId="2ED131A1" w14:textId="77777777" w:rsidR="0089218D" w:rsidRPr="009039FC" w:rsidRDefault="0089218D" w:rsidP="0089218D">
            <w:pPr>
              <w:pStyle w:val="TableText"/>
              <w:jc w:val="center"/>
            </w:pPr>
            <w:r w:rsidRPr="009039FC">
              <w:t>G</w:t>
            </w:r>
          </w:p>
        </w:tc>
      </w:tr>
    </w:tbl>
    <w:p w14:paraId="35366887" w14:textId="77777777" w:rsidR="0089218D" w:rsidRPr="009039FC" w:rsidRDefault="0089218D" w:rsidP="0089218D"/>
    <w:p w14:paraId="0354D1DF" w14:textId="77777777" w:rsidR="0089218D" w:rsidRPr="009039FC" w:rsidRDefault="0089218D" w:rsidP="0089218D">
      <w:r w:rsidRPr="009039FC">
        <w:t xml:space="preserve">The CMC sends an Item Arrived telegram </w:t>
      </w:r>
      <w:proofErr w:type="gramStart"/>
      <w:r w:rsidRPr="009039FC">
        <w:t>at the moment</w:t>
      </w:r>
      <w:proofErr w:type="gramEnd"/>
      <w:r w:rsidRPr="009039FC">
        <w:t xml:space="preserve"> an item enters the code PEC.</w:t>
      </w:r>
    </w:p>
    <w:p w14:paraId="68040EC8" w14:textId="77777777" w:rsidR="0089218D" w:rsidRPr="009039FC" w:rsidRDefault="0089218D" w:rsidP="0089218D">
      <w:r w:rsidRPr="009039FC">
        <w:t>If no item ID is available, the value is 0. Then the CSC/Host can send an item ID telegram (14) to give the item another Item ID number.</w:t>
      </w:r>
    </w:p>
    <w:p w14:paraId="7EB80664"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229" w:name="_Toc192574121"/>
      <w:bookmarkStart w:id="230" w:name="_Toc534610756"/>
      <w:bookmarkStart w:id="231" w:name="_Toc55827047"/>
      <w:bookmarkStart w:id="232" w:name="_Toc146512280"/>
      <w:r w:rsidRPr="009039FC">
        <w:t>Chute status (30)</w:t>
      </w:r>
      <w:bookmarkEnd w:id="229"/>
      <w:bookmarkEnd w:id="230"/>
      <w:bookmarkEnd w:id="231"/>
      <w:bookmarkEnd w:id="232"/>
    </w:p>
    <w:p w14:paraId="74DA2535" w14:textId="77777777" w:rsidR="0089218D" w:rsidRPr="009039FC" w:rsidRDefault="0089218D" w:rsidP="0089218D">
      <w:r w:rsidRPr="009039FC">
        <w:t>CMC =&gt; CSC/Host</w:t>
      </w:r>
    </w:p>
    <w:p w14:paraId="6FD25E42" w14:textId="77777777" w:rsidR="0089218D" w:rsidRPr="009039FC" w:rsidRDefault="0089218D" w:rsidP="0089218D">
      <w:r w:rsidRPr="009039FC">
        <w:t>Channel: Routing</w:t>
      </w:r>
    </w:p>
    <w:p w14:paraId="7476FB7D" w14:textId="77777777" w:rsidR="0089218D" w:rsidRPr="009039FC" w:rsidRDefault="0089218D" w:rsidP="0089218D"/>
    <w:p w14:paraId="139AF1CF" w14:textId="77777777" w:rsidR="0089218D" w:rsidRPr="009039FC" w:rsidRDefault="0089218D" w:rsidP="0089218D">
      <w:r w:rsidRPr="009039FC">
        <w:lastRenderedPageBreak/>
        <w:t>Format:</w:t>
      </w:r>
      <w:r w:rsidRPr="009039FC">
        <w:tab/>
        <w:t>TTLLDDSS</w:t>
      </w:r>
      <w:r w:rsidRPr="009039FC">
        <w:tab/>
      </w:r>
      <w:r w:rsidRPr="009039FC">
        <w:tab/>
      </w:r>
      <w:r w:rsidRPr="009039FC">
        <w:tab/>
      </w:r>
    </w:p>
    <w:p w14:paraId="3A3B4E5E" w14:textId="77777777" w:rsidR="0089218D" w:rsidRPr="009039FC" w:rsidRDefault="0089218D" w:rsidP="0089218D">
      <w:r w:rsidRPr="009039FC">
        <w:tab/>
        <w:t>TT</w:t>
      </w:r>
      <w:r w:rsidRPr="009039FC">
        <w:tab/>
        <w:t>30 = Telegram Type</w:t>
      </w:r>
    </w:p>
    <w:p w14:paraId="103A4085" w14:textId="77777777" w:rsidR="0089218D" w:rsidRPr="009039FC" w:rsidRDefault="0089218D" w:rsidP="0089218D">
      <w:r w:rsidRPr="009039FC">
        <w:tab/>
        <w:t>LL</w:t>
      </w:r>
      <w:r w:rsidRPr="009039FC">
        <w:tab/>
        <w:t>4 = Telegram Length</w:t>
      </w:r>
    </w:p>
    <w:p w14:paraId="25C9F606" w14:textId="77777777" w:rsidR="0089218D" w:rsidRPr="009039FC" w:rsidRDefault="0089218D" w:rsidP="0089218D">
      <w:r w:rsidRPr="009039FC">
        <w:tab/>
        <w:t>DD</w:t>
      </w:r>
      <w:r w:rsidRPr="009039FC">
        <w:tab/>
        <w:t xml:space="preserve">Destination number </w:t>
      </w:r>
      <w:r w:rsidRPr="009039FC">
        <w:tab/>
        <w:t>(</w:t>
      </w:r>
      <w:proofErr w:type="gramStart"/>
      <w:r w:rsidRPr="009039FC">
        <w:t>0..</w:t>
      </w:r>
      <w:proofErr w:type="gramEnd"/>
      <w:r w:rsidRPr="009039FC">
        <w:t>2999)</w:t>
      </w:r>
    </w:p>
    <w:p w14:paraId="4FF01780" w14:textId="77777777" w:rsidR="0089218D" w:rsidRPr="009039FC" w:rsidRDefault="0089218D" w:rsidP="0089218D">
      <w:r w:rsidRPr="009039FC">
        <w:tab/>
        <w:t>SS</w:t>
      </w:r>
      <w:r w:rsidRPr="009039FC">
        <w:tab/>
        <w:t>Status</w:t>
      </w:r>
      <w:r w:rsidRPr="009039FC">
        <w:tab/>
        <w:t>0</w:t>
      </w:r>
      <w:r w:rsidRPr="009039FC">
        <w:tab/>
        <w:t>= free</w:t>
      </w:r>
    </w:p>
    <w:p w14:paraId="48C262BD" w14:textId="77777777" w:rsidR="0089218D" w:rsidRPr="009039FC" w:rsidRDefault="0089218D" w:rsidP="0089218D">
      <w:r w:rsidRPr="009039FC">
        <w:tab/>
      </w:r>
      <w:r w:rsidRPr="009039FC">
        <w:tab/>
      </w:r>
      <w:r w:rsidRPr="009039FC">
        <w:tab/>
        <w:t>1</w:t>
      </w:r>
      <w:r w:rsidRPr="009039FC">
        <w:tab/>
        <w:t>= chute full</w:t>
      </w:r>
    </w:p>
    <w:p w14:paraId="6452D34F" w14:textId="77777777" w:rsidR="0089218D" w:rsidRPr="009039FC" w:rsidRDefault="0089218D" w:rsidP="0089218D">
      <w:r w:rsidRPr="009039FC">
        <w:tab/>
      </w:r>
      <w:r w:rsidRPr="009039FC">
        <w:tab/>
      </w:r>
      <w:r w:rsidRPr="009039FC">
        <w:tab/>
        <w:t>2</w:t>
      </w:r>
      <w:r w:rsidRPr="009039FC">
        <w:tab/>
        <w:t>= jam</w:t>
      </w:r>
    </w:p>
    <w:p w14:paraId="5881780E" w14:textId="77777777" w:rsidR="0089218D" w:rsidRPr="009039FC" w:rsidRDefault="0089218D" w:rsidP="0089218D">
      <w:r w:rsidRPr="009039FC">
        <w:tab/>
      </w:r>
      <w:r w:rsidRPr="009039FC">
        <w:tab/>
      </w:r>
      <w:r w:rsidRPr="009039FC">
        <w:tab/>
        <w:t>4</w:t>
      </w:r>
      <w:r w:rsidRPr="009039FC">
        <w:tab/>
        <w:t>= blocking from operator</w:t>
      </w:r>
    </w:p>
    <w:p w14:paraId="79E7A2AD" w14:textId="622AFC79" w:rsidR="0089218D" w:rsidRPr="009039FC" w:rsidRDefault="0089218D" w:rsidP="0089218D">
      <w:r w:rsidRPr="009039FC">
        <w:tab/>
      </w:r>
      <w:r w:rsidRPr="009039FC">
        <w:tab/>
      </w:r>
      <w:r w:rsidRPr="009039FC">
        <w:tab/>
      </w:r>
      <w:r w:rsidRPr="005F25C5">
        <w:t>8</w:t>
      </w:r>
      <w:r w:rsidRPr="005F25C5">
        <w:tab/>
        <w:t xml:space="preserve">= </w:t>
      </w:r>
      <w:r w:rsidR="005F25C5" w:rsidRPr="009039FC">
        <w:t>ProjectSpecific_3</w:t>
      </w:r>
    </w:p>
    <w:p w14:paraId="4658AEC6" w14:textId="30064743" w:rsidR="0089218D" w:rsidRPr="005F25C5" w:rsidRDefault="0089218D" w:rsidP="0089218D">
      <w:pPr>
        <w:rPr>
          <w:color w:val="FF0000"/>
        </w:rPr>
      </w:pPr>
      <w:r w:rsidRPr="005F25C5">
        <w:rPr>
          <w:color w:val="FF0000"/>
        </w:rPr>
        <w:tab/>
      </w:r>
      <w:r w:rsidRPr="005F25C5">
        <w:rPr>
          <w:color w:val="FF0000"/>
        </w:rPr>
        <w:tab/>
      </w:r>
      <w:r w:rsidRPr="005F25C5">
        <w:rPr>
          <w:color w:val="FF0000"/>
        </w:rPr>
        <w:tab/>
        <w:t>16</w:t>
      </w:r>
      <w:r w:rsidRPr="005F25C5">
        <w:rPr>
          <w:color w:val="FF0000"/>
        </w:rPr>
        <w:tab/>
        <w:t xml:space="preserve">= </w:t>
      </w:r>
      <w:r w:rsidR="005F25C5" w:rsidRPr="005F25C5">
        <w:rPr>
          <w:color w:val="FF0000"/>
        </w:rPr>
        <w:t>Container Missing</w:t>
      </w:r>
    </w:p>
    <w:p w14:paraId="5335B95F" w14:textId="77777777" w:rsidR="0089218D" w:rsidRPr="009039FC" w:rsidRDefault="0089218D" w:rsidP="0089218D">
      <w:r w:rsidRPr="009039FC">
        <w:tab/>
      </w:r>
      <w:r w:rsidRPr="009039FC">
        <w:tab/>
      </w:r>
      <w:r w:rsidRPr="009039FC">
        <w:tab/>
        <w:t>32</w:t>
      </w:r>
      <w:r w:rsidRPr="009039FC">
        <w:tab/>
        <w:t>= ProjectSpecific_3</w:t>
      </w:r>
    </w:p>
    <w:p w14:paraId="4F154A60" w14:textId="77777777" w:rsidR="0089218D" w:rsidRPr="009039FC" w:rsidRDefault="0089218D" w:rsidP="0089218D">
      <w:r w:rsidRPr="009039FC">
        <w:tab/>
      </w:r>
      <w:r w:rsidRPr="009039FC">
        <w:tab/>
      </w:r>
      <w:r w:rsidRPr="009039FC">
        <w:tab/>
        <w:t>64</w:t>
      </w:r>
      <w:r w:rsidRPr="009039FC">
        <w:tab/>
        <w:t>= Possible CTB error</w:t>
      </w:r>
    </w:p>
    <w:p w14:paraId="7ED32F0B" w14:textId="77777777" w:rsidR="0089218D" w:rsidRPr="009039FC" w:rsidRDefault="0089218D" w:rsidP="0089218D">
      <w:r w:rsidRPr="009039FC">
        <w:tab/>
      </w:r>
      <w:r w:rsidRPr="009039FC">
        <w:tab/>
      </w:r>
      <w:r w:rsidRPr="009039FC">
        <w:tab/>
        <w:t>128</w:t>
      </w:r>
      <w:r w:rsidRPr="009039FC">
        <w:tab/>
        <w:t>= No24VDC</w:t>
      </w:r>
    </w:p>
    <w:p w14:paraId="06C0C7F7" w14:textId="77777777" w:rsidR="0089218D" w:rsidRPr="009039FC" w:rsidRDefault="0089218D" w:rsidP="0089218D">
      <w:r w:rsidRPr="009039FC">
        <w:tab/>
      </w:r>
      <w:r w:rsidRPr="009039FC">
        <w:tab/>
      </w:r>
      <w:r w:rsidRPr="009039FC">
        <w:tab/>
        <w:t>256</w:t>
      </w:r>
      <w:r w:rsidRPr="009039FC">
        <w:tab/>
        <w:t>= disabled</w:t>
      </w:r>
    </w:p>
    <w:p w14:paraId="2CC3F1B9" w14:textId="77777777" w:rsidR="0089218D" w:rsidRPr="009039FC" w:rsidRDefault="0089218D" w:rsidP="0089218D">
      <w:r w:rsidRPr="009039FC">
        <w:tab/>
      </w:r>
      <w:r w:rsidRPr="009039FC">
        <w:tab/>
      </w:r>
      <w:r w:rsidRPr="009039FC">
        <w:tab/>
        <w:t>512</w:t>
      </w:r>
      <w:r w:rsidRPr="009039FC">
        <w:tab/>
        <w:t>= blocked1 from CSC/Host</w:t>
      </w:r>
    </w:p>
    <w:p w14:paraId="741D1960" w14:textId="77777777" w:rsidR="0089218D" w:rsidRPr="009039FC" w:rsidRDefault="0089218D" w:rsidP="0089218D">
      <w:r w:rsidRPr="009039FC">
        <w:tab/>
      </w:r>
      <w:r w:rsidRPr="009039FC">
        <w:tab/>
      </w:r>
      <w:r w:rsidRPr="009039FC">
        <w:tab/>
        <w:t>1024</w:t>
      </w:r>
      <w:r w:rsidRPr="009039FC">
        <w:tab/>
        <w:t>= blocked2 from CSC/Host</w:t>
      </w:r>
    </w:p>
    <w:p w14:paraId="1B63698B" w14:textId="77777777" w:rsidR="0089218D" w:rsidRPr="009039FC" w:rsidRDefault="0089218D" w:rsidP="0089218D">
      <w:r w:rsidRPr="009039FC">
        <w:tab/>
      </w:r>
      <w:r w:rsidRPr="009039FC">
        <w:tab/>
      </w:r>
      <w:r w:rsidRPr="009039FC">
        <w:tab/>
        <w:t>2048</w:t>
      </w:r>
      <w:r w:rsidRPr="009039FC">
        <w:tab/>
        <w:t>= blocked3 from CSC/Host</w:t>
      </w:r>
    </w:p>
    <w:p w14:paraId="4FD4C21A" w14:textId="77777777" w:rsidR="0089218D" w:rsidRPr="009039FC" w:rsidRDefault="0089218D" w:rsidP="0089218D">
      <w:r w:rsidRPr="009039FC">
        <w:tab/>
      </w:r>
      <w:r w:rsidRPr="009039FC">
        <w:tab/>
      </w:r>
      <w:r w:rsidRPr="009039FC">
        <w:tab/>
        <w:t>4096</w:t>
      </w:r>
      <w:r w:rsidRPr="009039FC">
        <w:tab/>
        <w:t>= blocked4 from CSC/Host</w:t>
      </w:r>
    </w:p>
    <w:p w14:paraId="302739A9" w14:textId="77777777" w:rsidR="0089218D" w:rsidRPr="009039FC" w:rsidRDefault="0089218D" w:rsidP="0089218D">
      <w:r w:rsidRPr="009039FC">
        <w:tab/>
      </w:r>
      <w:r w:rsidRPr="009039FC">
        <w:tab/>
      </w:r>
      <w:r w:rsidRPr="009039FC">
        <w:tab/>
        <w:t>8192</w:t>
      </w:r>
      <w:r w:rsidRPr="009039FC">
        <w:tab/>
        <w:t>= blocked5 from CSC/Host</w:t>
      </w:r>
    </w:p>
    <w:p w14:paraId="6BDBD68B" w14:textId="77777777" w:rsidR="0089218D" w:rsidRPr="009039FC" w:rsidRDefault="0089218D" w:rsidP="0089218D">
      <w:r w:rsidRPr="009039FC">
        <w:tab/>
      </w:r>
      <w:r w:rsidRPr="009039FC">
        <w:tab/>
      </w:r>
      <w:r w:rsidRPr="009039FC">
        <w:tab/>
      </w:r>
      <w:r w:rsidRPr="009039FC">
        <w:tab/>
      </w:r>
    </w:p>
    <w:p w14:paraId="6BC27DA4"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7F3066F4" w14:textId="77777777" w:rsidTr="0089218D">
        <w:tc>
          <w:tcPr>
            <w:tcW w:w="6120" w:type="dxa"/>
            <w:gridSpan w:val="2"/>
          </w:tcPr>
          <w:p w14:paraId="1F5AF331" w14:textId="77777777" w:rsidR="0089218D" w:rsidRPr="009039FC" w:rsidRDefault="0089218D" w:rsidP="0089218D">
            <w:pPr>
              <w:pStyle w:val="TableText"/>
              <w:jc w:val="center"/>
            </w:pPr>
            <w:r w:rsidRPr="009039FC">
              <w:t>Type</w:t>
            </w:r>
          </w:p>
        </w:tc>
      </w:tr>
      <w:tr w:rsidR="0089218D" w:rsidRPr="009039FC" w14:paraId="0966BB99" w14:textId="77777777" w:rsidTr="0089218D">
        <w:tc>
          <w:tcPr>
            <w:tcW w:w="6120" w:type="dxa"/>
            <w:gridSpan w:val="2"/>
          </w:tcPr>
          <w:p w14:paraId="7EEA9BC4" w14:textId="77777777" w:rsidR="0089218D" w:rsidRPr="009039FC" w:rsidRDefault="0089218D" w:rsidP="0089218D">
            <w:pPr>
              <w:pStyle w:val="TableText"/>
              <w:jc w:val="center"/>
            </w:pPr>
            <w:r w:rsidRPr="009039FC">
              <w:t>Length</w:t>
            </w:r>
          </w:p>
        </w:tc>
      </w:tr>
      <w:tr w:rsidR="0089218D" w:rsidRPr="009039FC" w14:paraId="0FE57136" w14:textId="77777777" w:rsidTr="0089218D">
        <w:tc>
          <w:tcPr>
            <w:tcW w:w="3068" w:type="dxa"/>
          </w:tcPr>
          <w:p w14:paraId="453786C4" w14:textId="77777777" w:rsidR="0089218D" w:rsidRPr="009039FC" w:rsidRDefault="0089218D" w:rsidP="0089218D">
            <w:pPr>
              <w:pStyle w:val="TableText"/>
              <w:jc w:val="center"/>
            </w:pPr>
            <w:r w:rsidRPr="009039FC">
              <w:t>D</w:t>
            </w:r>
          </w:p>
        </w:tc>
        <w:tc>
          <w:tcPr>
            <w:tcW w:w="3052" w:type="dxa"/>
          </w:tcPr>
          <w:p w14:paraId="7E39F127" w14:textId="77777777" w:rsidR="0089218D" w:rsidRPr="009039FC" w:rsidRDefault="0089218D" w:rsidP="0089218D">
            <w:pPr>
              <w:pStyle w:val="TableText"/>
              <w:jc w:val="center"/>
            </w:pPr>
            <w:r w:rsidRPr="009039FC">
              <w:t>D</w:t>
            </w:r>
          </w:p>
        </w:tc>
      </w:tr>
      <w:tr w:rsidR="0089218D" w:rsidRPr="009039FC" w14:paraId="55875862" w14:textId="77777777" w:rsidTr="0089218D">
        <w:tc>
          <w:tcPr>
            <w:tcW w:w="3068" w:type="dxa"/>
          </w:tcPr>
          <w:p w14:paraId="7034EAD3" w14:textId="77777777" w:rsidR="0089218D" w:rsidRPr="009039FC" w:rsidRDefault="0089218D" w:rsidP="0089218D">
            <w:pPr>
              <w:pStyle w:val="TableText"/>
              <w:jc w:val="center"/>
            </w:pPr>
            <w:r w:rsidRPr="009039FC">
              <w:t>S</w:t>
            </w:r>
          </w:p>
        </w:tc>
        <w:tc>
          <w:tcPr>
            <w:tcW w:w="3052" w:type="dxa"/>
          </w:tcPr>
          <w:p w14:paraId="3921820F" w14:textId="77777777" w:rsidR="0089218D" w:rsidRPr="009039FC" w:rsidRDefault="0089218D" w:rsidP="0089218D">
            <w:pPr>
              <w:pStyle w:val="TableText"/>
              <w:jc w:val="center"/>
            </w:pPr>
            <w:r w:rsidRPr="009039FC">
              <w:t>S</w:t>
            </w:r>
          </w:p>
        </w:tc>
      </w:tr>
    </w:tbl>
    <w:p w14:paraId="445686C3" w14:textId="77777777" w:rsidR="0089218D" w:rsidRPr="009039FC" w:rsidRDefault="0089218D" w:rsidP="0089218D"/>
    <w:p w14:paraId="467CB48A" w14:textId="77777777" w:rsidR="0089218D" w:rsidRPr="009039FC" w:rsidRDefault="0089218D" w:rsidP="0089218D">
      <w:r w:rsidRPr="009039FC">
        <w:t xml:space="preserve">The status information may either be for a “chute full” or a combination of two status types, </w:t>
      </w:r>
      <w:proofErr w:type="gramStart"/>
      <w:r w:rsidRPr="009039FC">
        <w:t>e.g.</w:t>
      </w:r>
      <w:proofErr w:type="gramEnd"/>
      <w:r w:rsidRPr="009039FC">
        <w:t xml:space="preserve"> if the "chute full" and "jam" happen simultaneously, a status SS = 3 is sent.</w:t>
      </w:r>
    </w:p>
    <w:p w14:paraId="3926F9D6" w14:textId="77777777" w:rsidR="0089218D" w:rsidRPr="009039FC" w:rsidRDefault="0089218D" w:rsidP="0089218D">
      <w:r w:rsidRPr="009039FC">
        <w:t>If one of the statuses of a chute changes, the CMC sends a chute status telegram to the CSC/Host. This telegram includes the chute number and the new status of the chute specified.</w:t>
      </w:r>
    </w:p>
    <w:p w14:paraId="274B4935" w14:textId="77777777" w:rsidR="0089218D" w:rsidRPr="009039FC" w:rsidRDefault="0089218D" w:rsidP="0089218D">
      <w:r w:rsidRPr="009039FC">
        <w:t>After a CMC reset or a status request telegram (31), a chute status telegram for all chutes will automatically be sent to the CSC/Host.</w:t>
      </w:r>
    </w:p>
    <w:p w14:paraId="0E442E27" w14:textId="77777777" w:rsidR="0089218D" w:rsidRPr="009039FC" w:rsidRDefault="0089218D" w:rsidP="0089218D"/>
    <w:p w14:paraId="68AB54F9"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233" w:name="_Toc192574122"/>
      <w:bookmarkStart w:id="234" w:name="_Toc534610757"/>
      <w:bookmarkStart w:id="235" w:name="_Toc55827048"/>
      <w:bookmarkStart w:id="236" w:name="_Toc146512281"/>
      <w:r w:rsidRPr="009039FC">
        <w:t>Chute status request (31)</w:t>
      </w:r>
      <w:bookmarkEnd w:id="233"/>
      <w:bookmarkEnd w:id="234"/>
      <w:bookmarkEnd w:id="235"/>
      <w:bookmarkEnd w:id="236"/>
    </w:p>
    <w:p w14:paraId="0FE7C740" w14:textId="77777777" w:rsidR="0089218D" w:rsidRPr="009039FC" w:rsidRDefault="0089218D" w:rsidP="0089218D">
      <w:r w:rsidRPr="009039FC">
        <w:t>CSC/Host =&gt; CMC</w:t>
      </w:r>
    </w:p>
    <w:p w14:paraId="49D3A037" w14:textId="77777777" w:rsidR="0089218D" w:rsidRPr="009039FC" w:rsidRDefault="0089218D" w:rsidP="0089218D">
      <w:r w:rsidRPr="009039FC">
        <w:t>Channel: Routing</w:t>
      </w:r>
    </w:p>
    <w:p w14:paraId="56B64023" w14:textId="77777777" w:rsidR="0089218D" w:rsidRPr="009039FC" w:rsidRDefault="0089218D" w:rsidP="0089218D"/>
    <w:p w14:paraId="28C7569C" w14:textId="77777777" w:rsidR="0089218D" w:rsidRPr="009039FC" w:rsidRDefault="0089218D" w:rsidP="0089218D"/>
    <w:p w14:paraId="025254A0" w14:textId="77777777" w:rsidR="0089218D" w:rsidRPr="009039FC" w:rsidRDefault="0089218D" w:rsidP="0089218D">
      <w:r w:rsidRPr="009039FC">
        <w:lastRenderedPageBreak/>
        <w:t xml:space="preserve">Format: </w:t>
      </w:r>
      <w:r w:rsidRPr="009039FC">
        <w:tab/>
        <w:t>TTLL</w:t>
      </w:r>
      <w:r w:rsidRPr="009039FC">
        <w:tab/>
      </w:r>
      <w:r w:rsidRPr="009039FC">
        <w:tab/>
      </w:r>
      <w:r w:rsidRPr="009039FC">
        <w:tab/>
      </w:r>
    </w:p>
    <w:p w14:paraId="2B852936" w14:textId="77777777" w:rsidR="0089218D" w:rsidRPr="009039FC" w:rsidRDefault="0089218D" w:rsidP="0089218D">
      <w:r w:rsidRPr="009039FC">
        <w:tab/>
        <w:t>TT</w:t>
      </w:r>
      <w:r w:rsidRPr="009039FC">
        <w:tab/>
        <w:t>31 = Telegram Type</w:t>
      </w:r>
    </w:p>
    <w:p w14:paraId="2E8AC11B" w14:textId="77777777" w:rsidR="0089218D" w:rsidRPr="009039FC" w:rsidRDefault="0089218D" w:rsidP="0089218D">
      <w:r w:rsidRPr="009039FC">
        <w:tab/>
        <w:t>LL</w:t>
      </w:r>
      <w:r w:rsidRPr="009039FC">
        <w:tab/>
        <w:t>2 = Telegram Length</w:t>
      </w:r>
    </w:p>
    <w:p w14:paraId="1C1EF40A" w14:textId="77777777" w:rsidR="0089218D" w:rsidRPr="009039FC" w:rsidRDefault="0089218D" w:rsidP="0089218D"/>
    <w:p w14:paraId="6A84E531"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20"/>
      </w:tblGrid>
      <w:tr w:rsidR="0089218D" w:rsidRPr="009039FC" w14:paraId="108AE14E" w14:textId="77777777" w:rsidTr="0089218D">
        <w:tc>
          <w:tcPr>
            <w:tcW w:w="6120" w:type="dxa"/>
          </w:tcPr>
          <w:p w14:paraId="07598689" w14:textId="77777777" w:rsidR="0089218D" w:rsidRPr="009039FC" w:rsidRDefault="0089218D" w:rsidP="0089218D">
            <w:pPr>
              <w:pStyle w:val="TableText"/>
              <w:jc w:val="center"/>
            </w:pPr>
            <w:r w:rsidRPr="009039FC">
              <w:t>Type</w:t>
            </w:r>
          </w:p>
        </w:tc>
      </w:tr>
      <w:tr w:rsidR="0089218D" w:rsidRPr="009039FC" w14:paraId="78F259ED" w14:textId="77777777" w:rsidTr="0089218D">
        <w:tc>
          <w:tcPr>
            <w:tcW w:w="6120" w:type="dxa"/>
          </w:tcPr>
          <w:p w14:paraId="3AF23545" w14:textId="77777777" w:rsidR="0089218D" w:rsidRPr="009039FC" w:rsidRDefault="0089218D" w:rsidP="0089218D">
            <w:pPr>
              <w:pStyle w:val="TableText"/>
              <w:jc w:val="center"/>
            </w:pPr>
            <w:r w:rsidRPr="009039FC">
              <w:t>Length</w:t>
            </w:r>
          </w:p>
        </w:tc>
      </w:tr>
    </w:tbl>
    <w:p w14:paraId="0470CC57" w14:textId="77777777" w:rsidR="0089218D" w:rsidRPr="009039FC" w:rsidRDefault="0089218D" w:rsidP="0089218D"/>
    <w:p w14:paraId="765BE72A" w14:textId="77777777" w:rsidR="0089218D" w:rsidRPr="009039FC" w:rsidRDefault="0089218D" w:rsidP="0089218D">
      <w:r w:rsidRPr="009039FC">
        <w:t xml:space="preserve">The CMC can be requested to send a chute status telegram for all chutes regardless of the status of the chute </w:t>
      </w:r>
      <w:proofErr w:type="gramStart"/>
      <w:r w:rsidRPr="009039FC">
        <w:t>i.e.</w:t>
      </w:r>
      <w:proofErr w:type="gramEnd"/>
      <w:r w:rsidRPr="009039FC">
        <w:t xml:space="preserve"> the statuses for blocked and free chutes are returned.</w:t>
      </w:r>
    </w:p>
    <w:p w14:paraId="3EC033FD" w14:textId="77777777" w:rsidR="0089218D" w:rsidRPr="009039FC" w:rsidRDefault="0089218D" w:rsidP="0089218D">
      <w:r w:rsidRPr="009039FC">
        <w:t>After a CMC reset or a status request telegram (31), a chute status telegram for all chutes will automatically be sent to the CSC/Host.</w:t>
      </w:r>
    </w:p>
    <w:p w14:paraId="6E9742F4"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237" w:name="_Toc192574123"/>
      <w:bookmarkStart w:id="238" w:name="_Toc534610758"/>
      <w:bookmarkStart w:id="239" w:name="_Toc55827049"/>
      <w:bookmarkStart w:id="240" w:name="_Toc146512282"/>
      <w:r w:rsidRPr="009039FC">
        <w:t>Block chute (32)</w:t>
      </w:r>
      <w:bookmarkEnd w:id="237"/>
      <w:bookmarkEnd w:id="238"/>
      <w:bookmarkEnd w:id="239"/>
      <w:bookmarkEnd w:id="240"/>
    </w:p>
    <w:p w14:paraId="3BF086DF" w14:textId="77777777" w:rsidR="0089218D" w:rsidRPr="009039FC" w:rsidRDefault="0089218D" w:rsidP="0089218D">
      <w:r w:rsidRPr="009039FC">
        <w:t>CSC/Host =&gt; CMC</w:t>
      </w:r>
    </w:p>
    <w:p w14:paraId="1572F926" w14:textId="77777777" w:rsidR="0089218D" w:rsidRPr="009039FC" w:rsidRDefault="0089218D" w:rsidP="0089218D">
      <w:r w:rsidRPr="009039FC">
        <w:t>Channel:</w:t>
      </w:r>
      <w:r w:rsidRPr="009039FC">
        <w:tab/>
        <w:t>Routing</w:t>
      </w:r>
    </w:p>
    <w:p w14:paraId="76CCDC00" w14:textId="77777777" w:rsidR="0089218D" w:rsidRPr="009039FC" w:rsidRDefault="0089218D" w:rsidP="0089218D"/>
    <w:p w14:paraId="2C20EADB" w14:textId="77777777" w:rsidR="0089218D" w:rsidRPr="009039FC" w:rsidRDefault="0089218D" w:rsidP="0089218D">
      <w:r w:rsidRPr="009039FC">
        <w:t>Format:</w:t>
      </w:r>
      <w:r w:rsidRPr="009039FC">
        <w:tab/>
        <w:t>TTLLDDSS</w:t>
      </w:r>
      <w:r w:rsidRPr="009039FC">
        <w:tab/>
      </w:r>
      <w:r w:rsidRPr="009039FC">
        <w:tab/>
      </w:r>
      <w:r w:rsidRPr="009039FC">
        <w:tab/>
      </w:r>
    </w:p>
    <w:p w14:paraId="05DE9AF8" w14:textId="77777777" w:rsidR="0089218D" w:rsidRPr="009039FC" w:rsidRDefault="0089218D" w:rsidP="0089218D">
      <w:r w:rsidRPr="009039FC">
        <w:tab/>
        <w:t>TT</w:t>
      </w:r>
      <w:r w:rsidRPr="009039FC">
        <w:tab/>
        <w:t>32 = Telegram Type</w:t>
      </w:r>
    </w:p>
    <w:p w14:paraId="47EBD38A" w14:textId="77777777" w:rsidR="0089218D" w:rsidRPr="009039FC" w:rsidRDefault="0089218D" w:rsidP="0089218D">
      <w:r w:rsidRPr="009039FC">
        <w:tab/>
        <w:t>LL</w:t>
      </w:r>
      <w:r w:rsidRPr="009039FC">
        <w:tab/>
        <w:t>4 = Telegram Length</w:t>
      </w:r>
    </w:p>
    <w:p w14:paraId="3D1F3EDB" w14:textId="77777777" w:rsidR="0089218D" w:rsidRPr="009039FC" w:rsidRDefault="0089218D" w:rsidP="0089218D">
      <w:r w:rsidRPr="009039FC">
        <w:tab/>
        <w:t>DD</w:t>
      </w:r>
      <w:r w:rsidRPr="009039FC">
        <w:tab/>
        <w:t>Chute</w:t>
      </w:r>
      <w:r w:rsidRPr="009039FC">
        <w:tab/>
        <w:t>(</w:t>
      </w:r>
      <w:proofErr w:type="gramStart"/>
      <w:r w:rsidRPr="009039FC">
        <w:t>0..</w:t>
      </w:r>
      <w:proofErr w:type="gramEnd"/>
      <w:r w:rsidRPr="009039FC">
        <w:t>2999)</w:t>
      </w:r>
    </w:p>
    <w:p w14:paraId="72BB3CB6" w14:textId="77777777" w:rsidR="0089218D" w:rsidRPr="009039FC" w:rsidRDefault="0089218D" w:rsidP="0089218D">
      <w:r w:rsidRPr="009039FC">
        <w:tab/>
        <w:t>SS</w:t>
      </w:r>
      <w:r w:rsidRPr="009039FC">
        <w:tab/>
        <w:t>Status</w:t>
      </w:r>
      <w:r w:rsidRPr="009039FC">
        <w:tab/>
        <w:t>2</w:t>
      </w:r>
      <w:r w:rsidRPr="009039FC">
        <w:tab/>
        <w:t xml:space="preserve">= </w:t>
      </w:r>
      <w:proofErr w:type="spellStart"/>
      <w:r w:rsidRPr="009039FC">
        <w:t>HostBlock</w:t>
      </w:r>
      <w:proofErr w:type="spellEnd"/>
      <w:r w:rsidRPr="009039FC">
        <w:t xml:space="preserve"> type 1</w:t>
      </w:r>
    </w:p>
    <w:p w14:paraId="1414F434" w14:textId="77777777" w:rsidR="0089218D" w:rsidRPr="009039FC" w:rsidRDefault="0089218D" w:rsidP="0089218D">
      <w:r w:rsidRPr="009039FC">
        <w:tab/>
      </w:r>
      <w:r w:rsidRPr="009039FC">
        <w:tab/>
      </w:r>
      <w:r w:rsidRPr="009039FC">
        <w:tab/>
        <w:t xml:space="preserve">4 </w:t>
      </w:r>
      <w:r w:rsidRPr="009039FC">
        <w:tab/>
        <w:t xml:space="preserve">= </w:t>
      </w:r>
      <w:proofErr w:type="spellStart"/>
      <w:r w:rsidRPr="009039FC">
        <w:t>HostBlock</w:t>
      </w:r>
      <w:proofErr w:type="spellEnd"/>
      <w:r w:rsidRPr="009039FC">
        <w:t xml:space="preserve"> type 2</w:t>
      </w:r>
    </w:p>
    <w:p w14:paraId="02E91987" w14:textId="77777777" w:rsidR="0089218D" w:rsidRPr="009039FC" w:rsidRDefault="0089218D" w:rsidP="0089218D">
      <w:r w:rsidRPr="009039FC">
        <w:tab/>
      </w:r>
      <w:r w:rsidRPr="009039FC">
        <w:tab/>
      </w:r>
      <w:r w:rsidRPr="009039FC">
        <w:tab/>
        <w:t>8</w:t>
      </w:r>
      <w:r w:rsidRPr="009039FC">
        <w:tab/>
        <w:t xml:space="preserve">= </w:t>
      </w:r>
      <w:proofErr w:type="spellStart"/>
      <w:r w:rsidRPr="009039FC">
        <w:t>HostBlock</w:t>
      </w:r>
      <w:proofErr w:type="spellEnd"/>
      <w:r w:rsidRPr="009039FC">
        <w:t xml:space="preserve"> type 3</w:t>
      </w:r>
    </w:p>
    <w:p w14:paraId="43851115" w14:textId="77777777" w:rsidR="0089218D" w:rsidRPr="009039FC" w:rsidRDefault="0089218D" w:rsidP="0089218D">
      <w:r w:rsidRPr="009039FC">
        <w:tab/>
      </w:r>
      <w:r w:rsidRPr="009039FC">
        <w:tab/>
      </w:r>
      <w:r w:rsidRPr="009039FC">
        <w:tab/>
        <w:t>16</w:t>
      </w:r>
      <w:r w:rsidRPr="009039FC">
        <w:tab/>
        <w:t xml:space="preserve">= </w:t>
      </w:r>
      <w:proofErr w:type="spellStart"/>
      <w:r w:rsidRPr="009039FC">
        <w:t>HostBlock</w:t>
      </w:r>
      <w:proofErr w:type="spellEnd"/>
      <w:r w:rsidRPr="009039FC">
        <w:t xml:space="preserve"> type 4</w:t>
      </w:r>
    </w:p>
    <w:p w14:paraId="62ED1F95" w14:textId="77777777" w:rsidR="0089218D" w:rsidRPr="009039FC" w:rsidRDefault="0089218D" w:rsidP="0089218D">
      <w:r w:rsidRPr="009039FC">
        <w:tab/>
      </w:r>
      <w:r w:rsidRPr="009039FC">
        <w:tab/>
      </w:r>
      <w:r w:rsidRPr="009039FC">
        <w:tab/>
        <w:t>32</w:t>
      </w:r>
      <w:r w:rsidRPr="009039FC">
        <w:tab/>
        <w:t xml:space="preserve">= </w:t>
      </w:r>
      <w:proofErr w:type="spellStart"/>
      <w:r w:rsidRPr="009039FC">
        <w:t>HostBlock</w:t>
      </w:r>
      <w:proofErr w:type="spellEnd"/>
      <w:r w:rsidRPr="009039FC">
        <w:t xml:space="preserve"> type 5</w:t>
      </w:r>
    </w:p>
    <w:p w14:paraId="3DE17683" w14:textId="77777777" w:rsidR="0089218D" w:rsidRPr="009039FC" w:rsidRDefault="0089218D" w:rsidP="0089218D">
      <w:r w:rsidRPr="009039FC">
        <w:tab/>
      </w:r>
      <w:r w:rsidRPr="009039FC">
        <w:tab/>
      </w:r>
      <w:r w:rsidRPr="009039FC">
        <w:tab/>
        <w:t>512</w:t>
      </w:r>
      <w:r w:rsidRPr="009039FC">
        <w:tab/>
        <w:t xml:space="preserve">= </w:t>
      </w:r>
      <w:proofErr w:type="spellStart"/>
      <w:r w:rsidRPr="009039FC">
        <w:t>HostUnblock</w:t>
      </w:r>
      <w:proofErr w:type="spellEnd"/>
      <w:r w:rsidRPr="009039FC">
        <w:t xml:space="preserve"> type 1</w:t>
      </w:r>
    </w:p>
    <w:p w14:paraId="0D8C6233" w14:textId="77777777" w:rsidR="0089218D" w:rsidRPr="009039FC" w:rsidRDefault="0089218D" w:rsidP="0089218D">
      <w:r w:rsidRPr="009039FC">
        <w:tab/>
      </w:r>
      <w:r w:rsidRPr="009039FC">
        <w:tab/>
      </w:r>
      <w:r w:rsidRPr="009039FC">
        <w:tab/>
        <w:t>1024</w:t>
      </w:r>
      <w:r w:rsidRPr="009039FC">
        <w:tab/>
        <w:t xml:space="preserve">= </w:t>
      </w:r>
      <w:proofErr w:type="spellStart"/>
      <w:r w:rsidRPr="009039FC">
        <w:t>HostUnblock</w:t>
      </w:r>
      <w:proofErr w:type="spellEnd"/>
      <w:r w:rsidRPr="009039FC">
        <w:t xml:space="preserve"> type 2</w:t>
      </w:r>
    </w:p>
    <w:p w14:paraId="5D9FF380" w14:textId="77777777" w:rsidR="0089218D" w:rsidRPr="009039FC" w:rsidRDefault="0089218D" w:rsidP="0089218D">
      <w:r w:rsidRPr="009039FC">
        <w:tab/>
      </w:r>
      <w:r w:rsidRPr="009039FC">
        <w:tab/>
      </w:r>
      <w:r w:rsidRPr="009039FC">
        <w:tab/>
        <w:t>2048</w:t>
      </w:r>
      <w:r w:rsidRPr="009039FC">
        <w:tab/>
        <w:t xml:space="preserve">= </w:t>
      </w:r>
      <w:proofErr w:type="spellStart"/>
      <w:r w:rsidRPr="009039FC">
        <w:t>HostUnblock</w:t>
      </w:r>
      <w:proofErr w:type="spellEnd"/>
      <w:r w:rsidRPr="009039FC">
        <w:t xml:space="preserve"> type 3</w:t>
      </w:r>
    </w:p>
    <w:p w14:paraId="5C4D5F72" w14:textId="77777777" w:rsidR="0089218D" w:rsidRPr="009039FC" w:rsidRDefault="0089218D" w:rsidP="0089218D">
      <w:r w:rsidRPr="009039FC">
        <w:tab/>
      </w:r>
      <w:r w:rsidRPr="009039FC">
        <w:tab/>
      </w:r>
      <w:r w:rsidRPr="009039FC">
        <w:tab/>
        <w:t>4096</w:t>
      </w:r>
      <w:r w:rsidRPr="009039FC">
        <w:tab/>
        <w:t xml:space="preserve">= </w:t>
      </w:r>
      <w:proofErr w:type="spellStart"/>
      <w:r w:rsidRPr="009039FC">
        <w:t>HostUnblock</w:t>
      </w:r>
      <w:proofErr w:type="spellEnd"/>
      <w:r w:rsidRPr="009039FC">
        <w:t xml:space="preserve"> type 4</w:t>
      </w:r>
    </w:p>
    <w:p w14:paraId="1F539279" w14:textId="77777777" w:rsidR="0089218D" w:rsidRPr="009039FC" w:rsidRDefault="0089218D" w:rsidP="0089218D">
      <w:r w:rsidRPr="009039FC">
        <w:tab/>
      </w:r>
      <w:r w:rsidRPr="009039FC">
        <w:tab/>
      </w:r>
      <w:r w:rsidRPr="009039FC">
        <w:tab/>
        <w:t>8192</w:t>
      </w:r>
      <w:r w:rsidRPr="009039FC">
        <w:tab/>
        <w:t xml:space="preserve">= </w:t>
      </w:r>
      <w:proofErr w:type="spellStart"/>
      <w:r w:rsidRPr="009039FC">
        <w:t>HostUnblock</w:t>
      </w:r>
      <w:proofErr w:type="spellEnd"/>
      <w:r w:rsidRPr="009039FC">
        <w:t xml:space="preserve"> type 5</w:t>
      </w:r>
    </w:p>
    <w:p w14:paraId="642701AC" w14:textId="77777777" w:rsidR="0089218D" w:rsidRPr="009039FC" w:rsidRDefault="0089218D" w:rsidP="0089218D"/>
    <w:p w14:paraId="47781BE5"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69367D6E" w14:textId="77777777" w:rsidTr="0089218D">
        <w:tc>
          <w:tcPr>
            <w:tcW w:w="6120" w:type="dxa"/>
            <w:gridSpan w:val="2"/>
          </w:tcPr>
          <w:p w14:paraId="65D2F60F" w14:textId="77777777" w:rsidR="0089218D" w:rsidRPr="009039FC" w:rsidRDefault="0089218D" w:rsidP="0089218D">
            <w:pPr>
              <w:pStyle w:val="TableText"/>
              <w:jc w:val="center"/>
            </w:pPr>
            <w:r w:rsidRPr="009039FC">
              <w:t>Type</w:t>
            </w:r>
          </w:p>
        </w:tc>
      </w:tr>
      <w:tr w:rsidR="0089218D" w:rsidRPr="009039FC" w14:paraId="6C6DC302" w14:textId="77777777" w:rsidTr="0089218D">
        <w:tc>
          <w:tcPr>
            <w:tcW w:w="6120" w:type="dxa"/>
            <w:gridSpan w:val="2"/>
          </w:tcPr>
          <w:p w14:paraId="6A76D8F3" w14:textId="77777777" w:rsidR="0089218D" w:rsidRPr="009039FC" w:rsidRDefault="0089218D" w:rsidP="0089218D">
            <w:pPr>
              <w:pStyle w:val="TableText"/>
              <w:jc w:val="center"/>
            </w:pPr>
            <w:r w:rsidRPr="009039FC">
              <w:t>Length</w:t>
            </w:r>
          </w:p>
        </w:tc>
      </w:tr>
      <w:tr w:rsidR="0089218D" w:rsidRPr="009039FC" w14:paraId="5375EA95" w14:textId="77777777" w:rsidTr="0089218D">
        <w:tc>
          <w:tcPr>
            <w:tcW w:w="3068" w:type="dxa"/>
          </w:tcPr>
          <w:p w14:paraId="49DF10AC" w14:textId="77777777" w:rsidR="0089218D" w:rsidRPr="009039FC" w:rsidRDefault="0089218D" w:rsidP="0089218D">
            <w:pPr>
              <w:pStyle w:val="TableText"/>
              <w:jc w:val="center"/>
            </w:pPr>
            <w:r w:rsidRPr="009039FC">
              <w:t>D</w:t>
            </w:r>
          </w:p>
        </w:tc>
        <w:tc>
          <w:tcPr>
            <w:tcW w:w="3052" w:type="dxa"/>
          </w:tcPr>
          <w:p w14:paraId="0D8F7486" w14:textId="77777777" w:rsidR="0089218D" w:rsidRPr="009039FC" w:rsidRDefault="0089218D" w:rsidP="0089218D">
            <w:pPr>
              <w:pStyle w:val="TableText"/>
              <w:jc w:val="center"/>
            </w:pPr>
            <w:r w:rsidRPr="009039FC">
              <w:t>D</w:t>
            </w:r>
          </w:p>
        </w:tc>
      </w:tr>
      <w:tr w:rsidR="0089218D" w:rsidRPr="009039FC" w14:paraId="57AF841F" w14:textId="77777777" w:rsidTr="0089218D">
        <w:tc>
          <w:tcPr>
            <w:tcW w:w="3068" w:type="dxa"/>
          </w:tcPr>
          <w:p w14:paraId="6DB52EEB" w14:textId="77777777" w:rsidR="0089218D" w:rsidRPr="009039FC" w:rsidRDefault="0089218D" w:rsidP="0089218D">
            <w:pPr>
              <w:pStyle w:val="TableText"/>
              <w:jc w:val="center"/>
            </w:pPr>
            <w:r w:rsidRPr="009039FC">
              <w:t>S</w:t>
            </w:r>
          </w:p>
        </w:tc>
        <w:tc>
          <w:tcPr>
            <w:tcW w:w="3052" w:type="dxa"/>
          </w:tcPr>
          <w:p w14:paraId="5AD5D093" w14:textId="77777777" w:rsidR="0089218D" w:rsidRPr="009039FC" w:rsidRDefault="0089218D" w:rsidP="0089218D">
            <w:pPr>
              <w:pStyle w:val="TableText"/>
              <w:jc w:val="center"/>
            </w:pPr>
            <w:r w:rsidRPr="009039FC">
              <w:t>S</w:t>
            </w:r>
          </w:p>
        </w:tc>
      </w:tr>
    </w:tbl>
    <w:p w14:paraId="036C889C" w14:textId="77777777" w:rsidR="0089218D" w:rsidRPr="009039FC" w:rsidRDefault="0089218D" w:rsidP="0089218D"/>
    <w:p w14:paraId="75C178FF" w14:textId="77777777" w:rsidR="0089218D" w:rsidRPr="009039FC" w:rsidRDefault="0089218D" w:rsidP="0089218D">
      <w:r w:rsidRPr="009039FC">
        <w:lastRenderedPageBreak/>
        <w:t>When receiving a Block Chute telegram, the CMC is forced to stop sortation to a specified discharge until the CSC/Host releases the forced blocking. The chute is blocked in the same way as if the chute is blocked by a photocell.</w:t>
      </w:r>
    </w:p>
    <w:p w14:paraId="1A4BD4E9" w14:textId="77777777" w:rsidR="0089218D" w:rsidRPr="009039FC" w:rsidRDefault="0089218D" w:rsidP="0089218D">
      <w:r w:rsidRPr="009039FC">
        <w:t xml:space="preserve">The CSC/Host have 5 different possibilities to block the chute. This may be used to distinguish between different reasons to block the chute </w:t>
      </w:r>
      <w:proofErr w:type="gramStart"/>
      <w:r w:rsidRPr="009039FC">
        <w:t>e.g.</w:t>
      </w:r>
      <w:proofErr w:type="gramEnd"/>
      <w:r w:rsidRPr="009039FC">
        <w:t xml:space="preserve"> Weight and/or CSC/Host operator. Each block must be released separately.</w:t>
      </w:r>
    </w:p>
    <w:p w14:paraId="6A33B54D" w14:textId="77777777" w:rsidR="0089218D" w:rsidRPr="009039FC" w:rsidRDefault="0089218D" w:rsidP="0089218D">
      <w:r w:rsidRPr="009039FC">
        <w:t>The blocking signal from a photocell or switch at the discharge has a higher priority than the release signal from the CSC/Host.</w:t>
      </w:r>
    </w:p>
    <w:p w14:paraId="5CBF2FD3"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241" w:name="_Toc192574124"/>
      <w:bookmarkStart w:id="242" w:name="_Toc534610759"/>
      <w:bookmarkStart w:id="243" w:name="_Toc55827050"/>
      <w:bookmarkStart w:id="244" w:name="_Toc146512283"/>
      <w:r w:rsidRPr="009039FC">
        <w:t>Start/stop sorter (35)</w:t>
      </w:r>
      <w:bookmarkEnd w:id="241"/>
      <w:bookmarkEnd w:id="242"/>
      <w:bookmarkEnd w:id="243"/>
      <w:bookmarkEnd w:id="244"/>
    </w:p>
    <w:p w14:paraId="2D9A9E3A" w14:textId="77777777" w:rsidR="0089218D" w:rsidRPr="009039FC" w:rsidRDefault="0089218D" w:rsidP="0089218D">
      <w:r w:rsidRPr="009039FC">
        <w:t>CSC/Host =&gt; CMC</w:t>
      </w:r>
    </w:p>
    <w:p w14:paraId="1FB4D21E" w14:textId="77777777" w:rsidR="0089218D" w:rsidRPr="009039FC" w:rsidRDefault="0089218D" w:rsidP="0089218D">
      <w:r w:rsidRPr="009039FC">
        <w:t>Channel: Routing</w:t>
      </w:r>
    </w:p>
    <w:p w14:paraId="76ED8177" w14:textId="77777777" w:rsidR="0089218D" w:rsidRPr="009039FC" w:rsidRDefault="0089218D" w:rsidP="0089218D"/>
    <w:p w14:paraId="108CB7C2" w14:textId="77777777" w:rsidR="0089218D" w:rsidRPr="009039FC" w:rsidRDefault="0089218D" w:rsidP="0089218D">
      <w:r w:rsidRPr="009039FC">
        <w:t>Format:</w:t>
      </w:r>
      <w:r w:rsidRPr="009039FC">
        <w:tab/>
        <w:t>TTLL_R_V</w:t>
      </w:r>
      <w:r w:rsidRPr="009039FC">
        <w:tab/>
      </w:r>
    </w:p>
    <w:p w14:paraId="017234F8" w14:textId="77777777" w:rsidR="0089218D" w:rsidRPr="009039FC" w:rsidRDefault="0089218D" w:rsidP="0089218D">
      <w:r w:rsidRPr="009039FC">
        <w:tab/>
        <w:t>TT</w:t>
      </w:r>
      <w:r w:rsidRPr="009039FC">
        <w:tab/>
        <w:t>35 = Telegram Type</w:t>
      </w:r>
    </w:p>
    <w:p w14:paraId="1566B702" w14:textId="77777777" w:rsidR="0089218D" w:rsidRPr="009039FC" w:rsidRDefault="0089218D" w:rsidP="0089218D">
      <w:r w:rsidRPr="009039FC">
        <w:tab/>
        <w:t>LL</w:t>
      </w:r>
      <w:r w:rsidRPr="009039FC">
        <w:tab/>
        <w:t>4 = Telegram Length</w:t>
      </w:r>
    </w:p>
    <w:p w14:paraId="208781F3" w14:textId="77777777" w:rsidR="0089218D" w:rsidRPr="009039FC" w:rsidRDefault="0089218D" w:rsidP="0089218D">
      <w:pPr>
        <w:tabs>
          <w:tab w:val="clear" w:pos="5296"/>
          <w:tab w:val="clear" w:pos="5687"/>
          <w:tab w:val="left" w:pos="4560"/>
          <w:tab w:val="left" w:pos="5304"/>
        </w:tabs>
      </w:pPr>
      <w:r w:rsidRPr="009039FC">
        <w:tab/>
        <w:t>R</w:t>
      </w:r>
      <w:r w:rsidRPr="009039FC">
        <w:tab/>
        <w:t>Request</w:t>
      </w:r>
      <w:r w:rsidRPr="009039FC">
        <w:tab/>
        <w:t>1</w:t>
      </w:r>
      <w:r w:rsidRPr="009039FC">
        <w:tab/>
        <w:t>= Start</w:t>
      </w:r>
    </w:p>
    <w:p w14:paraId="09910B6E" w14:textId="77777777" w:rsidR="0089218D" w:rsidRPr="009039FC" w:rsidRDefault="0089218D" w:rsidP="0089218D">
      <w:pPr>
        <w:tabs>
          <w:tab w:val="clear" w:pos="5296"/>
          <w:tab w:val="clear" w:pos="5687"/>
          <w:tab w:val="left" w:pos="4560"/>
          <w:tab w:val="left" w:pos="5304"/>
        </w:tabs>
      </w:pPr>
      <w:r w:rsidRPr="009039FC">
        <w:tab/>
      </w:r>
      <w:r w:rsidRPr="009039FC">
        <w:tab/>
      </w:r>
      <w:r w:rsidRPr="009039FC">
        <w:tab/>
        <w:t>2</w:t>
      </w:r>
      <w:r w:rsidRPr="009039FC">
        <w:tab/>
        <w:t>= Stop Now</w:t>
      </w:r>
    </w:p>
    <w:p w14:paraId="1C702303" w14:textId="77777777" w:rsidR="0089218D" w:rsidRPr="009039FC" w:rsidRDefault="0089218D" w:rsidP="0089218D">
      <w:pPr>
        <w:tabs>
          <w:tab w:val="clear" w:pos="5296"/>
          <w:tab w:val="clear" w:pos="5687"/>
          <w:tab w:val="left" w:pos="4560"/>
          <w:tab w:val="left" w:pos="5304"/>
        </w:tabs>
      </w:pPr>
      <w:r w:rsidRPr="009039FC">
        <w:tab/>
      </w:r>
      <w:r w:rsidRPr="009039FC">
        <w:tab/>
      </w:r>
      <w:r w:rsidRPr="009039FC">
        <w:tab/>
        <w:t>3</w:t>
      </w:r>
      <w:r w:rsidRPr="009039FC">
        <w:tab/>
        <w:t>= Stop When sorter is empty</w:t>
      </w:r>
    </w:p>
    <w:p w14:paraId="14FBF416" w14:textId="77777777" w:rsidR="0089218D" w:rsidRPr="009039FC" w:rsidRDefault="0089218D" w:rsidP="0089218D">
      <w:pPr>
        <w:tabs>
          <w:tab w:val="clear" w:pos="5296"/>
          <w:tab w:val="clear" w:pos="5687"/>
          <w:tab w:val="left" w:pos="4560"/>
          <w:tab w:val="left" w:pos="5304"/>
        </w:tabs>
      </w:pPr>
      <w:r w:rsidRPr="009039FC">
        <w:tab/>
      </w:r>
      <w:r w:rsidRPr="009039FC">
        <w:tab/>
      </w:r>
      <w:r w:rsidRPr="009039FC">
        <w:tab/>
        <w:t>4</w:t>
      </w:r>
      <w:r w:rsidRPr="009039FC">
        <w:tab/>
        <w:t>= Stop When Induction units are empty</w:t>
      </w:r>
    </w:p>
    <w:p w14:paraId="20CF9E7D" w14:textId="77777777" w:rsidR="0089218D" w:rsidRPr="009039FC" w:rsidRDefault="0089218D" w:rsidP="0089218D">
      <w:pPr>
        <w:tabs>
          <w:tab w:val="clear" w:pos="5296"/>
          <w:tab w:val="clear" w:pos="5687"/>
          <w:tab w:val="left" w:pos="4560"/>
          <w:tab w:val="left" w:pos="5304"/>
        </w:tabs>
      </w:pPr>
      <w:r w:rsidRPr="009039FC">
        <w:tab/>
        <w:t>V</w:t>
      </w:r>
      <w:r w:rsidRPr="009039FC">
        <w:tab/>
        <w:t>Speed</w:t>
      </w:r>
      <w:r w:rsidRPr="009039FC">
        <w:tab/>
        <w:t>1</w:t>
      </w:r>
      <w:r w:rsidRPr="009039FC">
        <w:tab/>
        <w:t>= Speed 1</w:t>
      </w:r>
    </w:p>
    <w:p w14:paraId="57FFDCDD" w14:textId="77777777" w:rsidR="0089218D" w:rsidRPr="009039FC" w:rsidRDefault="0089218D" w:rsidP="0089218D">
      <w:pPr>
        <w:tabs>
          <w:tab w:val="clear" w:pos="5296"/>
          <w:tab w:val="clear" w:pos="5687"/>
          <w:tab w:val="left" w:pos="4560"/>
          <w:tab w:val="left" w:pos="5304"/>
        </w:tabs>
      </w:pPr>
      <w:r w:rsidRPr="009039FC">
        <w:tab/>
      </w:r>
      <w:r w:rsidRPr="009039FC">
        <w:tab/>
      </w:r>
      <w:r w:rsidRPr="009039FC">
        <w:tab/>
        <w:t>2</w:t>
      </w:r>
      <w:r w:rsidRPr="009039FC">
        <w:tab/>
        <w:t>= Speed 2</w:t>
      </w:r>
      <w:r w:rsidRPr="009039FC">
        <w:tab/>
      </w:r>
      <w:r w:rsidRPr="009039FC">
        <w:tab/>
        <w:t>(Option)</w:t>
      </w:r>
    </w:p>
    <w:p w14:paraId="0DC8FC5E" w14:textId="77777777" w:rsidR="0089218D" w:rsidRPr="009039FC" w:rsidRDefault="0089218D" w:rsidP="0089218D">
      <w:pPr>
        <w:tabs>
          <w:tab w:val="clear" w:pos="5296"/>
          <w:tab w:val="clear" w:pos="5687"/>
          <w:tab w:val="left" w:pos="4560"/>
          <w:tab w:val="left" w:pos="5304"/>
        </w:tabs>
      </w:pPr>
      <w:r w:rsidRPr="009039FC">
        <w:tab/>
      </w:r>
      <w:r w:rsidRPr="009039FC">
        <w:tab/>
      </w:r>
      <w:r w:rsidRPr="009039FC">
        <w:tab/>
        <w:t xml:space="preserve">3 </w:t>
      </w:r>
      <w:r w:rsidRPr="009039FC">
        <w:tab/>
        <w:t>= Speed 3</w:t>
      </w:r>
      <w:r w:rsidRPr="009039FC">
        <w:tab/>
      </w:r>
      <w:r w:rsidRPr="009039FC">
        <w:tab/>
        <w:t>(Option)</w:t>
      </w:r>
    </w:p>
    <w:p w14:paraId="7286577F" w14:textId="77777777" w:rsidR="0089218D" w:rsidRPr="009039FC" w:rsidRDefault="0089218D" w:rsidP="0089218D">
      <w:pPr>
        <w:tabs>
          <w:tab w:val="clear" w:pos="5296"/>
          <w:tab w:val="clear" w:pos="5687"/>
          <w:tab w:val="left" w:pos="4560"/>
          <w:tab w:val="left" w:pos="5304"/>
        </w:tabs>
      </w:pPr>
      <w:r w:rsidRPr="009039FC">
        <w:tab/>
      </w:r>
      <w:r w:rsidRPr="009039FC">
        <w:tab/>
      </w:r>
      <w:r w:rsidRPr="009039FC">
        <w:tab/>
        <w:t>4</w:t>
      </w:r>
      <w:r w:rsidRPr="009039FC">
        <w:tab/>
        <w:t>= Speed 4</w:t>
      </w:r>
      <w:r w:rsidRPr="009039FC">
        <w:tab/>
      </w:r>
      <w:r w:rsidRPr="009039FC">
        <w:tab/>
        <w:t>(Option)</w:t>
      </w:r>
    </w:p>
    <w:p w14:paraId="26D78991" w14:textId="77777777" w:rsidR="0089218D" w:rsidRPr="009039FC" w:rsidRDefault="0089218D" w:rsidP="0089218D">
      <w:pPr>
        <w:tabs>
          <w:tab w:val="clear" w:pos="5296"/>
          <w:tab w:val="clear" w:pos="5687"/>
          <w:tab w:val="left" w:pos="4560"/>
          <w:tab w:val="left" w:pos="5304"/>
        </w:tabs>
      </w:pPr>
      <w:r w:rsidRPr="009039FC">
        <w:tab/>
      </w:r>
      <w:r w:rsidRPr="009039FC">
        <w:tab/>
      </w:r>
      <w:r w:rsidRPr="009039FC">
        <w:tab/>
        <w:t>7</w:t>
      </w:r>
      <w:r w:rsidRPr="009039FC">
        <w:tab/>
        <w:t>= Test speed</w:t>
      </w:r>
    </w:p>
    <w:p w14:paraId="35C53ED7"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446F0870" w14:textId="77777777" w:rsidTr="0089218D">
        <w:tc>
          <w:tcPr>
            <w:tcW w:w="6120" w:type="dxa"/>
            <w:gridSpan w:val="2"/>
          </w:tcPr>
          <w:p w14:paraId="6B089CAA" w14:textId="77777777" w:rsidR="0089218D" w:rsidRPr="009039FC" w:rsidRDefault="0089218D" w:rsidP="0089218D">
            <w:pPr>
              <w:pStyle w:val="TableText"/>
              <w:jc w:val="center"/>
            </w:pPr>
            <w:r w:rsidRPr="009039FC">
              <w:t>Type</w:t>
            </w:r>
          </w:p>
        </w:tc>
      </w:tr>
      <w:tr w:rsidR="0089218D" w:rsidRPr="009039FC" w14:paraId="084DDFFA" w14:textId="77777777" w:rsidTr="0089218D">
        <w:tc>
          <w:tcPr>
            <w:tcW w:w="6120" w:type="dxa"/>
            <w:gridSpan w:val="2"/>
          </w:tcPr>
          <w:p w14:paraId="72A39311" w14:textId="77777777" w:rsidR="0089218D" w:rsidRPr="009039FC" w:rsidRDefault="0089218D" w:rsidP="0089218D">
            <w:pPr>
              <w:pStyle w:val="TableText"/>
              <w:jc w:val="center"/>
            </w:pPr>
            <w:r w:rsidRPr="009039FC">
              <w:t>Length</w:t>
            </w:r>
          </w:p>
        </w:tc>
      </w:tr>
      <w:tr w:rsidR="0089218D" w:rsidRPr="009039FC" w14:paraId="34949FFB" w14:textId="77777777" w:rsidTr="0089218D">
        <w:tc>
          <w:tcPr>
            <w:tcW w:w="3068" w:type="dxa"/>
          </w:tcPr>
          <w:p w14:paraId="2E962368" w14:textId="77777777" w:rsidR="0089218D" w:rsidRPr="009039FC" w:rsidRDefault="0089218D" w:rsidP="0089218D">
            <w:pPr>
              <w:pStyle w:val="TableText"/>
              <w:jc w:val="center"/>
            </w:pPr>
          </w:p>
        </w:tc>
        <w:tc>
          <w:tcPr>
            <w:tcW w:w="3052" w:type="dxa"/>
          </w:tcPr>
          <w:p w14:paraId="50D91F5A" w14:textId="77777777" w:rsidR="0089218D" w:rsidRPr="009039FC" w:rsidRDefault="0089218D" w:rsidP="0089218D">
            <w:pPr>
              <w:pStyle w:val="TableText"/>
              <w:jc w:val="center"/>
            </w:pPr>
            <w:r w:rsidRPr="009039FC">
              <w:t>R</w:t>
            </w:r>
          </w:p>
        </w:tc>
      </w:tr>
      <w:tr w:rsidR="0089218D" w:rsidRPr="009039FC" w14:paraId="089534B8" w14:textId="77777777" w:rsidTr="0089218D">
        <w:tc>
          <w:tcPr>
            <w:tcW w:w="3068" w:type="dxa"/>
          </w:tcPr>
          <w:p w14:paraId="44CA2352" w14:textId="77777777" w:rsidR="0089218D" w:rsidRPr="009039FC" w:rsidRDefault="0089218D" w:rsidP="0089218D">
            <w:pPr>
              <w:pStyle w:val="TableText"/>
              <w:jc w:val="center"/>
            </w:pPr>
          </w:p>
        </w:tc>
        <w:tc>
          <w:tcPr>
            <w:tcW w:w="3052" w:type="dxa"/>
          </w:tcPr>
          <w:p w14:paraId="19B9D10A" w14:textId="77777777" w:rsidR="0089218D" w:rsidRPr="009039FC" w:rsidRDefault="0089218D" w:rsidP="0089218D">
            <w:pPr>
              <w:pStyle w:val="TableText"/>
              <w:jc w:val="center"/>
            </w:pPr>
            <w:r w:rsidRPr="009039FC">
              <w:t>V</w:t>
            </w:r>
          </w:p>
        </w:tc>
      </w:tr>
    </w:tbl>
    <w:p w14:paraId="5F142047" w14:textId="77777777" w:rsidR="0089218D" w:rsidRPr="009039FC" w:rsidRDefault="0089218D" w:rsidP="0089218D"/>
    <w:p w14:paraId="22272ECB" w14:textId="77777777" w:rsidR="0089218D" w:rsidRPr="009039FC" w:rsidRDefault="0089218D" w:rsidP="0089218D">
      <w:r w:rsidRPr="009039FC">
        <w:t>This telegram is used to start or stop the sorter.</w:t>
      </w:r>
    </w:p>
    <w:p w14:paraId="543AE3E8" w14:textId="77777777" w:rsidR="0089218D" w:rsidRPr="009039FC" w:rsidRDefault="0089218D" w:rsidP="0089218D">
      <w:r w:rsidRPr="009039FC">
        <w:t>When receiving a Start command, the CMC will start the sorter with the specified speed (Speed</w:t>
      </w:r>
      <w:proofErr w:type="gramStart"/>
      <w:r w:rsidRPr="009039FC">
        <w:t>1..</w:t>
      </w:r>
      <w:proofErr w:type="gramEnd"/>
      <w:r w:rsidRPr="009039FC">
        <w:t>Speed4). If the sorter is running at the speed specified, no actions would be taken.</w:t>
      </w:r>
    </w:p>
    <w:p w14:paraId="72462407" w14:textId="77777777" w:rsidR="0089218D" w:rsidRPr="009039FC" w:rsidRDefault="0089218D" w:rsidP="0089218D">
      <w:r w:rsidRPr="009039FC">
        <w:t>In a standard sorter system only one speed will be supported.</w:t>
      </w:r>
    </w:p>
    <w:p w14:paraId="07E11E34" w14:textId="77777777" w:rsidR="0089218D" w:rsidRPr="009039FC" w:rsidRDefault="0089218D" w:rsidP="0089218D">
      <w:r w:rsidRPr="009039FC">
        <w:t>If the sorter is already running at a speed different from the one specified in the command, the speed will be changed to the specified speed. The induction units and discharge of items will be stopped temporally while adjusting for a new sorter speed. When the new sorter speed is reached, the induction units are automatically restarted.</w:t>
      </w:r>
    </w:p>
    <w:p w14:paraId="62505587" w14:textId="77777777" w:rsidR="0089218D" w:rsidRPr="009039FC" w:rsidRDefault="0089218D" w:rsidP="0089218D">
      <w:r w:rsidRPr="009039FC">
        <w:t xml:space="preserve">Speed1 to Speed4 are the different speeds of the sorter where sortation is allowed (production speed). Typically, only one production speed is allowed for a sorter. </w:t>
      </w:r>
    </w:p>
    <w:p w14:paraId="3EEE156D" w14:textId="77777777" w:rsidR="0089218D" w:rsidRPr="009039FC" w:rsidRDefault="0089218D" w:rsidP="0089218D">
      <w:r w:rsidRPr="009039FC">
        <w:t>Furthermore, the sorter may be started at test speed – this will typically be 0.5 m/s.</w:t>
      </w:r>
    </w:p>
    <w:p w14:paraId="4EB8DA54" w14:textId="77777777" w:rsidR="0089218D" w:rsidRPr="009039FC" w:rsidRDefault="0089218D" w:rsidP="0089218D">
      <w:r w:rsidRPr="009039FC">
        <w:lastRenderedPageBreak/>
        <w:t xml:space="preserve">When receiving a ‘Stop’ Now command, the CMC will stop the sorter immediately. </w:t>
      </w:r>
    </w:p>
    <w:p w14:paraId="249C994A" w14:textId="77777777" w:rsidR="0089218D" w:rsidRPr="009039FC" w:rsidRDefault="0089218D" w:rsidP="0089218D">
      <w:r w:rsidRPr="009039FC">
        <w:t xml:space="preserve">When receiving a ‘Stop When Empty’ command, the CMC will stop the sorter when all carriers are </w:t>
      </w:r>
      <w:proofErr w:type="gramStart"/>
      <w:r w:rsidRPr="009039FC">
        <w:t>empty</w:t>
      </w:r>
      <w:proofErr w:type="gramEnd"/>
      <w:r w:rsidRPr="009039FC">
        <w:t xml:space="preserve"> and all induction units are stopped.</w:t>
      </w:r>
    </w:p>
    <w:p w14:paraId="26B17E61" w14:textId="77777777" w:rsidR="0089218D" w:rsidRPr="009039FC" w:rsidRDefault="0089218D" w:rsidP="0089218D">
      <w:r w:rsidRPr="009039FC">
        <w:t>When receiving a ‘Stop When Induction Unit Empty’ command, the CMC will internally issue a Stop When Empty command to all running induction units. The sorter will stop when all induction units have stopped.</w:t>
      </w:r>
    </w:p>
    <w:p w14:paraId="024A288F" w14:textId="77777777" w:rsidR="0089218D" w:rsidRPr="009039FC" w:rsidRDefault="0089218D" w:rsidP="0089218D">
      <w:r w:rsidRPr="009039FC">
        <w:t>The CMC will answer with a start/stop sorter acknowledgement telegram (37).</w:t>
      </w:r>
    </w:p>
    <w:p w14:paraId="720296D7"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245" w:name="_Toc192574125"/>
      <w:bookmarkStart w:id="246" w:name="_Toc534610760"/>
      <w:bookmarkStart w:id="247" w:name="_Toc55827051"/>
      <w:bookmarkStart w:id="248" w:name="_Toc146512284"/>
      <w:r w:rsidRPr="009039FC">
        <w:t>Start/stop induction unit (36)</w:t>
      </w:r>
      <w:bookmarkEnd w:id="245"/>
      <w:bookmarkEnd w:id="246"/>
      <w:bookmarkEnd w:id="247"/>
      <w:bookmarkEnd w:id="248"/>
    </w:p>
    <w:p w14:paraId="6861AC58" w14:textId="77777777" w:rsidR="0089218D" w:rsidRPr="009039FC" w:rsidRDefault="0089218D" w:rsidP="0089218D">
      <w:r w:rsidRPr="009039FC">
        <w:t>CSC/Host =&gt; CMC</w:t>
      </w:r>
    </w:p>
    <w:p w14:paraId="061D8EA7" w14:textId="77777777" w:rsidR="0089218D" w:rsidRPr="009039FC" w:rsidRDefault="0089218D" w:rsidP="0089218D">
      <w:r w:rsidRPr="009039FC">
        <w:t>Channel: Routing</w:t>
      </w:r>
    </w:p>
    <w:p w14:paraId="36F6589D" w14:textId="77777777" w:rsidR="0089218D" w:rsidRPr="009039FC" w:rsidRDefault="0089218D" w:rsidP="0089218D"/>
    <w:p w14:paraId="23B23E80" w14:textId="77777777" w:rsidR="0089218D" w:rsidRPr="009039FC" w:rsidRDefault="0089218D" w:rsidP="0089218D">
      <w:r w:rsidRPr="009039FC">
        <w:t>Format:</w:t>
      </w:r>
      <w:r w:rsidRPr="009039FC">
        <w:tab/>
        <w:t>TTLL_R_I</w:t>
      </w:r>
      <w:r w:rsidRPr="009039FC">
        <w:tab/>
      </w:r>
      <w:r w:rsidRPr="009039FC">
        <w:tab/>
      </w:r>
    </w:p>
    <w:p w14:paraId="08148893" w14:textId="77777777" w:rsidR="0089218D" w:rsidRPr="009039FC" w:rsidRDefault="0089218D" w:rsidP="0089218D">
      <w:r w:rsidRPr="009039FC">
        <w:tab/>
        <w:t>TT</w:t>
      </w:r>
      <w:r w:rsidRPr="009039FC">
        <w:tab/>
        <w:t>36 = Telegram Type</w:t>
      </w:r>
    </w:p>
    <w:p w14:paraId="16C81B3D" w14:textId="77777777" w:rsidR="0089218D" w:rsidRPr="009039FC" w:rsidRDefault="0089218D" w:rsidP="0089218D">
      <w:r w:rsidRPr="009039FC">
        <w:tab/>
        <w:t>LL</w:t>
      </w:r>
      <w:r w:rsidRPr="009039FC">
        <w:tab/>
        <w:t>4 = Telegram Length</w:t>
      </w:r>
    </w:p>
    <w:p w14:paraId="15C9B09B" w14:textId="77777777" w:rsidR="0089218D" w:rsidRPr="009039FC" w:rsidRDefault="0089218D" w:rsidP="0089218D">
      <w:r w:rsidRPr="009039FC">
        <w:tab/>
        <w:t>R</w:t>
      </w:r>
      <w:r w:rsidRPr="009039FC">
        <w:tab/>
        <w:t>Request</w:t>
      </w:r>
      <w:r w:rsidRPr="009039FC">
        <w:tab/>
        <w:t>1</w:t>
      </w:r>
      <w:r w:rsidRPr="009039FC">
        <w:tab/>
        <w:t>= start</w:t>
      </w:r>
    </w:p>
    <w:p w14:paraId="7588DBAF" w14:textId="77777777" w:rsidR="0089218D" w:rsidRPr="009039FC" w:rsidRDefault="0089218D" w:rsidP="0089218D">
      <w:r w:rsidRPr="009039FC">
        <w:tab/>
      </w:r>
      <w:r w:rsidRPr="009039FC">
        <w:tab/>
      </w:r>
      <w:r w:rsidRPr="009039FC">
        <w:tab/>
        <w:t>2</w:t>
      </w:r>
      <w:r w:rsidRPr="009039FC">
        <w:tab/>
        <w:t>= stop now</w:t>
      </w:r>
    </w:p>
    <w:p w14:paraId="1E60BD51" w14:textId="77777777" w:rsidR="0089218D" w:rsidRPr="009039FC" w:rsidRDefault="0089218D" w:rsidP="0089218D">
      <w:r w:rsidRPr="009039FC">
        <w:tab/>
      </w:r>
      <w:r w:rsidRPr="009039FC">
        <w:tab/>
      </w:r>
      <w:r w:rsidRPr="009039FC">
        <w:tab/>
        <w:t>3</w:t>
      </w:r>
      <w:r w:rsidRPr="009039FC">
        <w:tab/>
        <w:t>= stop when empty</w:t>
      </w:r>
    </w:p>
    <w:p w14:paraId="004B7FE8" w14:textId="77777777" w:rsidR="0089218D" w:rsidRPr="009039FC" w:rsidRDefault="0089218D" w:rsidP="0089218D">
      <w:r w:rsidRPr="009039FC">
        <w:tab/>
        <w:t>I</w:t>
      </w:r>
      <w:r w:rsidRPr="009039FC">
        <w:tab/>
        <w:t xml:space="preserve">Induction Unit No </w:t>
      </w:r>
      <w:r w:rsidRPr="009039FC">
        <w:tab/>
        <w:t>(</w:t>
      </w:r>
      <w:proofErr w:type="gramStart"/>
      <w:r w:rsidRPr="009039FC">
        <w:t>0..</w:t>
      </w:r>
      <w:proofErr w:type="gramEnd"/>
      <w:r w:rsidRPr="009039FC">
        <w:t>99)</w:t>
      </w:r>
    </w:p>
    <w:p w14:paraId="6B769296" w14:textId="77777777" w:rsidR="0089218D" w:rsidRPr="009039FC" w:rsidRDefault="0089218D" w:rsidP="0089218D"/>
    <w:p w14:paraId="3EE2843F"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58F87254" w14:textId="77777777" w:rsidTr="0089218D">
        <w:tc>
          <w:tcPr>
            <w:tcW w:w="6120" w:type="dxa"/>
            <w:gridSpan w:val="2"/>
          </w:tcPr>
          <w:p w14:paraId="12F84193" w14:textId="77777777" w:rsidR="0089218D" w:rsidRPr="009039FC" w:rsidRDefault="0089218D" w:rsidP="0089218D">
            <w:pPr>
              <w:pStyle w:val="TableText"/>
              <w:jc w:val="center"/>
            </w:pPr>
            <w:r w:rsidRPr="009039FC">
              <w:t>Type</w:t>
            </w:r>
          </w:p>
        </w:tc>
      </w:tr>
      <w:tr w:rsidR="0089218D" w:rsidRPr="009039FC" w14:paraId="0EA9ACF1" w14:textId="77777777" w:rsidTr="0089218D">
        <w:tc>
          <w:tcPr>
            <w:tcW w:w="6120" w:type="dxa"/>
            <w:gridSpan w:val="2"/>
          </w:tcPr>
          <w:p w14:paraId="4E46D6C2" w14:textId="77777777" w:rsidR="0089218D" w:rsidRPr="009039FC" w:rsidRDefault="0089218D" w:rsidP="0089218D">
            <w:pPr>
              <w:pStyle w:val="TableText"/>
              <w:jc w:val="center"/>
            </w:pPr>
            <w:r w:rsidRPr="009039FC">
              <w:t>Length</w:t>
            </w:r>
          </w:p>
        </w:tc>
      </w:tr>
      <w:tr w:rsidR="0089218D" w:rsidRPr="009039FC" w14:paraId="4CBECE47" w14:textId="77777777" w:rsidTr="0089218D">
        <w:tc>
          <w:tcPr>
            <w:tcW w:w="3068" w:type="dxa"/>
          </w:tcPr>
          <w:p w14:paraId="1E5C5293" w14:textId="77777777" w:rsidR="0089218D" w:rsidRPr="009039FC" w:rsidRDefault="0089218D" w:rsidP="0089218D">
            <w:pPr>
              <w:pStyle w:val="TableText"/>
              <w:jc w:val="center"/>
            </w:pPr>
          </w:p>
        </w:tc>
        <w:tc>
          <w:tcPr>
            <w:tcW w:w="3052" w:type="dxa"/>
          </w:tcPr>
          <w:p w14:paraId="56D88DA5" w14:textId="77777777" w:rsidR="0089218D" w:rsidRPr="009039FC" w:rsidRDefault="0089218D" w:rsidP="0089218D">
            <w:pPr>
              <w:pStyle w:val="TableText"/>
              <w:jc w:val="center"/>
            </w:pPr>
            <w:r w:rsidRPr="009039FC">
              <w:t>R</w:t>
            </w:r>
          </w:p>
        </w:tc>
      </w:tr>
      <w:tr w:rsidR="0089218D" w:rsidRPr="009039FC" w14:paraId="50B1BF90" w14:textId="77777777" w:rsidTr="0089218D">
        <w:tc>
          <w:tcPr>
            <w:tcW w:w="3068" w:type="dxa"/>
          </w:tcPr>
          <w:p w14:paraId="4EFC63BE" w14:textId="77777777" w:rsidR="0089218D" w:rsidRPr="009039FC" w:rsidRDefault="0089218D" w:rsidP="0089218D">
            <w:pPr>
              <w:pStyle w:val="TableText"/>
              <w:jc w:val="center"/>
            </w:pPr>
          </w:p>
        </w:tc>
        <w:tc>
          <w:tcPr>
            <w:tcW w:w="3052" w:type="dxa"/>
          </w:tcPr>
          <w:p w14:paraId="438B43B8" w14:textId="77777777" w:rsidR="0089218D" w:rsidRPr="009039FC" w:rsidRDefault="0089218D" w:rsidP="0089218D">
            <w:pPr>
              <w:pStyle w:val="TableText"/>
              <w:jc w:val="center"/>
            </w:pPr>
            <w:r w:rsidRPr="009039FC">
              <w:t>I</w:t>
            </w:r>
          </w:p>
        </w:tc>
      </w:tr>
    </w:tbl>
    <w:p w14:paraId="4E0EC95C" w14:textId="77777777" w:rsidR="0089218D" w:rsidRPr="009039FC" w:rsidRDefault="0089218D" w:rsidP="0089218D"/>
    <w:p w14:paraId="284FA44B" w14:textId="77777777" w:rsidR="0089218D" w:rsidRPr="009039FC" w:rsidRDefault="0089218D" w:rsidP="0089218D">
      <w:r w:rsidRPr="009039FC">
        <w:t>When receiving a Start telegram, the induction unit will start.</w:t>
      </w:r>
    </w:p>
    <w:p w14:paraId="125E8ADE" w14:textId="77777777" w:rsidR="0089218D" w:rsidRPr="009039FC" w:rsidRDefault="0089218D" w:rsidP="0089218D">
      <w:r w:rsidRPr="009039FC">
        <w:t>When receiving a Stop Now telegram, the induction unit stop immediately.</w:t>
      </w:r>
    </w:p>
    <w:p w14:paraId="50023446" w14:textId="77777777" w:rsidR="0089218D" w:rsidRPr="009039FC" w:rsidRDefault="0089218D" w:rsidP="0089218D">
      <w:r w:rsidRPr="009039FC">
        <w:t>When a Stop When Empty telegram is received, the induction unit will stop when it is empty.</w:t>
      </w:r>
    </w:p>
    <w:p w14:paraId="7F9C4229" w14:textId="77777777" w:rsidR="0089218D" w:rsidRPr="009039FC" w:rsidRDefault="0089218D" w:rsidP="0089218D"/>
    <w:p w14:paraId="28A30BD8" w14:textId="77777777" w:rsidR="0089218D" w:rsidRPr="009039FC" w:rsidRDefault="0089218D" w:rsidP="0089218D">
      <w:r w:rsidRPr="009039FC">
        <w:t>The CMC will answer with a start/stop induction unit acknowledgement telegram (38).</w:t>
      </w:r>
    </w:p>
    <w:p w14:paraId="120A1525"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249" w:name="_Toc192574126"/>
      <w:bookmarkStart w:id="250" w:name="_Toc534610761"/>
      <w:bookmarkStart w:id="251" w:name="_Toc55827052"/>
      <w:bookmarkStart w:id="252" w:name="_Toc146512285"/>
      <w:r w:rsidRPr="009039FC">
        <w:t>Start/stop sorter acknowledgement (37)</w:t>
      </w:r>
      <w:bookmarkEnd w:id="249"/>
      <w:bookmarkEnd w:id="250"/>
      <w:bookmarkEnd w:id="251"/>
      <w:bookmarkEnd w:id="252"/>
    </w:p>
    <w:p w14:paraId="27D9DE58" w14:textId="77777777" w:rsidR="0089218D" w:rsidRPr="009039FC" w:rsidRDefault="0089218D" w:rsidP="0089218D">
      <w:r w:rsidRPr="009039FC">
        <w:t xml:space="preserve">CMC =&gt; CSC/Host  </w:t>
      </w:r>
    </w:p>
    <w:p w14:paraId="6C33AEC2" w14:textId="77777777" w:rsidR="0089218D" w:rsidRPr="009039FC" w:rsidRDefault="0089218D" w:rsidP="0089218D">
      <w:r w:rsidRPr="009039FC">
        <w:t>Channel: Routing</w:t>
      </w:r>
    </w:p>
    <w:p w14:paraId="15C42BAF" w14:textId="77777777" w:rsidR="0089218D" w:rsidRPr="009039FC" w:rsidRDefault="0089218D" w:rsidP="0089218D"/>
    <w:p w14:paraId="21CC9EEF" w14:textId="77777777" w:rsidR="0089218D" w:rsidRPr="006206DE" w:rsidRDefault="0089218D" w:rsidP="0089218D">
      <w:pPr>
        <w:rPr>
          <w:lang w:val="pt-BR"/>
        </w:rPr>
      </w:pPr>
      <w:r w:rsidRPr="006206DE">
        <w:rPr>
          <w:lang w:val="pt-BR"/>
        </w:rPr>
        <w:t>Format:</w:t>
      </w:r>
      <w:r w:rsidRPr="006206DE">
        <w:rPr>
          <w:lang w:val="pt-BR"/>
        </w:rPr>
        <w:tab/>
        <w:t>TTLL_R_V_S</w:t>
      </w:r>
      <w:r w:rsidRPr="006206DE">
        <w:rPr>
          <w:lang w:val="pt-BR"/>
        </w:rPr>
        <w:tab/>
      </w:r>
      <w:r w:rsidRPr="006206DE">
        <w:rPr>
          <w:lang w:val="pt-BR"/>
        </w:rPr>
        <w:tab/>
      </w:r>
    </w:p>
    <w:p w14:paraId="41F9FFCE" w14:textId="77777777" w:rsidR="0089218D" w:rsidRPr="009039FC" w:rsidRDefault="0089218D" w:rsidP="0089218D">
      <w:r w:rsidRPr="006206DE">
        <w:rPr>
          <w:lang w:val="pt-BR"/>
        </w:rPr>
        <w:tab/>
      </w:r>
      <w:r w:rsidRPr="009039FC">
        <w:t>TT</w:t>
      </w:r>
      <w:r w:rsidRPr="009039FC">
        <w:tab/>
        <w:t>37 = Telegram Type</w:t>
      </w:r>
    </w:p>
    <w:p w14:paraId="2ED75888" w14:textId="77777777" w:rsidR="0089218D" w:rsidRPr="009039FC" w:rsidRDefault="0089218D" w:rsidP="0089218D">
      <w:r w:rsidRPr="009039FC">
        <w:tab/>
        <w:t>LL</w:t>
      </w:r>
      <w:r w:rsidRPr="009039FC">
        <w:tab/>
        <w:t>5 = Telegram Length</w:t>
      </w:r>
    </w:p>
    <w:p w14:paraId="166C12F4" w14:textId="77777777" w:rsidR="0089218D" w:rsidRPr="009039FC" w:rsidRDefault="0089218D" w:rsidP="0089218D">
      <w:pPr>
        <w:tabs>
          <w:tab w:val="clear" w:pos="5296"/>
          <w:tab w:val="clear" w:pos="5687"/>
          <w:tab w:val="left" w:pos="4536"/>
          <w:tab w:val="left" w:pos="5232"/>
        </w:tabs>
      </w:pPr>
      <w:r w:rsidRPr="009039FC">
        <w:lastRenderedPageBreak/>
        <w:tab/>
        <w:t>R</w:t>
      </w:r>
      <w:r w:rsidRPr="009039FC">
        <w:tab/>
        <w:t>Request</w:t>
      </w:r>
      <w:r w:rsidRPr="009039FC">
        <w:tab/>
        <w:t>1</w:t>
      </w:r>
      <w:r w:rsidRPr="009039FC">
        <w:tab/>
        <w:t>= Start</w:t>
      </w:r>
    </w:p>
    <w:p w14:paraId="4B1FE14C" w14:textId="77777777" w:rsidR="0089218D" w:rsidRPr="009039FC" w:rsidRDefault="0089218D" w:rsidP="0089218D">
      <w:pPr>
        <w:tabs>
          <w:tab w:val="clear" w:pos="5296"/>
          <w:tab w:val="clear" w:pos="5687"/>
          <w:tab w:val="left" w:pos="4536"/>
          <w:tab w:val="left" w:pos="5232"/>
        </w:tabs>
      </w:pPr>
      <w:r w:rsidRPr="009039FC">
        <w:tab/>
      </w:r>
      <w:r w:rsidRPr="009039FC">
        <w:tab/>
      </w:r>
      <w:r w:rsidRPr="009039FC">
        <w:tab/>
        <w:t>2</w:t>
      </w:r>
      <w:r w:rsidRPr="009039FC">
        <w:tab/>
        <w:t>= Stop Now</w:t>
      </w:r>
    </w:p>
    <w:p w14:paraId="21130577" w14:textId="77777777" w:rsidR="0089218D" w:rsidRPr="009039FC" w:rsidRDefault="0089218D" w:rsidP="0089218D">
      <w:pPr>
        <w:tabs>
          <w:tab w:val="clear" w:pos="5296"/>
          <w:tab w:val="clear" w:pos="5687"/>
          <w:tab w:val="left" w:pos="4536"/>
          <w:tab w:val="left" w:pos="5232"/>
        </w:tabs>
      </w:pPr>
      <w:r w:rsidRPr="009039FC">
        <w:tab/>
      </w:r>
      <w:r w:rsidRPr="009039FC">
        <w:tab/>
      </w:r>
      <w:r w:rsidRPr="009039FC">
        <w:tab/>
        <w:t>3</w:t>
      </w:r>
      <w:r w:rsidRPr="009039FC">
        <w:tab/>
        <w:t>= Stop When Sorter is empty</w:t>
      </w:r>
    </w:p>
    <w:p w14:paraId="71C56C70" w14:textId="77777777" w:rsidR="0089218D" w:rsidRPr="009039FC" w:rsidRDefault="0089218D" w:rsidP="0089218D">
      <w:pPr>
        <w:tabs>
          <w:tab w:val="clear" w:pos="5296"/>
          <w:tab w:val="clear" w:pos="5687"/>
          <w:tab w:val="left" w:pos="4536"/>
          <w:tab w:val="left" w:pos="5232"/>
        </w:tabs>
      </w:pPr>
      <w:r w:rsidRPr="009039FC">
        <w:tab/>
      </w:r>
      <w:r w:rsidRPr="009039FC">
        <w:tab/>
      </w:r>
      <w:r w:rsidRPr="009039FC">
        <w:tab/>
        <w:t>4</w:t>
      </w:r>
      <w:r w:rsidRPr="009039FC">
        <w:tab/>
        <w:t>= Stop When Induction units are empty</w:t>
      </w:r>
    </w:p>
    <w:p w14:paraId="3DDDE618" w14:textId="77777777" w:rsidR="0089218D" w:rsidRPr="009039FC" w:rsidRDefault="0089218D" w:rsidP="0089218D">
      <w:pPr>
        <w:tabs>
          <w:tab w:val="clear" w:pos="5296"/>
          <w:tab w:val="clear" w:pos="5687"/>
          <w:tab w:val="left" w:pos="4536"/>
          <w:tab w:val="left" w:pos="5232"/>
        </w:tabs>
      </w:pPr>
      <w:r w:rsidRPr="009039FC">
        <w:tab/>
        <w:t>V</w:t>
      </w:r>
      <w:r w:rsidRPr="009039FC">
        <w:tab/>
        <w:t>Speed</w:t>
      </w:r>
      <w:r w:rsidRPr="009039FC">
        <w:tab/>
        <w:t>1</w:t>
      </w:r>
      <w:r w:rsidRPr="009039FC">
        <w:tab/>
        <w:t>= Speed 1</w:t>
      </w:r>
    </w:p>
    <w:p w14:paraId="04D105A8" w14:textId="77777777" w:rsidR="0089218D" w:rsidRPr="009039FC" w:rsidRDefault="0089218D" w:rsidP="0089218D">
      <w:pPr>
        <w:tabs>
          <w:tab w:val="clear" w:pos="5296"/>
          <w:tab w:val="clear" w:pos="5687"/>
          <w:tab w:val="left" w:pos="4536"/>
          <w:tab w:val="left" w:pos="5232"/>
        </w:tabs>
      </w:pPr>
      <w:r w:rsidRPr="009039FC">
        <w:tab/>
      </w:r>
      <w:r w:rsidRPr="009039FC">
        <w:tab/>
      </w:r>
      <w:r w:rsidRPr="009039FC">
        <w:tab/>
        <w:t>2</w:t>
      </w:r>
      <w:r w:rsidRPr="009039FC">
        <w:tab/>
        <w:t>= Speed 2</w:t>
      </w:r>
      <w:r w:rsidRPr="009039FC">
        <w:tab/>
      </w:r>
      <w:r w:rsidRPr="009039FC">
        <w:tab/>
        <w:t>(Option)</w:t>
      </w:r>
    </w:p>
    <w:p w14:paraId="61D2B6D3" w14:textId="77777777" w:rsidR="0089218D" w:rsidRPr="009039FC" w:rsidRDefault="0089218D" w:rsidP="0089218D">
      <w:pPr>
        <w:tabs>
          <w:tab w:val="clear" w:pos="5296"/>
          <w:tab w:val="clear" w:pos="5687"/>
          <w:tab w:val="left" w:pos="4536"/>
          <w:tab w:val="left" w:pos="5232"/>
        </w:tabs>
      </w:pPr>
      <w:r w:rsidRPr="009039FC">
        <w:tab/>
      </w:r>
      <w:r w:rsidRPr="009039FC">
        <w:tab/>
      </w:r>
      <w:r w:rsidRPr="009039FC">
        <w:tab/>
        <w:t>3</w:t>
      </w:r>
      <w:r w:rsidRPr="009039FC">
        <w:tab/>
        <w:t>= Speed 3</w:t>
      </w:r>
      <w:r w:rsidRPr="009039FC">
        <w:tab/>
      </w:r>
      <w:r w:rsidRPr="009039FC">
        <w:tab/>
        <w:t>(Option)</w:t>
      </w:r>
    </w:p>
    <w:p w14:paraId="6BBCB0B7" w14:textId="77777777" w:rsidR="0089218D" w:rsidRPr="009039FC" w:rsidRDefault="0089218D" w:rsidP="0089218D">
      <w:pPr>
        <w:tabs>
          <w:tab w:val="clear" w:pos="5296"/>
          <w:tab w:val="clear" w:pos="5687"/>
          <w:tab w:val="left" w:pos="4536"/>
          <w:tab w:val="left" w:pos="5232"/>
        </w:tabs>
      </w:pPr>
      <w:r w:rsidRPr="009039FC">
        <w:tab/>
      </w:r>
      <w:r w:rsidRPr="009039FC">
        <w:tab/>
      </w:r>
      <w:r w:rsidRPr="009039FC">
        <w:tab/>
        <w:t>4</w:t>
      </w:r>
      <w:r w:rsidRPr="009039FC">
        <w:tab/>
        <w:t>= Speed 4</w:t>
      </w:r>
      <w:r w:rsidRPr="009039FC">
        <w:tab/>
      </w:r>
      <w:r w:rsidRPr="009039FC">
        <w:tab/>
        <w:t>(Option)</w:t>
      </w:r>
    </w:p>
    <w:p w14:paraId="40D4442E" w14:textId="77777777" w:rsidR="0089218D" w:rsidRPr="009039FC" w:rsidRDefault="0089218D" w:rsidP="0089218D">
      <w:pPr>
        <w:tabs>
          <w:tab w:val="clear" w:pos="5296"/>
          <w:tab w:val="clear" w:pos="5687"/>
          <w:tab w:val="left" w:pos="4536"/>
          <w:tab w:val="left" w:pos="5232"/>
        </w:tabs>
      </w:pPr>
      <w:r w:rsidRPr="009039FC">
        <w:tab/>
      </w:r>
      <w:r w:rsidRPr="009039FC">
        <w:tab/>
      </w:r>
      <w:r w:rsidRPr="009039FC">
        <w:tab/>
        <w:t>7</w:t>
      </w:r>
      <w:r w:rsidRPr="009039FC">
        <w:tab/>
        <w:t>= Test speed</w:t>
      </w:r>
    </w:p>
    <w:p w14:paraId="2A48818A" w14:textId="77777777" w:rsidR="0089218D" w:rsidRPr="009039FC" w:rsidRDefault="0089218D" w:rsidP="0089218D">
      <w:pPr>
        <w:tabs>
          <w:tab w:val="clear" w:pos="5296"/>
          <w:tab w:val="clear" w:pos="5687"/>
          <w:tab w:val="left" w:pos="4536"/>
          <w:tab w:val="left" w:pos="5232"/>
        </w:tabs>
      </w:pPr>
      <w:r w:rsidRPr="009039FC">
        <w:tab/>
        <w:t>S</w:t>
      </w:r>
      <w:r w:rsidRPr="009039FC">
        <w:tab/>
        <w:t>Status</w:t>
      </w:r>
      <w:r w:rsidRPr="009039FC">
        <w:tab/>
        <w:t>0</w:t>
      </w:r>
      <w:r w:rsidRPr="009039FC">
        <w:tab/>
        <w:t>= OK</w:t>
      </w:r>
    </w:p>
    <w:p w14:paraId="3A9E4308" w14:textId="77777777" w:rsidR="0089218D" w:rsidRPr="009039FC" w:rsidRDefault="0089218D" w:rsidP="0089218D">
      <w:pPr>
        <w:tabs>
          <w:tab w:val="clear" w:pos="5296"/>
          <w:tab w:val="clear" w:pos="5687"/>
          <w:tab w:val="left" w:pos="4536"/>
          <w:tab w:val="left" w:pos="5232"/>
        </w:tabs>
      </w:pPr>
      <w:r w:rsidRPr="009039FC">
        <w:tab/>
      </w:r>
      <w:r w:rsidRPr="009039FC">
        <w:tab/>
      </w:r>
      <w:r w:rsidRPr="009039FC">
        <w:tab/>
        <w:t>&gt; 0</w:t>
      </w:r>
      <w:r w:rsidRPr="009039FC">
        <w:tab/>
        <w:t>= error</w:t>
      </w:r>
    </w:p>
    <w:p w14:paraId="647E50B6" w14:textId="77777777" w:rsidR="0089218D" w:rsidRPr="009039FC" w:rsidRDefault="0089218D" w:rsidP="0089218D">
      <w:pPr>
        <w:tabs>
          <w:tab w:val="clear" w:pos="5296"/>
          <w:tab w:val="clear" w:pos="5687"/>
          <w:tab w:val="left" w:pos="4536"/>
          <w:tab w:val="left" w:pos="5232"/>
        </w:tabs>
      </w:pPr>
      <w:r w:rsidRPr="009039FC">
        <w:tab/>
      </w:r>
      <w:r w:rsidRPr="009039FC">
        <w:tab/>
      </w:r>
      <w:r w:rsidRPr="009039FC">
        <w:tab/>
        <w:t>1</w:t>
      </w:r>
      <w:r w:rsidRPr="009039FC">
        <w:tab/>
        <w:t>= Error prevents sorter to start</w:t>
      </w:r>
    </w:p>
    <w:p w14:paraId="5CEB48E8" w14:textId="77777777" w:rsidR="0089218D" w:rsidRPr="009039FC" w:rsidRDefault="0089218D" w:rsidP="0089218D">
      <w:pPr>
        <w:tabs>
          <w:tab w:val="clear" w:pos="5296"/>
          <w:tab w:val="clear" w:pos="5687"/>
          <w:tab w:val="left" w:pos="4536"/>
          <w:tab w:val="left" w:pos="5232"/>
        </w:tabs>
      </w:pPr>
      <w:r w:rsidRPr="009039FC">
        <w:tab/>
      </w:r>
      <w:r w:rsidRPr="009039FC">
        <w:tab/>
      </w:r>
      <w:r w:rsidRPr="009039FC">
        <w:tab/>
        <w:t>2</w:t>
      </w:r>
      <w:r w:rsidRPr="009039FC">
        <w:tab/>
        <w:t>= Illegal speed specified</w:t>
      </w:r>
    </w:p>
    <w:p w14:paraId="4958D09C" w14:textId="77777777" w:rsidR="0089218D" w:rsidRPr="009039FC" w:rsidRDefault="0089218D" w:rsidP="0089218D">
      <w:pPr>
        <w:tabs>
          <w:tab w:val="clear" w:pos="5296"/>
          <w:tab w:val="clear" w:pos="5687"/>
          <w:tab w:val="left" w:pos="4536"/>
          <w:tab w:val="left" w:pos="5232"/>
        </w:tabs>
      </w:pPr>
      <w:r w:rsidRPr="009039FC">
        <w:tab/>
      </w:r>
      <w:r w:rsidRPr="009039FC">
        <w:tab/>
      </w:r>
      <w:r w:rsidRPr="009039FC">
        <w:tab/>
        <w:t>3</w:t>
      </w:r>
      <w:r w:rsidRPr="009039FC">
        <w:tab/>
        <w:t>= Sorter Blocked</w:t>
      </w:r>
    </w:p>
    <w:p w14:paraId="6F47D2D3" w14:textId="77777777" w:rsidR="0089218D" w:rsidRPr="009039FC" w:rsidRDefault="0089218D" w:rsidP="0089218D">
      <w:pPr>
        <w:tabs>
          <w:tab w:val="left" w:pos="4536"/>
          <w:tab w:val="left" w:pos="5232"/>
        </w:tabs>
      </w:pPr>
    </w:p>
    <w:p w14:paraId="316FE6E8"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14DD2E8A" w14:textId="77777777" w:rsidTr="0089218D">
        <w:tc>
          <w:tcPr>
            <w:tcW w:w="6120" w:type="dxa"/>
            <w:gridSpan w:val="2"/>
          </w:tcPr>
          <w:p w14:paraId="2CFA2EAB" w14:textId="77777777" w:rsidR="0089218D" w:rsidRPr="009039FC" w:rsidRDefault="0089218D" w:rsidP="0089218D">
            <w:pPr>
              <w:pStyle w:val="TableText"/>
              <w:jc w:val="center"/>
            </w:pPr>
            <w:r w:rsidRPr="009039FC">
              <w:t>Type</w:t>
            </w:r>
          </w:p>
        </w:tc>
      </w:tr>
      <w:tr w:rsidR="0089218D" w:rsidRPr="009039FC" w14:paraId="6B37F719" w14:textId="77777777" w:rsidTr="0089218D">
        <w:tc>
          <w:tcPr>
            <w:tcW w:w="6120" w:type="dxa"/>
            <w:gridSpan w:val="2"/>
          </w:tcPr>
          <w:p w14:paraId="044F2480" w14:textId="77777777" w:rsidR="0089218D" w:rsidRPr="009039FC" w:rsidRDefault="0089218D" w:rsidP="0089218D">
            <w:pPr>
              <w:pStyle w:val="TableText"/>
              <w:jc w:val="center"/>
            </w:pPr>
            <w:r w:rsidRPr="009039FC">
              <w:t>Length</w:t>
            </w:r>
          </w:p>
        </w:tc>
      </w:tr>
      <w:tr w:rsidR="0089218D" w:rsidRPr="009039FC" w14:paraId="4CF9EC65" w14:textId="77777777" w:rsidTr="0089218D">
        <w:tc>
          <w:tcPr>
            <w:tcW w:w="3068" w:type="dxa"/>
          </w:tcPr>
          <w:p w14:paraId="5D0F678D" w14:textId="77777777" w:rsidR="0089218D" w:rsidRPr="009039FC" w:rsidRDefault="0089218D" w:rsidP="0089218D">
            <w:pPr>
              <w:pStyle w:val="TableText"/>
              <w:jc w:val="center"/>
            </w:pPr>
          </w:p>
        </w:tc>
        <w:tc>
          <w:tcPr>
            <w:tcW w:w="3052" w:type="dxa"/>
          </w:tcPr>
          <w:p w14:paraId="33047499" w14:textId="77777777" w:rsidR="0089218D" w:rsidRPr="009039FC" w:rsidRDefault="0089218D" w:rsidP="0089218D">
            <w:pPr>
              <w:pStyle w:val="TableText"/>
              <w:jc w:val="center"/>
            </w:pPr>
            <w:r w:rsidRPr="009039FC">
              <w:t>R</w:t>
            </w:r>
          </w:p>
        </w:tc>
      </w:tr>
      <w:tr w:rsidR="0089218D" w:rsidRPr="009039FC" w14:paraId="5BDF4758" w14:textId="77777777" w:rsidTr="0089218D">
        <w:tc>
          <w:tcPr>
            <w:tcW w:w="3068" w:type="dxa"/>
          </w:tcPr>
          <w:p w14:paraId="2AEEBE3A" w14:textId="77777777" w:rsidR="0089218D" w:rsidRPr="009039FC" w:rsidRDefault="0089218D" w:rsidP="0089218D">
            <w:pPr>
              <w:pStyle w:val="TableText"/>
              <w:jc w:val="center"/>
            </w:pPr>
          </w:p>
        </w:tc>
        <w:tc>
          <w:tcPr>
            <w:tcW w:w="3052" w:type="dxa"/>
          </w:tcPr>
          <w:p w14:paraId="24048140" w14:textId="77777777" w:rsidR="0089218D" w:rsidRPr="009039FC" w:rsidRDefault="0089218D" w:rsidP="0089218D">
            <w:pPr>
              <w:pStyle w:val="TableText"/>
              <w:jc w:val="center"/>
            </w:pPr>
            <w:r w:rsidRPr="009039FC">
              <w:t>V</w:t>
            </w:r>
          </w:p>
        </w:tc>
      </w:tr>
      <w:tr w:rsidR="0089218D" w:rsidRPr="009039FC" w14:paraId="5EAC87CD" w14:textId="77777777" w:rsidTr="0089218D">
        <w:tc>
          <w:tcPr>
            <w:tcW w:w="3068" w:type="dxa"/>
          </w:tcPr>
          <w:p w14:paraId="1FC0E5AB" w14:textId="77777777" w:rsidR="0089218D" w:rsidRPr="009039FC" w:rsidRDefault="0089218D" w:rsidP="0089218D">
            <w:pPr>
              <w:pStyle w:val="TableText"/>
              <w:jc w:val="center"/>
            </w:pPr>
          </w:p>
        </w:tc>
        <w:tc>
          <w:tcPr>
            <w:tcW w:w="3052" w:type="dxa"/>
          </w:tcPr>
          <w:p w14:paraId="46379DC6" w14:textId="77777777" w:rsidR="0089218D" w:rsidRPr="009039FC" w:rsidRDefault="0089218D" w:rsidP="0089218D">
            <w:pPr>
              <w:pStyle w:val="TableText"/>
              <w:jc w:val="center"/>
            </w:pPr>
            <w:r w:rsidRPr="009039FC">
              <w:t>S</w:t>
            </w:r>
          </w:p>
        </w:tc>
      </w:tr>
    </w:tbl>
    <w:p w14:paraId="1BE29945" w14:textId="77777777" w:rsidR="0089218D" w:rsidRPr="009039FC" w:rsidRDefault="0089218D" w:rsidP="0089218D"/>
    <w:p w14:paraId="5F1E9EB7" w14:textId="77777777" w:rsidR="0089218D" w:rsidRPr="009039FC" w:rsidRDefault="0089218D" w:rsidP="0089218D">
      <w:r w:rsidRPr="009039FC">
        <w:t>CMC sends the telegram as an acknowledgement to the start/stop sorter telegram (35). The status parameter will reflect the reason if the sorter is not able to start. The status OK means the sorter will start or stop.</w:t>
      </w:r>
    </w:p>
    <w:p w14:paraId="34BBCA97"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253" w:name="_Toc192574127"/>
      <w:bookmarkStart w:id="254" w:name="_Toc534610762"/>
      <w:bookmarkStart w:id="255" w:name="_Toc55827053"/>
      <w:bookmarkStart w:id="256" w:name="_Toc146512286"/>
      <w:r w:rsidRPr="009039FC">
        <w:t>Start/stop induction unit acknowledgement (38)</w:t>
      </w:r>
      <w:bookmarkEnd w:id="253"/>
      <w:bookmarkEnd w:id="254"/>
      <w:bookmarkEnd w:id="255"/>
      <w:bookmarkEnd w:id="256"/>
    </w:p>
    <w:p w14:paraId="2357E337" w14:textId="77777777" w:rsidR="0089218D" w:rsidRPr="009039FC" w:rsidRDefault="0089218D" w:rsidP="0089218D">
      <w:r w:rsidRPr="009039FC">
        <w:t xml:space="preserve">CMC =&gt; CSC/Host  </w:t>
      </w:r>
    </w:p>
    <w:p w14:paraId="7DB47F15" w14:textId="77777777" w:rsidR="0089218D" w:rsidRPr="009039FC" w:rsidRDefault="0089218D" w:rsidP="0089218D">
      <w:r w:rsidRPr="009039FC">
        <w:t>Channel: Routing</w:t>
      </w:r>
    </w:p>
    <w:p w14:paraId="107C3B1F" w14:textId="77777777" w:rsidR="0089218D" w:rsidRPr="009039FC" w:rsidRDefault="0089218D" w:rsidP="0089218D"/>
    <w:p w14:paraId="08F4DCB9" w14:textId="77777777" w:rsidR="0089218D" w:rsidRPr="009039FC" w:rsidRDefault="0089218D" w:rsidP="0089218D">
      <w:r w:rsidRPr="009039FC">
        <w:t>Format:</w:t>
      </w:r>
      <w:r w:rsidRPr="009039FC">
        <w:tab/>
        <w:t>TTLL_R_I_S</w:t>
      </w:r>
      <w:r w:rsidRPr="009039FC">
        <w:tab/>
      </w:r>
      <w:r w:rsidRPr="009039FC">
        <w:tab/>
      </w:r>
    </w:p>
    <w:p w14:paraId="34C44B1F" w14:textId="77777777" w:rsidR="0089218D" w:rsidRPr="009039FC" w:rsidRDefault="0089218D" w:rsidP="0089218D">
      <w:r w:rsidRPr="009039FC">
        <w:tab/>
        <w:t>TT</w:t>
      </w:r>
      <w:r w:rsidRPr="009039FC">
        <w:tab/>
        <w:t>38 = Telegram Type</w:t>
      </w:r>
    </w:p>
    <w:p w14:paraId="6982BAA7" w14:textId="77777777" w:rsidR="0089218D" w:rsidRPr="009039FC" w:rsidRDefault="0089218D" w:rsidP="0089218D">
      <w:r w:rsidRPr="009039FC">
        <w:tab/>
        <w:t>LL</w:t>
      </w:r>
      <w:r w:rsidRPr="009039FC">
        <w:tab/>
        <w:t>5 = Telegram Length</w:t>
      </w:r>
    </w:p>
    <w:p w14:paraId="573F8311" w14:textId="77777777" w:rsidR="0089218D" w:rsidRPr="009039FC" w:rsidRDefault="0089218D" w:rsidP="0089218D">
      <w:r w:rsidRPr="009039FC">
        <w:tab/>
        <w:t>R</w:t>
      </w:r>
      <w:r w:rsidRPr="009039FC">
        <w:tab/>
        <w:t>Request</w:t>
      </w:r>
      <w:r w:rsidRPr="009039FC">
        <w:tab/>
        <w:t>1</w:t>
      </w:r>
      <w:r w:rsidRPr="009039FC">
        <w:tab/>
        <w:t>= start</w:t>
      </w:r>
    </w:p>
    <w:p w14:paraId="3A93FA51" w14:textId="77777777" w:rsidR="0089218D" w:rsidRPr="009039FC" w:rsidRDefault="0089218D" w:rsidP="0089218D">
      <w:r w:rsidRPr="009039FC">
        <w:tab/>
      </w:r>
      <w:r w:rsidRPr="009039FC">
        <w:tab/>
      </w:r>
      <w:r w:rsidRPr="009039FC">
        <w:tab/>
        <w:t>2</w:t>
      </w:r>
      <w:r w:rsidRPr="009039FC">
        <w:tab/>
        <w:t>= stop</w:t>
      </w:r>
    </w:p>
    <w:p w14:paraId="59F6D8C8" w14:textId="77777777" w:rsidR="0089218D" w:rsidRPr="009039FC" w:rsidRDefault="0089218D" w:rsidP="0089218D">
      <w:r w:rsidRPr="009039FC">
        <w:tab/>
      </w:r>
      <w:r w:rsidRPr="009039FC">
        <w:tab/>
      </w:r>
      <w:r w:rsidRPr="009039FC">
        <w:tab/>
        <w:t>3</w:t>
      </w:r>
      <w:r w:rsidRPr="009039FC">
        <w:tab/>
        <w:t>= stop when empty</w:t>
      </w:r>
    </w:p>
    <w:p w14:paraId="6DE744F3" w14:textId="77777777" w:rsidR="0089218D" w:rsidRPr="009039FC" w:rsidRDefault="0089218D" w:rsidP="0089218D">
      <w:r w:rsidRPr="009039FC">
        <w:tab/>
        <w:t>I</w:t>
      </w:r>
      <w:r w:rsidRPr="009039FC">
        <w:tab/>
        <w:t xml:space="preserve">Induction Unit No </w:t>
      </w:r>
      <w:r w:rsidRPr="009039FC">
        <w:tab/>
        <w:t>(</w:t>
      </w:r>
      <w:proofErr w:type="gramStart"/>
      <w:r w:rsidRPr="009039FC">
        <w:t>0..</w:t>
      </w:r>
      <w:proofErr w:type="gramEnd"/>
      <w:r w:rsidRPr="009039FC">
        <w:t>99)</w:t>
      </w:r>
    </w:p>
    <w:p w14:paraId="5C4D0561" w14:textId="77777777" w:rsidR="0089218D" w:rsidRPr="009039FC" w:rsidRDefault="0089218D" w:rsidP="0089218D">
      <w:r w:rsidRPr="009039FC">
        <w:tab/>
        <w:t>S</w:t>
      </w:r>
      <w:r w:rsidRPr="009039FC">
        <w:tab/>
        <w:t>Status</w:t>
      </w:r>
      <w:r w:rsidRPr="009039FC">
        <w:tab/>
        <w:t>0</w:t>
      </w:r>
      <w:r w:rsidRPr="009039FC">
        <w:tab/>
        <w:t>= OK</w:t>
      </w:r>
    </w:p>
    <w:p w14:paraId="11D431AF" w14:textId="77777777" w:rsidR="0089218D" w:rsidRPr="009039FC" w:rsidRDefault="0089218D" w:rsidP="0089218D">
      <w:r w:rsidRPr="009039FC">
        <w:tab/>
      </w:r>
      <w:r w:rsidRPr="009039FC">
        <w:tab/>
      </w:r>
      <w:r w:rsidRPr="009039FC">
        <w:tab/>
        <w:t>&gt; 0</w:t>
      </w:r>
      <w:r w:rsidRPr="009039FC">
        <w:tab/>
        <w:t xml:space="preserve">= error </w:t>
      </w:r>
    </w:p>
    <w:p w14:paraId="1482B914" w14:textId="77777777" w:rsidR="0089218D" w:rsidRPr="009039FC" w:rsidRDefault="0089218D" w:rsidP="0089218D">
      <w:r w:rsidRPr="009039FC">
        <w:lastRenderedPageBreak/>
        <w:tab/>
      </w:r>
      <w:r w:rsidRPr="009039FC">
        <w:tab/>
      </w:r>
      <w:r w:rsidRPr="009039FC">
        <w:tab/>
        <w:t>1</w:t>
      </w:r>
      <w:r w:rsidRPr="009039FC">
        <w:tab/>
        <w:t>= Error prevents induction unit to start</w:t>
      </w:r>
    </w:p>
    <w:p w14:paraId="7602F813" w14:textId="77777777" w:rsidR="0089218D" w:rsidRPr="009039FC" w:rsidRDefault="0089218D" w:rsidP="0089218D">
      <w:pPr>
        <w:tabs>
          <w:tab w:val="left" w:pos="5328"/>
        </w:tabs>
      </w:pPr>
      <w:r w:rsidRPr="009039FC">
        <w:tab/>
      </w:r>
      <w:r w:rsidRPr="009039FC">
        <w:tab/>
      </w:r>
      <w:r w:rsidRPr="009039FC">
        <w:tab/>
        <w:t>2</w:t>
      </w:r>
      <w:r w:rsidRPr="009039FC">
        <w:tab/>
        <w:t>= Unknown induction unit specified</w:t>
      </w:r>
    </w:p>
    <w:p w14:paraId="6AF3D980" w14:textId="77777777" w:rsidR="0089218D" w:rsidRPr="009039FC" w:rsidRDefault="0089218D" w:rsidP="0089218D">
      <w:pPr>
        <w:tabs>
          <w:tab w:val="left" w:pos="5328"/>
        </w:tabs>
      </w:pPr>
      <w:r w:rsidRPr="009039FC">
        <w:tab/>
      </w:r>
      <w:r w:rsidRPr="009039FC">
        <w:tab/>
      </w:r>
      <w:r w:rsidRPr="009039FC">
        <w:tab/>
        <w:t>3</w:t>
      </w:r>
      <w:r w:rsidRPr="009039FC">
        <w:tab/>
        <w:t>= Induction Unit Blocked</w:t>
      </w:r>
    </w:p>
    <w:p w14:paraId="27EBF338" w14:textId="77777777" w:rsidR="0089218D" w:rsidRPr="009039FC" w:rsidRDefault="0089218D" w:rsidP="0089218D"/>
    <w:p w14:paraId="21DE7E97"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16BB6B67" w14:textId="77777777" w:rsidTr="0089218D">
        <w:tc>
          <w:tcPr>
            <w:tcW w:w="6120" w:type="dxa"/>
            <w:gridSpan w:val="2"/>
          </w:tcPr>
          <w:p w14:paraId="6FAB3920" w14:textId="77777777" w:rsidR="0089218D" w:rsidRPr="009039FC" w:rsidRDefault="0089218D" w:rsidP="0089218D">
            <w:pPr>
              <w:pStyle w:val="TableText"/>
              <w:jc w:val="center"/>
            </w:pPr>
            <w:r w:rsidRPr="009039FC">
              <w:t>Type</w:t>
            </w:r>
          </w:p>
        </w:tc>
      </w:tr>
      <w:tr w:rsidR="0089218D" w:rsidRPr="009039FC" w14:paraId="2CADCA78" w14:textId="77777777" w:rsidTr="0089218D">
        <w:tc>
          <w:tcPr>
            <w:tcW w:w="6120" w:type="dxa"/>
            <w:gridSpan w:val="2"/>
          </w:tcPr>
          <w:p w14:paraId="2F13FBC0" w14:textId="77777777" w:rsidR="0089218D" w:rsidRPr="009039FC" w:rsidRDefault="0089218D" w:rsidP="0089218D">
            <w:pPr>
              <w:pStyle w:val="TableText"/>
              <w:jc w:val="center"/>
            </w:pPr>
            <w:r w:rsidRPr="009039FC">
              <w:t>Length</w:t>
            </w:r>
          </w:p>
        </w:tc>
      </w:tr>
      <w:tr w:rsidR="0089218D" w:rsidRPr="009039FC" w14:paraId="24080166" w14:textId="77777777" w:rsidTr="0089218D">
        <w:tc>
          <w:tcPr>
            <w:tcW w:w="3068" w:type="dxa"/>
          </w:tcPr>
          <w:p w14:paraId="223D2FA4" w14:textId="77777777" w:rsidR="0089218D" w:rsidRPr="009039FC" w:rsidRDefault="0089218D" w:rsidP="0089218D">
            <w:pPr>
              <w:pStyle w:val="TableText"/>
              <w:jc w:val="center"/>
            </w:pPr>
          </w:p>
        </w:tc>
        <w:tc>
          <w:tcPr>
            <w:tcW w:w="3052" w:type="dxa"/>
          </w:tcPr>
          <w:p w14:paraId="20597C73" w14:textId="77777777" w:rsidR="0089218D" w:rsidRPr="009039FC" w:rsidRDefault="0089218D" w:rsidP="0089218D">
            <w:pPr>
              <w:pStyle w:val="TableText"/>
              <w:jc w:val="center"/>
            </w:pPr>
            <w:r w:rsidRPr="009039FC">
              <w:t>R</w:t>
            </w:r>
          </w:p>
        </w:tc>
      </w:tr>
      <w:tr w:rsidR="0089218D" w:rsidRPr="009039FC" w14:paraId="77A49C7E" w14:textId="77777777" w:rsidTr="0089218D">
        <w:tc>
          <w:tcPr>
            <w:tcW w:w="3068" w:type="dxa"/>
          </w:tcPr>
          <w:p w14:paraId="622A73AE" w14:textId="77777777" w:rsidR="0089218D" w:rsidRPr="009039FC" w:rsidRDefault="0089218D" w:rsidP="0089218D">
            <w:pPr>
              <w:pStyle w:val="TableText"/>
              <w:jc w:val="center"/>
            </w:pPr>
          </w:p>
        </w:tc>
        <w:tc>
          <w:tcPr>
            <w:tcW w:w="3052" w:type="dxa"/>
          </w:tcPr>
          <w:p w14:paraId="11A4BAF2" w14:textId="77777777" w:rsidR="0089218D" w:rsidRPr="009039FC" w:rsidRDefault="0089218D" w:rsidP="0089218D">
            <w:pPr>
              <w:pStyle w:val="TableText"/>
              <w:jc w:val="center"/>
            </w:pPr>
            <w:r w:rsidRPr="009039FC">
              <w:t>I</w:t>
            </w:r>
          </w:p>
        </w:tc>
      </w:tr>
      <w:tr w:rsidR="0089218D" w:rsidRPr="009039FC" w14:paraId="6E2CCE21" w14:textId="77777777" w:rsidTr="0089218D">
        <w:tc>
          <w:tcPr>
            <w:tcW w:w="3068" w:type="dxa"/>
          </w:tcPr>
          <w:p w14:paraId="01149207" w14:textId="77777777" w:rsidR="0089218D" w:rsidRPr="009039FC" w:rsidRDefault="0089218D" w:rsidP="0089218D">
            <w:pPr>
              <w:pStyle w:val="TableText"/>
              <w:jc w:val="center"/>
            </w:pPr>
          </w:p>
        </w:tc>
        <w:tc>
          <w:tcPr>
            <w:tcW w:w="3052" w:type="dxa"/>
          </w:tcPr>
          <w:p w14:paraId="0D32BA96" w14:textId="77777777" w:rsidR="0089218D" w:rsidRPr="009039FC" w:rsidRDefault="0089218D" w:rsidP="0089218D">
            <w:pPr>
              <w:pStyle w:val="TableText"/>
              <w:jc w:val="center"/>
            </w:pPr>
            <w:r w:rsidRPr="009039FC">
              <w:t>S</w:t>
            </w:r>
          </w:p>
        </w:tc>
      </w:tr>
    </w:tbl>
    <w:p w14:paraId="47ECB1D3" w14:textId="77777777" w:rsidR="0089218D" w:rsidRPr="009039FC" w:rsidRDefault="0089218D" w:rsidP="0089218D"/>
    <w:p w14:paraId="5E6EC830" w14:textId="77777777" w:rsidR="0089218D" w:rsidRPr="009039FC" w:rsidRDefault="0089218D" w:rsidP="0089218D">
      <w:r w:rsidRPr="009039FC">
        <w:t>CSC/Host sends the telegram as an acknowledgement to the start/stop/ induction unit telegram (36).</w:t>
      </w:r>
    </w:p>
    <w:p w14:paraId="5B02BFCA" w14:textId="77777777" w:rsidR="0089218D" w:rsidRPr="009039FC" w:rsidRDefault="0089218D" w:rsidP="0089218D">
      <w:r w:rsidRPr="009039FC">
        <w:t>If the induction unit is either unknown or unable to start, the status will reflect this.</w:t>
      </w:r>
    </w:p>
    <w:p w14:paraId="138486DF"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257" w:name="_Ref186866231"/>
      <w:bookmarkStart w:id="258" w:name="_Toc192574128"/>
      <w:bookmarkStart w:id="259" w:name="_Toc534610763"/>
      <w:bookmarkStart w:id="260" w:name="_Toc55827054"/>
      <w:bookmarkStart w:id="261" w:name="_Toc146512287"/>
      <w:r w:rsidRPr="009039FC">
        <w:t>Item inducted (40)</w:t>
      </w:r>
      <w:bookmarkEnd w:id="257"/>
      <w:bookmarkEnd w:id="258"/>
      <w:bookmarkEnd w:id="259"/>
      <w:bookmarkEnd w:id="260"/>
      <w:bookmarkEnd w:id="261"/>
    </w:p>
    <w:p w14:paraId="5E36CE5C" w14:textId="77777777" w:rsidR="0089218D" w:rsidRPr="009039FC" w:rsidRDefault="0089218D" w:rsidP="0089218D">
      <w:r w:rsidRPr="009039FC">
        <w:t>CMC =&gt; CSC/Host</w:t>
      </w:r>
    </w:p>
    <w:p w14:paraId="779785D9" w14:textId="77777777" w:rsidR="0089218D" w:rsidRPr="009039FC" w:rsidRDefault="0089218D" w:rsidP="0089218D">
      <w:r w:rsidRPr="009039FC">
        <w:t>Channel: Routing</w:t>
      </w:r>
    </w:p>
    <w:p w14:paraId="0AF6BB4A" w14:textId="77777777" w:rsidR="0089218D" w:rsidRPr="009039FC" w:rsidRDefault="0089218D" w:rsidP="0089218D"/>
    <w:p w14:paraId="367BB743" w14:textId="77777777" w:rsidR="0089218D" w:rsidRPr="009039FC" w:rsidRDefault="0089218D" w:rsidP="0089218D">
      <w:r w:rsidRPr="009039FC">
        <w:t>Format:</w:t>
      </w:r>
      <w:r w:rsidRPr="009039FC">
        <w:tab/>
        <w:t>TTLL_S_IDDXXGGGGCC_N</w:t>
      </w:r>
      <w:r w:rsidRPr="009039FC">
        <w:tab/>
      </w:r>
      <w:r w:rsidRPr="009039FC">
        <w:tab/>
      </w:r>
    </w:p>
    <w:p w14:paraId="433253B7" w14:textId="77777777" w:rsidR="0089218D" w:rsidRPr="009039FC" w:rsidRDefault="0089218D" w:rsidP="0089218D">
      <w:r w:rsidRPr="009039FC">
        <w:tab/>
        <w:t>TT</w:t>
      </w:r>
      <w:r w:rsidRPr="009039FC">
        <w:tab/>
        <w:t>40 = Telegram Type</w:t>
      </w:r>
    </w:p>
    <w:p w14:paraId="7CC26D2B" w14:textId="77777777" w:rsidR="0089218D" w:rsidRPr="009039FC" w:rsidRDefault="0089218D" w:rsidP="0089218D">
      <w:r w:rsidRPr="009039FC">
        <w:tab/>
        <w:t>LL</w:t>
      </w:r>
      <w:r w:rsidRPr="009039FC">
        <w:tab/>
        <w:t>10 = Telegram Length</w:t>
      </w:r>
    </w:p>
    <w:p w14:paraId="49E2F4B8" w14:textId="77777777" w:rsidR="0089218D" w:rsidRPr="009039FC" w:rsidRDefault="0089218D" w:rsidP="0089218D">
      <w:r w:rsidRPr="009039FC">
        <w:tab/>
        <w:t>S</w:t>
      </w:r>
      <w:r w:rsidRPr="009039FC">
        <w:tab/>
        <w:t>Status</w:t>
      </w:r>
      <w:r w:rsidRPr="009039FC">
        <w:tab/>
        <w:t>0 =</w:t>
      </w:r>
      <w:r w:rsidRPr="009039FC">
        <w:tab/>
        <w:t>Normal item</w:t>
      </w:r>
    </w:p>
    <w:p w14:paraId="22D3187A" w14:textId="77777777" w:rsidR="0089218D" w:rsidRPr="009039FC" w:rsidRDefault="0089218D" w:rsidP="0089218D">
      <w:r w:rsidRPr="009039FC">
        <w:tab/>
      </w:r>
      <w:r w:rsidRPr="009039FC">
        <w:tab/>
      </w:r>
      <w:r w:rsidRPr="009039FC">
        <w:tab/>
        <w:t>1 =</w:t>
      </w:r>
      <w:r w:rsidRPr="009039FC">
        <w:tab/>
        <w:t>Stray item on induction unit</w:t>
      </w:r>
    </w:p>
    <w:p w14:paraId="175ECDCD" w14:textId="77777777" w:rsidR="0089218D" w:rsidRPr="009039FC" w:rsidRDefault="0089218D" w:rsidP="0089218D">
      <w:r w:rsidRPr="009039FC">
        <w:tab/>
      </w:r>
      <w:r w:rsidRPr="009039FC">
        <w:tab/>
      </w:r>
      <w:r w:rsidRPr="009039FC">
        <w:tab/>
        <w:t>2 =</w:t>
      </w:r>
      <w:r w:rsidRPr="009039FC">
        <w:tab/>
        <w:t>Stray item on sorter</w:t>
      </w:r>
    </w:p>
    <w:p w14:paraId="2B09DDE8" w14:textId="77777777" w:rsidR="0089218D" w:rsidRPr="009039FC" w:rsidRDefault="0089218D" w:rsidP="0089218D">
      <w:r w:rsidRPr="009039FC">
        <w:tab/>
        <w:t>I</w:t>
      </w:r>
      <w:r w:rsidRPr="009039FC">
        <w:tab/>
        <w:t>Induction Unit number</w:t>
      </w:r>
      <w:r w:rsidRPr="009039FC">
        <w:tab/>
        <w:t>(</w:t>
      </w:r>
      <w:proofErr w:type="gramStart"/>
      <w:r w:rsidRPr="009039FC">
        <w:t>0..</w:t>
      </w:r>
      <w:proofErr w:type="gramEnd"/>
      <w:r w:rsidRPr="009039FC">
        <w:t>199)</w:t>
      </w:r>
    </w:p>
    <w:p w14:paraId="3492DC1B" w14:textId="77777777" w:rsidR="0089218D" w:rsidRPr="009039FC" w:rsidRDefault="0089218D" w:rsidP="0089218D">
      <w:r w:rsidRPr="009039FC">
        <w:tab/>
        <w:t>DD</w:t>
      </w:r>
      <w:r w:rsidRPr="009039FC">
        <w:tab/>
        <w:t>Destination number</w:t>
      </w:r>
      <w:r w:rsidRPr="009039FC">
        <w:tab/>
        <w:t>(</w:t>
      </w:r>
      <w:proofErr w:type="gramStart"/>
      <w:r w:rsidRPr="009039FC">
        <w:t>0..</w:t>
      </w:r>
      <w:proofErr w:type="gramEnd"/>
      <w:r w:rsidRPr="009039FC">
        <w:t>4199)</w:t>
      </w:r>
    </w:p>
    <w:p w14:paraId="0112D4F3" w14:textId="77777777" w:rsidR="0089218D" w:rsidRPr="009039FC" w:rsidRDefault="0089218D" w:rsidP="0089218D">
      <w:r w:rsidRPr="009039FC">
        <w:tab/>
      </w:r>
      <w:r w:rsidRPr="009039FC">
        <w:tab/>
      </w:r>
      <w:r w:rsidRPr="009039FC">
        <w:tab/>
        <w:t xml:space="preserve">0..2999 </w:t>
      </w:r>
      <w:r w:rsidRPr="009039FC">
        <w:tab/>
        <w:t>= Chute 0-2999</w:t>
      </w:r>
    </w:p>
    <w:p w14:paraId="4A801949" w14:textId="77777777" w:rsidR="0089218D" w:rsidRPr="009039FC" w:rsidRDefault="0089218D" w:rsidP="0089218D">
      <w:r w:rsidRPr="009039FC">
        <w:tab/>
      </w:r>
      <w:r w:rsidRPr="009039FC">
        <w:tab/>
      </w:r>
      <w:r w:rsidRPr="009039FC">
        <w:tab/>
        <w:t>3000..3089</w:t>
      </w:r>
      <w:r w:rsidRPr="009039FC">
        <w:tab/>
        <w:t>= Item parked on sorter</w:t>
      </w:r>
    </w:p>
    <w:p w14:paraId="2F56E967" w14:textId="77777777" w:rsidR="0089218D" w:rsidRPr="009039FC" w:rsidRDefault="0089218D" w:rsidP="0089218D">
      <w:r w:rsidRPr="009039FC">
        <w:tab/>
      </w:r>
      <w:r w:rsidRPr="009039FC">
        <w:tab/>
      </w:r>
      <w:r w:rsidRPr="009039FC">
        <w:tab/>
        <w:t>3090..3099</w:t>
      </w:r>
      <w:r w:rsidRPr="009039FC">
        <w:tab/>
        <w:t>= CMC Item parked on sorter</w:t>
      </w:r>
    </w:p>
    <w:p w14:paraId="3444D83B" w14:textId="77777777" w:rsidR="0089218D" w:rsidRPr="009039FC" w:rsidRDefault="0089218D" w:rsidP="0089218D">
      <w:r w:rsidRPr="009039FC">
        <w:tab/>
      </w:r>
      <w:r w:rsidRPr="009039FC">
        <w:tab/>
      </w:r>
      <w:r w:rsidRPr="009039FC">
        <w:tab/>
        <w:t xml:space="preserve">4000..4098 </w:t>
      </w:r>
      <w:r w:rsidRPr="009039FC">
        <w:tab/>
        <w:t>= Scanner number 0-98</w:t>
      </w:r>
    </w:p>
    <w:p w14:paraId="502811AB" w14:textId="77777777" w:rsidR="0089218D" w:rsidRPr="009039FC" w:rsidRDefault="0089218D" w:rsidP="0089218D">
      <w:r w:rsidRPr="009039FC">
        <w:tab/>
      </w:r>
      <w:r w:rsidRPr="009039FC">
        <w:tab/>
      </w:r>
      <w:r w:rsidRPr="009039FC">
        <w:tab/>
        <w:t xml:space="preserve">4099 </w:t>
      </w:r>
      <w:r w:rsidRPr="009039FC">
        <w:tab/>
        <w:t>= Any scanner</w:t>
      </w:r>
    </w:p>
    <w:p w14:paraId="2C3ABCD7" w14:textId="77777777" w:rsidR="0089218D" w:rsidRPr="009039FC" w:rsidRDefault="0089218D" w:rsidP="0089218D">
      <w:r w:rsidRPr="009039FC">
        <w:tab/>
      </w:r>
      <w:r w:rsidRPr="009039FC">
        <w:tab/>
      </w:r>
      <w:r w:rsidRPr="009039FC">
        <w:tab/>
        <w:t>4100..4198</w:t>
      </w:r>
      <w:r w:rsidRPr="009039FC">
        <w:tab/>
        <w:t>= Volume scanner No. 0-98</w:t>
      </w:r>
    </w:p>
    <w:p w14:paraId="646B5746" w14:textId="77777777" w:rsidR="0089218D" w:rsidRPr="009039FC" w:rsidRDefault="0089218D" w:rsidP="0089218D">
      <w:r w:rsidRPr="009039FC">
        <w:tab/>
      </w:r>
      <w:r w:rsidRPr="009039FC">
        <w:tab/>
      </w:r>
      <w:r w:rsidRPr="009039FC">
        <w:tab/>
        <w:t>4199</w:t>
      </w:r>
      <w:r w:rsidRPr="009039FC">
        <w:tab/>
      </w:r>
      <w:r w:rsidRPr="009039FC">
        <w:tab/>
        <w:t>= Any volume scanner</w:t>
      </w:r>
    </w:p>
    <w:p w14:paraId="05000A1A" w14:textId="77777777" w:rsidR="0089218D" w:rsidRPr="009039FC" w:rsidRDefault="0089218D" w:rsidP="0089218D">
      <w:r w:rsidRPr="009039FC">
        <w:tab/>
        <w:t>XX</w:t>
      </w:r>
      <w:r w:rsidRPr="009039FC">
        <w:tab/>
        <w:t>Index number</w:t>
      </w:r>
      <w:r w:rsidRPr="009039FC">
        <w:tab/>
        <w:t>(</w:t>
      </w:r>
      <w:proofErr w:type="gramStart"/>
      <w:r w:rsidRPr="009039FC">
        <w:t>0..</w:t>
      </w:r>
      <w:proofErr w:type="gramEnd"/>
      <w:r w:rsidRPr="009039FC">
        <w:t xml:space="preserve">4999) </w:t>
      </w:r>
    </w:p>
    <w:p w14:paraId="6D90299C" w14:textId="77777777" w:rsidR="0089218D" w:rsidRPr="009039FC" w:rsidRDefault="0089218D" w:rsidP="0089218D">
      <w:r w:rsidRPr="009039FC">
        <w:tab/>
        <w:t>GGGG</w:t>
      </w:r>
      <w:r w:rsidRPr="009039FC">
        <w:tab/>
        <w:t>Item ID number</w:t>
      </w:r>
      <w:r w:rsidRPr="009039FC">
        <w:tab/>
        <w:t>(</w:t>
      </w:r>
      <w:proofErr w:type="gramStart"/>
      <w:r w:rsidRPr="009039FC">
        <w:t>0..</w:t>
      </w:r>
      <w:proofErr w:type="gramEnd"/>
      <w:r w:rsidRPr="009039FC">
        <w:t>2.147.483.647)</w:t>
      </w:r>
    </w:p>
    <w:p w14:paraId="4E993F48" w14:textId="77777777" w:rsidR="0089218D" w:rsidRPr="009039FC" w:rsidRDefault="0089218D" w:rsidP="0089218D">
      <w:r w:rsidRPr="009039FC">
        <w:tab/>
        <w:t>CC</w:t>
      </w:r>
      <w:r w:rsidRPr="009039FC">
        <w:tab/>
        <w:t>Carrier number</w:t>
      </w:r>
      <w:r w:rsidRPr="009039FC">
        <w:tab/>
        <w:t>(</w:t>
      </w:r>
      <w:proofErr w:type="gramStart"/>
      <w:r w:rsidRPr="009039FC">
        <w:t>1..</w:t>
      </w:r>
      <w:proofErr w:type="gramEnd"/>
      <w:r w:rsidRPr="009039FC">
        <w:t>3999)</w:t>
      </w:r>
    </w:p>
    <w:p w14:paraId="681D7F80" w14:textId="77777777" w:rsidR="0089218D" w:rsidRPr="009039FC" w:rsidRDefault="0089218D" w:rsidP="0089218D">
      <w:r w:rsidRPr="009039FC">
        <w:tab/>
        <w:t>N</w:t>
      </w:r>
      <w:r w:rsidRPr="009039FC">
        <w:tab/>
        <w:t>Carrier count</w:t>
      </w:r>
      <w:r w:rsidRPr="009039FC">
        <w:tab/>
        <w:t>(</w:t>
      </w:r>
      <w:proofErr w:type="gramStart"/>
      <w:r w:rsidRPr="009039FC">
        <w:t>1..</w:t>
      </w:r>
      <w:proofErr w:type="gramEnd"/>
      <w:r w:rsidRPr="009039FC">
        <w:t>5)</w:t>
      </w:r>
    </w:p>
    <w:p w14:paraId="4EB1433E" w14:textId="77777777" w:rsidR="0089218D" w:rsidRPr="009039FC" w:rsidRDefault="0089218D" w:rsidP="0089218D">
      <w:r w:rsidRPr="009039FC">
        <w:tab/>
      </w:r>
    </w:p>
    <w:p w14:paraId="016D7107" w14:textId="77777777" w:rsidR="0089218D" w:rsidRPr="009039FC" w:rsidRDefault="0089218D" w:rsidP="0089218D">
      <w:r w:rsidRPr="009039FC">
        <w:lastRenderedPageBreak/>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324BFCFC" w14:textId="77777777" w:rsidTr="0089218D">
        <w:tc>
          <w:tcPr>
            <w:tcW w:w="6120" w:type="dxa"/>
            <w:gridSpan w:val="2"/>
          </w:tcPr>
          <w:p w14:paraId="5E95C24D" w14:textId="77777777" w:rsidR="0089218D" w:rsidRPr="009039FC" w:rsidRDefault="0089218D" w:rsidP="0089218D">
            <w:pPr>
              <w:pStyle w:val="TableText"/>
              <w:jc w:val="center"/>
            </w:pPr>
            <w:r w:rsidRPr="009039FC">
              <w:t>Type</w:t>
            </w:r>
          </w:p>
        </w:tc>
      </w:tr>
      <w:tr w:rsidR="0089218D" w:rsidRPr="009039FC" w14:paraId="187C23EB" w14:textId="77777777" w:rsidTr="0089218D">
        <w:tc>
          <w:tcPr>
            <w:tcW w:w="6120" w:type="dxa"/>
            <w:gridSpan w:val="2"/>
          </w:tcPr>
          <w:p w14:paraId="28351BE7" w14:textId="77777777" w:rsidR="0089218D" w:rsidRPr="009039FC" w:rsidRDefault="0089218D" w:rsidP="0089218D">
            <w:pPr>
              <w:pStyle w:val="TableText"/>
              <w:jc w:val="center"/>
            </w:pPr>
            <w:r w:rsidRPr="009039FC">
              <w:t>Length</w:t>
            </w:r>
          </w:p>
        </w:tc>
      </w:tr>
      <w:tr w:rsidR="0089218D" w:rsidRPr="009039FC" w14:paraId="542A7F1A" w14:textId="77777777" w:rsidTr="0089218D">
        <w:tc>
          <w:tcPr>
            <w:tcW w:w="3068" w:type="dxa"/>
          </w:tcPr>
          <w:p w14:paraId="6D7AAE48" w14:textId="77777777" w:rsidR="0089218D" w:rsidRPr="009039FC" w:rsidRDefault="0089218D" w:rsidP="0089218D">
            <w:pPr>
              <w:pStyle w:val="TableText"/>
              <w:jc w:val="center"/>
            </w:pPr>
          </w:p>
        </w:tc>
        <w:tc>
          <w:tcPr>
            <w:tcW w:w="3052" w:type="dxa"/>
          </w:tcPr>
          <w:p w14:paraId="167CFE0A" w14:textId="77777777" w:rsidR="0089218D" w:rsidRPr="009039FC" w:rsidRDefault="0089218D" w:rsidP="0089218D">
            <w:pPr>
              <w:pStyle w:val="TableText"/>
              <w:jc w:val="center"/>
            </w:pPr>
            <w:r w:rsidRPr="009039FC">
              <w:t>S</w:t>
            </w:r>
          </w:p>
        </w:tc>
      </w:tr>
      <w:tr w:rsidR="0089218D" w:rsidRPr="009039FC" w14:paraId="538C8971" w14:textId="77777777" w:rsidTr="0089218D">
        <w:tc>
          <w:tcPr>
            <w:tcW w:w="3068" w:type="dxa"/>
          </w:tcPr>
          <w:p w14:paraId="7D5AEE7F" w14:textId="77777777" w:rsidR="0089218D" w:rsidRPr="009039FC" w:rsidRDefault="0089218D" w:rsidP="0089218D">
            <w:pPr>
              <w:pStyle w:val="TableText"/>
              <w:jc w:val="center"/>
            </w:pPr>
          </w:p>
        </w:tc>
        <w:tc>
          <w:tcPr>
            <w:tcW w:w="3052" w:type="dxa"/>
          </w:tcPr>
          <w:p w14:paraId="247C671D" w14:textId="77777777" w:rsidR="0089218D" w:rsidRPr="009039FC" w:rsidRDefault="0089218D" w:rsidP="0089218D">
            <w:pPr>
              <w:pStyle w:val="TableText"/>
              <w:jc w:val="center"/>
            </w:pPr>
            <w:r w:rsidRPr="009039FC">
              <w:t>I</w:t>
            </w:r>
          </w:p>
        </w:tc>
      </w:tr>
      <w:tr w:rsidR="0089218D" w:rsidRPr="009039FC" w14:paraId="1BB3F88B" w14:textId="77777777" w:rsidTr="0089218D">
        <w:tc>
          <w:tcPr>
            <w:tcW w:w="3068" w:type="dxa"/>
          </w:tcPr>
          <w:p w14:paraId="51819FF2" w14:textId="77777777" w:rsidR="0089218D" w:rsidRPr="009039FC" w:rsidRDefault="0089218D" w:rsidP="0089218D">
            <w:pPr>
              <w:pStyle w:val="TableText"/>
              <w:jc w:val="center"/>
            </w:pPr>
            <w:r w:rsidRPr="009039FC">
              <w:t>D</w:t>
            </w:r>
          </w:p>
        </w:tc>
        <w:tc>
          <w:tcPr>
            <w:tcW w:w="3052" w:type="dxa"/>
          </w:tcPr>
          <w:p w14:paraId="74E1F654" w14:textId="77777777" w:rsidR="0089218D" w:rsidRPr="009039FC" w:rsidRDefault="0089218D" w:rsidP="0089218D">
            <w:pPr>
              <w:pStyle w:val="TableText"/>
              <w:jc w:val="center"/>
            </w:pPr>
            <w:r w:rsidRPr="009039FC">
              <w:t>D</w:t>
            </w:r>
          </w:p>
        </w:tc>
      </w:tr>
      <w:tr w:rsidR="0089218D" w:rsidRPr="009039FC" w14:paraId="50499151" w14:textId="77777777" w:rsidTr="0089218D">
        <w:tc>
          <w:tcPr>
            <w:tcW w:w="3068" w:type="dxa"/>
          </w:tcPr>
          <w:p w14:paraId="6252A211" w14:textId="77777777" w:rsidR="0089218D" w:rsidRPr="009039FC" w:rsidRDefault="0089218D" w:rsidP="0089218D">
            <w:pPr>
              <w:pStyle w:val="TableText"/>
              <w:jc w:val="center"/>
            </w:pPr>
            <w:r w:rsidRPr="009039FC">
              <w:t>X</w:t>
            </w:r>
          </w:p>
        </w:tc>
        <w:tc>
          <w:tcPr>
            <w:tcW w:w="3052" w:type="dxa"/>
          </w:tcPr>
          <w:p w14:paraId="17206183" w14:textId="77777777" w:rsidR="0089218D" w:rsidRPr="009039FC" w:rsidRDefault="0089218D" w:rsidP="0089218D">
            <w:pPr>
              <w:pStyle w:val="TableText"/>
              <w:jc w:val="center"/>
            </w:pPr>
            <w:r w:rsidRPr="009039FC">
              <w:t>X</w:t>
            </w:r>
          </w:p>
        </w:tc>
      </w:tr>
      <w:tr w:rsidR="0089218D" w:rsidRPr="009039FC" w14:paraId="70C23BE7" w14:textId="77777777" w:rsidTr="0089218D">
        <w:tc>
          <w:tcPr>
            <w:tcW w:w="3068" w:type="dxa"/>
          </w:tcPr>
          <w:p w14:paraId="3158A924" w14:textId="77777777" w:rsidR="0089218D" w:rsidRPr="009039FC" w:rsidRDefault="0089218D" w:rsidP="0089218D">
            <w:pPr>
              <w:pStyle w:val="TableText"/>
              <w:jc w:val="center"/>
            </w:pPr>
            <w:r w:rsidRPr="009039FC">
              <w:t>G</w:t>
            </w:r>
          </w:p>
        </w:tc>
        <w:tc>
          <w:tcPr>
            <w:tcW w:w="3052" w:type="dxa"/>
          </w:tcPr>
          <w:p w14:paraId="315DA651" w14:textId="77777777" w:rsidR="0089218D" w:rsidRPr="009039FC" w:rsidRDefault="0089218D" w:rsidP="0089218D">
            <w:pPr>
              <w:pStyle w:val="TableText"/>
              <w:jc w:val="center"/>
            </w:pPr>
            <w:r w:rsidRPr="009039FC">
              <w:t>G</w:t>
            </w:r>
          </w:p>
        </w:tc>
      </w:tr>
      <w:tr w:rsidR="0089218D" w:rsidRPr="009039FC" w14:paraId="69B87A3B" w14:textId="77777777" w:rsidTr="0089218D">
        <w:tc>
          <w:tcPr>
            <w:tcW w:w="3068" w:type="dxa"/>
          </w:tcPr>
          <w:p w14:paraId="6680FBE2" w14:textId="77777777" w:rsidR="0089218D" w:rsidRPr="009039FC" w:rsidRDefault="0089218D" w:rsidP="0089218D">
            <w:pPr>
              <w:pStyle w:val="TableText"/>
              <w:jc w:val="center"/>
            </w:pPr>
            <w:r w:rsidRPr="009039FC">
              <w:t>G</w:t>
            </w:r>
          </w:p>
        </w:tc>
        <w:tc>
          <w:tcPr>
            <w:tcW w:w="3052" w:type="dxa"/>
          </w:tcPr>
          <w:p w14:paraId="7D4C0DC0" w14:textId="77777777" w:rsidR="0089218D" w:rsidRPr="009039FC" w:rsidRDefault="0089218D" w:rsidP="0089218D">
            <w:pPr>
              <w:pStyle w:val="TableText"/>
              <w:jc w:val="center"/>
            </w:pPr>
            <w:r w:rsidRPr="009039FC">
              <w:t>G</w:t>
            </w:r>
          </w:p>
        </w:tc>
      </w:tr>
      <w:tr w:rsidR="0089218D" w:rsidRPr="009039FC" w14:paraId="4D4A9997" w14:textId="77777777" w:rsidTr="0089218D">
        <w:tc>
          <w:tcPr>
            <w:tcW w:w="3068" w:type="dxa"/>
          </w:tcPr>
          <w:p w14:paraId="65361075" w14:textId="77777777" w:rsidR="0089218D" w:rsidRPr="009039FC" w:rsidRDefault="0089218D" w:rsidP="0089218D">
            <w:pPr>
              <w:pStyle w:val="TableText"/>
              <w:jc w:val="center"/>
            </w:pPr>
            <w:r w:rsidRPr="009039FC">
              <w:t>C</w:t>
            </w:r>
          </w:p>
        </w:tc>
        <w:tc>
          <w:tcPr>
            <w:tcW w:w="3052" w:type="dxa"/>
          </w:tcPr>
          <w:p w14:paraId="66224F57" w14:textId="77777777" w:rsidR="0089218D" w:rsidRPr="009039FC" w:rsidRDefault="0089218D" w:rsidP="0089218D">
            <w:pPr>
              <w:pStyle w:val="TableText"/>
              <w:jc w:val="center"/>
            </w:pPr>
            <w:r w:rsidRPr="009039FC">
              <w:t>C</w:t>
            </w:r>
          </w:p>
        </w:tc>
      </w:tr>
      <w:tr w:rsidR="0089218D" w:rsidRPr="009039FC" w14:paraId="00A66459" w14:textId="77777777" w:rsidTr="0089218D">
        <w:tc>
          <w:tcPr>
            <w:tcW w:w="3068" w:type="dxa"/>
          </w:tcPr>
          <w:p w14:paraId="41F31FA8" w14:textId="77777777" w:rsidR="0089218D" w:rsidRPr="009039FC" w:rsidRDefault="0089218D" w:rsidP="0089218D">
            <w:pPr>
              <w:pStyle w:val="TableText"/>
              <w:jc w:val="center"/>
            </w:pPr>
          </w:p>
        </w:tc>
        <w:tc>
          <w:tcPr>
            <w:tcW w:w="3052" w:type="dxa"/>
          </w:tcPr>
          <w:p w14:paraId="271235CB" w14:textId="77777777" w:rsidR="0089218D" w:rsidRPr="009039FC" w:rsidRDefault="0089218D" w:rsidP="0089218D">
            <w:pPr>
              <w:pStyle w:val="TableText"/>
              <w:jc w:val="center"/>
            </w:pPr>
            <w:r w:rsidRPr="009039FC">
              <w:t>N</w:t>
            </w:r>
          </w:p>
        </w:tc>
      </w:tr>
    </w:tbl>
    <w:p w14:paraId="0A645545" w14:textId="77777777" w:rsidR="0089218D" w:rsidRPr="009039FC" w:rsidRDefault="0089218D" w:rsidP="0089218D"/>
    <w:p w14:paraId="4627EE9E" w14:textId="77777777" w:rsidR="0089218D" w:rsidRPr="009039FC" w:rsidRDefault="0089218D" w:rsidP="0089218D"/>
    <w:p w14:paraId="04F9EB5F" w14:textId="77777777" w:rsidR="0089218D" w:rsidRPr="009039FC" w:rsidRDefault="0089218D" w:rsidP="0089218D">
      <w:r w:rsidRPr="009039FC">
        <w:t>The CMC sends an Item Inducted telegram as soon as the item is inducted on the sorter.</w:t>
      </w:r>
    </w:p>
    <w:p w14:paraId="02C74DB8" w14:textId="77777777" w:rsidR="0089218D" w:rsidRPr="009039FC" w:rsidRDefault="0089218D" w:rsidP="0089218D">
      <w:r w:rsidRPr="009039FC">
        <w:t>An item detected by the "stop photocell" on the induction unit without being detected by the "code photocell" is considered a "stray item", and an Item Inducted telegram (40) with status = 1 for stray item on induction unit is sent.</w:t>
      </w:r>
    </w:p>
    <w:p w14:paraId="32FD33C8" w14:textId="77777777" w:rsidR="0089218D" w:rsidRPr="009039FC" w:rsidRDefault="0089218D" w:rsidP="0089218D">
      <w:r w:rsidRPr="009039FC">
        <w:t>If an item is detected by the "manual induction unit" on the sorter and there is no code in the code queue for the manual induction unit, the item is considered a "stray item", and an Item Inducted telegram (40) with status = 1 for stray item on induction is sent.</w:t>
      </w:r>
    </w:p>
    <w:p w14:paraId="36B85261" w14:textId="77777777" w:rsidR="0089218D" w:rsidRPr="009039FC" w:rsidRDefault="0089218D" w:rsidP="0089218D">
      <w:r w:rsidRPr="009039FC">
        <w:t>An item detected by the "stray parcel supervision" on the sorter is considered a "stray item", and an Item Inducted telegram (40) with status = 2 for stray item on sorter is sent.</w:t>
      </w:r>
    </w:p>
    <w:p w14:paraId="583D3219" w14:textId="77777777" w:rsidR="0089218D" w:rsidRPr="009039FC" w:rsidRDefault="0089218D" w:rsidP="0089218D">
      <w:r w:rsidRPr="009039FC">
        <w:t xml:space="preserve">NOTE: The SPS must be in keyboard mode </w:t>
      </w:r>
      <w:proofErr w:type="gramStart"/>
      <w:r w:rsidRPr="009039FC">
        <w:t>in order to</w:t>
      </w:r>
      <w:proofErr w:type="gramEnd"/>
      <w:r w:rsidRPr="009039FC">
        <w:t xml:space="preserve"> induct items with status "Stray". If set to </w:t>
      </w:r>
      <w:proofErr w:type="gramStart"/>
      <w:r w:rsidRPr="009039FC">
        <w:t>e.g.</w:t>
      </w:r>
      <w:proofErr w:type="gramEnd"/>
      <w:r w:rsidRPr="009039FC">
        <w:t xml:space="preserve"> dispatch mode, the status for the item will be "Normal".</w:t>
      </w:r>
    </w:p>
    <w:p w14:paraId="3EB7C146" w14:textId="77777777" w:rsidR="0089218D" w:rsidRPr="009039FC" w:rsidRDefault="0089218D" w:rsidP="0089218D">
      <w:r w:rsidRPr="009039FC">
        <w:t>An item that has been detected by the "code photocell" on the separation belt but never reaches the "stop photocell" on the induction unit is considered disappeared, and a Code Not Used telegram (17) with error 1 is sent.</w:t>
      </w:r>
    </w:p>
    <w:p w14:paraId="2A7E6C41" w14:textId="77777777" w:rsidR="0089218D" w:rsidRPr="009039FC" w:rsidRDefault="0089218D" w:rsidP="0089218D">
      <w:r w:rsidRPr="009039FC">
        <w:t xml:space="preserve">The CMC will assign one of the ‘CMC Item Parked on Sorter’ destinations to items which no other destination could be assigned – </w:t>
      </w:r>
      <w:proofErr w:type="gramStart"/>
      <w:r w:rsidRPr="009039FC">
        <w:t>e.g.</w:t>
      </w:r>
      <w:proofErr w:type="gramEnd"/>
      <w:r w:rsidRPr="009039FC">
        <w:t xml:space="preserve"> due to an invalid dump chute configuration.</w:t>
      </w:r>
    </w:p>
    <w:p w14:paraId="4F0BBA93"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262" w:name="_Toc192574129"/>
      <w:bookmarkStart w:id="263" w:name="_Toc534610764"/>
      <w:bookmarkStart w:id="264" w:name="_Toc55827055"/>
      <w:bookmarkStart w:id="265" w:name="_Toc146512288"/>
      <w:r w:rsidRPr="009039FC">
        <w:t>Item redirect (41)</w:t>
      </w:r>
      <w:bookmarkEnd w:id="262"/>
      <w:bookmarkEnd w:id="263"/>
      <w:bookmarkEnd w:id="264"/>
      <w:bookmarkEnd w:id="265"/>
    </w:p>
    <w:p w14:paraId="100185C0" w14:textId="77777777" w:rsidR="0089218D" w:rsidRPr="009039FC" w:rsidRDefault="0089218D" w:rsidP="0089218D">
      <w:r w:rsidRPr="009039FC">
        <w:t>CSC/Host =&gt; CMC</w:t>
      </w:r>
    </w:p>
    <w:p w14:paraId="2574E341" w14:textId="77777777" w:rsidR="0089218D" w:rsidRPr="009039FC" w:rsidRDefault="0089218D" w:rsidP="0089218D">
      <w:r w:rsidRPr="009039FC">
        <w:t>Channel: Routing</w:t>
      </w:r>
    </w:p>
    <w:p w14:paraId="103EF98D" w14:textId="77777777" w:rsidR="0089218D" w:rsidRPr="009039FC" w:rsidRDefault="0089218D" w:rsidP="0089218D">
      <w:pPr>
        <w:rPr>
          <w:sz w:val="12"/>
          <w:szCs w:val="12"/>
        </w:rPr>
      </w:pPr>
    </w:p>
    <w:p w14:paraId="5AF84DE5" w14:textId="77777777" w:rsidR="0089218D" w:rsidRPr="009039FC" w:rsidRDefault="0089218D" w:rsidP="0089218D">
      <w:r w:rsidRPr="009039FC">
        <w:t>Format:</w:t>
      </w:r>
      <w:r w:rsidRPr="009039FC">
        <w:tab/>
        <w:t>TTLLDDXXGGGGCC</w:t>
      </w:r>
    </w:p>
    <w:p w14:paraId="02D12276" w14:textId="77777777" w:rsidR="0089218D" w:rsidRPr="009039FC" w:rsidRDefault="0089218D" w:rsidP="0089218D">
      <w:r w:rsidRPr="009039FC">
        <w:tab/>
        <w:t>TT</w:t>
      </w:r>
      <w:r w:rsidRPr="009039FC">
        <w:tab/>
        <w:t>41 = Telegram Type</w:t>
      </w:r>
    </w:p>
    <w:p w14:paraId="2C23BB4C" w14:textId="77777777" w:rsidR="0089218D" w:rsidRPr="009039FC" w:rsidRDefault="0089218D" w:rsidP="0089218D">
      <w:r w:rsidRPr="009039FC">
        <w:tab/>
        <w:t>LL</w:t>
      </w:r>
      <w:r w:rsidRPr="009039FC">
        <w:tab/>
        <w:t>6 = Telegram Length</w:t>
      </w:r>
    </w:p>
    <w:p w14:paraId="71D50F73" w14:textId="77777777" w:rsidR="0089218D" w:rsidRPr="009039FC" w:rsidRDefault="0089218D" w:rsidP="0089218D">
      <w:r w:rsidRPr="009039FC">
        <w:tab/>
        <w:t>DD</w:t>
      </w:r>
      <w:r w:rsidRPr="009039FC">
        <w:tab/>
        <w:t>Destination number</w:t>
      </w:r>
      <w:r w:rsidRPr="009039FC">
        <w:tab/>
        <w:t>(</w:t>
      </w:r>
      <w:proofErr w:type="gramStart"/>
      <w:r w:rsidRPr="009039FC">
        <w:t>0..</w:t>
      </w:r>
      <w:proofErr w:type="gramEnd"/>
      <w:r w:rsidRPr="009039FC">
        <w:t>4099)</w:t>
      </w:r>
    </w:p>
    <w:p w14:paraId="15BEB281" w14:textId="77777777" w:rsidR="0089218D" w:rsidRPr="009039FC" w:rsidRDefault="0089218D" w:rsidP="0089218D">
      <w:r w:rsidRPr="009039FC">
        <w:tab/>
      </w:r>
      <w:r w:rsidRPr="009039FC">
        <w:tab/>
      </w:r>
      <w:r w:rsidRPr="009039FC">
        <w:tab/>
        <w:t>0..2999</w:t>
      </w:r>
      <w:r w:rsidRPr="009039FC">
        <w:tab/>
        <w:t xml:space="preserve"> = Chute 0-2999</w:t>
      </w:r>
    </w:p>
    <w:p w14:paraId="4FD2BEED" w14:textId="77777777" w:rsidR="0089218D" w:rsidRPr="009039FC" w:rsidRDefault="0089218D" w:rsidP="0089218D">
      <w:r w:rsidRPr="009039FC">
        <w:tab/>
      </w:r>
      <w:r w:rsidRPr="009039FC">
        <w:tab/>
      </w:r>
      <w:r w:rsidRPr="009039FC">
        <w:tab/>
        <w:t>3000..3089</w:t>
      </w:r>
      <w:r w:rsidRPr="009039FC">
        <w:tab/>
        <w:t>= Item parked on sorter</w:t>
      </w:r>
    </w:p>
    <w:p w14:paraId="62F36F8C" w14:textId="77777777" w:rsidR="0089218D" w:rsidRPr="009039FC" w:rsidRDefault="0089218D" w:rsidP="0089218D">
      <w:r w:rsidRPr="009039FC">
        <w:tab/>
      </w:r>
      <w:r w:rsidRPr="009039FC">
        <w:tab/>
      </w:r>
      <w:r w:rsidRPr="009039FC">
        <w:tab/>
        <w:t xml:space="preserve">4000..4098 </w:t>
      </w:r>
      <w:r w:rsidRPr="009039FC">
        <w:tab/>
        <w:t>= Scanner number 0-98</w:t>
      </w:r>
    </w:p>
    <w:p w14:paraId="300B4BD1" w14:textId="77777777" w:rsidR="0089218D" w:rsidRPr="009039FC" w:rsidRDefault="0089218D" w:rsidP="0089218D">
      <w:r w:rsidRPr="009039FC">
        <w:tab/>
      </w:r>
      <w:r w:rsidRPr="009039FC">
        <w:tab/>
      </w:r>
      <w:r w:rsidRPr="009039FC">
        <w:tab/>
        <w:t xml:space="preserve">4099 </w:t>
      </w:r>
      <w:r w:rsidRPr="009039FC">
        <w:tab/>
        <w:t>= Any scanner</w:t>
      </w:r>
    </w:p>
    <w:p w14:paraId="3C68515D" w14:textId="77777777" w:rsidR="0089218D" w:rsidRPr="009039FC" w:rsidRDefault="0089218D" w:rsidP="0089218D">
      <w:r w:rsidRPr="009039FC">
        <w:lastRenderedPageBreak/>
        <w:tab/>
      </w:r>
      <w:r w:rsidRPr="009039FC">
        <w:tab/>
      </w:r>
      <w:r w:rsidRPr="009039FC">
        <w:tab/>
        <w:t>4100..4198</w:t>
      </w:r>
      <w:r w:rsidRPr="009039FC">
        <w:tab/>
        <w:t>= Volume scanner No. 0-98</w:t>
      </w:r>
    </w:p>
    <w:p w14:paraId="09063EB8" w14:textId="77777777" w:rsidR="0089218D" w:rsidRPr="009039FC" w:rsidRDefault="0089218D" w:rsidP="0089218D">
      <w:r w:rsidRPr="009039FC">
        <w:tab/>
      </w:r>
      <w:r w:rsidRPr="009039FC">
        <w:tab/>
      </w:r>
      <w:r w:rsidRPr="009039FC">
        <w:tab/>
        <w:t>4199</w:t>
      </w:r>
      <w:r w:rsidRPr="009039FC">
        <w:tab/>
      </w:r>
      <w:r w:rsidRPr="009039FC">
        <w:tab/>
        <w:t>= Any volume scanner</w:t>
      </w:r>
    </w:p>
    <w:p w14:paraId="4FA0DBD4" w14:textId="77777777" w:rsidR="0089218D" w:rsidRPr="009039FC" w:rsidRDefault="0089218D" w:rsidP="0089218D">
      <w:r w:rsidRPr="009039FC">
        <w:tab/>
        <w:t>XX</w:t>
      </w:r>
      <w:r w:rsidRPr="009039FC">
        <w:tab/>
        <w:t>Index number</w:t>
      </w:r>
      <w:r w:rsidRPr="009039FC">
        <w:tab/>
        <w:t>(</w:t>
      </w:r>
      <w:proofErr w:type="gramStart"/>
      <w:r w:rsidRPr="009039FC">
        <w:t>0..</w:t>
      </w:r>
      <w:proofErr w:type="gramEnd"/>
      <w:r w:rsidRPr="009039FC">
        <w:t xml:space="preserve">4999) </w:t>
      </w:r>
    </w:p>
    <w:p w14:paraId="691E3CB0" w14:textId="77777777" w:rsidR="0089218D" w:rsidRPr="009039FC" w:rsidRDefault="0089218D" w:rsidP="0089218D">
      <w:r w:rsidRPr="009039FC">
        <w:tab/>
        <w:t>GGGG</w:t>
      </w:r>
      <w:r w:rsidRPr="009039FC">
        <w:tab/>
        <w:t>Item ID number</w:t>
      </w:r>
      <w:r w:rsidRPr="009039FC">
        <w:tab/>
        <w:t>(</w:t>
      </w:r>
      <w:proofErr w:type="gramStart"/>
      <w:r w:rsidRPr="009039FC">
        <w:t>0..</w:t>
      </w:r>
      <w:proofErr w:type="gramEnd"/>
      <w:r w:rsidRPr="009039FC">
        <w:t xml:space="preserve">2.147.483.647) </w:t>
      </w:r>
    </w:p>
    <w:p w14:paraId="480B22A0" w14:textId="77777777" w:rsidR="0089218D" w:rsidRPr="009039FC" w:rsidRDefault="0089218D" w:rsidP="0089218D">
      <w:pPr>
        <w:rPr>
          <w:sz w:val="12"/>
          <w:szCs w:val="12"/>
        </w:rPr>
      </w:pPr>
      <w:r w:rsidRPr="009039FC">
        <w:rPr>
          <w:sz w:val="12"/>
          <w:szCs w:val="12"/>
        </w:rPr>
        <w:tab/>
      </w:r>
    </w:p>
    <w:p w14:paraId="6E3C232C"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67B16EB3" w14:textId="77777777" w:rsidTr="0089218D">
        <w:tc>
          <w:tcPr>
            <w:tcW w:w="6120" w:type="dxa"/>
            <w:gridSpan w:val="2"/>
          </w:tcPr>
          <w:p w14:paraId="141E4107" w14:textId="77777777" w:rsidR="0089218D" w:rsidRPr="009039FC" w:rsidRDefault="0089218D" w:rsidP="0089218D">
            <w:pPr>
              <w:pStyle w:val="TableText"/>
              <w:jc w:val="center"/>
            </w:pPr>
            <w:r w:rsidRPr="009039FC">
              <w:t>Type</w:t>
            </w:r>
          </w:p>
        </w:tc>
      </w:tr>
      <w:tr w:rsidR="0089218D" w:rsidRPr="009039FC" w14:paraId="5A67E4FF" w14:textId="77777777" w:rsidTr="0089218D">
        <w:tc>
          <w:tcPr>
            <w:tcW w:w="6120" w:type="dxa"/>
            <w:gridSpan w:val="2"/>
          </w:tcPr>
          <w:p w14:paraId="1CF0BBF8" w14:textId="77777777" w:rsidR="0089218D" w:rsidRPr="009039FC" w:rsidRDefault="0089218D" w:rsidP="0089218D">
            <w:pPr>
              <w:pStyle w:val="TableText"/>
              <w:jc w:val="center"/>
            </w:pPr>
            <w:r w:rsidRPr="009039FC">
              <w:t>Length</w:t>
            </w:r>
          </w:p>
        </w:tc>
      </w:tr>
      <w:tr w:rsidR="0089218D" w:rsidRPr="009039FC" w14:paraId="598A6C8D" w14:textId="77777777" w:rsidTr="0089218D">
        <w:tc>
          <w:tcPr>
            <w:tcW w:w="3068" w:type="dxa"/>
          </w:tcPr>
          <w:p w14:paraId="5EC8E48D" w14:textId="77777777" w:rsidR="0089218D" w:rsidRPr="009039FC" w:rsidRDefault="0089218D" w:rsidP="0089218D">
            <w:pPr>
              <w:pStyle w:val="TableText"/>
              <w:jc w:val="center"/>
            </w:pPr>
            <w:r w:rsidRPr="009039FC">
              <w:t>D</w:t>
            </w:r>
          </w:p>
        </w:tc>
        <w:tc>
          <w:tcPr>
            <w:tcW w:w="3052" w:type="dxa"/>
          </w:tcPr>
          <w:p w14:paraId="5BF4CDDD" w14:textId="77777777" w:rsidR="0089218D" w:rsidRPr="009039FC" w:rsidRDefault="0089218D" w:rsidP="0089218D">
            <w:pPr>
              <w:pStyle w:val="TableText"/>
              <w:jc w:val="center"/>
            </w:pPr>
            <w:r w:rsidRPr="009039FC">
              <w:t>D</w:t>
            </w:r>
          </w:p>
        </w:tc>
      </w:tr>
      <w:tr w:rsidR="0089218D" w:rsidRPr="009039FC" w14:paraId="327354DC" w14:textId="77777777" w:rsidTr="0089218D">
        <w:tc>
          <w:tcPr>
            <w:tcW w:w="3068" w:type="dxa"/>
          </w:tcPr>
          <w:p w14:paraId="2E735230" w14:textId="77777777" w:rsidR="0089218D" w:rsidRPr="009039FC" w:rsidRDefault="0089218D" w:rsidP="0089218D">
            <w:pPr>
              <w:pStyle w:val="TableText"/>
              <w:jc w:val="center"/>
            </w:pPr>
            <w:r w:rsidRPr="009039FC">
              <w:t>X</w:t>
            </w:r>
          </w:p>
        </w:tc>
        <w:tc>
          <w:tcPr>
            <w:tcW w:w="3052" w:type="dxa"/>
          </w:tcPr>
          <w:p w14:paraId="1924C3AC" w14:textId="77777777" w:rsidR="0089218D" w:rsidRPr="009039FC" w:rsidRDefault="0089218D" w:rsidP="0089218D">
            <w:pPr>
              <w:pStyle w:val="TableText"/>
              <w:jc w:val="center"/>
            </w:pPr>
            <w:r w:rsidRPr="009039FC">
              <w:t>X</w:t>
            </w:r>
          </w:p>
        </w:tc>
      </w:tr>
      <w:tr w:rsidR="0089218D" w:rsidRPr="009039FC" w14:paraId="57F04AF3" w14:textId="77777777" w:rsidTr="0089218D">
        <w:tc>
          <w:tcPr>
            <w:tcW w:w="3068" w:type="dxa"/>
          </w:tcPr>
          <w:p w14:paraId="0D8B3851" w14:textId="77777777" w:rsidR="0089218D" w:rsidRPr="009039FC" w:rsidRDefault="0089218D" w:rsidP="0089218D">
            <w:pPr>
              <w:pStyle w:val="TableText"/>
              <w:jc w:val="center"/>
            </w:pPr>
            <w:r w:rsidRPr="009039FC">
              <w:t>G</w:t>
            </w:r>
          </w:p>
        </w:tc>
        <w:tc>
          <w:tcPr>
            <w:tcW w:w="3052" w:type="dxa"/>
          </w:tcPr>
          <w:p w14:paraId="30FC3E57" w14:textId="77777777" w:rsidR="0089218D" w:rsidRPr="009039FC" w:rsidRDefault="0089218D" w:rsidP="0089218D">
            <w:pPr>
              <w:pStyle w:val="TableText"/>
              <w:jc w:val="center"/>
            </w:pPr>
            <w:r w:rsidRPr="009039FC">
              <w:t>G</w:t>
            </w:r>
          </w:p>
        </w:tc>
      </w:tr>
      <w:tr w:rsidR="0089218D" w:rsidRPr="009039FC" w14:paraId="62E2D84D" w14:textId="77777777" w:rsidTr="0089218D">
        <w:tc>
          <w:tcPr>
            <w:tcW w:w="3068" w:type="dxa"/>
          </w:tcPr>
          <w:p w14:paraId="387820B9" w14:textId="77777777" w:rsidR="0089218D" w:rsidRPr="009039FC" w:rsidRDefault="0089218D" w:rsidP="0089218D">
            <w:pPr>
              <w:pStyle w:val="TableText"/>
              <w:jc w:val="center"/>
            </w:pPr>
            <w:r w:rsidRPr="009039FC">
              <w:t>G</w:t>
            </w:r>
          </w:p>
        </w:tc>
        <w:tc>
          <w:tcPr>
            <w:tcW w:w="3052" w:type="dxa"/>
          </w:tcPr>
          <w:p w14:paraId="738C27E1" w14:textId="77777777" w:rsidR="0089218D" w:rsidRPr="009039FC" w:rsidRDefault="0089218D" w:rsidP="0089218D">
            <w:pPr>
              <w:pStyle w:val="TableText"/>
              <w:jc w:val="center"/>
            </w:pPr>
            <w:r w:rsidRPr="009039FC">
              <w:t>G</w:t>
            </w:r>
          </w:p>
        </w:tc>
      </w:tr>
    </w:tbl>
    <w:p w14:paraId="3390DBAA" w14:textId="77777777" w:rsidR="0089218D" w:rsidRPr="009039FC" w:rsidRDefault="0089218D" w:rsidP="0089218D"/>
    <w:p w14:paraId="5747CC7E" w14:textId="77777777" w:rsidR="0089218D" w:rsidRPr="009039FC" w:rsidRDefault="0089218D" w:rsidP="0089218D">
      <w:r w:rsidRPr="009039FC">
        <w:t>When the CSC/Host has converted a code reader telegram or wants to redirect an item, the result of the conversion/redirection must be sent to the CMC.</w:t>
      </w:r>
    </w:p>
    <w:p w14:paraId="787CDF67" w14:textId="77777777" w:rsidR="0089218D" w:rsidRPr="009039FC" w:rsidRDefault="0089218D" w:rsidP="0089218D">
      <w:r w:rsidRPr="009039FC">
        <w:t>The CMC only uses the Index number for redirection of an item. Item ID number is not checked or used.</w:t>
      </w:r>
    </w:p>
    <w:p w14:paraId="69936641"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266" w:name="_Toc192574130"/>
      <w:bookmarkStart w:id="267" w:name="_Toc534610765"/>
      <w:bookmarkStart w:id="268" w:name="_Toc55827056"/>
      <w:bookmarkStart w:id="269" w:name="_Toc146512289"/>
      <w:r w:rsidRPr="009039FC">
        <w:t>Item redirect acknowledgement (42)</w:t>
      </w:r>
      <w:bookmarkEnd w:id="266"/>
      <w:bookmarkEnd w:id="267"/>
      <w:bookmarkEnd w:id="268"/>
      <w:bookmarkEnd w:id="269"/>
    </w:p>
    <w:p w14:paraId="56C6C4EC" w14:textId="77777777" w:rsidR="0089218D" w:rsidRPr="009039FC" w:rsidRDefault="0089218D" w:rsidP="0089218D">
      <w:r w:rsidRPr="009039FC">
        <w:t>CMC =&gt; CSC/Host</w:t>
      </w:r>
    </w:p>
    <w:p w14:paraId="227D6E7F" w14:textId="77777777" w:rsidR="0089218D" w:rsidRPr="009039FC" w:rsidRDefault="0089218D" w:rsidP="0089218D">
      <w:r w:rsidRPr="009039FC">
        <w:t>Channel: Routing</w:t>
      </w:r>
    </w:p>
    <w:p w14:paraId="4104D308" w14:textId="77777777" w:rsidR="0089218D" w:rsidRPr="009039FC" w:rsidRDefault="0089218D" w:rsidP="0089218D"/>
    <w:p w14:paraId="7120AC06" w14:textId="77777777" w:rsidR="0089218D" w:rsidRPr="009039FC" w:rsidRDefault="0089218D" w:rsidP="0089218D">
      <w:r w:rsidRPr="009039FC">
        <w:t>Format:</w:t>
      </w:r>
      <w:r w:rsidRPr="009039FC">
        <w:tab/>
        <w:t>TTLLXXGGGGCC_SDD</w:t>
      </w:r>
      <w:r w:rsidRPr="009039FC">
        <w:tab/>
      </w:r>
      <w:r w:rsidRPr="009039FC">
        <w:tab/>
      </w:r>
    </w:p>
    <w:p w14:paraId="0D746562" w14:textId="77777777" w:rsidR="0089218D" w:rsidRPr="009039FC" w:rsidRDefault="0089218D" w:rsidP="0089218D">
      <w:r w:rsidRPr="009039FC">
        <w:tab/>
        <w:t>TT</w:t>
      </w:r>
      <w:r w:rsidRPr="009039FC">
        <w:tab/>
        <w:t>42 = Telegram Type</w:t>
      </w:r>
    </w:p>
    <w:p w14:paraId="4562162D" w14:textId="77777777" w:rsidR="0089218D" w:rsidRPr="009039FC" w:rsidRDefault="0089218D" w:rsidP="0089218D">
      <w:r w:rsidRPr="009039FC">
        <w:tab/>
        <w:t>LL</w:t>
      </w:r>
      <w:r w:rsidRPr="009039FC">
        <w:tab/>
        <w:t>8 = Telegram Length</w:t>
      </w:r>
    </w:p>
    <w:p w14:paraId="5EF99151" w14:textId="77777777" w:rsidR="0089218D" w:rsidRPr="009039FC" w:rsidRDefault="0089218D" w:rsidP="0089218D">
      <w:r w:rsidRPr="009039FC">
        <w:tab/>
        <w:t>XX</w:t>
      </w:r>
      <w:r w:rsidRPr="009039FC">
        <w:tab/>
        <w:t>Index number</w:t>
      </w:r>
      <w:r w:rsidRPr="009039FC">
        <w:tab/>
        <w:t>(</w:t>
      </w:r>
      <w:proofErr w:type="gramStart"/>
      <w:r w:rsidRPr="009039FC">
        <w:t>0..</w:t>
      </w:r>
      <w:proofErr w:type="gramEnd"/>
      <w:r w:rsidRPr="009039FC">
        <w:t xml:space="preserve">4999) </w:t>
      </w:r>
    </w:p>
    <w:p w14:paraId="2748A984" w14:textId="77777777" w:rsidR="0089218D" w:rsidRPr="009039FC" w:rsidRDefault="0089218D" w:rsidP="0089218D">
      <w:r w:rsidRPr="009039FC">
        <w:tab/>
        <w:t>GGGG</w:t>
      </w:r>
      <w:r w:rsidRPr="009039FC">
        <w:tab/>
        <w:t>Item ID number</w:t>
      </w:r>
      <w:r w:rsidRPr="009039FC">
        <w:tab/>
        <w:t>(</w:t>
      </w:r>
      <w:proofErr w:type="gramStart"/>
      <w:r w:rsidRPr="009039FC">
        <w:t>0..</w:t>
      </w:r>
      <w:proofErr w:type="gramEnd"/>
      <w:r w:rsidRPr="009039FC">
        <w:t xml:space="preserve">2.147.483.647) </w:t>
      </w:r>
    </w:p>
    <w:p w14:paraId="299C05AB" w14:textId="77777777" w:rsidR="0089218D" w:rsidRPr="009039FC" w:rsidRDefault="0089218D" w:rsidP="0089218D">
      <w:r w:rsidRPr="009039FC">
        <w:tab/>
        <w:t>CC</w:t>
      </w:r>
      <w:r w:rsidRPr="009039FC">
        <w:tab/>
        <w:t>Carrier number</w:t>
      </w:r>
      <w:r w:rsidRPr="009039FC">
        <w:tab/>
        <w:t>(</w:t>
      </w:r>
      <w:proofErr w:type="gramStart"/>
      <w:r w:rsidRPr="009039FC">
        <w:t>0..</w:t>
      </w:r>
      <w:proofErr w:type="gramEnd"/>
      <w:r w:rsidRPr="009039FC">
        <w:t>3999)</w:t>
      </w:r>
    </w:p>
    <w:p w14:paraId="61924D5B" w14:textId="77777777" w:rsidR="0089218D" w:rsidRPr="009039FC" w:rsidRDefault="0089218D" w:rsidP="0089218D">
      <w:r w:rsidRPr="009039FC">
        <w:tab/>
      </w:r>
      <w:r w:rsidRPr="009039FC">
        <w:tab/>
      </w:r>
      <w:r w:rsidRPr="009039FC">
        <w:tab/>
        <w:t>0</w:t>
      </w:r>
      <w:r w:rsidRPr="009039FC">
        <w:tab/>
      </w:r>
      <w:r w:rsidRPr="009039FC">
        <w:tab/>
      </w:r>
      <w:r w:rsidRPr="009039FC">
        <w:tab/>
        <w:t>= Item at induction unit</w:t>
      </w:r>
    </w:p>
    <w:p w14:paraId="44AE8CE7" w14:textId="77777777" w:rsidR="0089218D" w:rsidRPr="009039FC" w:rsidRDefault="0089218D" w:rsidP="0089218D">
      <w:r w:rsidRPr="009039FC">
        <w:tab/>
      </w:r>
      <w:r w:rsidRPr="009039FC">
        <w:tab/>
      </w:r>
      <w:r w:rsidRPr="009039FC">
        <w:tab/>
        <w:t>1..3999</w:t>
      </w:r>
      <w:r w:rsidRPr="009039FC">
        <w:tab/>
        <w:t>= Carrier number</w:t>
      </w:r>
    </w:p>
    <w:p w14:paraId="77604285" w14:textId="77777777" w:rsidR="0089218D" w:rsidRPr="009039FC" w:rsidRDefault="0089218D" w:rsidP="0089218D">
      <w:r w:rsidRPr="009039FC">
        <w:tab/>
        <w:t>S</w:t>
      </w:r>
      <w:r w:rsidRPr="009039FC">
        <w:tab/>
        <w:t>Reason</w:t>
      </w:r>
      <w:r w:rsidRPr="009039FC">
        <w:tab/>
        <w:t>0</w:t>
      </w:r>
      <w:r w:rsidRPr="009039FC">
        <w:tab/>
        <w:t>= OK</w:t>
      </w:r>
    </w:p>
    <w:p w14:paraId="42E4E8E5" w14:textId="77777777" w:rsidR="0089218D" w:rsidRPr="009039FC" w:rsidRDefault="0089218D" w:rsidP="0089218D">
      <w:r w:rsidRPr="009039FC">
        <w:tab/>
      </w:r>
      <w:r w:rsidRPr="009039FC">
        <w:tab/>
      </w:r>
      <w:r w:rsidRPr="009039FC">
        <w:tab/>
        <w:t>1</w:t>
      </w:r>
      <w:r w:rsidRPr="009039FC">
        <w:tab/>
        <w:t>= Index error</w:t>
      </w:r>
    </w:p>
    <w:p w14:paraId="62C76757" w14:textId="77777777" w:rsidR="0089218D" w:rsidRPr="009039FC" w:rsidRDefault="0089218D" w:rsidP="0089218D">
      <w:r w:rsidRPr="009039FC">
        <w:tab/>
      </w:r>
      <w:r w:rsidRPr="009039FC">
        <w:tab/>
      </w:r>
      <w:r w:rsidRPr="009039FC">
        <w:tab/>
        <w:t>2</w:t>
      </w:r>
      <w:r w:rsidRPr="009039FC">
        <w:tab/>
        <w:t>= Destination error</w:t>
      </w:r>
    </w:p>
    <w:p w14:paraId="16D45FC1" w14:textId="77777777" w:rsidR="0089218D" w:rsidRPr="009039FC" w:rsidRDefault="0089218D" w:rsidP="0089218D">
      <w:r w:rsidRPr="009039FC">
        <w:tab/>
      </w:r>
      <w:r w:rsidRPr="009039FC">
        <w:tab/>
      </w:r>
      <w:r w:rsidRPr="009039FC">
        <w:tab/>
        <w:t>3</w:t>
      </w:r>
      <w:r w:rsidRPr="009039FC">
        <w:tab/>
        <w:t>= Item discharged/gone</w:t>
      </w:r>
    </w:p>
    <w:p w14:paraId="6C6A3F36" w14:textId="77777777" w:rsidR="0089218D" w:rsidRPr="009039FC" w:rsidRDefault="0089218D" w:rsidP="0089218D">
      <w:pPr>
        <w:pStyle w:val="Hanging10"/>
      </w:pPr>
      <w:r w:rsidRPr="009039FC">
        <w:tab/>
      </w:r>
      <w:r w:rsidRPr="009039FC">
        <w:tab/>
      </w:r>
      <w:r w:rsidRPr="009039FC">
        <w:tab/>
        <w:t>4</w:t>
      </w:r>
      <w:r w:rsidRPr="009039FC">
        <w:tab/>
        <w:t xml:space="preserve">= Wrong side of sorter (Double tray only) </w:t>
      </w:r>
    </w:p>
    <w:p w14:paraId="4307DB20" w14:textId="77777777" w:rsidR="0089218D" w:rsidRPr="009039FC" w:rsidRDefault="0089218D" w:rsidP="0089218D">
      <w:bookmarkStart w:id="270" w:name="OLE_LINK3"/>
      <w:bookmarkStart w:id="271" w:name="OLE_LINK4"/>
      <w:r w:rsidRPr="009039FC">
        <w:tab/>
        <w:t>DD</w:t>
      </w:r>
      <w:r w:rsidRPr="009039FC">
        <w:tab/>
        <w:t>Destination number</w:t>
      </w:r>
      <w:r w:rsidRPr="009039FC">
        <w:tab/>
        <w:t>(</w:t>
      </w:r>
      <w:proofErr w:type="gramStart"/>
      <w:r w:rsidRPr="009039FC">
        <w:t>0..</w:t>
      </w:r>
      <w:proofErr w:type="gramEnd"/>
      <w:r w:rsidRPr="009039FC">
        <w:t>4199)</w:t>
      </w:r>
    </w:p>
    <w:p w14:paraId="1F6E32AB" w14:textId="77777777" w:rsidR="0089218D" w:rsidRPr="009039FC" w:rsidRDefault="0089218D" w:rsidP="0089218D">
      <w:r w:rsidRPr="009039FC">
        <w:tab/>
      </w:r>
      <w:r w:rsidRPr="009039FC">
        <w:tab/>
      </w:r>
      <w:r w:rsidRPr="009039FC">
        <w:tab/>
        <w:t xml:space="preserve">0..2999 </w:t>
      </w:r>
      <w:r w:rsidRPr="009039FC">
        <w:tab/>
        <w:t>= Chute 0-2999</w:t>
      </w:r>
    </w:p>
    <w:p w14:paraId="619A8E01" w14:textId="77777777" w:rsidR="0089218D" w:rsidRPr="009039FC" w:rsidRDefault="0089218D" w:rsidP="0089218D">
      <w:r w:rsidRPr="009039FC">
        <w:tab/>
      </w:r>
      <w:r w:rsidRPr="009039FC">
        <w:tab/>
      </w:r>
      <w:r w:rsidRPr="009039FC">
        <w:tab/>
        <w:t>3000..3089</w:t>
      </w:r>
      <w:r w:rsidRPr="009039FC">
        <w:tab/>
        <w:t>= Item parked on sorter</w:t>
      </w:r>
    </w:p>
    <w:p w14:paraId="0146ABF0" w14:textId="77777777" w:rsidR="0089218D" w:rsidRPr="009039FC" w:rsidRDefault="0089218D" w:rsidP="0089218D">
      <w:r w:rsidRPr="009039FC">
        <w:tab/>
      </w:r>
      <w:r w:rsidRPr="009039FC">
        <w:tab/>
      </w:r>
      <w:r w:rsidRPr="009039FC">
        <w:tab/>
        <w:t>3090..3099</w:t>
      </w:r>
      <w:r w:rsidRPr="009039FC">
        <w:tab/>
        <w:t>= CMC Item parked on sorter</w:t>
      </w:r>
    </w:p>
    <w:p w14:paraId="0F3EB510" w14:textId="77777777" w:rsidR="0089218D" w:rsidRPr="009039FC" w:rsidRDefault="0089218D" w:rsidP="0089218D">
      <w:r w:rsidRPr="009039FC">
        <w:lastRenderedPageBreak/>
        <w:tab/>
      </w:r>
      <w:r w:rsidRPr="009039FC">
        <w:tab/>
      </w:r>
      <w:r w:rsidRPr="009039FC">
        <w:tab/>
        <w:t xml:space="preserve">4000..4098 </w:t>
      </w:r>
      <w:r w:rsidRPr="009039FC">
        <w:tab/>
        <w:t>= Scanner number 0-98</w:t>
      </w:r>
    </w:p>
    <w:p w14:paraId="73B4D3FE" w14:textId="77777777" w:rsidR="0089218D" w:rsidRPr="009039FC" w:rsidRDefault="0089218D" w:rsidP="0089218D">
      <w:r w:rsidRPr="009039FC">
        <w:tab/>
      </w:r>
      <w:r w:rsidRPr="009039FC">
        <w:tab/>
      </w:r>
      <w:r w:rsidRPr="009039FC">
        <w:tab/>
        <w:t xml:space="preserve">4099 </w:t>
      </w:r>
      <w:r w:rsidRPr="009039FC">
        <w:tab/>
        <w:t>= Any scanner</w:t>
      </w:r>
    </w:p>
    <w:p w14:paraId="7B35B0EB" w14:textId="77777777" w:rsidR="0089218D" w:rsidRPr="009039FC" w:rsidRDefault="0089218D" w:rsidP="0089218D">
      <w:r w:rsidRPr="009039FC">
        <w:tab/>
      </w:r>
      <w:r w:rsidRPr="009039FC">
        <w:tab/>
      </w:r>
      <w:r w:rsidRPr="009039FC">
        <w:tab/>
        <w:t>4100..4198</w:t>
      </w:r>
      <w:r w:rsidRPr="009039FC">
        <w:tab/>
        <w:t>= Volume scanner No. 0-98</w:t>
      </w:r>
    </w:p>
    <w:p w14:paraId="55D11058" w14:textId="77777777" w:rsidR="0089218D" w:rsidRPr="009039FC" w:rsidRDefault="0089218D" w:rsidP="0089218D">
      <w:r w:rsidRPr="009039FC">
        <w:tab/>
      </w:r>
      <w:r w:rsidRPr="009039FC">
        <w:tab/>
      </w:r>
      <w:r w:rsidRPr="009039FC">
        <w:tab/>
        <w:t>4199</w:t>
      </w:r>
      <w:r w:rsidRPr="009039FC">
        <w:tab/>
      </w:r>
      <w:r w:rsidRPr="009039FC">
        <w:tab/>
        <w:t>= Any volume scanner</w:t>
      </w:r>
    </w:p>
    <w:bookmarkEnd w:id="270"/>
    <w:bookmarkEnd w:id="271"/>
    <w:p w14:paraId="506CEC3D" w14:textId="77777777" w:rsidR="0089218D" w:rsidRPr="009039FC" w:rsidRDefault="0089218D" w:rsidP="0089218D">
      <w:r w:rsidRPr="009039FC">
        <w:tab/>
      </w:r>
    </w:p>
    <w:p w14:paraId="7DAFCC0E"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57694699" w14:textId="77777777" w:rsidTr="0089218D">
        <w:tc>
          <w:tcPr>
            <w:tcW w:w="6120" w:type="dxa"/>
            <w:gridSpan w:val="2"/>
          </w:tcPr>
          <w:p w14:paraId="5C342481" w14:textId="77777777" w:rsidR="0089218D" w:rsidRPr="009039FC" w:rsidRDefault="0089218D" w:rsidP="0089218D">
            <w:pPr>
              <w:pStyle w:val="TableText"/>
              <w:jc w:val="center"/>
            </w:pPr>
            <w:r w:rsidRPr="009039FC">
              <w:t>Type</w:t>
            </w:r>
          </w:p>
        </w:tc>
      </w:tr>
      <w:tr w:rsidR="0089218D" w:rsidRPr="009039FC" w14:paraId="5C525284" w14:textId="77777777" w:rsidTr="0089218D">
        <w:tc>
          <w:tcPr>
            <w:tcW w:w="6120" w:type="dxa"/>
            <w:gridSpan w:val="2"/>
          </w:tcPr>
          <w:p w14:paraId="7CC63E56" w14:textId="77777777" w:rsidR="0089218D" w:rsidRPr="009039FC" w:rsidRDefault="0089218D" w:rsidP="0089218D">
            <w:pPr>
              <w:pStyle w:val="TableText"/>
              <w:jc w:val="center"/>
            </w:pPr>
            <w:r w:rsidRPr="009039FC">
              <w:t>Length</w:t>
            </w:r>
          </w:p>
        </w:tc>
      </w:tr>
      <w:tr w:rsidR="0089218D" w:rsidRPr="009039FC" w14:paraId="442EE6AC" w14:textId="77777777" w:rsidTr="0089218D">
        <w:tc>
          <w:tcPr>
            <w:tcW w:w="3068" w:type="dxa"/>
          </w:tcPr>
          <w:p w14:paraId="5D3473BC" w14:textId="77777777" w:rsidR="0089218D" w:rsidRPr="009039FC" w:rsidRDefault="0089218D" w:rsidP="0089218D">
            <w:pPr>
              <w:pStyle w:val="TableText"/>
              <w:jc w:val="center"/>
            </w:pPr>
            <w:r w:rsidRPr="009039FC">
              <w:t>X</w:t>
            </w:r>
          </w:p>
        </w:tc>
        <w:tc>
          <w:tcPr>
            <w:tcW w:w="3052" w:type="dxa"/>
          </w:tcPr>
          <w:p w14:paraId="4048CEB6" w14:textId="77777777" w:rsidR="0089218D" w:rsidRPr="009039FC" w:rsidRDefault="0089218D" w:rsidP="0089218D">
            <w:pPr>
              <w:pStyle w:val="TableText"/>
              <w:jc w:val="center"/>
            </w:pPr>
            <w:r w:rsidRPr="009039FC">
              <w:t>X</w:t>
            </w:r>
          </w:p>
        </w:tc>
      </w:tr>
      <w:tr w:rsidR="0089218D" w:rsidRPr="009039FC" w14:paraId="6F5E8805" w14:textId="77777777" w:rsidTr="0089218D">
        <w:tc>
          <w:tcPr>
            <w:tcW w:w="3068" w:type="dxa"/>
          </w:tcPr>
          <w:p w14:paraId="5654240F" w14:textId="77777777" w:rsidR="0089218D" w:rsidRPr="009039FC" w:rsidRDefault="0089218D" w:rsidP="0089218D">
            <w:pPr>
              <w:pStyle w:val="TableText"/>
              <w:jc w:val="center"/>
            </w:pPr>
            <w:r w:rsidRPr="009039FC">
              <w:t>G</w:t>
            </w:r>
          </w:p>
        </w:tc>
        <w:tc>
          <w:tcPr>
            <w:tcW w:w="3052" w:type="dxa"/>
          </w:tcPr>
          <w:p w14:paraId="74F8298A" w14:textId="77777777" w:rsidR="0089218D" w:rsidRPr="009039FC" w:rsidRDefault="0089218D" w:rsidP="0089218D">
            <w:pPr>
              <w:pStyle w:val="TableText"/>
              <w:jc w:val="center"/>
            </w:pPr>
            <w:r w:rsidRPr="009039FC">
              <w:t>G</w:t>
            </w:r>
          </w:p>
        </w:tc>
      </w:tr>
      <w:tr w:rsidR="0089218D" w:rsidRPr="009039FC" w14:paraId="6C02DD88" w14:textId="77777777" w:rsidTr="0089218D">
        <w:tc>
          <w:tcPr>
            <w:tcW w:w="3068" w:type="dxa"/>
          </w:tcPr>
          <w:p w14:paraId="18950F72" w14:textId="77777777" w:rsidR="0089218D" w:rsidRPr="009039FC" w:rsidRDefault="0089218D" w:rsidP="0089218D">
            <w:pPr>
              <w:pStyle w:val="TableText"/>
              <w:jc w:val="center"/>
            </w:pPr>
            <w:r w:rsidRPr="009039FC">
              <w:t>G</w:t>
            </w:r>
          </w:p>
        </w:tc>
        <w:tc>
          <w:tcPr>
            <w:tcW w:w="3052" w:type="dxa"/>
          </w:tcPr>
          <w:p w14:paraId="297E43FC" w14:textId="77777777" w:rsidR="0089218D" w:rsidRPr="009039FC" w:rsidRDefault="0089218D" w:rsidP="0089218D">
            <w:pPr>
              <w:pStyle w:val="TableText"/>
              <w:jc w:val="center"/>
            </w:pPr>
            <w:r w:rsidRPr="009039FC">
              <w:t>G</w:t>
            </w:r>
          </w:p>
        </w:tc>
      </w:tr>
      <w:tr w:rsidR="0089218D" w:rsidRPr="009039FC" w14:paraId="64D9AB8F" w14:textId="77777777" w:rsidTr="0089218D">
        <w:tc>
          <w:tcPr>
            <w:tcW w:w="3068" w:type="dxa"/>
          </w:tcPr>
          <w:p w14:paraId="44F99315" w14:textId="77777777" w:rsidR="0089218D" w:rsidRPr="009039FC" w:rsidRDefault="0089218D" w:rsidP="0089218D">
            <w:pPr>
              <w:pStyle w:val="TableText"/>
              <w:jc w:val="center"/>
            </w:pPr>
            <w:r w:rsidRPr="009039FC">
              <w:t>C</w:t>
            </w:r>
          </w:p>
        </w:tc>
        <w:tc>
          <w:tcPr>
            <w:tcW w:w="3052" w:type="dxa"/>
          </w:tcPr>
          <w:p w14:paraId="358C5D07" w14:textId="77777777" w:rsidR="0089218D" w:rsidRPr="009039FC" w:rsidRDefault="0089218D" w:rsidP="0089218D">
            <w:pPr>
              <w:pStyle w:val="TableText"/>
              <w:jc w:val="center"/>
            </w:pPr>
            <w:r w:rsidRPr="009039FC">
              <w:t>C</w:t>
            </w:r>
          </w:p>
        </w:tc>
      </w:tr>
      <w:tr w:rsidR="0089218D" w:rsidRPr="009039FC" w14:paraId="5D043E2C" w14:textId="77777777" w:rsidTr="0089218D">
        <w:tc>
          <w:tcPr>
            <w:tcW w:w="3068" w:type="dxa"/>
          </w:tcPr>
          <w:p w14:paraId="0D977ADF" w14:textId="77777777" w:rsidR="0089218D" w:rsidRPr="009039FC" w:rsidRDefault="0089218D" w:rsidP="0089218D">
            <w:pPr>
              <w:pStyle w:val="TableText"/>
              <w:jc w:val="center"/>
            </w:pPr>
          </w:p>
        </w:tc>
        <w:tc>
          <w:tcPr>
            <w:tcW w:w="3052" w:type="dxa"/>
          </w:tcPr>
          <w:p w14:paraId="07518266" w14:textId="77777777" w:rsidR="0089218D" w:rsidRPr="009039FC" w:rsidRDefault="0089218D" w:rsidP="0089218D">
            <w:pPr>
              <w:pStyle w:val="TableText"/>
              <w:jc w:val="center"/>
            </w:pPr>
            <w:r w:rsidRPr="009039FC">
              <w:t>S</w:t>
            </w:r>
          </w:p>
        </w:tc>
      </w:tr>
      <w:tr w:rsidR="0089218D" w:rsidRPr="009039FC" w14:paraId="145C80F1" w14:textId="77777777" w:rsidTr="0089218D">
        <w:tc>
          <w:tcPr>
            <w:tcW w:w="3068" w:type="dxa"/>
          </w:tcPr>
          <w:p w14:paraId="06D203E4" w14:textId="77777777" w:rsidR="0089218D" w:rsidRPr="009039FC" w:rsidRDefault="0089218D" w:rsidP="0089218D">
            <w:pPr>
              <w:pStyle w:val="TableText"/>
              <w:jc w:val="center"/>
            </w:pPr>
            <w:r w:rsidRPr="009039FC">
              <w:t>D</w:t>
            </w:r>
          </w:p>
        </w:tc>
        <w:tc>
          <w:tcPr>
            <w:tcW w:w="3052" w:type="dxa"/>
          </w:tcPr>
          <w:p w14:paraId="41EBF681" w14:textId="77777777" w:rsidR="0089218D" w:rsidRPr="009039FC" w:rsidRDefault="0089218D" w:rsidP="0089218D">
            <w:pPr>
              <w:pStyle w:val="TableText"/>
              <w:jc w:val="center"/>
            </w:pPr>
            <w:r w:rsidRPr="009039FC">
              <w:t>D</w:t>
            </w:r>
          </w:p>
        </w:tc>
      </w:tr>
    </w:tbl>
    <w:p w14:paraId="3BCB5B5E" w14:textId="77777777" w:rsidR="0089218D" w:rsidRPr="009039FC" w:rsidRDefault="0089218D" w:rsidP="0089218D"/>
    <w:p w14:paraId="037CF95F" w14:textId="77777777" w:rsidR="0089218D" w:rsidRPr="009039FC" w:rsidRDefault="0089218D" w:rsidP="0089218D">
      <w:r w:rsidRPr="009039FC">
        <w:t xml:space="preserve">When the CMC has received an item redirect telegram, the contents of the telegram are </w:t>
      </w:r>
      <w:proofErr w:type="gramStart"/>
      <w:r w:rsidRPr="009039FC">
        <w:t>checked</w:t>
      </w:r>
      <w:proofErr w:type="gramEnd"/>
      <w:r w:rsidRPr="009039FC">
        <w:t xml:space="preserve"> and an Item Redirect acknowledgement telegram is sent to the CSC/Host.</w:t>
      </w:r>
    </w:p>
    <w:p w14:paraId="6C776B47" w14:textId="77777777" w:rsidR="0089218D" w:rsidRPr="009039FC" w:rsidRDefault="0089218D" w:rsidP="0089218D">
      <w:r w:rsidRPr="009039FC">
        <w:t>If the telegram contents are accepted, an Item Redirect acknowledgement telegram with reason 0 (OK) is sent.</w:t>
      </w:r>
    </w:p>
    <w:p w14:paraId="3C5B84B8" w14:textId="77777777" w:rsidR="0089218D" w:rsidRPr="009039FC" w:rsidRDefault="0089218D" w:rsidP="0089218D">
      <w:r w:rsidRPr="009039FC">
        <w:t>If the telegram contents are illegal, an Item Redirect acknowledgement telegram with a reason greater than 0 (not OK) is sent:</w:t>
      </w:r>
    </w:p>
    <w:tbl>
      <w:tblPr>
        <w:tblW w:w="0" w:type="auto"/>
        <w:tblInd w:w="1281" w:type="dxa"/>
        <w:tblLook w:val="0000" w:firstRow="0" w:lastRow="0" w:firstColumn="0" w:lastColumn="0" w:noHBand="0" w:noVBand="0"/>
      </w:tblPr>
      <w:tblGrid>
        <w:gridCol w:w="2211"/>
        <w:gridCol w:w="5579"/>
      </w:tblGrid>
      <w:tr w:rsidR="0089218D" w:rsidRPr="009039FC" w14:paraId="16E30B07" w14:textId="77777777" w:rsidTr="0089218D">
        <w:tc>
          <w:tcPr>
            <w:tcW w:w="2229" w:type="dxa"/>
          </w:tcPr>
          <w:p w14:paraId="1DFF5F7C" w14:textId="77777777" w:rsidR="0089218D" w:rsidRPr="009039FC" w:rsidRDefault="0089218D" w:rsidP="0089218D">
            <w:pPr>
              <w:pStyle w:val="TableHeader"/>
            </w:pPr>
            <w:r w:rsidRPr="009039FC">
              <w:t>Index error</w:t>
            </w:r>
          </w:p>
        </w:tc>
        <w:tc>
          <w:tcPr>
            <w:tcW w:w="5777" w:type="dxa"/>
          </w:tcPr>
          <w:p w14:paraId="68FEED50" w14:textId="77777777" w:rsidR="0089218D" w:rsidRPr="009039FC" w:rsidRDefault="0089218D" w:rsidP="0089218D">
            <w:pPr>
              <w:pStyle w:val="TableText"/>
            </w:pPr>
            <w:r w:rsidRPr="009039FC">
              <w:t xml:space="preserve">The index number is invalid </w:t>
            </w:r>
          </w:p>
        </w:tc>
      </w:tr>
      <w:tr w:rsidR="0089218D" w:rsidRPr="009039FC" w14:paraId="4D56CC83" w14:textId="77777777" w:rsidTr="0089218D">
        <w:tc>
          <w:tcPr>
            <w:tcW w:w="2229" w:type="dxa"/>
          </w:tcPr>
          <w:p w14:paraId="1F2AD3C7" w14:textId="77777777" w:rsidR="0089218D" w:rsidRPr="009039FC" w:rsidRDefault="0089218D" w:rsidP="0089218D">
            <w:pPr>
              <w:pStyle w:val="TableHeader"/>
            </w:pPr>
            <w:r w:rsidRPr="009039FC">
              <w:t>Destination error</w:t>
            </w:r>
          </w:p>
        </w:tc>
        <w:tc>
          <w:tcPr>
            <w:tcW w:w="5777" w:type="dxa"/>
          </w:tcPr>
          <w:p w14:paraId="490B30AA" w14:textId="77777777" w:rsidR="0089218D" w:rsidRPr="009039FC" w:rsidRDefault="0089218D" w:rsidP="0089218D">
            <w:pPr>
              <w:pStyle w:val="TableText"/>
            </w:pPr>
            <w:r w:rsidRPr="009039FC">
              <w:t>The destination number is not valid</w:t>
            </w:r>
          </w:p>
        </w:tc>
      </w:tr>
      <w:tr w:rsidR="0089218D" w:rsidRPr="009039FC" w14:paraId="0D42DDB9" w14:textId="77777777" w:rsidTr="0089218D">
        <w:tc>
          <w:tcPr>
            <w:tcW w:w="2229" w:type="dxa"/>
          </w:tcPr>
          <w:p w14:paraId="15F0A6DE" w14:textId="77777777" w:rsidR="0089218D" w:rsidRPr="009039FC" w:rsidRDefault="0089218D" w:rsidP="0089218D">
            <w:pPr>
              <w:pStyle w:val="TableHeader"/>
            </w:pPr>
            <w:r w:rsidRPr="009039FC">
              <w:t>Item discharged/gone</w:t>
            </w:r>
          </w:p>
        </w:tc>
        <w:tc>
          <w:tcPr>
            <w:tcW w:w="5777" w:type="dxa"/>
          </w:tcPr>
          <w:p w14:paraId="4C3E4DFE" w14:textId="77777777" w:rsidR="0089218D" w:rsidRPr="009039FC" w:rsidRDefault="0089218D" w:rsidP="0089218D">
            <w:pPr>
              <w:pStyle w:val="TableText"/>
            </w:pPr>
            <w:r w:rsidRPr="009039FC">
              <w:t>The item has already been sorted but not yet verified at the SPS</w:t>
            </w:r>
          </w:p>
        </w:tc>
      </w:tr>
      <w:tr w:rsidR="0089218D" w:rsidRPr="009039FC" w14:paraId="795AC490" w14:textId="77777777" w:rsidTr="0089218D">
        <w:tc>
          <w:tcPr>
            <w:tcW w:w="2229" w:type="dxa"/>
          </w:tcPr>
          <w:p w14:paraId="5940AA84" w14:textId="77777777" w:rsidR="0089218D" w:rsidRPr="009039FC" w:rsidRDefault="0089218D" w:rsidP="0089218D">
            <w:pPr>
              <w:pStyle w:val="TableHeader"/>
            </w:pPr>
            <w:r w:rsidRPr="009039FC">
              <w:t>Wrong side of sorter</w:t>
            </w:r>
          </w:p>
        </w:tc>
        <w:tc>
          <w:tcPr>
            <w:tcW w:w="5777" w:type="dxa"/>
          </w:tcPr>
          <w:p w14:paraId="20DA7F85" w14:textId="77777777" w:rsidR="0089218D" w:rsidRPr="009039FC" w:rsidRDefault="0089218D" w:rsidP="0089218D">
            <w:pPr>
              <w:pStyle w:val="TableText"/>
            </w:pPr>
            <w:r w:rsidRPr="009039FC">
              <w:t>The destination cannot be reached from the carrier or induction unit where the item is placed.</w:t>
            </w:r>
          </w:p>
        </w:tc>
      </w:tr>
    </w:tbl>
    <w:p w14:paraId="2A33D1CF" w14:textId="77777777" w:rsidR="0089218D" w:rsidRPr="009039FC" w:rsidRDefault="0089218D" w:rsidP="0089218D"/>
    <w:p w14:paraId="2104B1AA" w14:textId="77777777" w:rsidR="0089218D" w:rsidRPr="009039FC" w:rsidRDefault="0089218D" w:rsidP="0089218D">
      <w:r w:rsidRPr="009039FC">
        <w:t>Carrier number 0 is used if the item is at an induction unit.</w:t>
      </w:r>
    </w:p>
    <w:p w14:paraId="4C209AD4"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272" w:name="_Toc192574131"/>
      <w:bookmarkStart w:id="273" w:name="_Toc534610766"/>
      <w:bookmarkStart w:id="274" w:name="_Toc55827057"/>
      <w:bookmarkStart w:id="275" w:name="_Toc146512290"/>
      <w:r w:rsidRPr="009039FC">
        <w:t>Item discharged (43)</w:t>
      </w:r>
      <w:bookmarkEnd w:id="272"/>
      <w:bookmarkEnd w:id="273"/>
      <w:bookmarkEnd w:id="274"/>
      <w:bookmarkEnd w:id="275"/>
    </w:p>
    <w:p w14:paraId="19E08937" w14:textId="77777777" w:rsidR="0089218D" w:rsidRPr="009039FC" w:rsidRDefault="0089218D" w:rsidP="0089218D">
      <w:r w:rsidRPr="009039FC">
        <w:t>CMC=&gt;CSC/Host</w:t>
      </w:r>
    </w:p>
    <w:p w14:paraId="55FCC06C" w14:textId="77777777" w:rsidR="0089218D" w:rsidRPr="009039FC" w:rsidRDefault="0089218D" w:rsidP="0089218D">
      <w:r w:rsidRPr="009039FC">
        <w:t>Channel</w:t>
      </w:r>
      <w:r w:rsidRPr="009039FC">
        <w:tab/>
        <w:t>: Routing</w:t>
      </w:r>
    </w:p>
    <w:p w14:paraId="5C6EC6F9" w14:textId="77777777" w:rsidR="0089218D" w:rsidRPr="009039FC" w:rsidRDefault="0089218D" w:rsidP="0089218D"/>
    <w:p w14:paraId="20D43333" w14:textId="77777777" w:rsidR="0089218D" w:rsidRPr="009039FC" w:rsidRDefault="0089218D" w:rsidP="0089218D">
      <w:r w:rsidRPr="009039FC">
        <w:t>Format:</w:t>
      </w:r>
      <w:r w:rsidRPr="009039FC">
        <w:tab/>
        <w:t>TTLLDDXXGGGGCC_R</w:t>
      </w:r>
      <w:r w:rsidRPr="009039FC">
        <w:tab/>
      </w:r>
      <w:r w:rsidRPr="009039FC">
        <w:tab/>
      </w:r>
      <w:r w:rsidRPr="009039FC">
        <w:tab/>
      </w:r>
    </w:p>
    <w:p w14:paraId="07BCDEDB" w14:textId="77777777" w:rsidR="0089218D" w:rsidRPr="009039FC" w:rsidRDefault="0089218D" w:rsidP="0089218D">
      <w:r w:rsidRPr="009039FC">
        <w:tab/>
        <w:t>TT</w:t>
      </w:r>
      <w:r w:rsidRPr="009039FC">
        <w:tab/>
        <w:t>43 = Telegram Type</w:t>
      </w:r>
    </w:p>
    <w:p w14:paraId="73BE3B4A" w14:textId="77777777" w:rsidR="0089218D" w:rsidRPr="009039FC" w:rsidRDefault="0089218D" w:rsidP="0089218D">
      <w:r w:rsidRPr="009039FC">
        <w:tab/>
        <w:t>LL</w:t>
      </w:r>
      <w:r w:rsidRPr="009039FC">
        <w:tab/>
        <w:t>8 = Telegram Length</w:t>
      </w:r>
    </w:p>
    <w:p w14:paraId="63F58DE0" w14:textId="77777777" w:rsidR="0089218D" w:rsidRPr="009039FC" w:rsidRDefault="0089218D" w:rsidP="0089218D">
      <w:r w:rsidRPr="009039FC">
        <w:tab/>
        <w:t>DD</w:t>
      </w:r>
      <w:r w:rsidRPr="009039FC">
        <w:tab/>
        <w:t>Chute number</w:t>
      </w:r>
      <w:r w:rsidRPr="009039FC">
        <w:tab/>
        <w:t>(</w:t>
      </w:r>
      <w:proofErr w:type="gramStart"/>
      <w:r w:rsidRPr="009039FC">
        <w:t>0..</w:t>
      </w:r>
      <w:proofErr w:type="gramEnd"/>
      <w:r w:rsidRPr="009039FC">
        <w:t>2999)</w:t>
      </w:r>
    </w:p>
    <w:p w14:paraId="5E50BE4A" w14:textId="77777777" w:rsidR="0089218D" w:rsidRPr="009039FC" w:rsidRDefault="0089218D" w:rsidP="0089218D">
      <w:r w:rsidRPr="009039FC">
        <w:tab/>
        <w:t>XX</w:t>
      </w:r>
      <w:r w:rsidRPr="009039FC">
        <w:tab/>
        <w:t>Index number</w:t>
      </w:r>
      <w:r w:rsidRPr="009039FC">
        <w:tab/>
        <w:t>(</w:t>
      </w:r>
      <w:proofErr w:type="gramStart"/>
      <w:r w:rsidRPr="009039FC">
        <w:t>0..</w:t>
      </w:r>
      <w:proofErr w:type="gramEnd"/>
      <w:r w:rsidRPr="009039FC">
        <w:t xml:space="preserve">4999) </w:t>
      </w:r>
    </w:p>
    <w:p w14:paraId="5AA0F6A5" w14:textId="77777777" w:rsidR="0089218D" w:rsidRPr="009039FC" w:rsidRDefault="0089218D" w:rsidP="0089218D">
      <w:r w:rsidRPr="009039FC">
        <w:tab/>
        <w:t>GGGG</w:t>
      </w:r>
      <w:r w:rsidRPr="009039FC">
        <w:tab/>
        <w:t>Item ID number</w:t>
      </w:r>
      <w:r w:rsidRPr="009039FC">
        <w:tab/>
        <w:t>(</w:t>
      </w:r>
      <w:proofErr w:type="gramStart"/>
      <w:r w:rsidRPr="009039FC">
        <w:t>0..</w:t>
      </w:r>
      <w:proofErr w:type="gramEnd"/>
      <w:r w:rsidRPr="009039FC">
        <w:t xml:space="preserve">2.147.483.647) </w:t>
      </w:r>
    </w:p>
    <w:p w14:paraId="6C230901" w14:textId="77777777" w:rsidR="0089218D" w:rsidRPr="009039FC" w:rsidRDefault="0089218D" w:rsidP="0089218D">
      <w:r w:rsidRPr="009039FC">
        <w:lastRenderedPageBreak/>
        <w:tab/>
        <w:t>CC</w:t>
      </w:r>
      <w:r w:rsidRPr="009039FC">
        <w:tab/>
        <w:t>Carrier number</w:t>
      </w:r>
      <w:r w:rsidRPr="009039FC">
        <w:tab/>
        <w:t>(</w:t>
      </w:r>
      <w:proofErr w:type="gramStart"/>
      <w:r w:rsidRPr="009039FC">
        <w:t>1..</w:t>
      </w:r>
      <w:proofErr w:type="gramEnd"/>
      <w:r w:rsidRPr="009039FC">
        <w:t>3999)</w:t>
      </w:r>
    </w:p>
    <w:p w14:paraId="171D6F3D" w14:textId="77777777" w:rsidR="0089218D" w:rsidRPr="009039FC" w:rsidRDefault="0089218D" w:rsidP="0089218D">
      <w:r w:rsidRPr="009039FC">
        <w:tab/>
        <w:t>R</w:t>
      </w:r>
      <w:r w:rsidRPr="009039FC">
        <w:tab/>
        <w:t>Recirculation count</w:t>
      </w:r>
      <w:r w:rsidRPr="009039FC">
        <w:tab/>
        <w:t>(</w:t>
      </w:r>
      <w:proofErr w:type="gramStart"/>
      <w:r w:rsidRPr="009039FC">
        <w:t>0..</w:t>
      </w:r>
      <w:proofErr w:type="gramEnd"/>
      <w:r w:rsidRPr="009039FC">
        <w:t>255)</w:t>
      </w:r>
    </w:p>
    <w:p w14:paraId="5F414502" w14:textId="77777777" w:rsidR="0089218D" w:rsidRPr="009039FC" w:rsidRDefault="0089218D" w:rsidP="0089218D"/>
    <w:p w14:paraId="6601535D"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6D09B028" w14:textId="77777777" w:rsidTr="0089218D">
        <w:tc>
          <w:tcPr>
            <w:tcW w:w="6120" w:type="dxa"/>
            <w:gridSpan w:val="2"/>
          </w:tcPr>
          <w:p w14:paraId="5BE7F75E" w14:textId="77777777" w:rsidR="0089218D" w:rsidRPr="009039FC" w:rsidRDefault="0089218D" w:rsidP="0089218D">
            <w:pPr>
              <w:pStyle w:val="TableText"/>
              <w:jc w:val="center"/>
            </w:pPr>
            <w:r w:rsidRPr="009039FC">
              <w:t>Type</w:t>
            </w:r>
          </w:p>
        </w:tc>
      </w:tr>
      <w:tr w:rsidR="0089218D" w:rsidRPr="009039FC" w14:paraId="5266210C" w14:textId="77777777" w:rsidTr="0089218D">
        <w:tc>
          <w:tcPr>
            <w:tcW w:w="6120" w:type="dxa"/>
            <w:gridSpan w:val="2"/>
          </w:tcPr>
          <w:p w14:paraId="27B7D4A9" w14:textId="77777777" w:rsidR="0089218D" w:rsidRPr="009039FC" w:rsidRDefault="0089218D" w:rsidP="0089218D">
            <w:pPr>
              <w:pStyle w:val="TableText"/>
              <w:jc w:val="center"/>
            </w:pPr>
            <w:r w:rsidRPr="009039FC">
              <w:t>Length</w:t>
            </w:r>
          </w:p>
        </w:tc>
      </w:tr>
      <w:tr w:rsidR="0089218D" w:rsidRPr="009039FC" w14:paraId="64B365F9" w14:textId="77777777" w:rsidTr="0089218D">
        <w:tc>
          <w:tcPr>
            <w:tcW w:w="3068" w:type="dxa"/>
          </w:tcPr>
          <w:p w14:paraId="330EB867" w14:textId="77777777" w:rsidR="0089218D" w:rsidRPr="009039FC" w:rsidRDefault="0089218D" w:rsidP="0089218D">
            <w:pPr>
              <w:pStyle w:val="TableText"/>
              <w:jc w:val="center"/>
            </w:pPr>
            <w:r w:rsidRPr="009039FC">
              <w:t>D</w:t>
            </w:r>
          </w:p>
        </w:tc>
        <w:tc>
          <w:tcPr>
            <w:tcW w:w="3052" w:type="dxa"/>
          </w:tcPr>
          <w:p w14:paraId="56C52899" w14:textId="77777777" w:rsidR="0089218D" w:rsidRPr="009039FC" w:rsidRDefault="0089218D" w:rsidP="0089218D">
            <w:pPr>
              <w:pStyle w:val="TableText"/>
              <w:jc w:val="center"/>
            </w:pPr>
            <w:r w:rsidRPr="009039FC">
              <w:t>D</w:t>
            </w:r>
          </w:p>
        </w:tc>
      </w:tr>
      <w:tr w:rsidR="0089218D" w:rsidRPr="009039FC" w14:paraId="4A7875BE" w14:textId="77777777" w:rsidTr="0089218D">
        <w:tc>
          <w:tcPr>
            <w:tcW w:w="3068" w:type="dxa"/>
          </w:tcPr>
          <w:p w14:paraId="515BECFA" w14:textId="77777777" w:rsidR="0089218D" w:rsidRPr="009039FC" w:rsidRDefault="0089218D" w:rsidP="0089218D">
            <w:pPr>
              <w:pStyle w:val="TableText"/>
              <w:jc w:val="center"/>
            </w:pPr>
            <w:r w:rsidRPr="009039FC">
              <w:t>X</w:t>
            </w:r>
          </w:p>
        </w:tc>
        <w:tc>
          <w:tcPr>
            <w:tcW w:w="3052" w:type="dxa"/>
          </w:tcPr>
          <w:p w14:paraId="4E9F25C2" w14:textId="77777777" w:rsidR="0089218D" w:rsidRPr="009039FC" w:rsidRDefault="0089218D" w:rsidP="0089218D">
            <w:pPr>
              <w:pStyle w:val="TableText"/>
              <w:jc w:val="center"/>
            </w:pPr>
            <w:r w:rsidRPr="009039FC">
              <w:t>X</w:t>
            </w:r>
          </w:p>
        </w:tc>
      </w:tr>
      <w:tr w:rsidR="0089218D" w:rsidRPr="009039FC" w14:paraId="3C5F7849" w14:textId="77777777" w:rsidTr="0089218D">
        <w:tc>
          <w:tcPr>
            <w:tcW w:w="3068" w:type="dxa"/>
          </w:tcPr>
          <w:p w14:paraId="0A49D3F1" w14:textId="77777777" w:rsidR="0089218D" w:rsidRPr="009039FC" w:rsidRDefault="0089218D" w:rsidP="0089218D">
            <w:pPr>
              <w:pStyle w:val="TableText"/>
              <w:jc w:val="center"/>
            </w:pPr>
            <w:r w:rsidRPr="009039FC">
              <w:t>G</w:t>
            </w:r>
          </w:p>
        </w:tc>
        <w:tc>
          <w:tcPr>
            <w:tcW w:w="3052" w:type="dxa"/>
          </w:tcPr>
          <w:p w14:paraId="4D5476D4" w14:textId="77777777" w:rsidR="0089218D" w:rsidRPr="009039FC" w:rsidRDefault="0089218D" w:rsidP="0089218D">
            <w:pPr>
              <w:pStyle w:val="TableText"/>
              <w:jc w:val="center"/>
            </w:pPr>
            <w:r w:rsidRPr="009039FC">
              <w:t>G</w:t>
            </w:r>
          </w:p>
        </w:tc>
      </w:tr>
      <w:tr w:rsidR="0089218D" w:rsidRPr="009039FC" w14:paraId="00E7A783" w14:textId="77777777" w:rsidTr="0089218D">
        <w:tc>
          <w:tcPr>
            <w:tcW w:w="3068" w:type="dxa"/>
          </w:tcPr>
          <w:p w14:paraId="3596571F" w14:textId="77777777" w:rsidR="0089218D" w:rsidRPr="009039FC" w:rsidRDefault="0089218D" w:rsidP="0089218D">
            <w:pPr>
              <w:pStyle w:val="TableText"/>
              <w:jc w:val="center"/>
            </w:pPr>
            <w:r w:rsidRPr="009039FC">
              <w:t>G</w:t>
            </w:r>
          </w:p>
        </w:tc>
        <w:tc>
          <w:tcPr>
            <w:tcW w:w="3052" w:type="dxa"/>
          </w:tcPr>
          <w:p w14:paraId="6399087E" w14:textId="77777777" w:rsidR="0089218D" w:rsidRPr="009039FC" w:rsidRDefault="0089218D" w:rsidP="0089218D">
            <w:pPr>
              <w:pStyle w:val="TableText"/>
              <w:jc w:val="center"/>
            </w:pPr>
            <w:r w:rsidRPr="009039FC">
              <w:t>G</w:t>
            </w:r>
          </w:p>
        </w:tc>
      </w:tr>
      <w:tr w:rsidR="0089218D" w:rsidRPr="009039FC" w14:paraId="346D6BAD" w14:textId="77777777" w:rsidTr="0089218D">
        <w:tc>
          <w:tcPr>
            <w:tcW w:w="3068" w:type="dxa"/>
          </w:tcPr>
          <w:p w14:paraId="521208FB" w14:textId="77777777" w:rsidR="0089218D" w:rsidRPr="009039FC" w:rsidRDefault="0089218D" w:rsidP="0089218D">
            <w:pPr>
              <w:pStyle w:val="TableText"/>
              <w:jc w:val="center"/>
            </w:pPr>
            <w:r w:rsidRPr="009039FC">
              <w:t>C</w:t>
            </w:r>
          </w:p>
        </w:tc>
        <w:tc>
          <w:tcPr>
            <w:tcW w:w="3052" w:type="dxa"/>
          </w:tcPr>
          <w:p w14:paraId="18EF6E76" w14:textId="77777777" w:rsidR="0089218D" w:rsidRPr="009039FC" w:rsidRDefault="0089218D" w:rsidP="0089218D">
            <w:pPr>
              <w:pStyle w:val="TableText"/>
              <w:jc w:val="center"/>
            </w:pPr>
            <w:r w:rsidRPr="009039FC">
              <w:t>C</w:t>
            </w:r>
          </w:p>
        </w:tc>
      </w:tr>
      <w:tr w:rsidR="0089218D" w:rsidRPr="009039FC" w14:paraId="0CC589A3" w14:textId="77777777" w:rsidTr="0089218D">
        <w:tc>
          <w:tcPr>
            <w:tcW w:w="3068" w:type="dxa"/>
          </w:tcPr>
          <w:p w14:paraId="64C89846" w14:textId="77777777" w:rsidR="0089218D" w:rsidRPr="009039FC" w:rsidRDefault="0089218D" w:rsidP="0089218D">
            <w:pPr>
              <w:pStyle w:val="TableText"/>
              <w:jc w:val="center"/>
            </w:pPr>
          </w:p>
        </w:tc>
        <w:tc>
          <w:tcPr>
            <w:tcW w:w="3052" w:type="dxa"/>
          </w:tcPr>
          <w:p w14:paraId="7E8699C1" w14:textId="77777777" w:rsidR="0089218D" w:rsidRPr="009039FC" w:rsidRDefault="0089218D" w:rsidP="0089218D">
            <w:pPr>
              <w:pStyle w:val="TableText"/>
              <w:jc w:val="center"/>
            </w:pPr>
            <w:r w:rsidRPr="009039FC">
              <w:t>R</w:t>
            </w:r>
          </w:p>
        </w:tc>
      </w:tr>
    </w:tbl>
    <w:p w14:paraId="113DE3E5" w14:textId="77777777" w:rsidR="0089218D" w:rsidRPr="009039FC" w:rsidRDefault="0089218D" w:rsidP="0089218D"/>
    <w:p w14:paraId="0E5C8C14" w14:textId="77777777" w:rsidR="0089218D" w:rsidRPr="009039FC" w:rsidRDefault="0089218D" w:rsidP="0089218D">
      <w:r w:rsidRPr="009039FC">
        <w:t xml:space="preserve">When an item is discharged at the chute, an Item Discharged telegram is sent to the CSC/Host. </w:t>
      </w:r>
    </w:p>
    <w:p w14:paraId="0F76A479" w14:textId="77777777" w:rsidR="0089218D" w:rsidRPr="009039FC" w:rsidRDefault="0089218D" w:rsidP="0089218D">
      <w:r w:rsidRPr="009039FC">
        <w:t>It should be noticed that the carrier is not yet supervised and confirmed as being empty.</w:t>
      </w:r>
    </w:p>
    <w:p w14:paraId="55907B31" w14:textId="77777777" w:rsidR="0089218D" w:rsidRPr="009039FC" w:rsidRDefault="0089218D" w:rsidP="0089218D">
      <w:r w:rsidRPr="009039FC">
        <w:t xml:space="preserve">Recirculation count informs the CSC/Host how many </w:t>
      </w:r>
      <w:proofErr w:type="spellStart"/>
      <w:r w:rsidRPr="009039FC">
        <w:t>recirculations</w:t>
      </w:r>
      <w:proofErr w:type="spellEnd"/>
      <w:r w:rsidRPr="009039FC">
        <w:t xml:space="preserve"> the item has done before the item was sorted.</w:t>
      </w:r>
    </w:p>
    <w:p w14:paraId="22D2DA59"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276" w:name="_Toc192574132"/>
      <w:bookmarkStart w:id="277" w:name="_Toc534610767"/>
      <w:bookmarkStart w:id="278" w:name="_Toc55827058"/>
      <w:bookmarkStart w:id="279" w:name="_Toc146512291"/>
      <w:r w:rsidRPr="009039FC">
        <w:t>Discharge supervision (44)</w:t>
      </w:r>
      <w:bookmarkEnd w:id="276"/>
      <w:bookmarkEnd w:id="277"/>
      <w:bookmarkEnd w:id="278"/>
      <w:bookmarkEnd w:id="279"/>
    </w:p>
    <w:p w14:paraId="0E0F501E" w14:textId="77777777" w:rsidR="0089218D" w:rsidRPr="009039FC" w:rsidRDefault="0089218D" w:rsidP="0089218D">
      <w:r w:rsidRPr="009039FC">
        <w:t>CMC =&gt; CSC/Host</w:t>
      </w:r>
    </w:p>
    <w:p w14:paraId="7C8142D2" w14:textId="77777777" w:rsidR="0089218D" w:rsidRPr="009039FC" w:rsidRDefault="0089218D" w:rsidP="0089218D">
      <w:r w:rsidRPr="009039FC">
        <w:t>Channel: Routing</w:t>
      </w:r>
    </w:p>
    <w:p w14:paraId="05ED6DC6" w14:textId="77777777" w:rsidR="0089218D" w:rsidRPr="009039FC" w:rsidRDefault="0089218D" w:rsidP="0089218D"/>
    <w:p w14:paraId="00990599" w14:textId="77777777" w:rsidR="0089218D" w:rsidRPr="009039FC" w:rsidRDefault="0089218D" w:rsidP="0089218D">
      <w:r w:rsidRPr="009039FC">
        <w:t>Format:</w:t>
      </w:r>
      <w:r w:rsidRPr="009039FC">
        <w:tab/>
        <w:t>TTLLDDXXGGGGCC_S</w:t>
      </w:r>
      <w:r w:rsidRPr="009039FC">
        <w:tab/>
      </w:r>
      <w:r w:rsidRPr="009039FC">
        <w:tab/>
      </w:r>
      <w:r w:rsidRPr="009039FC">
        <w:tab/>
      </w:r>
    </w:p>
    <w:p w14:paraId="097868B2" w14:textId="77777777" w:rsidR="0089218D" w:rsidRPr="009039FC" w:rsidRDefault="0089218D" w:rsidP="0089218D">
      <w:r w:rsidRPr="009039FC">
        <w:tab/>
        <w:t>TT</w:t>
      </w:r>
      <w:r w:rsidRPr="009039FC">
        <w:tab/>
        <w:t>44 = Telegram Type</w:t>
      </w:r>
    </w:p>
    <w:p w14:paraId="6B552B49" w14:textId="77777777" w:rsidR="0089218D" w:rsidRPr="009039FC" w:rsidRDefault="0089218D" w:rsidP="0089218D">
      <w:r w:rsidRPr="009039FC">
        <w:tab/>
        <w:t>LL</w:t>
      </w:r>
      <w:r w:rsidRPr="009039FC">
        <w:tab/>
        <w:t>8 = Telegram Length</w:t>
      </w:r>
    </w:p>
    <w:p w14:paraId="3D6A84D2" w14:textId="77777777" w:rsidR="0089218D" w:rsidRPr="009039FC" w:rsidRDefault="0089218D" w:rsidP="0089218D">
      <w:r w:rsidRPr="009039FC">
        <w:tab/>
        <w:t>DD</w:t>
      </w:r>
      <w:r w:rsidRPr="009039FC">
        <w:tab/>
        <w:t>Destination number</w:t>
      </w:r>
      <w:r w:rsidRPr="009039FC">
        <w:tab/>
        <w:t>(</w:t>
      </w:r>
      <w:proofErr w:type="gramStart"/>
      <w:r w:rsidRPr="009039FC">
        <w:t>0..</w:t>
      </w:r>
      <w:proofErr w:type="gramEnd"/>
      <w:r w:rsidRPr="009039FC">
        <w:t>4199)</w:t>
      </w:r>
    </w:p>
    <w:p w14:paraId="3A7640BC" w14:textId="77777777" w:rsidR="0089218D" w:rsidRPr="009039FC" w:rsidRDefault="0089218D" w:rsidP="0089218D">
      <w:r w:rsidRPr="009039FC">
        <w:tab/>
      </w:r>
      <w:r w:rsidRPr="009039FC">
        <w:tab/>
      </w:r>
      <w:r w:rsidRPr="009039FC">
        <w:tab/>
        <w:t>0..2999</w:t>
      </w:r>
      <w:r w:rsidRPr="009039FC">
        <w:tab/>
        <w:t>= Chute 0-2999</w:t>
      </w:r>
    </w:p>
    <w:p w14:paraId="659E3AF8" w14:textId="77777777" w:rsidR="0089218D" w:rsidRPr="009039FC" w:rsidRDefault="0089218D" w:rsidP="0089218D">
      <w:r w:rsidRPr="009039FC">
        <w:tab/>
      </w:r>
      <w:r w:rsidRPr="009039FC">
        <w:tab/>
      </w:r>
      <w:r w:rsidRPr="009039FC">
        <w:tab/>
        <w:t>3000..3089</w:t>
      </w:r>
      <w:r w:rsidRPr="009039FC">
        <w:tab/>
        <w:t>= Item parked on sorter</w:t>
      </w:r>
    </w:p>
    <w:p w14:paraId="024931A9" w14:textId="77777777" w:rsidR="0089218D" w:rsidRPr="009039FC" w:rsidRDefault="0089218D" w:rsidP="0089218D">
      <w:r w:rsidRPr="009039FC">
        <w:tab/>
      </w:r>
      <w:r w:rsidRPr="009039FC">
        <w:tab/>
      </w:r>
      <w:r w:rsidRPr="009039FC">
        <w:tab/>
        <w:t>4000..4098</w:t>
      </w:r>
      <w:r w:rsidRPr="009039FC">
        <w:tab/>
        <w:t>= Scanner number 0-98</w:t>
      </w:r>
    </w:p>
    <w:p w14:paraId="4D02D3A5" w14:textId="77777777" w:rsidR="0089218D" w:rsidRPr="009039FC" w:rsidRDefault="0089218D" w:rsidP="0089218D">
      <w:r w:rsidRPr="009039FC">
        <w:tab/>
      </w:r>
      <w:r w:rsidRPr="009039FC">
        <w:tab/>
      </w:r>
      <w:r w:rsidRPr="009039FC">
        <w:tab/>
        <w:t>4099</w:t>
      </w:r>
      <w:r w:rsidRPr="009039FC">
        <w:tab/>
      </w:r>
      <w:r w:rsidRPr="009039FC">
        <w:tab/>
        <w:t>= Any scanner</w:t>
      </w:r>
    </w:p>
    <w:p w14:paraId="007E4414" w14:textId="77777777" w:rsidR="0089218D" w:rsidRPr="009039FC" w:rsidRDefault="0089218D" w:rsidP="0089218D">
      <w:r w:rsidRPr="009039FC">
        <w:tab/>
      </w:r>
      <w:r w:rsidRPr="009039FC">
        <w:tab/>
      </w:r>
      <w:r w:rsidRPr="009039FC">
        <w:tab/>
        <w:t>4100..4198</w:t>
      </w:r>
      <w:r w:rsidRPr="009039FC">
        <w:tab/>
        <w:t>= Volume scanner No. 0-98</w:t>
      </w:r>
    </w:p>
    <w:p w14:paraId="0706634C" w14:textId="77777777" w:rsidR="0089218D" w:rsidRPr="009039FC" w:rsidRDefault="0089218D" w:rsidP="0089218D">
      <w:r w:rsidRPr="009039FC">
        <w:tab/>
      </w:r>
      <w:r w:rsidRPr="009039FC">
        <w:tab/>
      </w:r>
      <w:r w:rsidRPr="009039FC">
        <w:tab/>
        <w:t>4199</w:t>
      </w:r>
      <w:r w:rsidRPr="009039FC">
        <w:tab/>
      </w:r>
      <w:r w:rsidRPr="009039FC">
        <w:tab/>
        <w:t>= Any volume scanner</w:t>
      </w:r>
    </w:p>
    <w:p w14:paraId="1B1C1EA6" w14:textId="77777777" w:rsidR="0089218D" w:rsidRPr="009039FC" w:rsidRDefault="0089218D" w:rsidP="0089218D">
      <w:r w:rsidRPr="009039FC">
        <w:tab/>
        <w:t>XX</w:t>
      </w:r>
      <w:r w:rsidRPr="009039FC">
        <w:tab/>
        <w:t>Index number</w:t>
      </w:r>
      <w:r w:rsidRPr="009039FC">
        <w:tab/>
        <w:t>(</w:t>
      </w:r>
      <w:proofErr w:type="gramStart"/>
      <w:r w:rsidRPr="009039FC">
        <w:t>0..</w:t>
      </w:r>
      <w:proofErr w:type="gramEnd"/>
      <w:r w:rsidRPr="009039FC">
        <w:t xml:space="preserve">4999) </w:t>
      </w:r>
    </w:p>
    <w:p w14:paraId="20D08296" w14:textId="77777777" w:rsidR="0089218D" w:rsidRPr="009039FC" w:rsidRDefault="0089218D" w:rsidP="0089218D">
      <w:r w:rsidRPr="009039FC">
        <w:tab/>
        <w:t>GGGG</w:t>
      </w:r>
      <w:r w:rsidRPr="009039FC">
        <w:tab/>
        <w:t>Item ID number</w:t>
      </w:r>
      <w:r w:rsidRPr="009039FC">
        <w:tab/>
        <w:t>(</w:t>
      </w:r>
      <w:proofErr w:type="gramStart"/>
      <w:r w:rsidRPr="009039FC">
        <w:t>0..</w:t>
      </w:r>
      <w:proofErr w:type="gramEnd"/>
      <w:r w:rsidRPr="009039FC">
        <w:t xml:space="preserve">2.147.483.647) </w:t>
      </w:r>
    </w:p>
    <w:p w14:paraId="7A2E8021" w14:textId="77777777" w:rsidR="0089218D" w:rsidRPr="009039FC" w:rsidRDefault="0089218D" w:rsidP="0089218D">
      <w:r w:rsidRPr="009039FC">
        <w:tab/>
        <w:t>CC</w:t>
      </w:r>
      <w:r w:rsidRPr="009039FC">
        <w:tab/>
        <w:t>Carrier number</w:t>
      </w:r>
      <w:r w:rsidRPr="009039FC">
        <w:tab/>
        <w:t>(</w:t>
      </w:r>
      <w:proofErr w:type="gramStart"/>
      <w:r w:rsidRPr="009039FC">
        <w:t>1..</w:t>
      </w:r>
      <w:proofErr w:type="gramEnd"/>
      <w:r w:rsidRPr="009039FC">
        <w:t>3999)</w:t>
      </w:r>
    </w:p>
    <w:p w14:paraId="64F66D0E" w14:textId="77777777" w:rsidR="0089218D" w:rsidRPr="009039FC" w:rsidRDefault="0089218D" w:rsidP="0089218D">
      <w:r w:rsidRPr="009039FC">
        <w:tab/>
        <w:t>S</w:t>
      </w:r>
      <w:r w:rsidRPr="009039FC">
        <w:tab/>
        <w:t>Status</w:t>
      </w:r>
      <w:r w:rsidRPr="009039FC">
        <w:tab/>
        <w:t>0</w:t>
      </w:r>
      <w:r w:rsidRPr="009039FC">
        <w:tab/>
        <w:t>= normal item supervision</w:t>
      </w:r>
    </w:p>
    <w:p w14:paraId="5CC2AC71" w14:textId="77777777" w:rsidR="0089218D" w:rsidRPr="009039FC" w:rsidRDefault="0089218D" w:rsidP="0089218D">
      <w:r w:rsidRPr="009039FC">
        <w:tab/>
      </w:r>
      <w:r w:rsidRPr="009039FC">
        <w:tab/>
      </w:r>
      <w:r w:rsidRPr="009039FC">
        <w:tab/>
        <w:t>1</w:t>
      </w:r>
      <w:r w:rsidRPr="009039FC">
        <w:tab/>
        <w:t>= carrier disabled</w:t>
      </w:r>
    </w:p>
    <w:p w14:paraId="335E5CA5" w14:textId="77777777" w:rsidR="0089218D" w:rsidRPr="009039FC" w:rsidRDefault="0089218D" w:rsidP="0089218D">
      <w:r w:rsidRPr="009039FC">
        <w:tab/>
      </w:r>
      <w:r w:rsidRPr="009039FC">
        <w:tab/>
      </w:r>
      <w:r w:rsidRPr="009039FC">
        <w:tab/>
        <w:t>2</w:t>
      </w:r>
      <w:r w:rsidRPr="009039FC">
        <w:tab/>
        <w:t>= item displaced</w:t>
      </w:r>
    </w:p>
    <w:p w14:paraId="4614E781" w14:textId="77777777" w:rsidR="0089218D" w:rsidRPr="009039FC" w:rsidRDefault="0089218D" w:rsidP="0089218D"/>
    <w:p w14:paraId="2B02173B"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21ACF8D0" w14:textId="77777777" w:rsidTr="0089218D">
        <w:tc>
          <w:tcPr>
            <w:tcW w:w="6120" w:type="dxa"/>
            <w:gridSpan w:val="2"/>
          </w:tcPr>
          <w:p w14:paraId="0A420455" w14:textId="77777777" w:rsidR="0089218D" w:rsidRPr="009039FC" w:rsidRDefault="0089218D" w:rsidP="0089218D">
            <w:pPr>
              <w:pStyle w:val="TableText"/>
              <w:jc w:val="center"/>
            </w:pPr>
            <w:r w:rsidRPr="009039FC">
              <w:t>Type</w:t>
            </w:r>
          </w:p>
        </w:tc>
      </w:tr>
      <w:tr w:rsidR="0089218D" w:rsidRPr="009039FC" w14:paraId="2B26F37A" w14:textId="77777777" w:rsidTr="0089218D">
        <w:tc>
          <w:tcPr>
            <w:tcW w:w="6120" w:type="dxa"/>
            <w:gridSpan w:val="2"/>
          </w:tcPr>
          <w:p w14:paraId="03D2056E" w14:textId="77777777" w:rsidR="0089218D" w:rsidRPr="009039FC" w:rsidRDefault="0089218D" w:rsidP="0089218D">
            <w:pPr>
              <w:pStyle w:val="TableText"/>
              <w:jc w:val="center"/>
            </w:pPr>
            <w:r w:rsidRPr="009039FC">
              <w:t>Length</w:t>
            </w:r>
          </w:p>
        </w:tc>
      </w:tr>
      <w:tr w:rsidR="0089218D" w:rsidRPr="009039FC" w14:paraId="08058AB6" w14:textId="77777777" w:rsidTr="0089218D">
        <w:tc>
          <w:tcPr>
            <w:tcW w:w="3068" w:type="dxa"/>
          </w:tcPr>
          <w:p w14:paraId="105750BC" w14:textId="77777777" w:rsidR="0089218D" w:rsidRPr="009039FC" w:rsidRDefault="0089218D" w:rsidP="0089218D">
            <w:pPr>
              <w:pStyle w:val="TableText"/>
              <w:jc w:val="center"/>
            </w:pPr>
            <w:r w:rsidRPr="009039FC">
              <w:t>D</w:t>
            </w:r>
          </w:p>
        </w:tc>
        <w:tc>
          <w:tcPr>
            <w:tcW w:w="3052" w:type="dxa"/>
          </w:tcPr>
          <w:p w14:paraId="00C105BB" w14:textId="77777777" w:rsidR="0089218D" w:rsidRPr="009039FC" w:rsidRDefault="0089218D" w:rsidP="0089218D">
            <w:pPr>
              <w:pStyle w:val="TableText"/>
              <w:jc w:val="center"/>
            </w:pPr>
            <w:r w:rsidRPr="009039FC">
              <w:t>D</w:t>
            </w:r>
          </w:p>
        </w:tc>
      </w:tr>
      <w:tr w:rsidR="0089218D" w:rsidRPr="009039FC" w14:paraId="61E074A5" w14:textId="77777777" w:rsidTr="0089218D">
        <w:tc>
          <w:tcPr>
            <w:tcW w:w="3068" w:type="dxa"/>
          </w:tcPr>
          <w:p w14:paraId="57A72F4D" w14:textId="77777777" w:rsidR="0089218D" w:rsidRPr="009039FC" w:rsidRDefault="0089218D" w:rsidP="0089218D">
            <w:pPr>
              <w:pStyle w:val="TableText"/>
              <w:jc w:val="center"/>
            </w:pPr>
            <w:r w:rsidRPr="009039FC">
              <w:t>X</w:t>
            </w:r>
          </w:p>
        </w:tc>
        <w:tc>
          <w:tcPr>
            <w:tcW w:w="3052" w:type="dxa"/>
          </w:tcPr>
          <w:p w14:paraId="43CE7161" w14:textId="77777777" w:rsidR="0089218D" w:rsidRPr="009039FC" w:rsidRDefault="0089218D" w:rsidP="0089218D">
            <w:pPr>
              <w:pStyle w:val="TableText"/>
              <w:jc w:val="center"/>
            </w:pPr>
            <w:r w:rsidRPr="009039FC">
              <w:t>X</w:t>
            </w:r>
          </w:p>
        </w:tc>
      </w:tr>
      <w:tr w:rsidR="0089218D" w:rsidRPr="009039FC" w14:paraId="30CA2883" w14:textId="77777777" w:rsidTr="0089218D">
        <w:tc>
          <w:tcPr>
            <w:tcW w:w="3068" w:type="dxa"/>
          </w:tcPr>
          <w:p w14:paraId="7AE7D90C" w14:textId="77777777" w:rsidR="0089218D" w:rsidRPr="009039FC" w:rsidRDefault="0089218D" w:rsidP="0089218D">
            <w:pPr>
              <w:pStyle w:val="TableText"/>
              <w:jc w:val="center"/>
            </w:pPr>
            <w:r w:rsidRPr="009039FC">
              <w:t>G</w:t>
            </w:r>
          </w:p>
        </w:tc>
        <w:tc>
          <w:tcPr>
            <w:tcW w:w="3052" w:type="dxa"/>
          </w:tcPr>
          <w:p w14:paraId="2B7E8BE9" w14:textId="77777777" w:rsidR="0089218D" w:rsidRPr="009039FC" w:rsidRDefault="0089218D" w:rsidP="0089218D">
            <w:pPr>
              <w:pStyle w:val="TableText"/>
              <w:jc w:val="center"/>
            </w:pPr>
            <w:r w:rsidRPr="009039FC">
              <w:t>G</w:t>
            </w:r>
          </w:p>
        </w:tc>
      </w:tr>
      <w:tr w:rsidR="0089218D" w:rsidRPr="009039FC" w14:paraId="1ABCA407" w14:textId="77777777" w:rsidTr="0089218D">
        <w:tc>
          <w:tcPr>
            <w:tcW w:w="3068" w:type="dxa"/>
          </w:tcPr>
          <w:p w14:paraId="5680EC46" w14:textId="77777777" w:rsidR="0089218D" w:rsidRPr="009039FC" w:rsidRDefault="0089218D" w:rsidP="0089218D">
            <w:pPr>
              <w:pStyle w:val="TableText"/>
              <w:jc w:val="center"/>
            </w:pPr>
            <w:r w:rsidRPr="009039FC">
              <w:t>G</w:t>
            </w:r>
          </w:p>
        </w:tc>
        <w:tc>
          <w:tcPr>
            <w:tcW w:w="3052" w:type="dxa"/>
          </w:tcPr>
          <w:p w14:paraId="2AF52C99" w14:textId="77777777" w:rsidR="0089218D" w:rsidRPr="009039FC" w:rsidRDefault="0089218D" w:rsidP="0089218D">
            <w:pPr>
              <w:pStyle w:val="TableText"/>
              <w:jc w:val="center"/>
            </w:pPr>
            <w:r w:rsidRPr="009039FC">
              <w:t>G</w:t>
            </w:r>
          </w:p>
        </w:tc>
      </w:tr>
      <w:tr w:rsidR="0089218D" w:rsidRPr="009039FC" w14:paraId="10A627C1" w14:textId="77777777" w:rsidTr="0089218D">
        <w:tc>
          <w:tcPr>
            <w:tcW w:w="3068" w:type="dxa"/>
          </w:tcPr>
          <w:p w14:paraId="51ED6E18" w14:textId="77777777" w:rsidR="0089218D" w:rsidRPr="009039FC" w:rsidRDefault="0089218D" w:rsidP="0089218D">
            <w:pPr>
              <w:pStyle w:val="TableText"/>
              <w:jc w:val="center"/>
            </w:pPr>
            <w:r w:rsidRPr="009039FC">
              <w:t>C</w:t>
            </w:r>
          </w:p>
        </w:tc>
        <w:tc>
          <w:tcPr>
            <w:tcW w:w="3052" w:type="dxa"/>
          </w:tcPr>
          <w:p w14:paraId="1CA5687C" w14:textId="77777777" w:rsidR="0089218D" w:rsidRPr="009039FC" w:rsidRDefault="0089218D" w:rsidP="0089218D">
            <w:pPr>
              <w:pStyle w:val="TableText"/>
              <w:jc w:val="center"/>
            </w:pPr>
            <w:r w:rsidRPr="009039FC">
              <w:t>C</w:t>
            </w:r>
          </w:p>
        </w:tc>
      </w:tr>
      <w:tr w:rsidR="0089218D" w:rsidRPr="009039FC" w14:paraId="4B2F5D13" w14:textId="77777777" w:rsidTr="0089218D">
        <w:tc>
          <w:tcPr>
            <w:tcW w:w="3068" w:type="dxa"/>
          </w:tcPr>
          <w:p w14:paraId="514FCE43" w14:textId="77777777" w:rsidR="0089218D" w:rsidRPr="009039FC" w:rsidRDefault="0089218D" w:rsidP="0089218D">
            <w:pPr>
              <w:pStyle w:val="TableText"/>
              <w:jc w:val="center"/>
            </w:pPr>
          </w:p>
        </w:tc>
        <w:tc>
          <w:tcPr>
            <w:tcW w:w="3052" w:type="dxa"/>
          </w:tcPr>
          <w:p w14:paraId="7DA8AE30" w14:textId="77777777" w:rsidR="0089218D" w:rsidRPr="009039FC" w:rsidRDefault="0089218D" w:rsidP="0089218D">
            <w:pPr>
              <w:pStyle w:val="TableText"/>
              <w:jc w:val="center"/>
            </w:pPr>
            <w:r w:rsidRPr="009039FC">
              <w:t>S</w:t>
            </w:r>
          </w:p>
        </w:tc>
      </w:tr>
    </w:tbl>
    <w:p w14:paraId="731282A2" w14:textId="77777777" w:rsidR="0089218D" w:rsidRPr="009039FC" w:rsidRDefault="0089218D" w:rsidP="0089218D"/>
    <w:p w14:paraId="282A6DCD" w14:textId="77777777" w:rsidR="0089218D" w:rsidRPr="009039FC" w:rsidRDefault="0089218D" w:rsidP="0089218D">
      <w:r w:rsidRPr="009039FC">
        <w:t>When a “discharge supervision” has checked the discharged carrier at the DS-photocell and confirmed it as being empty, a discharge supervision telegram is sent to the CSC/Host. The CSC/Host can now consider this item (index number) sorted if the status equals 0.</w:t>
      </w:r>
    </w:p>
    <w:p w14:paraId="7EC30924" w14:textId="77777777" w:rsidR="0089218D" w:rsidRPr="009039FC" w:rsidRDefault="0089218D" w:rsidP="0089218D">
      <w:r w:rsidRPr="009039FC">
        <w:t>A disabled carrier with a not discharged item will send discharge supervision telegram with status 1 (carrier disabled). The item will not be sorted but the Index number will be released.</w:t>
      </w:r>
    </w:p>
    <w:p w14:paraId="1B42A8B6" w14:textId="77777777" w:rsidR="0089218D" w:rsidRPr="009039FC" w:rsidRDefault="0089218D" w:rsidP="0089218D">
      <w:r w:rsidRPr="009039FC">
        <w:t>A displaced item will send a discharge supervision telegram with status 2 (item displaced). The item will not be sorted but the Index number will be released.</w:t>
      </w:r>
    </w:p>
    <w:p w14:paraId="674F00B1"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280" w:name="_Toc192574133"/>
      <w:bookmarkStart w:id="281" w:name="_Toc534610768"/>
      <w:bookmarkStart w:id="282" w:name="_Toc55827059"/>
      <w:bookmarkStart w:id="283" w:name="_Toc146512292"/>
      <w:r w:rsidRPr="009039FC">
        <w:t>Item sortation event (45)</w:t>
      </w:r>
      <w:bookmarkEnd w:id="280"/>
      <w:bookmarkEnd w:id="281"/>
      <w:bookmarkEnd w:id="282"/>
      <w:bookmarkEnd w:id="283"/>
    </w:p>
    <w:p w14:paraId="5CDA7771" w14:textId="77777777" w:rsidR="0089218D" w:rsidRPr="009039FC" w:rsidRDefault="0089218D" w:rsidP="0089218D">
      <w:r w:rsidRPr="009039FC">
        <w:t>CMC =&gt; CSC/Host</w:t>
      </w:r>
    </w:p>
    <w:p w14:paraId="44250E88" w14:textId="77777777" w:rsidR="0089218D" w:rsidRPr="009039FC" w:rsidRDefault="0089218D" w:rsidP="0089218D">
      <w:r w:rsidRPr="009039FC">
        <w:t>Channel: Routing</w:t>
      </w:r>
    </w:p>
    <w:p w14:paraId="5CAB4122" w14:textId="77777777" w:rsidR="0089218D" w:rsidRPr="009039FC" w:rsidRDefault="0089218D" w:rsidP="0089218D"/>
    <w:p w14:paraId="30EEAB5D" w14:textId="77777777" w:rsidR="0089218D" w:rsidRPr="009039FC" w:rsidRDefault="0089218D" w:rsidP="0089218D">
      <w:r w:rsidRPr="009039FC">
        <w:t>Format:</w:t>
      </w:r>
      <w:r w:rsidRPr="009039FC">
        <w:tab/>
        <w:t>TTLLDDXXGGGGCC_SHHNN</w:t>
      </w:r>
      <w:r w:rsidRPr="009039FC">
        <w:tab/>
      </w:r>
      <w:r w:rsidRPr="009039FC">
        <w:tab/>
      </w:r>
    </w:p>
    <w:p w14:paraId="4F30EBD8" w14:textId="77777777" w:rsidR="0089218D" w:rsidRPr="009039FC" w:rsidRDefault="0089218D" w:rsidP="0089218D">
      <w:r w:rsidRPr="009039FC">
        <w:tab/>
        <w:t>TT</w:t>
      </w:r>
      <w:r w:rsidRPr="009039FC">
        <w:tab/>
        <w:t>45 = Telegram Type</w:t>
      </w:r>
    </w:p>
    <w:p w14:paraId="22D4AE3D" w14:textId="77777777" w:rsidR="0089218D" w:rsidRPr="009039FC" w:rsidRDefault="0089218D" w:rsidP="0089218D">
      <w:r w:rsidRPr="009039FC">
        <w:tab/>
        <w:t>LL</w:t>
      </w:r>
      <w:r w:rsidRPr="009039FC">
        <w:tab/>
        <w:t>10 = Telegram Length</w:t>
      </w:r>
    </w:p>
    <w:p w14:paraId="542D1BCC" w14:textId="77777777" w:rsidR="0089218D" w:rsidRPr="009039FC" w:rsidRDefault="0089218D" w:rsidP="0089218D">
      <w:r w:rsidRPr="009039FC">
        <w:tab/>
        <w:t>DD</w:t>
      </w:r>
      <w:r w:rsidRPr="009039FC">
        <w:tab/>
        <w:t>Destination number</w:t>
      </w:r>
      <w:r w:rsidRPr="009039FC">
        <w:tab/>
        <w:t>(</w:t>
      </w:r>
      <w:proofErr w:type="gramStart"/>
      <w:r w:rsidRPr="009039FC">
        <w:t>0..</w:t>
      </w:r>
      <w:proofErr w:type="gramEnd"/>
      <w:r w:rsidRPr="009039FC">
        <w:t>4199)</w:t>
      </w:r>
    </w:p>
    <w:p w14:paraId="61903F71" w14:textId="77777777" w:rsidR="0089218D" w:rsidRPr="009039FC" w:rsidRDefault="0089218D" w:rsidP="0089218D">
      <w:r w:rsidRPr="009039FC">
        <w:tab/>
      </w:r>
      <w:r w:rsidRPr="009039FC">
        <w:tab/>
      </w:r>
      <w:r w:rsidRPr="009039FC">
        <w:tab/>
        <w:t xml:space="preserve">0..2999 </w:t>
      </w:r>
      <w:r w:rsidRPr="009039FC">
        <w:tab/>
        <w:t>= Chute 0-2999</w:t>
      </w:r>
    </w:p>
    <w:p w14:paraId="75DEC630" w14:textId="77777777" w:rsidR="0089218D" w:rsidRPr="009039FC" w:rsidRDefault="0089218D" w:rsidP="0089218D">
      <w:r w:rsidRPr="009039FC">
        <w:tab/>
      </w:r>
      <w:r w:rsidRPr="009039FC">
        <w:tab/>
      </w:r>
      <w:r w:rsidRPr="009039FC">
        <w:tab/>
        <w:t>3000..3089</w:t>
      </w:r>
      <w:r w:rsidRPr="009039FC">
        <w:tab/>
        <w:t>= Item parked on sorter</w:t>
      </w:r>
    </w:p>
    <w:p w14:paraId="7E660E1A" w14:textId="77777777" w:rsidR="0089218D" w:rsidRPr="009039FC" w:rsidRDefault="0089218D" w:rsidP="0089218D">
      <w:r w:rsidRPr="009039FC">
        <w:tab/>
      </w:r>
      <w:r w:rsidRPr="009039FC">
        <w:tab/>
      </w:r>
      <w:r w:rsidRPr="009039FC">
        <w:tab/>
        <w:t>3090..3099</w:t>
      </w:r>
      <w:r w:rsidRPr="009039FC">
        <w:tab/>
        <w:t>= CMC Item parked on sorter</w:t>
      </w:r>
    </w:p>
    <w:p w14:paraId="2C380697" w14:textId="77777777" w:rsidR="0089218D" w:rsidRPr="009039FC" w:rsidRDefault="0089218D" w:rsidP="0089218D">
      <w:r w:rsidRPr="009039FC">
        <w:tab/>
      </w:r>
      <w:r w:rsidRPr="009039FC">
        <w:tab/>
      </w:r>
      <w:r w:rsidRPr="009039FC">
        <w:tab/>
        <w:t xml:space="preserve">4000..4098 </w:t>
      </w:r>
      <w:r w:rsidRPr="009039FC">
        <w:tab/>
        <w:t>= Scanner number 0-98</w:t>
      </w:r>
    </w:p>
    <w:p w14:paraId="7C618E2B" w14:textId="77777777" w:rsidR="0089218D" w:rsidRPr="009039FC" w:rsidRDefault="0089218D" w:rsidP="0089218D">
      <w:r w:rsidRPr="009039FC">
        <w:tab/>
      </w:r>
      <w:r w:rsidRPr="009039FC">
        <w:tab/>
      </w:r>
      <w:r w:rsidRPr="009039FC">
        <w:tab/>
        <w:t xml:space="preserve">4099 </w:t>
      </w:r>
      <w:r w:rsidRPr="009039FC">
        <w:tab/>
        <w:t>= Any scanner</w:t>
      </w:r>
    </w:p>
    <w:p w14:paraId="4597F41E" w14:textId="77777777" w:rsidR="0089218D" w:rsidRPr="009039FC" w:rsidRDefault="0089218D" w:rsidP="0089218D">
      <w:r w:rsidRPr="009039FC">
        <w:tab/>
      </w:r>
      <w:r w:rsidRPr="009039FC">
        <w:tab/>
      </w:r>
      <w:r w:rsidRPr="009039FC">
        <w:tab/>
        <w:t>4100..4198</w:t>
      </w:r>
      <w:r w:rsidRPr="009039FC">
        <w:tab/>
        <w:t>= Volume scanner No. 0-98</w:t>
      </w:r>
    </w:p>
    <w:p w14:paraId="717CFD56" w14:textId="77777777" w:rsidR="0089218D" w:rsidRPr="009039FC" w:rsidRDefault="0089218D" w:rsidP="0089218D">
      <w:r w:rsidRPr="009039FC">
        <w:tab/>
      </w:r>
      <w:r w:rsidRPr="009039FC">
        <w:tab/>
      </w:r>
      <w:r w:rsidRPr="009039FC">
        <w:tab/>
        <w:t>4199</w:t>
      </w:r>
      <w:r w:rsidRPr="009039FC">
        <w:tab/>
      </w:r>
      <w:r w:rsidRPr="009039FC">
        <w:tab/>
        <w:t>= Any volume scanner</w:t>
      </w:r>
    </w:p>
    <w:p w14:paraId="630FAF4C" w14:textId="77777777" w:rsidR="0089218D" w:rsidRPr="009039FC" w:rsidRDefault="0089218D" w:rsidP="0089218D">
      <w:r w:rsidRPr="009039FC">
        <w:tab/>
        <w:t>XX</w:t>
      </w:r>
      <w:r w:rsidRPr="009039FC">
        <w:tab/>
        <w:t>Index number</w:t>
      </w:r>
      <w:r w:rsidRPr="009039FC">
        <w:tab/>
        <w:t>(</w:t>
      </w:r>
      <w:proofErr w:type="gramStart"/>
      <w:r w:rsidRPr="009039FC">
        <w:t>0..</w:t>
      </w:r>
      <w:proofErr w:type="gramEnd"/>
      <w:r w:rsidRPr="009039FC">
        <w:t xml:space="preserve">4999) </w:t>
      </w:r>
    </w:p>
    <w:p w14:paraId="6BC4D58B" w14:textId="77777777" w:rsidR="0089218D" w:rsidRPr="009039FC" w:rsidRDefault="0089218D" w:rsidP="0089218D">
      <w:r w:rsidRPr="009039FC">
        <w:tab/>
        <w:t>GGGG</w:t>
      </w:r>
      <w:r w:rsidRPr="009039FC">
        <w:tab/>
        <w:t>Item ID number</w:t>
      </w:r>
      <w:r w:rsidRPr="009039FC">
        <w:tab/>
        <w:t>(</w:t>
      </w:r>
      <w:proofErr w:type="gramStart"/>
      <w:r w:rsidRPr="009039FC">
        <w:t>0..</w:t>
      </w:r>
      <w:proofErr w:type="gramEnd"/>
      <w:r w:rsidRPr="009039FC">
        <w:t xml:space="preserve">2.147.483.647) </w:t>
      </w:r>
    </w:p>
    <w:p w14:paraId="794114A7" w14:textId="77777777" w:rsidR="0089218D" w:rsidRPr="009039FC" w:rsidRDefault="0089218D" w:rsidP="0089218D">
      <w:r w:rsidRPr="009039FC">
        <w:tab/>
        <w:t>CC</w:t>
      </w:r>
      <w:r w:rsidRPr="009039FC">
        <w:tab/>
        <w:t>Carrier number</w:t>
      </w:r>
      <w:r w:rsidRPr="009039FC">
        <w:tab/>
        <w:t>(</w:t>
      </w:r>
      <w:proofErr w:type="gramStart"/>
      <w:r w:rsidRPr="009039FC">
        <w:t>1..</w:t>
      </w:r>
      <w:proofErr w:type="gramEnd"/>
      <w:r w:rsidRPr="009039FC">
        <w:t>3999)</w:t>
      </w:r>
    </w:p>
    <w:p w14:paraId="50C23EE2" w14:textId="77777777" w:rsidR="0089218D" w:rsidRPr="009039FC" w:rsidRDefault="0089218D" w:rsidP="0089218D">
      <w:r w:rsidRPr="009039FC">
        <w:tab/>
        <w:t>S</w:t>
      </w:r>
      <w:r w:rsidRPr="009039FC">
        <w:tab/>
        <w:t>Reason</w:t>
      </w:r>
      <w:r w:rsidRPr="009039FC">
        <w:tab/>
        <w:t>0</w:t>
      </w:r>
      <w:r w:rsidRPr="009039FC">
        <w:tab/>
        <w:t>= Chute blocked</w:t>
      </w:r>
    </w:p>
    <w:p w14:paraId="46F33373" w14:textId="77777777" w:rsidR="0089218D" w:rsidRPr="009039FC" w:rsidRDefault="0089218D" w:rsidP="0089218D">
      <w:r w:rsidRPr="009039FC">
        <w:tab/>
      </w:r>
      <w:r w:rsidRPr="009039FC">
        <w:tab/>
      </w:r>
      <w:r w:rsidRPr="009039FC">
        <w:tab/>
        <w:t>1</w:t>
      </w:r>
      <w:r w:rsidRPr="009039FC">
        <w:tab/>
        <w:t>= Max. Recirculation</w:t>
      </w:r>
    </w:p>
    <w:p w14:paraId="7B09AA53" w14:textId="77777777" w:rsidR="0089218D" w:rsidRPr="009039FC" w:rsidRDefault="0089218D" w:rsidP="0089218D">
      <w:r w:rsidRPr="009039FC">
        <w:lastRenderedPageBreak/>
        <w:tab/>
      </w:r>
      <w:r w:rsidRPr="009039FC">
        <w:tab/>
      </w:r>
      <w:r w:rsidRPr="009039FC">
        <w:tab/>
        <w:t>2</w:t>
      </w:r>
      <w:r w:rsidRPr="009039FC">
        <w:tab/>
        <w:t>= No Activation/Possible CTB Error</w:t>
      </w:r>
    </w:p>
    <w:p w14:paraId="3CD83367" w14:textId="77777777" w:rsidR="0089218D" w:rsidRPr="009039FC" w:rsidRDefault="0089218D" w:rsidP="0089218D">
      <w:r w:rsidRPr="009039FC">
        <w:tab/>
      </w:r>
      <w:r w:rsidRPr="009039FC">
        <w:tab/>
      </w:r>
      <w:r w:rsidRPr="009039FC">
        <w:tab/>
        <w:t>3</w:t>
      </w:r>
      <w:r w:rsidRPr="009039FC">
        <w:tab/>
        <w:t>= Not code-converted</w:t>
      </w:r>
    </w:p>
    <w:p w14:paraId="4D38DCFF" w14:textId="77777777" w:rsidR="0089218D" w:rsidRPr="009039FC" w:rsidRDefault="0089218D" w:rsidP="0089218D">
      <w:r w:rsidRPr="009039FC">
        <w:tab/>
      </w:r>
      <w:r w:rsidRPr="009039FC">
        <w:tab/>
      </w:r>
      <w:r w:rsidRPr="009039FC">
        <w:tab/>
        <w:t>4</w:t>
      </w:r>
      <w:r w:rsidRPr="009039FC">
        <w:tab/>
        <w:t>= No answer from scanner</w:t>
      </w:r>
    </w:p>
    <w:p w14:paraId="1982EFAA" w14:textId="77777777" w:rsidR="0089218D" w:rsidRPr="009039FC" w:rsidRDefault="0089218D" w:rsidP="0089218D">
      <w:r w:rsidRPr="009039FC">
        <w:tab/>
      </w:r>
      <w:r w:rsidRPr="009039FC">
        <w:tab/>
      </w:r>
      <w:r w:rsidRPr="009039FC">
        <w:tab/>
        <w:t>5</w:t>
      </w:r>
      <w:r w:rsidRPr="009039FC">
        <w:tab/>
        <w:t>= Item not sorted due to tray spacing</w:t>
      </w:r>
    </w:p>
    <w:p w14:paraId="4F311C1B" w14:textId="77777777" w:rsidR="0089218D" w:rsidRPr="009039FC" w:rsidRDefault="0089218D" w:rsidP="0089218D">
      <w:r w:rsidRPr="009039FC">
        <w:tab/>
      </w:r>
      <w:r w:rsidRPr="009039FC">
        <w:tab/>
      </w:r>
      <w:r w:rsidRPr="009039FC">
        <w:tab/>
        <w:t>6</w:t>
      </w:r>
      <w:r w:rsidRPr="009039FC">
        <w:tab/>
        <w:t>= Item on Activated Carrier</w:t>
      </w:r>
    </w:p>
    <w:p w14:paraId="2A101F5C" w14:textId="77777777" w:rsidR="0089218D" w:rsidRPr="009039FC" w:rsidRDefault="0089218D" w:rsidP="0089218D">
      <w:r w:rsidRPr="009039FC">
        <w:tab/>
      </w:r>
      <w:r w:rsidRPr="009039FC">
        <w:tab/>
      </w:r>
      <w:r w:rsidRPr="009039FC">
        <w:tab/>
        <w:t>7</w:t>
      </w:r>
      <w:r w:rsidRPr="009039FC">
        <w:tab/>
        <w:t>= RNI Not Present</w:t>
      </w:r>
    </w:p>
    <w:p w14:paraId="478FE74F" w14:textId="77777777" w:rsidR="0089218D" w:rsidRPr="009039FC" w:rsidRDefault="0089218D" w:rsidP="0089218D">
      <w:pPr>
        <w:pStyle w:val="Hanging10"/>
      </w:pPr>
      <w:r w:rsidRPr="009039FC">
        <w:tab/>
      </w:r>
      <w:r w:rsidRPr="009039FC">
        <w:tab/>
      </w:r>
      <w:r w:rsidRPr="009039FC">
        <w:tab/>
        <w:t>8</w:t>
      </w:r>
      <w:r w:rsidRPr="009039FC">
        <w:tab/>
        <w:t>= Destination Invalid for Multi Carrier item</w:t>
      </w:r>
    </w:p>
    <w:p w14:paraId="76A9A833" w14:textId="77777777" w:rsidR="0089218D" w:rsidRPr="009039FC" w:rsidRDefault="0089218D" w:rsidP="0089218D">
      <w:r w:rsidRPr="009039FC">
        <w:tab/>
      </w:r>
      <w:r w:rsidRPr="009039FC">
        <w:tab/>
      </w:r>
      <w:r w:rsidRPr="009039FC">
        <w:tab/>
        <w:t>9</w:t>
      </w:r>
      <w:r w:rsidRPr="009039FC">
        <w:tab/>
        <w:t>= One or more Multi-</w:t>
      </w:r>
      <w:proofErr w:type="spellStart"/>
      <w:r w:rsidRPr="009039FC">
        <w:t>Dest</w:t>
      </w:r>
      <w:proofErr w:type="spellEnd"/>
      <w:r w:rsidRPr="009039FC">
        <w:t xml:space="preserve"> invalid</w:t>
      </w:r>
    </w:p>
    <w:p w14:paraId="65A698F2" w14:textId="77777777" w:rsidR="0089218D" w:rsidRPr="009039FC" w:rsidRDefault="0089218D" w:rsidP="0089218D">
      <w:r w:rsidRPr="009039FC">
        <w:tab/>
      </w:r>
      <w:r w:rsidRPr="009039FC">
        <w:tab/>
      </w:r>
      <w:r w:rsidRPr="009039FC">
        <w:tab/>
        <w:t>10</w:t>
      </w:r>
      <w:r w:rsidRPr="009039FC">
        <w:tab/>
        <w:t>= Vertical tray spacing</w:t>
      </w:r>
    </w:p>
    <w:p w14:paraId="434675D3" w14:textId="77777777" w:rsidR="0089218D" w:rsidRPr="009039FC" w:rsidRDefault="0089218D" w:rsidP="0089218D">
      <w:r w:rsidRPr="009039FC">
        <w:tab/>
      </w:r>
      <w:r w:rsidRPr="009039FC">
        <w:tab/>
      </w:r>
      <w:r w:rsidRPr="009039FC">
        <w:tab/>
        <w:t>11</w:t>
      </w:r>
      <w:r w:rsidRPr="009039FC">
        <w:tab/>
        <w:t>= Redirected by CMC</w:t>
      </w:r>
    </w:p>
    <w:p w14:paraId="0122E770" w14:textId="77777777" w:rsidR="0089218D" w:rsidRPr="009039FC" w:rsidRDefault="0089218D" w:rsidP="0089218D">
      <w:r w:rsidRPr="009039FC">
        <w:tab/>
        <w:t>HH</w:t>
      </w:r>
      <w:r w:rsidRPr="009039FC">
        <w:tab/>
        <w:t>Chute Status</w:t>
      </w:r>
      <w:r w:rsidRPr="009039FC">
        <w:tab/>
        <w:t>0</w:t>
      </w:r>
      <w:r w:rsidRPr="009039FC">
        <w:tab/>
        <w:t>= free</w:t>
      </w:r>
    </w:p>
    <w:p w14:paraId="3315679D" w14:textId="77777777" w:rsidR="0089218D" w:rsidRPr="009039FC" w:rsidRDefault="0089218D" w:rsidP="0089218D">
      <w:r w:rsidRPr="009039FC">
        <w:tab/>
      </w:r>
      <w:r w:rsidRPr="009039FC">
        <w:tab/>
      </w:r>
      <w:r w:rsidRPr="009039FC">
        <w:tab/>
        <w:t>1</w:t>
      </w:r>
      <w:r w:rsidRPr="009039FC">
        <w:tab/>
        <w:t>= chute full</w:t>
      </w:r>
    </w:p>
    <w:p w14:paraId="5734C727" w14:textId="77777777" w:rsidR="0089218D" w:rsidRPr="009039FC" w:rsidRDefault="0089218D" w:rsidP="0089218D">
      <w:r w:rsidRPr="009039FC">
        <w:tab/>
      </w:r>
      <w:r w:rsidRPr="009039FC">
        <w:tab/>
      </w:r>
      <w:r w:rsidRPr="009039FC">
        <w:tab/>
        <w:t>2</w:t>
      </w:r>
      <w:r w:rsidRPr="009039FC">
        <w:tab/>
        <w:t>= jam</w:t>
      </w:r>
    </w:p>
    <w:p w14:paraId="1EC915B3" w14:textId="77777777" w:rsidR="0089218D" w:rsidRPr="009039FC" w:rsidRDefault="0089218D" w:rsidP="0089218D">
      <w:r w:rsidRPr="009039FC">
        <w:tab/>
      </w:r>
      <w:r w:rsidRPr="009039FC">
        <w:tab/>
      </w:r>
      <w:r w:rsidRPr="009039FC">
        <w:tab/>
        <w:t>4</w:t>
      </w:r>
      <w:r w:rsidRPr="009039FC">
        <w:tab/>
        <w:t>= blocking from operator</w:t>
      </w:r>
    </w:p>
    <w:p w14:paraId="23522CD3" w14:textId="77777777" w:rsidR="0089218D" w:rsidRPr="009039FC" w:rsidRDefault="0089218D" w:rsidP="0089218D">
      <w:r w:rsidRPr="009039FC">
        <w:tab/>
      </w:r>
      <w:r w:rsidRPr="009039FC">
        <w:tab/>
      </w:r>
      <w:r w:rsidRPr="009039FC">
        <w:tab/>
        <w:t>8</w:t>
      </w:r>
      <w:r w:rsidRPr="009039FC">
        <w:tab/>
        <w:t>= ProjectSpecific_1</w:t>
      </w:r>
    </w:p>
    <w:p w14:paraId="228E685B" w14:textId="77777777" w:rsidR="0089218D" w:rsidRPr="009039FC" w:rsidRDefault="0089218D" w:rsidP="0089218D">
      <w:r w:rsidRPr="009039FC">
        <w:tab/>
      </w:r>
      <w:r w:rsidRPr="009039FC">
        <w:tab/>
      </w:r>
      <w:r w:rsidRPr="009039FC">
        <w:tab/>
        <w:t>16</w:t>
      </w:r>
      <w:r w:rsidRPr="009039FC">
        <w:tab/>
        <w:t>= ProjectSpecific_2</w:t>
      </w:r>
    </w:p>
    <w:p w14:paraId="4C462C65" w14:textId="77777777" w:rsidR="0089218D" w:rsidRPr="009039FC" w:rsidRDefault="0089218D" w:rsidP="0089218D">
      <w:r w:rsidRPr="009039FC">
        <w:tab/>
      </w:r>
      <w:r w:rsidRPr="009039FC">
        <w:tab/>
      </w:r>
      <w:r w:rsidRPr="009039FC">
        <w:tab/>
        <w:t>32</w:t>
      </w:r>
      <w:r w:rsidRPr="009039FC">
        <w:tab/>
        <w:t>= ProjectSpecific_3</w:t>
      </w:r>
    </w:p>
    <w:p w14:paraId="3B220784" w14:textId="77777777" w:rsidR="0089218D" w:rsidRPr="009039FC" w:rsidRDefault="0089218D" w:rsidP="0089218D">
      <w:r w:rsidRPr="009039FC">
        <w:tab/>
      </w:r>
      <w:r w:rsidRPr="009039FC">
        <w:tab/>
      </w:r>
      <w:r w:rsidRPr="009039FC">
        <w:tab/>
        <w:t>64</w:t>
      </w:r>
      <w:r w:rsidRPr="009039FC">
        <w:tab/>
        <w:t>= Possible CTB error</w:t>
      </w:r>
    </w:p>
    <w:p w14:paraId="23873137" w14:textId="77777777" w:rsidR="0089218D" w:rsidRPr="009039FC" w:rsidRDefault="0089218D" w:rsidP="0089218D">
      <w:r w:rsidRPr="009039FC">
        <w:tab/>
      </w:r>
      <w:r w:rsidRPr="009039FC">
        <w:tab/>
      </w:r>
      <w:r w:rsidRPr="009039FC">
        <w:tab/>
        <w:t>128</w:t>
      </w:r>
      <w:r w:rsidRPr="009039FC">
        <w:tab/>
        <w:t>= No24VDC</w:t>
      </w:r>
    </w:p>
    <w:p w14:paraId="1477D1CA" w14:textId="77777777" w:rsidR="0089218D" w:rsidRPr="009039FC" w:rsidRDefault="0089218D" w:rsidP="0089218D">
      <w:r w:rsidRPr="009039FC">
        <w:tab/>
      </w:r>
      <w:r w:rsidRPr="009039FC">
        <w:tab/>
      </w:r>
      <w:r w:rsidRPr="009039FC">
        <w:tab/>
        <w:t>256</w:t>
      </w:r>
      <w:r w:rsidRPr="009039FC">
        <w:tab/>
        <w:t>= disabled</w:t>
      </w:r>
    </w:p>
    <w:p w14:paraId="53B7FECF" w14:textId="77777777" w:rsidR="0089218D" w:rsidRPr="009039FC" w:rsidRDefault="0089218D" w:rsidP="0089218D">
      <w:r w:rsidRPr="009039FC">
        <w:tab/>
      </w:r>
      <w:r w:rsidRPr="009039FC">
        <w:tab/>
      </w:r>
      <w:r w:rsidRPr="009039FC">
        <w:tab/>
        <w:t>512</w:t>
      </w:r>
      <w:r w:rsidRPr="009039FC">
        <w:tab/>
        <w:t>= blocked1 from CSC/Host</w:t>
      </w:r>
    </w:p>
    <w:p w14:paraId="54B72F87" w14:textId="77777777" w:rsidR="0089218D" w:rsidRPr="009039FC" w:rsidRDefault="0089218D" w:rsidP="0089218D">
      <w:r w:rsidRPr="009039FC">
        <w:tab/>
      </w:r>
      <w:r w:rsidRPr="009039FC">
        <w:tab/>
      </w:r>
      <w:r w:rsidRPr="009039FC">
        <w:tab/>
        <w:t>1024</w:t>
      </w:r>
      <w:r w:rsidRPr="009039FC">
        <w:tab/>
        <w:t>= blocked2 from CSC/Host</w:t>
      </w:r>
    </w:p>
    <w:p w14:paraId="12A73034" w14:textId="77777777" w:rsidR="0089218D" w:rsidRPr="009039FC" w:rsidRDefault="0089218D" w:rsidP="0089218D">
      <w:r w:rsidRPr="009039FC">
        <w:tab/>
      </w:r>
      <w:r w:rsidRPr="009039FC">
        <w:tab/>
      </w:r>
      <w:r w:rsidRPr="009039FC">
        <w:tab/>
        <w:t>2048</w:t>
      </w:r>
      <w:r w:rsidRPr="009039FC">
        <w:tab/>
        <w:t>= blocked3 from CSC/Host</w:t>
      </w:r>
    </w:p>
    <w:p w14:paraId="32F0EC6B" w14:textId="77777777" w:rsidR="0089218D" w:rsidRPr="009039FC" w:rsidRDefault="0089218D" w:rsidP="0089218D">
      <w:r w:rsidRPr="009039FC">
        <w:tab/>
      </w:r>
      <w:r w:rsidRPr="009039FC">
        <w:tab/>
      </w:r>
      <w:r w:rsidRPr="009039FC">
        <w:tab/>
        <w:t>4096</w:t>
      </w:r>
      <w:r w:rsidRPr="009039FC">
        <w:tab/>
        <w:t>= blocked4 from CSC/Host</w:t>
      </w:r>
    </w:p>
    <w:p w14:paraId="5FAAA12E" w14:textId="77777777" w:rsidR="0089218D" w:rsidRPr="009039FC" w:rsidRDefault="0089218D" w:rsidP="0089218D">
      <w:r w:rsidRPr="009039FC">
        <w:tab/>
      </w:r>
      <w:r w:rsidRPr="009039FC">
        <w:tab/>
      </w:r>
      <w:r w:rsidRPr="009039FC">
        <w:tab/>
        <w:t>8192</w:t>
      </w:r>
      <w:r w:rsidRPr="009039FC">
        <w:tab/>
        <w:t>= blocked5 from CSC/Host</w:t>
      </w:r>
    </w:p>
    <w:p w14:paraId="2FF65986" w14:textId="77777777" w:rsidR="0089218D" w:rsidRPr="009039FC" w:rsidRDefault="0089218D" w:rsidP="0089218D">
      <w:r w:rsidRPr="009039FC">
        <w:t>NN</w:t>
      </w:r>
      <w:r w:rsidRPr="009039FC">
        <w:tab/>
      </w:r>
      <w:r w:rsidRPr="009039FC">
        <w:tab/>
        <w:t>New Destination</w:t>
      </w:r>
      <w:r w:rsidRPr="009039FC">
        <w:tab/>
        <w:t>(</w:t>
      </w:r>
      <w:proofErr w:type="gramStart"/>
      <w:r w:rsidRPr="009039FC">
        <w:t>0..</w:t>
      </w:r>
      <w:proofErr w:type="gramEnd"/>
      <w:r w:rsidRPr="009039FC">
        <w:t>4099)</w:t>
      </w:r>
    </w:p>
    <w:p w14:paraId="18D52E2B" w14:textId="77777777" w:rsidR="0089218D" w:rsidRPr="009039FC" w:rsidRDefault="0089218D" w:rsidP="0089218D">
      <w:r w:rsidRPr="009039FC">
        <w:tab/>
      </w:r>
      <w:r w:rsidRPr="009039FC">
        <w:tab/>
      </w:r>
      <w:r w:rsidRPr="009039FC">
        <w:tab/>
        <w:t xml:space="preserve">0..2999 </w:t>
      </w:r>
      <w:r w:rsidRPr="009039FC">
        <w:tab/>
        <w:t>= Chute 0-2999</w:t>
      </w:r>
    </w:p>
    <w:p w14:paraId="4558DBD9" w14:textId="77777777" w:rsidR="0089218D" w:rsidRPr="009039FC" w:rsidRDefault="0089218D" w:rsidP="0089218D">
      <w:r w:rsidRPr="009039FC">
        <w:tab/>
      </w:r>
      <w:r w:rsidRPr="009039FC">
        <w:tab/>
      </w:r>
      <w:r w:rsidRPr="009039FC">
        <w:tab/>
        <w:t>3000..3089</w:t>
      </w:r>
      <w:r w:rsidRPr="009039FC">
        <w:tab/>
        <w:t>= Item parked on sorter</w:t>
      </w:r>
    </w:p>
    <w:p w14:paraId="7CF6DE75" w14:textId="77777777" w:rsidR="0089218D" w:rsidRPr="009039FC" w:rsidRDefault="0089218D" w:rsidP="0089218D">
      <w:r w:rsidRPr="009039FC">
        <w:tab/>
      </w:r>
      <w:r w:rsidRPr="009039FC">
        <w:tab/>
      </w:r>
      <w:r w:rsidRPr="009039FC">
        <w:tab/>
        <w:t>3090..3099</w:t>
      </w:r>
      <w:r w:rsidRPr="009039FC">
        <w:tab/>
        <w:t>= CMC Item parked on sorter</w:t>
      </w:r>
    </w:p>
    <w:p w14:paraId="25C12B69" w14:textId="77777777" w:rsidR="0089218D" w:rsidRPr="009039FC" w:rsidRDefault="0089218D" w:rsidP="0089218D">
      <w:r w:rsidRPr="009039FC">
        <w:tab/>
      </w:r>
      <w:r w:rsidRPr="009039FC">
        <w:tab/>
      </w:r>
      <w:r w:rsidRPr="009039FC">
        <w:tab/>
        <w:t xml:space="preserve">4000..4098 </w:t>
      </w:r>
      <w:r w:rsidRPr="009039FC">
        <w:tab/>
        <w:t>= Scanner number 0-98</w:t>
      </w:r>
    </w:p>
    <w:p w14:paraId="7EAB2D30" w14:textId="77777777" w:rsidR="0089218D" w:rsidRPr="009039FC" w:rsidRDefault="0089218D" w:rsidP="0089218D">
      <w:r w:rsidRPr="009039FC">
        <w:tab/>
      </w:r>
      <w:r w:rsidRPr="009039FC">
        <w:tab/>
      </w:r>
      <w:r w:rsidRPr="009039FC">
        <w:tab/>
        <w:t xml:space="preserve">4099 </w:t>
      </w:r>
      <w:r w:rsidRPr="009039FC">
        <w:tab/>
        <w:t>= Any scanner</w:t>
      </w:r>
      <w:r w:rsidRPr="009039FC">
        <w:tab/>
      </w:r>
    </w:p>
    <w:p w14:paraId="07F186AC" w14:textId="77777777" w:rsidR="0089218D" w:rsidRPr="009039FC" w:rsidRDefault="0089218D" w:rsidP="0089218D">
      <w:r w:rsidRPr="009039FC">
        <w:tab/>
      </w:r>
      <w:r w:rsidRPr="009039FC">
        <w:tab/>
      </w:r>
      <w:r w:rsidRPr="009039FC">
        <w:tab/>
        <w:t>4100..4198</w:t>
      </w:r>
      <w:r w:rsidRPr="009039FC">
        <w:tab/>
        <w:t>= Volume scanner No. 0-98</w:t>
      </w:r>
    </w:p>
    <w:p w14:paraId="57C82E41" w14:textId="77777777" w:rsidR="0089218D" w:rsidRPr="009039FC" w:rsidRDefault="0089218D" w:rsidP="0089218D">
      <w:r w:rsidRPr="009039FC">
        <w:tab/>
      </w:r>
      <w:r w:rsidRPr="009039FC">
        <w:tab/>
      </w:r>
      <w:r w:rsidRPr="009039FC">
        <w:tab/>
        <w:t>4199</w:t>
      </w:r>
      <w:r w:rsidRPr="009039FC">
        <w:tab/>
      </w:r>
      <w:r w:rsidRPr="009039FC">
        <w:tab/>
        <w:t>= Any volume scanner</w:t>
      </w:r>
    </w:p>
    <w:p w14:paraId="35A34F2D" w14:textId="77777777" w:rsidR="0089218D" w:rsidRPr="009039FC" w:rsidRDefault="0089218D" w:rsidP="0089218D"/>
    <w:p w14:paraId="552149D6" w14:textId="77777777" w:rsidR="0089218D" w:rsidRPr="009039FC" w:rsidRDefault="0089218D" w:rsidP="0089218D"/>
    <w:p w14:paraId="791A846F" w14:textId="77777777" w:rsidR="0089218D" w:rsidRPr="009039FC" w:rsidRDefault="0089218D" w:rsidP="0089218D"/>
    <w:p w14:paraId="09579388" w14:textId="77777777" w:rsidR="0089218D" w:rsidRPr="009039FC" w:rsidRDefault="0089218D" w:rsidP="0089218D"/>
    <w:p w14:paraId="7FC38FF6"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421B862B" w14:textId="77777777" w:rsidTr="0089218D">
        <w:tc>
          <w:tcPr>
            <w:tcW w:w="6120" w:type="dxa"/>
            <w:gridSpan w:val="2"/>
          </w:tcPr>
          <w:p w14:paraId="0C76BC1E" w14:textId="77777777" w:rsidR="0089218D" w:rsidRPr="009039FC" w:rsidRDefault="0089218D" w:rsidP="0089218D">
            <w:pPr>
              <w:pStyle w:val="TableText"/>
              <w:jc w:val="center"/>
            </w:pPr>
            <w:r w:rsidRPr="009039FC">
              <w:lastRenderedPageBreak/>
              <w:t>Type</w:t>
            </w:r>
          </w:p>
        </w:tc>
      </w:tr>
      <w:tr w:rsidR="0089218D" w:rsidRPr="009039FC" w14:paraId="7FF2AAE0" w14:textId="77777777" w:rsidTr="0089218D">
        <w:tc>
          <w:tcPr>
            <w:tcW w:w="6120" w:type="dxa"/>
            <w:gridSpan w:val="2"/>
          </w:tcPr>
          <w:p w14:paraId="34F6ED19" w14:textId="77777777" w:rsidR="0089218D" w:rsidRPr="009039FC" w:rsidRDefault="0089218D" w:rsidP="0089218D">
            <w:pPr>
              <w:pStyle w:val="TableText"/>
              <w:jc w:val="center"/>
            </w:pPr>
            <w:r w:rsidRPr="009039FC">
              <w:t>Length</w:t>
            </w:r>
          </w:p>
        </w:tc>
      </w:tr>
      <w:tr w:rsidR="0089218D" w:rsidRPr="009039FC" w14:paraId="7069A226" w14:textId="77777777" w:rsidTr="0089218D">
        <w:tc>
          <w:tcPr>
            <w:tcW w:w="3068" w:type="dxa"/>
          </w:tcPr>
          <w:p w14:paraId="1B924891" w14:textId="77777777" w:rsidR="0089218D" w:rsidRPr="009039FC" w:rsidRDefault="0089218D" w:rsidP="0089218D">
            <w:pPr>
              <w:pStyle w:val="TableText"/>
              <w:jc w:val="center"/>
            </w:pPr>
            <w:r w:rsidRPr="009039FC">
              <w:t>D</w:t>
            </w:r>
          </w:p>
        </w:tc>
        <w:tc>
          <w:tcPr>
            <w:tcW w:w="3052" w:type="dxa"/>
          </w:tcPr>
          <w:p w14:paraId="55F69973" w14:textId="77777777" w:rsidR="0089218D" w:rsidRPr="009039FC" w:rsidRDefault="0089218D" w:rsidP="0089218D">
            <w:pPr>
              <w:pStyle w:val="TableText"/>
              <w:jc w:val="center"/>
            </w:pPr>
            <w:r w:rsidRPr="009039FC">
              <w:t>D</w:t>
            </w:r>
          </w:p>
        </w:tc>
      </w:tr>
      <w:tr w:rsidR="0089218D" w:rsidRPr="009039FC" w14:paraId="291679A5" w14:textId="77777777" w:rsidTr="0089218D">
        <w:tc>
          <w:tcPr>
            <w:tcW w:w="3068" w:type="dxa"/>
          </w:tcPr>
          <w:p w14:paraId="1F7E6FB0" w14:textId="77777777" w:rsidR="0089218D" w:rsidRPr="009039FC" w:rsidRDefault="0089218D" w:rsidP="0089218D">
            <w:pPr>
              <w:pStyle w:val="TableText"/>
              <w:jc w:val="center"/>
            </w:pPr>
            <w:r w:rsidRPr="009039FC">
              <w:t>X</w:t>
            </w:r>
          </w:p>
        </w:tc>
        <w:tc>
          <w:tcPr>
            <w:tcW w:w="3052" w:type="dxa"/>
          </w:tcPr>
          <w:p w14:paraId="508F6B5C" w14:textId="77777777" w:rsidR="0089218D" w:rsidRPr="009039FC" w:rsidRDefault="0089218D" w:rsidP="0089218D">
            <w:pPr>
              <w:pStyle w:val="TableText"/>
              <w:jc w:val="center"/>
            </w:pPr>
            <w:r w:rsidRPr="009039FC">
              <w:t>X</w:t>
            </w:r>
          </w:p>
        </w:tc>
      </w:tr>
      <w:tr w:rsidR="0089218D" w:rsidRPr="009039FC" w14:paraId="3F531797" w14:textId="77777777" w:rsidTr="0089218D">
        <w:tc>
          <w:tcPr>
            <w:tcW w:w="3068" w:type="dxa"/>
          </w:tcPr>
          <w:p w14:paraId="5E4584E2" w14:textId="77777777" w:rsidR="0089218D" w:rsidRPr="009039FC" w:rsidRDefault="0089218D" w:rsidP="0089218D">
            <w:pPr>
              <w:pStyle w:val="TableText"/>
              <w:jc w:val="center"/>
            </w:pPr>
            <w:r w:rsidRPr="009039FC">
              <w:t>G</w:t>
            </w:r>
          </w:p>
        </w:tc>
        <w:tc>
          <w:tcPr>
            <w:tcW w:w="3052" w:type="dxa"/>
          </w:tcPr>
          <w:p w14:paraId="2C07B90E" w14:textId="77777777" w:rsidR="0089218D" w:rsidRPr="009039FC" w:rsidRDefault="0089218D" w:rsidP="0089218D">
            <w:pPr>
              <w:pStyle w:val="TableText"/>
              <w:jc w:val="center"/>
            </w:pPr>
            <w:r w:rsidRPr="009039FC">
              <w:t>G</w:t>
            </w:r>
          </w:p>
        </w:tc>
      </w:tr>
      <w:tr w:rsidR="0089218D" w:rsidRPr="009039FC" w14:paraId="3F58DF1A" w14:textId="77777777" w:rsidTr="0089218D">
        <w:tc>
          <w:tcPr>
            <w:tcW w:w="3068" w:type="dxa"/>
          </w:tcPr>
          <w:p w14:paraId="71BCDCF6" w14:textId="77777777" w:rsidR="0089218D" w:rsidRPr="009039FC" w:rsidRDefault="0089218D" w:rsidP="0089218D">
            <w:pPr>
              <w:pStyle w:val="TableText"/>
              <w:jc w:val="center"/>
            </w:pPr>
            <w:r w:rsidRPr="009039FC">
              <w:t>G</w:t>
            </w:r>
          </w:p>
        </w:tc>
        <w:tc>
          <w:tcPr>
            <w:tcW w:w="3052" w:type="dxa"/>
          </w:tcPr>
          <w:p w14:paraId="7575B2CA" w14:textId="77777777" w:rsidR="0089218D" w:rsidRPr="009039FC" w:rsidRDefault="0089218D" w:rsidP="0089218D">
            <w:pPr>
              <w:pStyle w:val="TableText"/>
              <w:jc w:val="center"/>
            </w:pPr>
            <w:r w:rsidRPr="009039FC">
              <w:t>G</w:t>
            </w:r>
          </w:p>
        </w:tc>
      </w:tr>
      <w:tr w:rsidR="0089218D" w:rsidRPr="009039FC" w14:paraId="276A96D0" w14:textId="77777777" w:rsidTr="0089218D">
        <w:tc>
          <w:tcPr>
            <w:tcW w:w="3068" w:type="dxa"/>
          </w:tcPr>
          <w:p w14:paraId="4F73BBB1" w14:textId="77777777" w:rsidR="0089218D" w:rsidRPr="009039FC" w:rsidRDefault="0089218D" w:rsidP="0089218D">
            <w:pPr>
              <w:pStyle w:val="TableText"/>
              <w:jc w:val="center"/>
            </w:pPr>
            <w:r w:rsidRPr="009039FC">
              <w:t>C</w:t>
            </w:r>
          </w:p>
        </w:tc>
        <w:tc>
          <w:tcPr>
            <w:tcW w:w="3052" w:type="dxa"/>
          </w:tcPr>
          <w:p w14:paraId="25F44793" w14:textId="77777777" w:rsidR="0089218D" w:rsidRPr="009039FC" w:rsidRDefault="0089218D" w:rsidP="0089218D">
            <w:pPr>
              <w:pStyle w:val="TableText"/>
              <w:jc w:val="center"/>
            </w:pPr>
            <w:r w:rsidRPr="009039FC">
              <w:t>C</w:t>
            </w:r>
          </w:p>
        </w:tc>
      </w:tr>
      <w:tr w:rsidR="0089218D" w:rsidRPr="009039FC" w14:paraId="21AB6ED2" w14:textId="77777777" w:rsidTr="0089218D">
        <w:tc>
          <w:tcPr>
            <w:tcW w:w="3068" w:type="dxa"/>
          </w:tcPr>
          <w:p w14:paraId="3F287D2F" w14:textId="77777777" w:rsidR="0089218D" w:rsidRPr="009039FC" w:rsidRDefault="0089218D" w:rsidP="0089218D">
            <w:pPr>
              <w:pStyle w:val="TableText"/>
              <w:jc w:val="center"/>
            </w:pPr>
          </w:p>
        </w:tc>
        <w:tc>
          <w:tcPr>
            <w:tcW w:w="3052" w:type="dxa"/>
          </w:tcPr>
          <w:p w14:paraId="0F5742D4" w14:textId="77777777" w:rsidR="0089218D" w:rsidRPr="009039FC" w:rsidRDefault="0089218D" w:rsidP="0089218D">
            <w:pPr>
              <w:pStyle w:val="TableText"/>
              <w:jc w:val="center"/>
            </w:pPr>
            <w:r w:rsidRPr="009039FC">
              <w:t>S</w:t>
            </w:r>
          </w:p>
        </w:tc>
      </w:tr>
      <w:tr w:rsidR="0089218D" w:rsidRPr="009039FC" w14:paraId="14378E21" w14:textId="77777777" w:rsidTr="0089218D">
        <w:tc>
          <w:tcPr>
            <w:tcW w:w="3068" w:type="dxa"/>
          </w:tcPr>
          <w:p w14:paraId="48C743C8" w14:textId="77777777" w:rsidR="0089218D" w:rsidRPr="009039FC" w:rsidRDefault="0089218D" w:rsidP="0089218D">
            <w:pPr>
              <w:pStyle w:val="TableText"/>
              <w:jc w:val="center"/>
            </w:pPr>
            <w:r w:rsidRPr="009039FC">
              <w:t>H</w:t>
            </w:r>
          </w:p>
        </w:tc>
        <w:tc>
          <w:tcPr>
            <w:tcW w:w="3052" w:type="dxa"/>
          </w:tcPr>
          <w:p w14:paraId="1F80332A" w14:textId="77777777" w:rsidR="0089218D" w:rsidRPr="009039FC" w:rsidRDefault="0089218D" w:rsidP="0089218D">
            <w:pPr>
              <w:pStyle w:val="TableText"/>
              <w:jc w:val="center"/>
            </w:pPr>
            <w:r w:rsidRPr="009039FC">
              <w:t>H</w:t>
            </w:r>
          </w:p>
        </w:tc>
      </w:tr>
      <w:tr w:rsidR="0089218D" w:rsidRPr="009039FC" w14:paraId="1714CEFC" w14:textId="77777777" w:rsidTr="0089218D">
        <w:tc>
          <w:tcPr>
            <w:tcW w:w="3068" w:type="dxa"/>
          </w:tcPr>
          <w:p w14:paraId="3254407C" w14:textId="77777777" w:rsidR="0089218D" w:rsidRPr="009039FC" w:rsidRDefault="0089218D" w:rsidP="0089218D">
            <w:pPr>
              <w:pStyle w:val="TableText"/>
              <w:jc w:val="center"/>
            </w:pPr>
            <w:r w:rsidRPr="009039FC">
              <w:t>N</w:t>
            </w:r>
          </w:p>
        </w:tc>
        <w:tc>
          <w:tcPr>
            <w:tcW w:w="3052" w:type="dxa"/>
          </w:tcPr>
          <w:p w14:paraId="653AAD3C" w14:textId="77777777" w:rsidR="0089218D" w:rsidRPr="009039FC" w:rsidRDefault="0089218D" w:rsidP="0089218D">
            <w:pPr>
              <w:pStyle w:val="TableText"/>
              <w:jc w:val="center"/>
            </w:pPr>
            <w:r w:rsidRPr="009039FC">
              <w:t>N</w:t>
            </w:r>
          </w:p>
        </w:tc>
      </w:tr>
    </w:tbl>
    <w:p w14:paraId="14555A83" w14:textId="77777777" w:rsidR="0089218D" w:rsidRPr="009039FC" w:rsidRDefault="0089218D" w:rsidP="0089218D"/>
    <w:p w14:paraId="297E1993" w14:textId="77777777" w:rsidR="0089218D" w:rsidRPr="009039FC" w:rsidRDefault="0089218D" w:rsidP="0089218D">
      <w:r w:rsidRPr="009039FC">
        <w:t>If, for some reason, an item is acting abnormally while sorting to its destination, an item sortation event telegram is sent to the CSC/Host. The telegram includes a reason for the event.</w:t>
      </w:r>
    </w:p>
    <w:p w14:paraId="65A7E8E7" w14:textId="77777777" w:rsidR="0089218D" w:rsidRPr="009039FC" w:rsidRDefault="0089218D" w:rsidP="0089218D">
      <w:r w:rsidRPr="009039FC">
        <w:t>The CSC/Host can then redirect the item to another destination.</w:t>
      </w:r>
    </w:p>
    <w:p w14:paraId="759ED136" w14:textId="77777777" w:rsidR="0089218D" w:rsidRPr="009039FC" w:rsidRDefault="0089218D" w:rsidP="0089218D">
      <w:r w:rsidRPr="009039FC">
        <w:t xml:space="preserve">Each time the item is recirculated, the number of </w:t>
      </w:r>
      <w:proofErr w:type="spellStart"/>
      <w:r w:rsidRPr="009039FC">
        <w:t>recirculations</w:t>
      </w:r>
      <w:proofErr w:type="spellEnd"/>
      <w:r w:rsidRPr="009039FC">
        <w:t xml:space="preserve"> is incremented by one in CMC.</w:t>
      </w:r>
    </w:p>
    <w:p w14:paraId="68CD0903" w14:textId="77777777" w:rsidR="0089218D" w:rsidRPr="009039FC" w:rsidRDefault="0089218D" w:rsidP="0089218D">
      <w:r w:rsidRPr="009039FC">
        <w:t>The point where the CMC is incrementing the counter is the physical location of the IU/SPS from which the item was originally inducted.</w:t>
      </w:r>
    </w:p>
    <w:p w14:paraId="1CDFB6CC" w14:textId="77777777" w:rsidR="0089218D" w:rsidRPr="009039FC" w:rsidRDefault="0089218D" w:rsidP="0089218D">
      <w:r w:rsidRPr="009039FC">
        <w:t>The reason field contains the following information:</w:t>
      </w:r>
    </w:p>
    <w:tbl>
      <w:tblPr>
        <w:tblW w:w="7920" w:type="dxa"/>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40"/>
        <w:gridCol w:w="2640"/>
        <w:gridCol w:w="2640"/>
      </w:tblGrid>
      <w:tr w:rsidR="0089218D" w:rsidRPr="009039FC" w14:paraId="686F1D8C" w14:textId="77777777" w:rsidTr="0089218D">
        <w:tc>
          <w:tcPr>
            <w:tcW w:w="2640" w:type="dxa"/>
          </w:tcPr>
          <w:p w14:paraId="4D746981" w14:textId="77777777" w:rsidR="0089218D" w:rsidRPr="009039FC" w:rsidRDefault="0089218D" w:rsidP="0089218D">
            <w:pPr>
              <w:pStyle w:val="TableHeader"/>
            </w:pPr>
            <w:r w:rsidRPr="009039FC">
              <w:t>Reason</w:t>
            </w:r>
          </w:p>
        </w:tc>
        <w:tc>
          <w:tcPr>
            <w:tcW w:w="2640" w:type="dxa"/>
          </w:tcPr>
          <w:p w14:paraId="060058F3" w14:textId="77777777" w:rsidR="0089218D" w:rsidRPr="009039FC" w:rsidRDefault="0089218D" w:rsidP="0089218D">
            <w:pPr>
              <w:pStyle w:val="TableHeader"/>
            </w:pPr>
            <w:r w:rsidRPr="009039FC">
              <w:t>Explanation</w:t>
            </w:r>
          </w:p>
        </w:tc>
        <w:tc>
          <w:tcPr>
            <w:tcW w:w="2640" w:type="dxa"/>
          </w:tcPr>
          <w:p w14:paraId="56612902" w14:textId="77777777" w:rsidR="0089218D" w:rsidRPr="009039FC" w:rsidRDefault="0089218D" w:rsidP="0089218D">
            <w:pPr>
              <w:pStyle w:val="TableHeader"/>
            </w:pPr>
            <w:r w:rsidRPr="009039FC">
              <w:t>Result</w:t>
            </w:r>
          </w:p>
        </w:tc>
      </w:tr>
      <w:tr w:rsidR="0089218D" w:rsidRPr="009039FC" w14:paraId="1A0DFFA3" w14:textId="77777777" w:rsidTr="0089218D">
        <w:tc>
          <w:tcPr>
            <w:tcW w:w="2640" w:type="dxa"/>
          </w:tcPr>
          <w:p w14:paraId="09CD6C50" w14:textId="77777777" w:rsidR="0089218D" w:rsidRPr="009039FC" w:rsidRDefault="0089218D" w:rsidP="0089218D">
            <w:pPr>
              <w:pStyle w:val="TableText"/>
            </w:pPr>
            <w:r w:rsidRPr="009039FC">
              <w:t>Chute Blocked</w:t>
            </w:r>
          </w:p>
        </w:tc>
        <w:tc>
          <w:tcPr>
            <w:tcW w:w="2640" w:type="dxa"/>
          </w:tcPr>
          <w:p w14:paraId="28C0F47B" w14:textId="77777777" w:rsidR="0089218D" w:rsidRPr="009039FC" w:rsidRDefault="0089218D" w:rsidP="0089218D">
            <w:pPr>
              <w:pStyle w:val="TableText"/>
            </w:pPr>
            <w:r w:rsidRPr="009039FC">
              <w:t>Chute is full, jammed or blocked by other reasons</w:t>
            </w:r>
          </w:p>
        </w:tc>
        <w:tc>
          <w:tcPr>
            <w:tcW w:w="2640" w:type="dxa"/>
          </w:tcPr>
          <w:p w14:paraId="0D6FEE19" w14:textId="77777777" w:rsidR="0089218D" w:rsidRPr="009039FC" w:rsidRDefault="0089218D" w:rsidP="0089218D">
            <w:pPr>
              <w:pStyle w:val="TableText"/>
            </w:pPr>
            <w:r w:rsidRPr="009039FC">
              <w:t>Item will be recirculated</w:t>
            </w:r>
          </w:p>
        </w:tc>
      </w:tr>
      <w:tr w:rsidR="0089218D" w:rsidRPr="009039FC" w14:paraId="3923D218" w14:textId="77777777" w:rsidTr="0089218D">
        <w:tc>
          <w:tcPr>
            <w:tcW w:w="2640" w:type="dxa"/>
          </w:tcPr>
          <w:p w14:paraId="2614DFCA" w14:textId="77777777" w:rsidR="0089218D" w:rsidRPr="009039FC" w:rsidRDefault="0089218D" w:rsidP="0089218D">
            <w:pPr>
              <w:pStyle w:val="TableText"/>
            </w:pPr>
            <w:proofErr w:type="spellStart"/>
            <w:r w:rsidRPr="009039FC">
              <w:t>Max.Recirculation</w:t>
            </w:r>
            <w:proofErr w:type="spellEnd"/>
          </w:p>
        </w:tc>
        <w:tc>
          <w:tcPr>
            <w:tcW w:w="2640" w:type="dxa"/>
          </w:tcPr>
          <w:p w14:paraId="09DA1E7B" w14:textId="77777777" w:rsidR="0089218D" w:rsidRPr="009039FC" w:rsidRDefault="0089218D" w:rsidP="0089218D">
            <w:pPr>
              <w:pStyle w:val="TableText"/>
            </w:pPr>
            <w:r w:rsidRPr="009039FC">
              <w:t xml:space="preserve">Item has recirculated </w:t>
            </w:r>
            <w:proofErr w:type="spellStart"/>
            <w:r w:rsidRPr="009039FC">
              <w:t>Max.Reciculation</w:t>
            </w:r>
            <w:proofErr w:type="spellEnd"/>
            <w:r w:rsidRPr="009039FC">
              <w:t xml:space="preserve"> times</w:t>
            </w:r>
          </w:p>
        </w:tc>
        <w:tc>
          <w:tcPr>
            <w:tcW w:w="2640" w:type="dxa"/>
          </w:tcPr>
          <w:p w14:paraId="0FCFFCD9" w14:textId="77777777" w:rsidR="0089218D" w:rsidRPr="009039FC" w:rsidRDefault="0089218D" w:rsidP="0089218D">
            <w:pPr>
              <w:pStyle w:val="TableText"/>
            </w:pPr>
            <w:r w:rsidRPr="009039FC">
              <w:t xml:space="preserve">Item will be redirected to the </w:t>
            </w:r>
            <w:proofErr w:type="spellStart"/>
            <w:r w:rsidRPr="009039FC">
              <w:t>Max.Recirc</w:t>
            </w:r>
            <w:proofErr w:type="spellEnd"/>
            <w:r w:rsidRPr="009039FC">
              <w:t>. dump chute</w:t>
            </w:r>
          </w:p>
        </w:tc>
      </w:tr>
      <w:tr w:rsidR="0089218D" w:rsidRPr="009039FC" w14:paraId="077E2818" w14:textId="77777777" w:rsidTr="0089218D">
        <w:tc>
          <w:tcPr>
            <w:tcW w:w="2640" w:type="dxa"/>
          </w:tcPr>
          <w:p w14:paraId="2E3FC494" w14:textId="77777777" w:rsidR="0089218D" w:rsidRPr="009039FC" w:rsidRDefault="0089218D" w:rsidP="0089218D">
            <w:pPr>
              <w:pStyle w:val="TableText"/>
            </w:pPr>
            <w:r w:rsidRPr="009039FC">
              <w:t>No Activation/ Possible CTB Error</w:t>
            </w:r>
          </w:p>
        </w:tc>
        <w:tc>
          <w:tcPr>
            <w:tcW w:w="2640" w:type="dxa"/>
          </w:tcPr>
          <w:p w14:paraId="5F651DC8" w14:textId="77777777" w:rsidR="0089218D" w:rsidRPr="009039FC" w:rsidRDefault="0089218D" w:rsidP="0089218D">
            <w:pPr>
              <w:pStyle w:val="TableText"/>
            </w:pPr>
            <w:r w:rsidRPr="009039FC">
              <w:t xml:space="preserve">An item has been found on a carrier, which has been discharged. The carrier reports that no activation has been performed. </w:t>
            </w:r>
          </w:p>
        </w:tc>
        <w:tc>
          <w:tcPr>
            <w:tcW w:w="2640" w:type="dxa"/>
          </w:tcPr>
          <w:p w14:paraId="45346E74" w14:textId="77777777" w:rsidR="0089218D" w:rsidRPr="009039FC" w:rsidRDefault="0089218D" w:rsidP="0089218D">
            <w:pPr>
              <w:pStyle w:val="TableText"/>
            </w:pPr>
            <w:r w:rsidRPr="009039FC">
              <w:t>Item will be recirculated</w:t>
            </w:r>
          </w:p>
        </w:tc>
      </w:tr>
      <w:tr w:rsidR="0089218D" w:rsidRPr="009039FC" w14:paraId="5E680CE8" w14:textId="77777777" w:rsidTr="0089218D">
        <w:tc>
          <w:tcPr>
            <w:tcW w:w="2640" w:type="dxa"/>
          </w:tcPr>
          <w:p w14:paraId="0DD4CCEE" w14:textId="77777777" w:rsidR="0089218D" w:rsidRPr="009039FC" w:rsidRDefault="0089218D" w:rsidP="0089218D">
            <w:pPr>
              <w:pStyle w:val="TableText"/>
            </w:pPr>
            <w:r w:rsidRPr="009039FC">
              <w:t>Not Code Converted</w:t>
            </w:r>
          </w:p>
        </w:tc>
        <w:tc>
          <w:tcPr>
            <w:tcW w:w="2640" w:type="dxa"/>
          </w:tcPr>
          <w:p w14:paraId="37C68062" w14:textId="77777777" w:rsidR="0089218D" w:rsidRPr="009039FC" w:rsidRDefault="0089218D" w:rsidP="0089218D">
            <w:pPr>
              <w:pStyle w:val="TableText"/>
            </w:pPr>
            <w:r w:rsidRPr="009039FC">
              <w:t>If the CMC has not received a destination of a scanned item at a certain point the CSC/Host is informed.</w:t>
            </w:r>
          </w:p>
        </w:tc>
        <w:tc>
          <w:tcPr>
            <w:tcW w:w="2640" w:type="dxa"/>
          </w:tcPr>
          <w:p w14:paraId="5537F2BD" w14:textId="77777777" w:rsidR="0089218D" w:rsidRPr="009039FC" w:rsidRDefault="0089218D" w:rsidP="0089218D">
            <w:pPr>
              <w:pStyle w:val="TableText"/>
            </w:pPr>
            <w:r w:rsidRPr="009039FC">
              <w:t>Item will be recirculated and rescanned</w:t>
            </w:r>
          </w:p>
        </w:tc>
      </w:tr>
      <w:tr w:rsidR="0089218D" w:rsidRPr="009039FC" w14:paraId="53F07DF7" w14:textId="77777777" w:rsidTr="0089218D">
        <w:tc>
          <w:tcPr>
            <w:tcW w:w="2640" w:type="dxa"/>
          </w:tcPr>
          <w:p w14:paraId="58C40EB9" w14:textId="77777777" w:rsidR="0089218D" w:rsidRPr="009039FC" w:rsidRDefault="0089218D" w:rsidP="0089218D">
            <w:pPr>
              <w:pStyle w:val="TableText"/>
            </w:pPr>
            <w:r w:rsidRPr="009039FC">
              <w:t>No Answer from Scanner</w:t>
            </w:r>
          </w:p>
        </w:tc>
        <w:tc>
          <w:tcPr>
            <w:tcW w:w="2640" w:type="dxa"/>
          </w:tcPr>
          <w:p w14:paraId="7475C55E" w14:textId="77777777" w:rsidR="0089218D" w:rsidRPr="009039FC" w:rsidRDefault="0089218D" w:rsidP="0089218D">
            <w:pPr>
              <w:pStyle w:val="TableText"/>
            </w:pPr>
            <w:r w:rsidRPr="009039FC">
              <w:t>No answer has been received from scanner for an item</w:t>
            </w:r>
          </w:p>
        </w:tc>
        <w:tc>
          <w:tcPr>
            <w:tcW w:w="2640" w:type="dxa"/>
          </w:tcPr>
          <w:p w14:paraId="65219225" w14:textId="77777777" w:rsidR="0089218D" w:rsidRPr="009039FC" w:rsidRDefault="0089218D" w:rsidP="0089218D">
            <w:pPr>
              <w:pStyle w:val="TableText"/>
            </w:pPr>
            <w:r w:rsidRPr="009039FC">
              <w:t>Item will be recirculated and rescanned</w:t>
            </w:r>
          </w:p>
        </w:tc>
      </w:tr>
      <w:tr w:rsidR="0089218D" w:rsidRPr="009039FC" w14:paraId="448A04CD" w14:textId="77777777" w:rsidTr="0089218D">
        <w:tc>
          <w:tcPr>
            <w:tcW w:w="2640" w:type="dxa"/>
          </w:tcPr>
          <w:p w14:paraId="4C1D557B" w14:textId="77777777" w:rsidR="0089218D" w:rsidRPr="009039FC" w:rsidRDefault="0089218D" w:rsidP="0089218D">
            <w:pPr>
              <w:pStyle w:val="TableText"/>
            </w:pPr>
            <w:r w:rsidRPr="009039FC">
              <w:t>Item not sorted due to tray spacing</w:t>
            </w:r>
          </w:p>
        </w:tc>
        <w:tc>
          <w:tcPr>
            <w:tcW w:w="2640" w:type="dxa"/>
          </w:tcPr>
          <w:p w14:paraId="1C6526FA" w14:textId="77777777" w:rsidR="0089218D" w:rsidRPr="009039FC" w:rsidRDefault="0089218D" w:rsidP="0089218D">
            <w:pPr>
              <w:pStyle w:val="TableText"/>
            </w:pPr>
            <w:r w:rsidRPr="009039FC">
              <w:t>The item could not be sorted due the chute was blocked due to tray spacing.</w:t>
            </w:r>
          </w:p>
        </w:tc>
        <w:tc>
          <w:tcPr>
            <w:tcW w:w="2640" w:type="dxa"/>
          </w:tcPr>
          <w:p w14:paraId="6F950FBF" w14:textId="77777777" w:rsidR="0089218D" w:rsidRPr="009039FC" w:rsidRDefault="0089218D" w:rsidP="0089218D">
            <w:pPr>
              <w:pStyle w:val="TableText"/>
            </w:pPr>
            <w:r w:rsidRPr="009039FC">
              <w:t xml:space="preserve">Item will be recirculated </w:t>
            </w:r>
          </w:p>
        </w:tc>
      </w:tr>
      <w:tr w:rsidR="0089218D" w:rsidRPr="009039FC" w14:paraId="289F8107" w14:textId="77777777" w:rsidTr="0089218D">
        <w:tc>
          <w:tcPr>
            <w:tcW w:w="2640" w:type="dxa"/>
          </w:tcPr>
          <w:p w14:paraId="7DE71465" w14:textId="77777777" w:rsidR="0089218D" w:rsidRPr="009039FC" w:rsidRDefault="0089218D" w:rsidP="0089218D">
            <w:pPr>
              <w:pStyle w:val="TableText"/>
            </w:pPr>
            <w:r w:rsidRPr="009039FC">
              <w:t>Item on Activated Carrier</w:t>
            </w:r>
          </w:p>
        </w:tc>
        <w:tc>
          <w:tcPr>
            <w:tcW w:w="2640" w:type="dxa"/>
          </w:tcPr>
          <w:p w14:paraId="2506646C" w14:textId="77777777" w:rsidR="0089218D" w:rsidRPr="009039FC" w:rsidRDefault="0089218D" w:rsidP="0089218D">
            <w:pPr>
              <w:pStyle w:val="TableText"/>
            </w:pPr>
            <w:r w:rsidRPr="009039FC">
              <w:t xml:space="preserve">Verification of an activated carrier at an SPS has </w:t>
            </w:r>
            <w:r w:rsidRPr="009039FC">
              <w:lastRenderedPageBreak/>
              <w:t xml:space="preserve">found an item on the carrier. Carrier reports that it has been activated. </w:t>
            </w:r>
          </w:p>
        </w:tc>
        <w:tc>
          <w:tcPr>
            <w:tcW w:w="2640" w:type="dxa"/>
          </w:tcPr>
          <w:p w14:paraId="01475549" w14:textId="77777777" w:rsidR="0089218D" w:rsidRPr="009039FC" w:rsidRDefault="0089218D" w:rsidP="0089218D">
            <w:pPr>
              <w:pStyle w:val="TableText"/>
            </w:pPr>
            <w:r w:rsidRPr="009039FC">
              <w:lastRenderedPageBreak/>
              <w:t xml:space="preserve">Item will be recirculated </w:t>
            </w:r>
          </w:p>
        </w:tc>
      </w:tr>
      <w:tr w:rsidR="0089218D" w:rsidRPr="009039FC" w14:paraId="405E6394" w14:textId="77777777" w:rsidTr="0089218D">
        <w:tc>
          <w:tcPr>
            <w:tcW w:w="2640" w:type="dxa"/>
          </w:tcPr>
          <w:p w14:paraId="0A25A32B" w14:textId="77777777" w:rsidR="0089218D" w:rsidRPr="009039FC" w:rsidRDefault="0089218D" w:rsidP="0089218D">
            <w:pPr>
              <w:pStyle w:val="TableText"/>
            </w:pPr>
            <w:r w:rsidRPr="009039FC">
              <w:t>RNI Not Present</w:t>
            </w:r>
          </w:p>
        </w:tc>
        <w:tc>
          <w:tcPr>
            <w:tcW w:w="2640" w:type="dxa"/>
          </w:tcPr>
          <w:p w14:paraId="60F15B62" w14:textId="77777777" w:rsidR="0089218D" w:rsidRPr="009039FC" w:rsidRDefault="0089218D" w:rsidP="0089218D">
            <w:pPr>
              <w:pStyle w:val="TableText"/>
            </w:pPr>
            <w:r w:rsidRPr="009039FC">
              <w:t>The Ready Next Item (RNI) signal from a conveyor line is not present at the time an item must be sorted to the destination. This is only used when spacing and/or tracking of sorted item must be performed.</w:t>
            </w:r>
          </w:p>
        </w:tc>
        <w:tc>
          <w:tcPr>
            <w:tcW w:w="2640" w:type="dxa"/>
          </w:tcPr>
          <w:p w14:paraId="264BADFC" w14:textId="77777777" w:rsidR="0089218D" w:rsidRPr="009039FC" w:rsidRDefault="0089218D" w:rsidP="0089218D">
            <w:pPr>
              <w:pStyle w:val="TableText"/>
            </w:pPr>
            <w:r w:rsidRPr="009039FC">
              <w:t xml:space="preserve">Item will be recirculated </w:t>
            </w:r>
          </w:p>
        </w:tc>
      </w:tr>
      <w:tr w:rsidR="0089218D" w:rsidRPr="009039FC" w14:paraId="7541AF4A" w14:textId="77777777" w:rsidTr="0089218D">
        <w:tc>
          <w:tcPr>
            <w:tcW w:w="2640" w:type="dxa"/>
          </w:tcPr>
          <w:p w14:paraId="001F061A" w14:textId="77777777" w:rsidR="0089218D" w:rsidRPr="009039FC" w:rsidRDefault="0089218D" w:rsidP="0089218D">
            <w:pPr>
              <w:pStyle w:val="TableText"/>
            </w:pPr>
            <w:r w:rsidRPr="009039FC">
              <w:t>Invalid destination for multi carrier item</w:t>
            </w:r>
          </w:p>
        </w:tc>
        <w:tc>
          <w:tcPr>
            <w:tcW w:w="2640" w:type="dxa"/>
          </w:tcPr>
          <w:p w14:paraId="4139C50C" w14:textId="77777777" w:rsidR="0089218D" w:rsidRPr="009039FC" w:rsidRDefault="0089218D" w:rsidP="0089218D">
            <w:pPr>
              <w:pStyle w:val="TableText"/>
            </w:pPr>
            <w:r w:rsidRPr="009039FC">
              <w:t xml:space="preserve">If a multi-carrier item has the destination for a single carrier chute this event will be sent to the CSC. </w:t>
            </w:r>
          </w:p>
        </w:tc>
        <w:tc>
          <w:tcPr>
            <w:tcW w:w="2640" w:type="dxa"/>
          </w:tcPr>
          <w:p w14:paraId="604940A4" w14:textId="77777777" w:rsidR="0089218D" w:rsidRPr="009039FC" w:rsidRDefault="0089218D" w:rsidP="0089218D">
            <w:pPr>
              <w:pStyle w:val="TableText"/>
            </w:pPr>
            <w:r w:rsidRPr="009039FC">
              <w:t xml:space="preserve">Item will be redirected to the </w:t>
            </w:r>
            <w:proofErr w:type="spellStart"/>
            <w:r w:rsidRPr="009039FC">
              <w:t>Max.recirc</w:t>
            </w:r>
            <w:proofErr w:type="spellEnd"/>
            <w:r w:rsidRPr="009039FC">
              <w:t xml:space="preserve"> dump chute</w:t>
            </w:r>
          </w:p>
        </w:tc>
      </w:tr>
      <w:tr w:rsidR="0089218D" w:rsidRPr="009039FC" w14:paraId="4697420A" w14:textId="77777777" w:rsidTr="0089218D">
        <w:tc>
          <w:tcPr>
            <w:tcW w:w="2640" w:type="dxa"/>
          </w:tcPr>
          <w:p w14:paraId="73EE904F" w14:textId="77777777" w:rsidR="0089218D" w:rsidRPr="009039FC" w:rsidRDefault="0089218D" w:rsidP="0089218D">
            <w:pPr>
              <w:pStyle w:val="TableText"/>
            </w:pPr>
            <w:r w:rsidRPr="009039FC">
              <w:t>One or more Multi-</w:t>
            </w:r>
            <w:proofErr w:type="spellStart"/>
            <w:r w:rsidRPr="009039FC">
              <w:t>Dest</w:t>
            </w:r>
            <w:proofErr w:type="spellEnd"/>
            <w:r w:rsidRPr="009039FC">
              <w:t xml:space="preserve"> are invalid</w:t>
            </w:r>
          </w:p>
        </w:tc>
        <w:tc>
          <w:tcPr>
            <w:tcW w:w="2640" w:type="dxa"/>
          </w:tcPr>
          <w:p w14:paraId="22230C3B" w14:textId="77777777" w:rsidR="0089218D" w:rsidRPr="009039FC" w:rsidRDefault="0089218D" w:rsidP="0089218D">
            <w:pPr>
              <w:pStyle w:val="TableText"/>
            </w:pPr>
            <w:r w:rsidRPr="009039FC">
              <w:t xml:space="preserve">When receiving the ‘Item </w:t>
            </w:r>
            <w:proofErr w:type="spellStart"/>
            <w:r w:rsidRPr="009039FC">
              <w:t>Redir</w:t>
            </w:r>
            <w:proofErr w:type="spellEnd"/>
            <w:r w:rsidRPr="009039FC">
              <w:t xml:space="preserve"> multi </w:t>
            </w:r>
            <w:proofErr w:type="spellStart"/>
            <w:r w:rsidRPr="009039FC">
              <w:t>dest</w:t>
            </w:r>
            <w:proofErr w:type="spellEnd"/>
            <w:r w:rsidRPr="009039FC">
              <w:t>’ telegram the CMC will check the destinations and if any illegal destinations are found in the telegram, this event is forwarded to the CSC/Host.</w:t>
            </w:r>
          </w:p>
        </w:tc>
        <w:tc>
          <w:tcPr>
            <w:tcW w:w="2640" w:type="dxa"/>
          </w:tcPr>
          <w:p w14:paraId="3598EBB5" w14:textId="77777777" w:rsidR="0089218D" w:rsidRPr="009039FC" w:rsidRDefault="0089218D" w:rsidP="0089218D">
            <w:pPr>
              <w:pStyle w:val="TableText"/>
            </w:pPr>
            <w:r w:rsidRPr="009039FC">
              <w:t xml:space="preserve">The CMC will only use the valid destinations. </w:t>
            </w:r>
          </w:p>
        </w:tc>
      </w:tr>
    </w:tbl>
    <w:p w14:paraId="33CD57D2" w14:textId="77777777" w:rsidR="0089218D" w:rsidRPr="009039FC" w:rsidRDefault="0089218D" w:rsidP="0089218D"/>
    <w:p w14:paraId="67AED320" w14:textId="77777777" w:rsidR="0089218D" w:rsidRPr="009039FC" w:rsidRDefault="0089218D" w:rsidP="0089218D">
      <w:r w:rsidRPr="009039FC">
        <w:t>If the CMC redirects the item, the new destination will be inserted in the new destination field. If the item is not redirected, the destination and new destination will be the same.</w:t>
      </w:r>
    </w:p>
    <w:p w14:paraId="38E66989" w14:textId="77777777" w:rsidR="0089218D" w:rsidRPr="009039FC" w:rsidRDefault="0089218D" w:rsidP="0089218D">
      <w:r w:rsidRPr="009039FC">
        <w:t xml:space="preserve">The chute status information may be a combination, </w:t>
      </w:r>
      <w:proofErr w:type="gramStart"/>
      <w:r w:rsidRPr="009039FC">
        <w:t>e.g.</w:t>
      </w:r>
      <w:proofErr w:type="gramEnd"/>
      <w:r w:rsidRPr="009039FC">
        <w:t xml:space="preserve"> if the "chute full" and "jam" happen simultaneously, a status HH = 3 is sent. If the destination is not a chute, the chute status information is set to 0.</w:t>
      </w:r>
    </w:p>
    <w:p w14:paraId="7A6B90B8" w14:textId="77777777" w:rsidR="0089218D" w:rsidRPr="009039FC" w:rsidRDefault="0089218D" w:rsidP="0089218D">
      <w:r w:rsidRPr="009039FC">
        <w:t xml:space="preserve">The CMC will assign one of the ‘CMC Item Parked on Sorter’ destinations to items which no other destination could be assigned – </w:t>
      </w:r>
      <w:proofErr w:type="gramStart"/>
      <w:r w:rsidRPr="009039FC">
        <w:t>e.g.</w:t>
      </w:r>
      <w:proofErr w:type="gramEnd"/>
      <w:r w:rsidRPr="009039FC">
        <w:t xml:space="preserve"> due to an invalid dump chute configuration.</w:t>
      </w:r>
    </w:p>
    <w:p w14:paraId="0B9BEEE3" w14:textId="77777777" w:rsidR="0089218D" w:rsidRPr="009039FC" w:rsidRDefault="0089218D" w:rsidP="0089218D">
      <w:r w:rsidRPr="009039FC">
        <w:t>Reason 8 (Destination Invalid for Multi Carrier item) and reason 9 (One or more Multi-</w:t>
      </w:r>
      <w:proofErr w:type="spellStart"/>
      <w:r w:rsidRPr="009039FC">
        <w:t>Dest</w:t>
      </w:r>
      <w:proofErr w:type="spellEnd"/>
      <w:r w:rsidRPr="009039FC">
        <w:t xml:space="preserve"> invalid) are used when multi-carrier items are directed to chute destinations only capable of receiving single carrier items. The reasons may be sent when the item is inducted on the sorter or when it is being redirected.</w:t>
      </w:r>
    </w:p>
    <w:p w14:paraId="782840AB"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284" w:name="_Toc192574134"/>
      <w:bookmarkStart w:id="285" w:name="_Toc534610769"/>
      <w:bookmarkStart w:id="286" w:name="_Toc55827060"/>
      <w:bookmarkStart w:id="287" w:name="_Toc146512293"/>
      <w:r w:rsidRPr="009039FC">
        <w:t>Item disappeared (46) (option)</w:t>
      </w:r>
      <w:bookmarkEnd w:id="284"/>
      <w:bookmarkEnd w:id="285"/>
      <w:bookmarkEnd w:id="286"/>
      <w:bookmarkEnd w:id="287"/>
    </w:p>
    <w:p w14:paraId="3B45E7E4" w14:textId="77777777" w:rsidR="0089218D" w:rsidRPr="009039FC" w:rsidRDefault="0089218D" w:rsidP="0089218D">
      <w:r w:rsidRPr="009039FC">
        <w:t>CMC =&gt; CSC/Host</w:t>
      </w:r>
    </w:p>
    <w:p w14:paraId="03DDF4C4" w14:textId="77777777" w:rsidR="0089218D" w:rsidRPr="009039FC" w:rsidRDefault="0089218D" w:rsidP="0089218D">
      <w:r w:rsidRPr="009039FC">
        <w:t>Channel: Routing</w:t>
      </w:r>
    </w:p>
    <w:p w14:paraId="7503BBFF" w14:textId="77777777" w:rsidR="0089218D" w:rsidRPr="009039FC" w:rsidRDefault="0089218D" w:rsidP="0089218D"/>
    <w:p w14:paraId="2B5019B4" w14:textId="77777777" w:rsidR="0089218D" w:rsidRPr="009039FC" w:rsidRDefault="0089218D" w:rsidP="0089218D">
      <w:r w:rsidRPr="009039FC">
        <w:t>Format:</w:t>
      </w:r>
      <w:r w:rsidRPr="009039FC">
        <w:tab/>
        <w:t>TTLL_IXXGGGGCC</w:t>
      </w:r>
      <w:r w:rsidRPr="009039FC">
        <w:tab/>
      </w:r>
      <w:r w:rsidRPr="009039FC">
        <w:tab/>
      </w:r>
    </w:p>
    <w:p w14:paraId="3AF6CFCE" w14:textId="77777777" w:rsidR="0089218D" w:rsidRPr="009039FC" w:rsidRDefault="0089218D" w:rsidP="0089218D">
      <w:r w:rsidRPr="009039FC">
        <w:tab/>
        <w:t>TT</w:t>
      </w:r>
      <w:r w:rsidRPr="009039FC">
        <w:tab/>
        <w:t>46 = Telegram Type</w:t>
      </w:r>
    </w:p>
    <w:p w14:paraId="298EDB44" w14:textId="77777777" w:rsidR="0089218D" w:rsidRPr="009039FC" w:rsidRDefault="0089218D" w:rsidP="0089218D">
      <w:r w:rsidRPr="009039FC">
        <w:tab/>
        <w:t>LL</w:t>
      </w:r>
      <w:r w:rsidRPr="009039FC">
        <w:tab/>
        <w:t>7 = Telegram Length</w:t>
      </w:r>
    </w:p>
    <w:p w14:paraId="687E99D7" w14:textId="77777777" w:rsidR="0089218D" w:rsidRPr="009039FC" w:rsidRDefault="0089218D" w:rsidP="0089218D">
      <w:r w:rsidRPr="009039FC">
        <w:tab/>
        <w:t>I</w:t>
      </w:r>
      <w:r w:rsidRPr="009039FC">
        <w:tab/>
        <w:t>Stray parcel supervision</w:t>
      </w:r>
      <w:r w:rsidRPr="009039FC">
        <w:tab/>
      </w:r>
      <w:r w:rsidRPr="009039FC">
        <w:tab/>
        <w:t>(</w:t>
      </w:r>
      <w:proofErr w:type="gramStart"/>
      <w:r w:rsidRPr="009039FC">
        <w:t>100..</w:t>
      </w:r>
      <w:proofErr w:type="gramEnd"/>
      <w:r w:rsidRPr="009039FC">
        <w:t>199)</w:t>
      </w:r>
    </w:p>
    <w:p w14:paraId="5BE0BAA6" w14:textId="77777777" w:rsidR="0089218D" w:rsidRPr="009039FC" w:rsidRDefault="0089218D" w:rsidP="0089218D">
      <w:r w:rsidRPr="009039FC">
        <w:tab/>
        <w:t>XX</w:t>
      </w:r>
      <w:r w:rsidRPr="009039FC">
        <w:tab/>
        <w:t>Index number</w:t>
      </w:r>
      <w:r w:rsidRPr="009039FC">
        <w:tab/>
      </w:r>
      <w:r w:rsidRPr="009039FC">
        <w:tab/>
        <w:t>(</w:t>
      </w:r>
      <w:proofErr w:type="gramStart"/>
      <w:r w:rsidRPr="009039FC">
        <w:t>0..</w:t>
      </w:r>
      <w:proofErr w:type="gramEnd"/>
      <w:r w:rsidRPr="009039FC">
        <w:t xml:space="preserve">4999) </w:t>
      </w:r>
    </w:p>
    <w:p w14:paraId="57656192" w14:textId="77777777" w:rsidR="0089218D" w:rsidRPr="009039FC" w:rsidRDefault="0089218D" w:rsidP="0089218D">
      <w:r w:rsidRPr="009039FC">
        <w:tab/>
        <w:t>GGGG</w:t>
      </w:r>
      <w:r w:rsidRPr="009039FC">
        <w:tab/>
        <w:t>Item ID number</w:t>
      </w:r>
      <w:r w:rsidRPr="009039FC">
        <w:tab/>
      </w:r>
      <w:r w:rsidRPr="009039FC">
        <w:tab/>
        <w:t>(</w:t>
      </w:r>
      <w:proofErr w:type="gramStart"/>
      <w:r w:rsidRPr="009039FC">
        <w:t>0..</w:t>
      </w:r>
      <w:proofErr w:type="gramEnd"/>
      <w:r w:rsidRPr="009039FC">
        <w:t xml:space="preserve">2.147.483.647) </w:t>
      </w:r>
    </w:p>
    <w:p w14:paraId="675D1420" w14:textId="77777777" w:rsidR="0089218D" w:rsidRPr="009039FC" w:rsidRDefault="0089218D" w:rsidP="0089218D">
      <w:r w:rsidRPr="009039FC">
        <w:tab/>
        <w:t>CC</w:t>
      </w:r>
      <w:r w:rsidRPr="009039FC">
        <w:tab/>
        <w:t>Carrier number</w:t>
      </w:r>
      <w:r w:rsidRPr="009039FC">
        <w:tab/>
      </w:r>
      <w:r w:rsidRPr="009039FC">
        <w:tab/>
        <w:t>(</w:t>
      </w:r>
      <w:proofErr w:type="gramStart"/>
      <w:r w:rsidRPr="009039FC">
        <w:t>1..</w:t>
      </w:r>
      <w:proofErr w:type="gramEnd"/>
      <w:r w:rsidRPr="009039FC">
        <w:t>3999)</w:t>
      </w:r>
    </w:p>
    <w:p w14:paraId="78D9F3A7" w14:textId="77777777" w:rsidR="0089218D" w:rsidRPr="009039FC" w:rsidRDefault="0089218D" w:rsidP="0089218D"/>
    <w:p w14:paraId="5C653A50" w14:textId="77777777" w:rsidR="0089218D" w:rsidRPr="009039FC" w:rsidRDefault="0089218D" w:rsidP="0089218D">
      <w:r w:rsidRPr="009039FC">
        <w:lastRenderedPageBreak/>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32791E3E" w14:textId="77777777" w:rsidTr="0089218D">
        <w:tc>
          <w:tcPr>
            <w:tcW w:w="6120" w:type="dxa"/>
            <w:gridSpan w:val="2"/>
          </w:tcPr>
          <w:p w14:paraId="327AF797" w14:textId="77777777" w:rsidR="0089218D" w:rsidRPr="009039FC" w:rsidRDefault="0089218D" w:rsidP="0089218D">
            <w:pPr>
              <w:pStyle w:val="TableText"/>
              <w:jc w:val="center"/>
            </w:pPr>
            <w:r w:rsidRPr="009039FC">
              <w:t>Type</w:t>
            </w:r>
          </w:p>
        </w:tc>
      </w:tr>
      <w:tr w:rsidR="0089218D" w:rsidRPr="009039FC" w14:paraId="295AA7DB" w14:textId="77777777" w:rsidTr="0089218D">
        <w:tc>
          <w:tcPr>
            <w:tcW w:w="6120" w:type="dxa"/>
            <w:gridSpan w:val="2"/>
          </w:tcPr>
          <w:p w14:paraId="6B8A07D0" w14:textId="77777777" w:rsidR="0089218D" w:rsidRPr="009039FC" w:rsidRDefault="0089218D" w:rsidP="0089218D">
            <w:pPr>
              <w:pStyle w:val="TableText"/>
              <w:jc w:val="center"/>
            </w:pPr>
            <w:r w:rsidRPr="009039FC">
              <w:t>Length</w:t>
            </w:r>
          </w:p>
        </w:tc>
      </w:tr>
      <w:tr w:rsidR="0089218D" w:rsidRPr="009039FC" w14:paraId="46F59514" w14:textId="77777777" w:rsidTr="0089218D">
        <w:tc>
          <w:tcPr>
            <w:tcW w:w="3068" w:type="dxa"/>
          </w:tcPr>
          <w:p w14:paraId="15E6489D" w14:textId="77777777" w:rsidR="0089218D" w:rsidRPr="009039FC" w:rsidRDefault="0089218D" w:rsidP="0089218D">
            <w:pPr>
              <w:pStyle w:val="TableText"/>
              <w:jc w:val="center"/>
            </w:pPr>
          </w:p>
        </w:tc>
        <w:tc>
          <w:tcPr>
            <w:tcW w:w="3052" w:type="dxa"/>
          </w:tcPr>
          <w:p w14:paraId="3E7C7086" w14:textId="77777777" w:rsidR="0089218D" w:rsidRPr="009039FC" w:rsidRDefault="0089218D" w:rsidP="0089218D">
            <w:pPr>
              <w:pStyle w:val="TableText"/>
              <w:jc w:val="center"/>
            </w:pPr>
            <w:r w:rsidRPr="009039FC">
              <w:t>I</w:t>
            </w:r>
          </w:p>
        </w:tc>
      </w:tr>
      <w:tr w:rsidR="0089218D" w:rsidRPr="009039FC" w14:paraId="60E0C2A6" w14:textId="77777777" w:rsidTr="0089218D">
        <w:tc>
          <w:tcPr>
            <w:tcW w:w="3068" w:type="dxa"/>
          </w:tcPr>
          <w:p w14:paraId="5664F648" w14:textId="77777777" w:rsidR="0089218D" w:rsidRPr="009039FC" w:rsidRDefault="0089218D" w:rsidP="0089218D">
            <w:pPr>
              <w:pStyle w:val="TableText"/>
              <w:jc w:val="center"/>
            </w:pPr>
            <w:r w:rsidRPr="009039FC">
              <w:t>X</w:t>
            </w:r>
          </w:p>
        </w:tc>
        <w:tc>
          <w:tcPr>
            <w:tcW w:w="3052" w:type="dxa"/>
          </w:tcPr>
          <w:p w14:paraId="7A491613" w14:textId="77777777" w:rsidR="0089218D" w:rsidRPr="009039FC" w:rsidRDefault="0089218D" w:rsidP="0089218D">
            <w:pPr>
              <w:pStyle w:val="TableText"/>
              <w:jc w:val="center"/>
            </w:pPr>
            <w:r w:rsidRPr="009039FC">
              <w:t>X</w:t>
            </w:r>
          </w:p>
        </w:tc>
      </w:tr>
      <w:tr w:rsidR="0089218D" w:rsidRPr="009039FC" w14:paraId="4A0AD38E" w14:textId="77777777" w:rsidTr="0089218D">
        <w:tc>
          <w:tcPr>
            <w:tcW w:w="3068" w:type="dxa"/>
          </w:tcPr>
          <w:p w14:paraId="29983BF0" w14:textId="77777777" w:rsidR="0089218D" w:rsidRPr="009039FC" w:rsidRDefault="0089218D" w:rsidP="0089218D">
            <w:pPr>
              <w:pStyle w:val="TableText"/>
              <w:jc w:val="center"/>
            </w:pPr>
            <w:r w:rsidRPr="009039FC">
              <w:t>G</w:t>
            </w:r>
          </w:p>
        </w:tc>
        <w:tc>
          <w:tcPr>
            <w:tcW w:w="3052" w:type="dxa"/>
          </w:tcPr>
          <w:p w14:paraId="504033AA" w14:textId="77777777" w:rsidR="0089218D" w:rsidRPr="009039FC" w:rsidRDefault="0089218D" w:rsidP="0089218D">
            <w:pPr>
              <w:pStyle w:val="TableText"/>
              <w:jc w:val="center"/>
            </w:pPr>
            <w:r w:rsidRPr="009039FC">
              <w:t>G</w:t>
            </w:r>
          </w:p>
        </w:tc>
      </w:tr>
      <w:tr w:rsidR="0089218D" w:rsidRPr="009039FC" w14:paraId="65409587" w14:textId="77777777" w:rsidTr="0089218D">
        <w:tc>
          <w:tcPr>
            <w:tcW w:w="3068" w:type="dxa"/>
          </w:tcPr>
          <w:p w14:paraId="1C62BD6A" w14:textId="77777777" w:rsidR="0089218D" w:rsidRPr="009039FC" w:rsidRDefault="0089218D" w:rsidP="0089218D">
            <w:pPr>
              <w:pStyle w:val="TableText"/>
              <w:jc w:val="center"/>
            </w:pPr>
            <w:r w:rsidRPr="009039FC">
              <w:t>G</w:t>
            </w:r>
          </w:p>
        </w:tc>
        <w:tc>
          <w:tcPr>
            <w:tcW w:w="3052" w:type="dxa"/>
          </w:tcPr>
          <w:p w14:paraId="13094249" w14:textId="77777777" w:rsidR="0089218D" w:rsidRPr="009039FC" w:rsidRDefault="0089218D" w:rsidP="0089218D">
            <w:pPr>
              <w:pStyle w:val="TableText"/>
              <w:jc w:val="center"/>
            </w:pPr>
            <w:r w:rsidRPr="009039FC">
              <w:t>G</w:t>
            </w:r>
          </w:p>
        </w:tc>
      </w:tr>
      <w:tr w:rsidR="0089218D" w:rsidRPr="009039FC" w14:paraId="045D22AC" w14:textId="77777777" w:rsidTr="0089218D">
        <w:tc>
          <w:tcPr>
            <w:tcW w:w="3068" w:type="dxa"/>
          </w:tcPr>
          <w:p w14:paraId="79B53FEB" w14:textId="77777777" w:rsidR="0089218D" w:rsidRPr="009039FC" w:rsidRDefault="0089218D" w:rsidP="0089218D">
            <w:pPr>
              <w:pStyle w:val="TableText"/>
              <w:jc w:val="center"/>
            </w:pPr>
            <w:r w:rsidRPr="009039FC">
              <w:t>C</w:t>
            </w:r>
          </w:p>
        </w:tc>
        <w:tc>
          <w:tcPr>
            <w:tcW w:w="3052" w:type="dxa"/>
          </w:tcPr>
          <w:p w14:paraId="39621F72" w14:textId="77777777" w:rsidR="0089218D" w:rsidRPr="009039FC" w:rsidRDefault="0089218D" w:rsidP="0089218D">
            <w:pPr>
              <w:pStyle w:val="TableText"/>
              <w:jc w:val="center"/>
            </w:pPr>
            <w:r w:rsidRPr="009039FC">
              <w:t>C</w:t>
            </w:r>
          </w:p>
        </w:tc>
      </w:tr>
    </w:tbl>
    <w:p w14:paraId="0407D430" w14:textId="77777777" w:rsidR="0089218D" w:rsidRPr="009039FC" w:rsidRDefault="0089218D" w:rsidP="0089218D"/>
    <w:p w14:paraId="3B63F5A7" w14:textId="77777777" w:rsidR="0089218D" w:rsidRPr="009039FC" w:rsidRDefault="0089218D" w:rsidP="0089218D">
      <w:r w:rsidRPr="009039FC">
        <w:t>When the CMC, via a stray item supervisor, detects an item missing on the sorter, an item disappeared telegram is sent to the CSC/Host. The CSC/Host will consider the received index number as having been released.</w:t>
      </w:r>
    </w:p>
    <w:p w14:paraId="04D3D4B3"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288" w:name="_Toc192574135"/>
      <w:bookmarkStart w:id="289" w:name="_Toc534610770"/>
      <w:bookmarkStart w:id="290" w:name="_Toc55827061"/>
      <w:bookmarkStart w:id="291" w:name="_Toc146512294"/>
      <w:r w:rsidRPr="009039FC">
        <w:t xml:space="preserve">Item redirect-multi </w:t>
      </w:r>
      <w:proofErr w:type="spellStart"/>
      <w:r w:rsidRPr="009039FC">
        <w:t>dest</w:t>
      </w:r>
      <w:proofErr w:type="spellEnd"/>
      <w:r w:rsidRPr="009039FC">
        <w:t xml:space="preserve"> (47)</w:t>
      </w:r>
      <w:bookmarkEnd w:id="288"/>
      <w:bookmarkEnd w:id="289"/>
      <w:bookmarkEnd w:id="290"/>
      <w:bookmarkEnd w:id="291"/>
    </w:p>
    <w:p w14:paraId="4D938003" w14:textId="77777777" w:rsidR="0089218D" w:rsidRPr="009039FC" w:rsidRDefault="0089218D" w:rsidP="0089218D">
      <w:r w:rsidRPr="009039FC">
        <w:t>CSC/Host =&gt; CMC</w:t>
      </w:r>
    </w:p>
    <w:p w14:paraId="2EA2DAA4" w14:textId="77777777" w:rsidR="0089218D" w:rsidRPr="009039FC" w:rsidRDefault="0089218D" w:rsidP="0089218D">
      <w:r w:rsidRPr="009039FC">
        <w:t>Channel: Routing</w:t>
      </w:r>
    </w:p>
    <w:p w14:paraId="38AAA078" w14:textId="77777777" w:rsidR="0089218D" w:rsidRPr="009039FC" w:rsidRDefault="0089218D" w:rsidP="0089218D"/>
    <w:p w14:paraId="04DADBBC" w14:textId="77777777" w:rsidR="0089218D" w:rsidRPr="009039FC" w:rsidRDefault="0089218D" w:rsidP="0089218D">
      <w:r w:rsidRPr="009039FC">
        <w:t>Format:</w:t>
      </w:r>
      <w:r w:rsidRPr="009039FC">
        <w:tab/>
        <w:t>TTLLXXGGGG_SPP_NAABBCCDDEE</w:t>
      </w:r>
    </w:p>
    <w:p w14:paraId="5B2C815A" w14:textId="77777777" w:rsidR="0089218D" w:rsidRPr="009039FC" w:rsidRDefault="0089218D" w:rsidP="0089218D">
      <w:r w:rsidRPr="009039FC">
        <w:tab/>
        <w:t>TT</w:t>
      </w:r>
      <w:r w:rsidRPr="009039FC">
        <w:tab/>
        <w:t>47 = Telegram Type</w:t>
      </w:r>
    </w:p>
    <w:p w14:paraId="556B5387" w14:textId="77777777" w:rsidR="0089218D" w:rsidRPr="009039FC" w:rsidRDefault="0089218D" w:rsidP="0089218D">
      <w:r w:rsidRPr="009039FC">
        <w:tab/>
        <w:t>LL</w:t>
      </w:r>
      <w:r w:rsidRPr="009039FC">
        <w:tab/>
        <w:t>13 = Telegram Length</w:t>
      </w:r>
    </w:p>
    <w:p w14:paraId="11704939" w14:textId="77777777" w:rsidR="0089218D" w:rsidRPr="009039FC" w:rsidRDefault="0089218D" w:rsidP="0089218D">
      <w:r w:rsidRPr="009039FC">
        <w:tab/>
        <w:t>XX</w:t>
      </w:r>
      <w:r w:rsidRPr="009039FC">
        <w:tab/>
        <w:t>Index number</w:t>
      </w:r>
      <w:r w:rsidRPr="009039FC">
        <w:tab/>
        <w:t>(</w:t>
      </w:r>
      <w:proofErr w:type="gramStart"/>
      <w:r w:rsidRPr="009039FC">
        <w:t>0..</w:t>
      </w:r>
      <w:proofErr w:type="gramEnd"/>
      <w:r w:rsidRPr="009039FC">
        <w:t xml:space="preserve">4999) </w:t>
      </w:r>
    </w:p>
    <w:p w14:paraId="1BB5C7C2" w14:textId="77777777" w:rsidR="0089218D" w:rsidRPr="009039FC" w:rsidRDefault="0089218D" w:rsidP="0089218D">
      <w:r w:rsidRPr="009039FC">
        <w:tab/>
        <w:t>GGGG</w:t>
      </w:r>
      <w:r w:rsidRPr="009039FC">
        <w:tab/>
        <w:t>Item ID number</w:t>
      </w:r>
      <w:r w:rsidRPr="009039FC">
        <w:tab/>
        <w:t>(</w:t>
      </w:r>
      <w:proofErr w:type="gramStart"/>
      <w:r w:rsidRPr="009039FC">
        <w:t>0..</w:t>
      </w:r>
      <w:proofErr w:type="gramEnd"/>
      <w:r w:rsidRPr="009039FC">
        <w:t xml:space="preserve">2.147.483.647) </w:t>
      </w:r>
    </w:p>
    <w:p w14:paraId="27BD0BDC" w14:textId="77777777" w:rsidR="0089218D" w:rsidRPr="00E375CF" w:rsidRDefault="0089218D" w:rsidP="0089218D">
      <w:pPr>
        <w:rPr>
          <w:lang w:val="fr-FR"/>
        </w:rPr>
      </w:pPr>
      <w:r w:rsidRPr="009039FC">
        <w:tab/>
      </w:r>
      <w:r w:rsidRPr="00E375CF">
        <w:rPr>
          <w:lang w:val="fr-FR"/>
        </w:rPr>
        <w:t>S</w:t>
      </w:r>
      <w:r w:rsidRPr="00E375CF">
        <w:rPr>
          <w:lang w:val="fr-FR"/>
        </w:rPr>
        <w:tab/>
        <w:t>Mode</w:t>
      </w:r>
      <w:r w:rsidRPr="00E375CF">
        <w:rPr>
          <w:lang w:val="fr-FR"/>
        </w:rPr>
        <w:tab/>
        <w:t>0</w:t>
      </w:r>
      <w:r w:rsidRPr="00E375CF">
        <w:rPr>
          <w:lang w:val="fr-FR"/>
        </w:rPr>
        <w:tab/>
        <w:t>= Normal</w:t>
      </w:r>
    </w:p>
    <w:p w14:paraId="1A7CBB1C" w14:textId="77777777" w:rsidR="0089218D" w:rsidRPr="00E375CF" w:rsidRDefault="0089218D" w:rsidP="0089218D">
      <w:pPr>
        <w:rPr>
          <w:lang w:val="fr-FR"/>
        </w:rPr>
      </w:pPr>
      <w:r w:rsidRPr="00E375CF">
        <w:rPr>
          <w:lang w:val="fr-FR"/>
        </w:rPr>
        <w:tab/>
      </w:r>
      <w:r w:rsidRPr="00E375CF">
        <w:rPr>
          <w:lang w:val="fr-FR"/>
        </w:rPr>
        <w:tab/>
      </w:r>
      <w:r w:rsidRPr="00E375CF">
        <w:rPr>
          <w:lang w:val="fr-FR"/>
        </w:rPr>
        <w:tab/>
        <w:t>1</w:t>
      </w:r>
      <w:r w:rsidRPr="00E375CF">
        <w:rPr>
          <w:lang w:val="fr-FR"/>
        </w:rPr>
        <w:tab/>
        <w:t xml:space="preserve">= </w:t>
      </w:r>
      <w:proofErr w:type="spellStart"/>
      <w:r w:rsidRPr="00E375CF">
        <w:rPr>
          <w:lang w:val="fr-FR"/>
        </w:rPr>
        <w:t>Nearest</w:t>
      </w:r>
      <w:proofErr w:type="spellEnd"/>
      <w:r w:rsidRPr="00E375CF">
        <w:rPr>
          <w:lang w:val="fr-FR"/>
        </w:rPr>
        <w:t xml:space="preserve"> Destination</w:t>
      </w:r>
    </w:p>
    <w:p w14:paraId="3E22DFE3" w14:textId="77777777" w:rsidR="0089218D" w:rsidRPr="00E375CF" w:rsidRDefault="0089218D" w:rsidP="0089218D">
      <w:pPr>
        <w:rPr>
          <w:lang w:val="fr-FR"/>
        </w:rPr>
      </w:pPr>
      <w:r w:rsidRPr="00E375CF">
        <w:rPr>
          <w:lang w:val="fr-FR"/>
        </w:rPr>
        <w:tab/>
        <w:t>PP</w:t>
      </w:r>
      <w:r w:rsidRPr="00E375CF">
        <w:rPr>
          <w:lang w:val="fr-FR"/>
        </w:rPr>
        <w:tab/>
        <w:t>Destination number</w:t>
      </w:r>
      <w:r w:rsidRPr="00E375CF">
        <w:rPr>
          <w:lang w:val="fr-FR"/>
        </w:rPr>
        <w:tab/>
        <w:t>(</w:t>
      </w:r>
      <w:proofErr w:type="gramStart"/>
      <w:r w:rsidRPr="00E375CF">
        <w:rPr>
          <w:lang w:val="fr-FR"/>
        </w:rPr>
        <w:t>0..</w:t>
      </w:r>
      <w:proofErr w:type="gramEnd"/>
      <w:r w:rsidRPr="00E375CF">
        <w:rPr>
          <w:lang w:val="fr-FR"/>
        </w:rPr>
        <w:t>4199)</w:t>
      </w:r>
    </w:p>
    <w:p w14:paraId="5AF3E294" w14:textId="77777777" w:rsidR="0089218D" w:rsidRPr="00E375CF" w:rsidRDefault="0089218D" w:rsidP="0089218D">
      <w:pPr>
        <w:rPr>
          <w:lang w:val="fr-FR"/>
        </w:rPr>
      </w:pPr>
      <w:r w:rsidRPr="00E375CF">
        <w:rPr>
          <w:lang w:val="fr-FR"/>
        </w:rPr>
        <w:tab/>
      </w:r>
      <w:r w:rsidRPr="00E375CF">
        <w:rPr>
          <w:lang w:val="fr-FR"/>
        </w:rPr>
        <w:tab/>
      </w:r>
      <w:r w:rsidRPr="00E375CF">
        <w:rPr>
          <w:lang w:val="fr-FR"/>
        </w:rPr>
        <w:tab/>
        <w:t>0..2999</w:t>
      </w:r>
      <w:r w:rsidRPr="00E375CF">
        <w:rPr>
          <w:lang w:val="fr-FR"/>
        </w:rPr>
        <w:tab/>
        <w:t xml:space="preserve"> = Chute 0-2999</w:t>
      </w:r>
    </w:p>
    <w:p w14:paraId="59481CCF" w14:textId="77777777" w:rsidR="0089218D" w:rsidRPr="009039FC" w:rsidRDefault="0089218D" w:rsidP="0089218D">
      <w:r w:rsidRPr="00E375CF">
        <w:rPr>
          <w:lang w:val="fr-FR"/>
        </w:rPr>
        <w:tab/>
      </w:r>
      <w:r w:rsidRPr="00E375CF">
        <w:rPr>
          <w:lang w:val="fr-FR"/>
        </w:rPr>
        <w:tab/>
      </w:r>
      <w:r w:rsidRPr="00E375CF">
        <w:rPr>
          <w:lang w:val="fr-FR"/>
        </w:rPr>
        <w:tab/>
      </w:r>
      <w:r w:rsidRPr="009039FC">
        <w:t>3000..3089</w:t>
      </w:r>
      <w:r w:rsidRPr="009039FC">
        <w:tab/>
        <w:t>= Item parked on sorter</w:t>
      </w:r>
    </w:p>
    <w:p w14:paraId="3E861142" w14:textId="77777777" w:rsidR="0089218D" w:rsidRPr="009039FC" w:rsidRDefault="0089218D" w:rsidP="0089218D">
      <w:r w:rsidRPr="009039FC">
        <w:tab/>
      </w:r>
      <w:r w:rsidRPr="009039FC">
        <w:tab/>
      </w:r>
      <w:r w:rsidRPr="009039FC">
        <w:tab/>
        <w:t xml:space="preserve">4000..4098 </w:t>
      </w:r>
      <w:r w:rsidRPr="009039FC">
        <w:tab/>
        <w:t>= Scanner number 0-98</w:t>
      </w:r>
    </w:p>
    <w:p w14:paraId="3850E592" w14:textId="77777777" w:rsidR="0089218D" w:rsidRPr="009039FC" w:rsidRDefault="0089218D" w:rsidP="0089218D">
      <w:r w:rsidRPr="009039FC">
        <w:tab/>
      </w:r>
      <w:r w:rsidRPr="009039FC">
        <w:tab/>
      </w:r>
      <w:r w:rsidRPr="009039FC">
        <w:tab/>
        <w:t xml:space="preserve">4099 </w:t>
      </w:r>
      <w:r w:rsidRPr="009039FC">
        <w:tab/>
        <w:t>= Any scanner</w:t>
      </w:r>
    </w:p>
    <w:p w14:paraId="1283EEA7" w14:textId="77777777" w:rsidR="0089218D" w:rsidRPr="009039FC" w:rsidRDefault="0089218D" w:rsidP="0089218D">
      <w:r w:rsidRPr="009039FC">
        <w:tab/>
      </w:r>
      <w:r w:rsidRPr="009039FC">
        <w:tab/>
      </w:r>
      <w:r w:rsidRPr="009039FC">
        <w:tab/>
        <w:t>4100..4198</w:t>
      </w:r>
      <w:r w:rsidRPr="009039FC">
        <w:tab/>
        <w:t>= Volume scanner No. 0-98</w:t>
      </w:r>
    </w:p>
    <w:p w14:paraId="6A67439F" w14:textId="77777777" w:rsidR="0089218D" w:rsidRPr="009039FC" w:rsidRDefault="0089218D" w:rsidP="0089218D">
      <w:r w:rsidRPr="009039FC">
        <w:tab/>
      </w:r>
      <w:r w:rsidRPr="009039FC">
        <w:tab/>
      </w:r>
      <w:r w:rsidRPr="009039FC">
        <w:tab/>
        <w:t>4199</w:t>
      </w:r>
      <w:r w:rsidRPr="009039FC">
        <w:tab/>
      </w:r>
      <w:r w:rsidRPr="009039FC">
        <w:tab/>
        <w:t>= Any Volume scanner</w:t>
      </w:r>
    </w:p>
    <w:p w14:paraId="169A2B7E" w14:textId="77777777" w:rsidR="0089218D" w:rsidRPr="009039FC" w:rsidRDefault="0089218D" w:rsidP="0089218D">
      <w:r w:rsidRPr="009039FC">
        <w:tab/>
        <w:t>N</w:t>
      </w:r>
      <w:r w:rsidRPr="009039FC">
        <w:tab/>
        <w:t>No. of Alt. Destinations</w:t>
      </w:r>
      <w:r w:rsidRPr="009039FC">
        <w:tab/>
      </w:r>
      <w:r w:rsidRPr="009039FC">
        <w:tab/>
        <w:t>(</w:t>
      </w:r>
      <w:proofErr w:type="gramStart"/>
      <w:r w:rsidRPr="009039FC">
        <w:t>0..</w:t>
      </w:r>
      <w:proofErr w:type="gramEnd"/>
      <w:r w:rsidRPr="009039FC">
        <w:t>5)</w:t>
      </w:r>
    </w:p>
    <w:p w14:paraId="33833680" w14:textId="77777777" w:rsidR="0089218D" w:rsidRPr="006206DE" w:rsidRDefault="0089218D" w:rsidP="0089218D">
      <w:pPr>
        <w:rPr>
          <w:lang w:val="fr-FR"/>
        </w:rPr>
      </w:pPr>
      <w:r w:rsidRPr="009039FC">
        <w:tab/>
      </w:r>
      <w:r w:rsidRPr="006206DE">
        <w:rPr>
          <w:lang w:val="fr-FR"/>
        </w:rPr>
        <w:t>AA</w:t>
      </w:r>
      <w:r w:rsidRPr="006206DE">
        <w:rPr>
          <w:lang w:val="fr-FR"/>
        </w:rPr>
        <w:tab/>
        <w:t>Alternative Destination 1</w:t>
      </w:r>
      <w:r w:rsidRPr="006206DE">
        <w:rPr>
          <w:lang w:val="fr-FR"/>
        </w:rPr>
        <w:tab/>
      </w:r>
      <w:r w:rsidRPr="006206DE">
        <w:rPr>
          <w:lang w:val="fr-FR"/>
        </w:rPr>
        <w:tab/>
        <w:t>(</w:t>
      </w:r>
      <w:proofErr w:type="gramStart"/>
      <w:r w:rsidRPr="006206DE">
        <w:rPr>
          <w:lang w:val="fr-FR"/>
        </w:rPr>
        <w:t>0..</w:t>
      </w:r>
      <w:proofErr w:type="gramEnd"/>
      <w:r w:rsidRPr="006206DE">
        <w:rPr>
          <w:lang w:val="fr-FR"/>
        </w:rPr>
        <w:t>2999) = Chute 0-2999</w:t>
      </w:r>
    </w:p>
    <w:p w14:paraId="4BCE890B" w14:textId="77777777" w:rsidR="0089218D" w:rsidRPr="006206DE" w:rsidRDefault="0089218D" w:rsidP="0089218D">
      <w:pPr>
        <w:rPr>
          <w:lang w:val="fr-FR"/>
        </w:rPr>
      </w:pPr>
      <w:r w:rsidRPr="006206DE">
        <w:rPr>
          <w:lang w:val="fr-FR"/>
        </w:rPr>
        <w:tab/>
        <w:t>BB</w:t>
      </w:r>
      <w:r w:rsidRPr="006206DE">
        <w:rPr>
          <w:lang w:val="fr-FR"/>
        </w:rPr>
        <w:tab/>
        <w:t>Alternative Destination 2</w:t>
      </w:r>
      <w:r w:rsidRPr="006206DE">
        <w:rPr>
          <w:lang w:val="fr-FR"/>
        </w:rPr>
        <w:tab/>
      </w:r>
      <w:r w:rsidRPr="006206DE">
        <w:rPr>
          <w:lang w:val="fr-FR"/>
        </w:rPr>
        <w:tab/>
        <w:t>(</w:t>
      </w:r>
      <w:proofErr w:type="gramStart"/>
      <w:r w:rsidRPr="006206DE">
        <w:rPr>
          <w:lang w:val="fr-FR"/>
        </w:rPr>
        <w:t>0..</w:t>
      </w:r>
      <w:proofErr w:type="gramEnd"/>
      <w:r w:rsidRPr="006206DE">
        <w:rPr>
          <w:lang w:val="fr-FR"/>
        </w:rPr>
        <w:t>2999) = Chute 0-2999</w:t>
      </w:r>
      <w:r w:rsidRPr="006206DE">
        <w:rPr>
          <w:lang w:val="fr-FR"/>
        </w:rPr>
        <w:tab/>
      </w:r>
    </w:p>
    <w:p w14:paraId="4D6C3BD8" w14:textId="77777777" w:rsidR="0089218D" w:rsidRPr="006206DE" w:rsidRDefault="0089218D" w:rsidP="0089218D">
      <w:pPr>
        <w:rPr>
          <w:lang w:val="fr-FR"/>
        </w:rPr>
      </w:pPr>
      <w:r w:rsidRPr="006206DE">
        <w:rPr>
          <w:lang w:val="fr-FR"/>
        </w:rPr>
        <w:tab/>
        <w:t>CC</w:t>
      </w:r>
      <w:r w:rsidRPr="006206DE">
        <w:rPr>
          <w:lang w:val="fr-FR"/>
        </w:rPr>
        <w:tab/>
        <w:t>Alternative Destination 3</w:t>
      </w:r>
      <w:r w:rsidRPr="006206DE">
        <w:rPr>
          <w:lang w:val="fr-FR"/>
        </w:rPr>
        <w:tab/>
      </w:r>
      <w:r w:rsidRPr="006206DE">
        <w:rPr>
          <w:lang w:val="fr-FR"/>
        </w:rPr>
        <w:tab/>
        <w:t>(</w:t>
      </w:r>
      <w:proofErr w:type="gramStart"/>
      <w:r w:rsidRPr="006206DE">
        <w:rPr>
          <w:lang w:val="fr-FR"/>
        </w:rPr>
        <w:t>0..</w:t>
      </w:r>
      <w:proofErr w:type="gramEnd"/>
      <w:r w:rsidRPr="006206DE">
        <w:rPr>
          <w:lang w:val="fr-FR"/>
        </w:rPr>
        <w:t>2999) = Chute 0-2999</w:t>
      </w:r>
      <w:r w:rsidRPr="006206DE">
        <w:rPr>
          <w:lang w:val="fr-FR"/>
        </w:rPr>
        <w:tab/>
      </w:r>
    </w:p>
    <w:p w14:paraId="4C40A6EF" w14:textId="77777777" w:rsidR="0089218D" w:rsidRPr="006206DE" w:rsidRDefault="0089218D" w:rsidP="0089218D">
      <w:pPr>
        <w:rPr>
          <w:lang w:val="fr-FR"/>
        </w:rPr>
      </w:pPr>
      <w:r w:rsidRPr="006206DE">
        <w:rPr>
          <w:lang w:val="fr-FR"/>
        </w:rPr>
        <w:tab/>
        <w:t>DD</w:t>
      </w:r>
      <w:r w:rsidRPr="006206DE">
        <w:rPr>
          <w:lang w:val="fr-FR"/>
        </w:rPr>
        <w:tab/>
        <w:t>Alternative Destination 4</w:t>
      </w:r>
      <w:r w:rsidRPr="006206DE">
        <w:rPr>
          <w:lang w:val="fr-FR"/>
        </w:rPr>
        <w:tab/>
      </w:r>
      <w:r w:rsidRPr="006206DE">
        <w:rPr>
          <w:lang w:val="fr-FR"/>
        </w:rPr>
        <w:tab/>
        <w:t>(</w:t>
      </w:r>
      <w:proofErr w:type="gramStart"/>
      <w:r w:rsidRPr="006206DE">
        <w:rPr>
          <w:lang w:val="fr-FR"/>
        </w:rPr>
        <w:t>0..</w:t>
      </w:r>
      <w:proofErr w:type="gramEnd"/>
      <w:r w:rsidRPr="006206DE">
        <w:rPr>
          <w:lang w:val="fr-FR"/>
        </w:rPr>
        <w:t>2999) = Chute 0-2999</w:t>
      </w:r>
      <w:r w:rsidRPr="006206DE">
        <w:rPr>
          <w:lang w:val="fr-FR"/>
        </w:rPr>
        <w:tab/>
      </w:r>
    </w:p>
    <w:p w14:paraId="6750F404" w14:textId="77777777" w:rsidR="0089218D" w:rsidRPr="006206DE" w:rsidRDefault="0089218D" w:rsidP="0089218D">
      <w:pPr>
        <w:rPr>
          <w:lang w:val="fr-FR"/>
        </w:rPr>
      </w:pPr>
      <w:r w:rsidRPr="006206DE">
        <w:rPr>
          <w:lang w:val="fr-FR"/>
        </w:rPr>
        <w:tab/>
        <w:t>EE</w:t>
      </w:r>
      <w:r w:rsidRPr="006206DE">
        <w:rPr>
          <w:lang w:val="fr-FR"/>
        </w:rPr>
        <w:tab/>
        <w:t>Alternative Destination 5</w:t>
      </w:r>
      <w:r w:rsidRPr="006206DE">
        <w:rPr>
          <w:lang w:val="fr-FR"/>
        </w:rPr>
        <w:tab/>
      </w:r>
      <w:r w:rsidRPr="006206DE">
        <w:rPr>
          <w:lang w:val="fr-FR"/>
        </w:rPr>
        <w:tab/>
        <w:t>(</w:t>
      </w:r>
      <w:proofErr w:type="gramStart"/>
      <w:r w:rsidRPr="006206DE">
        <w:rPr>
          <w:lang w:val="fr-FR"/>
        </w:rPr>
        <w:t>0..</w:t>
      </w:r>
      <w:proofErr w:type="gramEnd"/>
      <w:r w:rsidRPr="006206DE">
        <w:rPr>
          <w:lang w:val="fr-FR"/>
        </w:rPr>
        <w:t>2999) = Chute 0-2999</w:t>
      </w:r>
      <w:r w:rsidRPr="006206DE">
        <w:rPr>
          <w:lang w:val="fr-FR"/>
        </w:rPr>
        <w:tab/>
      </w:r>
    </w:p>
    <w:p w14:paraId="27AE2B73" w14:textId="77777777" w:rsidR="0089218D" w:rsidRPr="006206DE" w:rsidRDefault="0089218D" w:rsidP="0089218D">
      <w:pPr>
        <w:rPr>
          <w:lang w:val="fr-FR"/>
        </w:rPr>
      </w:pPr>
    </w:p>
    <w:p w14:paraId="5FC5A721" w14:textId="77777777" w:rsidR="0089218D" w:rsidRPr="006206DE" w:rsidRDefault="0089218D" w:rsidP="0089218D">
      <w:pPr>
        <w:rPr>
          <w:lang w:val="fr-FR"/>
        </w:rPr>
      </w:pPr>
    </w:p>
    <w:p w14:paraId="3CA97A59" w14:textId="77777777" w:rsidR="0089218D" w:rsidRPr="006206DE" w:rsidRDefault="0089218D" w:rsidP="0089218D">
      <w:pPr>
        <w:rPr>
          <w:lang w:val="fr-FR"/>
        </w:rPr>
      </w:pPr>
      <w:r w:rsidRPr="006206DE">
        <w:rPr>
          <w:lang w:val="fr-FR"/>
        </w:rPr>
        <w:lastRenderedPageBreak/>
        <w:tab/>
        <w:t xml:space="preserve">File </w:t>
      </w:r>
      <w:proofErr w:type="spellStart"/>
      <w:proofErr w:type="gramStart"/>
      <w:r w:rsidRPr="006206DE">
        <w:rPr>
          <w:lang w:val="fr-FR"/>
        </w:rPr>
        <w:t>layout</w:t>
      </w:r>
      <w:proofErr w:type="spellEnd"/>
      <w:r w:rsidRPr="006206DE">
        <w:rPr>
          <w:lang w:val="fr-FR"/>
        </w:rPr>
        <w:t>:</w:t>
      </w:r>
      <w:proofErr w:type="gramEnd"/>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1EB6CE31" w14:textId="77777777" w:rsidTr="0089218D">
        <w:tc>
          <w:tcPr>
            <w:tcW w:w="6120" w:type="dxa"/>
            <w:gridSpan w:val="2"/>
          </w:tcPr>
          <w:p w14:paraId="4CC78E9C" w14:textId="77777777" w:rsidR="0089218D" w:rsidRPr="009039FC" w:rsidRDefault="0089218D" w:rsidP="0089218D">
            <w:pPr>
              <w:pStyle w:val="TableText"/>
              <w:jc w:val="center"/>
            </w:pPr>
            <w:r w:rsidRPr="009039FC">
              <w:t>Type</w:t>
            </w:r>
          </w:p>
        </w:tc>
      </w:tr>
      <w:tr w:rsidR="0089218D" w:rsidRPr="009039FC" w14:paraId="3185281F" w14:textId="77777777" w:rsidTr="0089218D">
        <w:tc>
          <w:tcPr>
            <w:tcW w:w="6120" w:type="dxa"/>
            <w:gridSpan w:val="2"/>
          </w:tcPr>
          <w:p w14:paraId="6610E745" w14:textId="77777777" w:rsidR="0089218D" w:rsidRPr="009039FC" w:rsidRDefault="0089218D" w:rsidP="0089218D">
            <w:pPr>
              <w:pStyle w:val="TableText"/>
              <w:jc w:val="center"/>
            </w:pPr>
            <w:r w:rsidRPr="009039FC">
              <w:t>Length</w:t>
            </w:r>
          </w:p>
        </w:tc>
      </w:tr>
      <w:tr w:rsidR="0089218D" w:rsidRPr="009039FC" w14:paraId="4563182F" w14:textId="77777777" w:rsidTr="0089218D">
        <w:tc>
          <w:tcPr>
            <w:tcW w:w="3068" w:type="dxa"/>
          </w:tcPr>
          <w:p w14:paraId="5C60EFDF" w14:textId="77777777" w:rsidR="0089218D" w:rsidRPr="009039FC" w:rsidRDefault="0089218D" w:rsidP="0089218D">
            <w:pPr>
              <w:pStyle w:val="TableText"/>
              <w:jc w:val="center"/>
            </w:pPr>
            <w:r w:rsidRPr="009039FC">
              <w:t>X</w:t>
            </w:r>
          </w:p>
        </w:tc>
        <w:tc>
          <w:tcPr>
            <w:tcW w:w="3052" w:type="dxa"/>
          </w:tcPr>
          <w:p w14:paraId="0DDF2A36" w14:textId="77777777" w:rsidR="0089218D" w:rsidRPr="009039FC" w:rsidRDefault="0089218D" w:rsidP="0089218D">
            <w:pPr>
              <w:pStyle w:val="TableText"/>
              <w:jc w:val="center"/>
            </w:pPr>
            <w:r w:rsidRPr="009039FC">
              <w:t>X</w:t>
            </w:r>
          </w:p>
        </w:tc>
      </w:tr>
      <w:tr w:rsidR="0089218D" w:rsidRPr="009039FC" w14:paraId="663D9B14" w14:textId="77777777" w:rsidTr="0089218D">
        <w:tc>
          <w:tcPr>
            <w:tcW w:w="3068" w:type="dxa"/>
          </w:tcPr>
          <w:p w14:paraId="05A39041" w14:textId="77777777" w:rsidR="0089218D" w:rsidRPr="009039FC" w:rsidRDefault="0089218D" w:rsidP="0089218D">
            <w:pPr>
              <w:pStyle w:val="TableText"/>
              <w:jc w:val="center"/>
            </w:pPr>
            <w:r w:rsidRPr="009039FC">
              <w:t>G</w:t>
            </w:r>
          </w:p>
        </w:tc>
        <w:tc>
          <w:tcPr>
            <w:tcW w:w="3052" w:type="dxa"/>
          </w:tcPr>
          <w:p w14:paraId="6EE1C488" w14:textId="77777777" w:rsidR="0089218D" w:rsidRPr="009039FC" w:rsidRDefault="0089218D" w:rsidP="0089218D">
            <w:pPr>
              <w:pStyle w:val="TableText"/>
              <w:jc w:val="center"/>
            </w:pPr>
            <w:r w:rsidRPr="009039FC">
              <w:t>G</w:t>
            </w:r>
          </w:p>
        </w:tc>
      </w:tr>
      <w:tr w:rsidR="0089218D" w:rsidRPr="009039FC" w14:paraId="0299E674" w14:textId="77777777" w:rsidTr="0089218D">
        <w:tc>
          <w:tcPr>
            <w:tcW w:w="3068" w:type="dxa"/>
          </w:tcPr>
          <w:p w14:paraId="647329E7" w14:textId="77777777" w:rsidR="0089218D" w:rsidRPr="009039FC" w:rsidRDefault="0089218D" w:rsidP="0089218D">
            <w:pPr>
              <w:pStyle w:val="TableText"/>
              <w:jc w:val="center"/>
            </w:pPr>
            <w:r w:rsidRPr="009039FC">
              <w:t>G</w:t>
            </w:r>
          </w:p>
        </w:tc>
        <w:tc>
          <w:tcPr>
            <w:tcW w:w="3052" w:type="dxa"/>
          </w:tcPr>
          <w:p w14:paraId="311B6261" w14:textId="77777777" w:rsidR="0089218D" w:rsidRPr="009039FC" w:rsidRDefault="0089218D" w:rsidP="0089218D">
            <w:pPr>
              <w:pStyle w:val="TableText"/>
              <w:jc w:val="center"/>
            </w:pPr>
            <w:r w:rsidRPr="009039FC">
              <w:t>G</w:t>
            </w:r>
          </w:p>
        </w:tc>
      </w:tr>
      <w:tr w:rsidR="0089218D" w:rsidRPr="009039FC" w14:paraId="545C46C2" w14:textId="77777777" w:rsidTr="0089218D">
        <w:tc>
          <w:tcPr>
            <w:tcW w:w="3068" w:type="dxa"/>
          </w:tcPr>
          <w:p w14:paraId="652AA0FE" w14:textId="77777777" w:rsidR="0089218D" w:rsidRPr="009039FC" w:rsidRDefault="0089218D" w:rsidP="0089218D">
            <w:pPr>
              <w:pStyle w:val="TableText"/>
              <w:jc w:val="center"/>
            </w:pPr>
          </w:p>
        </w:tc>
        <w:tc>
          <w:tcPr>
            <w:tcW w:w="3052" w:type="dxa"/>
          </w:tcPr>
          <w:p w14:paraId="2F6F1A9A" w14:textId="77777777" w:rsidR="0089218D" w:rsidRPr="009039FC" w:rsidRDefault="0089218D" w:rsidP="0089218D">
            <w:pPr>
              <w:pStyle w:val="TableText"/>
              <w:jc w:val="center"/>
            </w:pPr>
            <w:r w:rsidRPr="009039FC">
              <w:t>S</w:t>
            </w:r>
          </w:p>
        </w:tc>
      </w:tr>
      <w:tr w:rsidR="0089218D" w:rsidRPr="009039FC" w14:paraId="37EA7EE1" w14:textId="77777777" w:rsidTr="0089218D">
        <w:tc>
          <w:tcPr>
            <w:tcW w:w="3068" w:type="dxa"/>
          </w:tcPr>
          <w:p w14:paraId="73135EE2" w14:textId="77777777" w:rsidR="0089218D" w:rsidRPr="009039FC" w:rsidRDefault="0089218D" w:rsidP="0089218D">
            <w:pPr>
              <w:pStyle w:val="TableText"/>
              <w:jc w:val="center"/>
            </w:pPr>
            <w:r w:rsidRPr="009039FC">
              <w:t>P</w:t>
            </w:r>
          </w:p>
        </w:tc>
        <w:tc>
          <w:tcPr>
            <w:tcW w:w="3052" w:type="dxa"/>
          </w:tcPr>
          <w:p w14:paraId="492BFF35" w14:textId="77777777" w:rsidR="0089218D" w:rsidRPr="009039FC" w:rsidRDefault="0089218D" w:rsidP="0089218D">
            <w:pPr>
              <w:pStyle w:val="TableText"/>
              <w:jc w:val="center"/>
            </w:pPr>
            <w:r w:rsidRPr="009039FC">
              <w:t>P</w:t>
            </w:r>
          </w:p>
        </w:tc>
      </w:tr>
      <w:tr w:rsidR="0089218D" w:rsidRPr="009039FC" w14:paraId="54524F7D" w14:textId="77777777" w:rsidTr="0089218D">
        <w:tc>
          <w:tcPr>
            <w:tcW w:w="3068" w:type="dxa"/>
          </w:tcPr>
          <w:p w14:paraId="3A12436C" w14:textId="77777777" w:rsidR="0089218D" w:rsidRPr="009039FC" w:rsidRDefault="0089218D" w:rsidP="0089218D">
            <w:pPr>
              <w:pStyle w:val="TableText"/>
              <w:jc w:val="center"/>
            </w:pPr>
          </w:p>
        </w:tc>
        <w:tc>
          <w:tcPr>
            <w:tcW w:w="3052" w:type="dxa"/>
          </w:tcPr>
          <w:p w14:paraId="69B15D39" w14:textId="77777777" w:rsidR="0089218D" w:rsidRPr="009039FC" w:rsidRDefault="0089218D" w:rsidP="0089218D">
            <w:pPr>
              <w:pStyle w:val="TableText"/>
              <w:jc w:val="center"/>
            </w:pPr>
            <w:r w:rsidRPr="009039FC">
              <w:t>N</w:t>
            </w:r>
          </w:p>
        </w:tc>
      </w:tr>
      <w:tr w:rsidR="0089218D" w:rsidRPr="009039FC" w14:paraId="1FCB6B57" w14:textId="77777777" w:rsidTr="0089218D">
        <w:tc>
          <w:tcPr>
            <w:tcW w:w="3068" w:type="dxa"/>
          </w:tcPr>
          <w:p w14:paraId="74C04AF2" w14:textId="77777777" w:rsidR="0089218D" w:rsidRPr="009039FC" w:rsidRDefault="0089218D" w:rsidP="0089218D">
            <w:pPr>
              <w:pStyle w:val="TableText"/>
              <w:jc w:val="center"/>
            </w:pPr>
            <w:r w:rsidRPr="009039FC">
              <w:t>A</w:t>
            </w:r>
          </w:p>
        </w:tc>
        <w:tc>
          <w:tcPr>
            <w:tcW w:w="3052" w:type="dxa"/>
          </w:tcPr>
          <w:p w14:paraId="10080C45" w14:textId="77777777" w:rsidR="0089218D" w:rsidRPr="009039FC" w:rsidRDefault="0089218D" w:rsidP="0089218D">
            <w:pPr>
              <w:pStyle w:val="TableText"/>
              <w:jc w:val="center"/>
            </w:pPr>
            <w:r w:rsidRPr="009039FC">
              <w:t>A</w:t>
            </w:r>
          </w:p>
        </w:tc>
      </w:tr>
      <w:tr w:rsidR="0089218D" w:rsidRPr="009039FC" w14:paraId="38E7E14B" w14:textId="77777777" w:rsidTr="0089218D">
        <w:tc>
          <w:tcPr>
            <w:tcW w:w="3068" w:type="dxa"/>
          </w:tcPr>
          <w:p w14:paraId="59E1ABE4" w14:textId="77777777" w:rsidR="0089218D" w:rsidRPr="009039FC" w:rsidRDefault="0089218D" w:rsidP="0089218D">
            <w:pPr>
              <w:pStyle w:val="TableText"/>
              <w:jc w:val="center"/>
            </w:pPr>
            <w:r w:rsidRPr="009039FC">
              <w:t>B</w:t>
            </w:r>
          </w:p>
        </w:tc>
        <w:tc>
          <w:tcPr>
            <w:tcW w:w="3052" w:type="dxa"/>
          </w:tcPr>
          <w:p w14:paraId="418C2803" w14:textId="77777777" w:rsidR="0089218D" w:rsidRPr="009039FC" w:rsidRDefault="0089218D" w:rsidP="0089218D">
            <w:pPr>
              <w:pStyle w:val="TableText"/>
              <w:jc w:val="center"/>
            </w:pPr>
            <w:r w:rsidRPr="009039FC">
              <w:t>B</w:t>
            </w:r>
          </w:p>
        </w:tc>
      </w:tr>
      <w:tr w:rsidR="0089218D" w:rsidRPr="009039FC" w14:paraId="596805B4" w14:textId="77777777" w:rsidTr="0089218D">
        <w:tc>
          <w:tcPr>
            <w:tcW w:w="3068" w:type="dxa"/>
          </w:tcPr>
          <w:p w14:paraId="32BACACC" w14:textId="77777777" w:rsidR="0089218D" w:rsidRPr="009039FC" w:rsidRDefault="0089218D" w:rsidP="0089218D">
            <w:pPr>
              <w:pStyle w:val="TableText"/>
              <w:jc w:val="center"/>
            </w:pPr>
            <w:r w:rsidRPr="009039FC">
              <w:t>C</w:t>
            </w:r>
          </w:p>
        </w:tc>
        <w:tc>
          <w:tcPr>
            <w:tcW w:w="3052" w:type="dxa"/>
          </w:tcPr>
          <w:p w14:paraId="4302B1B3" w14:textId="77777777" w:rsidR="0089218D" w:rsidRPr="009039FC" w:rsidRDefault="0089218D" w:rsidP="0089218D">
            <w:pPr>
              <w:pStyle w:val="TableText"/>
              <w:jc w:val="center"/>
            </w:pPr>
            <w:r w:rsidRPr="009039FC">
              <w:t>C</w:t>
            </w:r>
          </w:p>
        </w:tc>
      </w:tr>
      <w:tr w:rsidR="0089218D" w:rsidRPr="009039FC" w14:paraId="337E0CF9" w14:textId="77777777" w:rsidTr="0089218D">
        <w:tc>
          <w:tcPr>
            <w:tcW w:w="3068" w:type="dxa"/>
          </w:tcPr>
          <w:p w14:paraId="06AFB6E4" w14:textId="77777777" w:rsidR="0089218D" w:rsidRPr="009039FC" w:rsidRDefault="0089218D" w:rsidP="0089218D">
            <w:pPr>
              <w:pStyle w:val="TableText"/>
              <w:jc w:val="center"/>
            </w:pPr>
            <w:r w:rsidRPr="009039FC">
              <w:t>D</w:t>
            </w:r>
          </w:p>
        </w:tc>
        <w:tc>
          <w:tcPr>
            <w:tcW w:w="3052" w:type="dxa"/>
          </w:tcPr>
          <w:p w14:paraId="1E07FCE8" w14:textId="77777777" w:rsidR="0089218D" w:rsidRPr="009039FC" w:rsidRDefault="0089218D" w:rsidP="0089218D">
            <w:pPr>
              <w:pStyle w:val="TableText"/>
              <w:jc w:val="center"/>
            </w:pPr>
            <w:r w:rsidRPr="009039FC">
              <w:t>D</w:t>
            </w:r>
          </w:p>
        </w:tc>
      </w:tr>
      <w:tr w:rsidR="0089218D" w:rsidRPr="009039FC" w14:paraId="11236755" w14:textId="77777777" w:rsidTr="0089218D">
        <w:tc>
          <w:tcPr>
            <w:tcW w:w="3068" w:type="dxa"/>
          </w:tcPr>
          <w:p w14:paraId="05C48B3F" w14:textId="77777777" w:rsidR="0089218D" w:rsidRPr="009039FC" w:rsidRDefault="0089218D" w:rsidP="0089218D">
            <w:pPr>
              <w:pStyle w:val="TableText"/>
              <w:jc w:val="center"/>
            </w:pPr>
            <w:r w:rsidRPr="009039FC">
              <w:t>E</w:t>
            </w:r>
          </w:p>
        </w:tc>
        <w:tc>
          <w:tcPr>
            <w:tcW w:w="3052" w:type="dxa"/>
          </w:tcPr>
          <w:p w14:paraId="601E9ABE" w14:textId="77777777" w:rsidR="0089218D" w:rsidRPr="009039FC" w:rsidRDefault="0089218D" w:rsidP="0089218D">
            <w:pPr>
              <w:pStyle w:val="TableText"/>
              <w:jc w:val="center"/>
            </w:pPr>
            <w:r w:rsidRPr="009039FC">
              <w:t>E</w:t>
            </w:r>
          </w:p>
        </w:tc>
      </w:tr>
    </w:tbl>
    <w:p w14:paraId="163FE878" w14:textId="77777777" w:rsidR="0089218D" w:rsidRPr="009039FC" w:rsidRDefault="0089218D" w:rsidP="0089218D"/>
    <w:p w14:paraId="2CC60D1A" w14:textId="77777777" w:rsidR="0089218D" w:rsidRPr="009039FC" w:rsidRDefault="0089218D" w:rsidP="0089218D">
      <w:r w:rsidRPr="009039FC">
        <w:t>When the CSC/Host has converted a code reader telegram or want to redirect an item, the result of the conversion/redirection must be sent to the CMC.</w:t>
      </w:r>
    </w:p>
    <w:p w14:paraId="44F15930" w14:textId="77777777" w:rsidR="0089218D" w:rsidRPr="009039FC" w:rsidRDefault="0089218D" w:rsidP="0089218D">
      <w:r w:rsidRPr="009039FC">
        <w:t>The CMC only uses the Index number for redirection of an item. The item ID number is not checked or used.</w:t>
      </w:r>
    </w:p>
    <w:p w14:paraId="79F76FDC" w14:textId="77777777" w:rsidR="0089218D" w:rsidRPr="009039FC" w:rsidRDefault="0089218D" w:rsidP="0089218D">
      <w:r w:rsidRPr="009039FC">
        <w:t>The ‘Redirect Item Multi-</w:t>
      </w:r>
      <w:proofErr w:type="spellStart"/>
      <w:r w:rsidRPr="009039FC">
        <w:t>Dest</w:t>
      </w:r>
      <w:proofErr w:type="spellEnd"/>
      <w:r w:rsidRPr="009039FC">
        <w:t xml:space="preserve">’ telegram will be acknowledged with an ‘Item Redirect Acknowledge’ telegram if all parameters are accepted by the CMC. </w:t>
      </w:r>
      <w:proofErr w:type="gramStart"/>
      <w:r w:rsidRPr="009039FC">
        <w:t>Otherwise</w:t>
      </w:r>
      <w:proofErr w:type="gramEnd"/>
      <w:r w:rsidRPr="009039FC">
        <w:t xml:space="preserve"> the reason will be reflected in the status of the acknowledge telegram.</w:t>
      </w:r>
    </w:p>
    <w:p w14:paraId="248B3A91" w14:textId="77777777" w:rsidR="0089218D" w:rsidRPr="009039FC" w:rsidRDefault="0089218D" w:rsidP="0089218D">
      <w:r w:rsidRPr="009039FC">
        <w:t xml:space="preserve">Only destinations of the same type must be used in the telegram – </w:t>
      </w:r>
      <w:proofErr w:type="gramStart"/>
      <w:r w:rsidRPr="009039FC">
        <w:t>i.e.</w:t>
      </w:r>
      <w:proofErr w:type="gramEnd"/>
      <w:r w:rsidRPr="009039FC">
        <w:t xml:space="preserve"> if a scanner and a destination are included in the telegram, the ‘Item Redirect Multi-</w:t>
      </w:r>
      <w:proofErr w:type="spellStart"/>
      <w:r w:rsidRPr="009039FC">
        <w:t>Dest</w:t>
      </w:r>
      <w:proofErr w:type="spellEnd"/>
      <w:r w:rsidRPr="009039FC">
        <w:t>’ telegram is rejected.</w:t>
      </w:r>
    </w:p>
    <w:p w14:paraId="0C529908" w14:textId="77777777" w:rsidR="0089218D" w:rsidRPr="009039FC" w:rsidRDefault="0089218D" w:rsidP="0089218D">
      <w:r w:rsidRPr="009039FC">
        <w:t>Only chute destinations are allowed in the alternative destinations 1-5.</w:t>
      </w:r>
    </w:p>
    <w:p w14:paraId="57C57EE7" w14:textId="77777777" w:rsidR="0089218D" w:rsidRPr="009039FC" w:rsidRDefault="0089218D" w:rsidP="0089218D">
      <w:r w:rsidRPr="009039FC">
        <w:t xml:space="preserve">The field ‘No. of alternative destinations’ specifies how many valid alternative destinations (up to 5) are included in the telegram – </w:t>
      </w:r>
      <w:proofErr w:type="gramStart"/>
      <w:r w:rsidRPr="009039FC">
        <w:t>i.e.</w:t>
      </w:r>
      <w:proofErr w:type="gramEnd"/>
      <w:r w:rsidRPr="009039FC">
        <w:t xml:space="preserve"> if the number 2 is specified the alternative destination 3, 4 and 5 is not used or checked by the CMC.</w:t>
      </w:r>
    </w:p>
    <w:p w14:paraId="4EA24A32" w14:textId="77777777" w:rsidR="0089218D" w:rsidRPr="009039FC" w:rsidRDefault="0089218D" w:rsidP="0089218D">
      <w:r w:rsidRPr="009039FC">
        <w:t>The destination used in all other telegrams will always be the current destination of the item.</w:t>
      </w:r>
    </w:p>
    <w:p w14:paraId="430537AE" w14:textId="77777777" w:rsidR="0089218D" w:rsidRPr="009039FC" w:rsidRDefault="0089218D" w:rsidP="0089218D">
      <w:r w:rsidRPr="009039FC">
        <w:t>The ‘Mode’ field has the following meaning:</w:t>
      </w:r>
    </w:p>
    <w:tbl>
      <w:tblPr>
        <w:tblW w:w="0" w:type="auto"/>
        <w:tblInd w:w="1281" w:type="dxa"/>
        <w:tblLook w:val="0000" w:firstRow="0" w:lastRow="0" w:firstColumn="0" w:lastColumn="0" w:noHBand="0" w:noVBand="0"/>
      </w:tblPr>
      <w:tblGrid>
        <w:gridCol w:w="2194"/>
        <w:gridCol w:w="5596"/>
      </w:tblGrid>
      <w:tr w:rsidR="0089218D" w:rsidRPr="009039FC" w14:paraId="7D14FC12" w14:textId="77777777" w:rsidTr="0089218D">
        <w:tc>
          <w:tcPr>
            <w:tcW w:w="2229" w:type="dxa"/>
          </w:tcPr>
          <w:p w14:paraId="3A35EE0B" w14:textId="77777777" w:rsidR="0089218D" w:rsidRPr="009039FC" w:rsidRDefault="0089218D" w:rsidP="0089218D">
            <w:pPr>
              <w:pStyle w:val="TableHeader"/>
            </w:pPr>
            <w:r w:rsidRPr="009039FC">
              <w:t>Normal:</w:t>
            </w:r>
          </w:p>
        </w:tc>
        <w:tc>
          <w:tcPr>
            <w:tcW w:w="5777" w:type="dxa"/>
          </w:tcPr>
          <w:p w14:paraId="41FA020C" w14:textId="77777777" w:rsidR="0089218D" w:rsidRPr="009039FC" w:rsidRDefault="0089218D" w:rsidP="0089218D">
            <w:pPr>
              <w:pStyle w:val="TableText"/>
            </w:pPr>
            <w:r w:rsidRPr="009039FC">
              <w:t>The Destination in ‘PP’ will be used as the first destination of the telegram. If the item cannot be sorted to this destination, the first alternative destination (specified in the field ‘AA’) will be the next destination for the item and so on. When the CMC has tried the alternative destination 5 without success, the original destination will be used again.</w:t>
            </w:r>
          </w:p>
          <w:p w14:paraId="2F2D6F56" w14:textId="77777777" w:rsidR="0089218D" w:rsidRPr="009039FC" w:rsidRDefault="0089218D" w:rsidP="0089218D">
            <w:pPr>
              <w:pStyle w:val="TableText"/>
            </w:pPr>
            <w:r w:rsidRPr="009039FC">
              <w:t>The CMC will try to sort the item switching between the destinations in turn until the item has recirculated ‘Max. recirculation’ times – after this the item is sorted to the Max. Recirculation dump chute.</w:t>
            </w:r>
          </w:p>
        </w:tc>
      </w:tr>
      <w:tr w:rsidR="0089218D" w:rsidRPr="009039FC" w14:paraId="41A4AD5C" w14:textId="77777777" w:rsidTr="0089218D">
        <w:tc>
          <w:tcPr>
            <w:tcW w:w="2229" w:type="dxa"/>
          </w:tcPr>
          <w:p w14:paraId="291749D5" w14:textId="77777777" w:rsidR="0089218D" w:rsidRPr="009039FC" w:rsidRDefault="0089218D" w:rsidP="0089218D">
            <w:pPr>
              <w:pStyle w:val="TableHeader"/>
            </w:pPr>
            <w:r w:rsidRPr="009039FC">
              <w:t>Nearest Destination:</w:t>
            </w:r>
          </w:p>
        </w:tc>
        <w:tc>
          <w:tcPr>
            <w:tcW w:w="5777" w:type="dxa"/>
          </w:tcPr>
          <w:p w14:paraId="7D783DA0" w14:textId="77777777" w:rsidR="0089218D" w:rsidRPr="009039FC" w:rsidRDefault="0089218D" w:rsidP="0089218D">
            <w:pPr>
              <w:pStyle w:val="TableText"/>
            </w:pPr>
            <w:r w:rsidRPr="009039FC">
              <w:t xml:space="preserve">The CMC will evaluate which of the specified destination is nearest at the time this telegram is received and direct the item to this destination. If the item cannot be sorted to this </w:t>
            </w:r>
            <w:r w:rsidRPr="009039FC">
              <w:lastRenderedPageBreak/>
              <w:t xml:space="preserve">destination, the CMC will use the next destination specified in the telegram – </w:t>
            </w:r>
            <w:proofErr w:type="gramStart"/>
            <w:r w:rsidRPr="009039FC">
              <w:t>e.g.</w:t>
            </w:r>
            <w:proofErr w:type="gramEnd"/>
            <w:r w:rsidRPr="009039FC">
              <w:t xml:space="preserve"> if the ‘Alternative destination 2’ was used, the next destination will be ‘Alternative destination 3’.</w:t>
            </w:r>
          </w:p>
          <w:p w14:paraId="08E12DBF" w14:textId="77777777" w:rsidR="0089218D" w:rsidRPr="009039FC" w:rsidRDefault="0089218D" w:rsidP="0089218D">
            <w:pPr>
              <w:pStyle w:val="TableText"/>
            </w:pPr>
            <w:r w:rsidRPr="009039FC">
              <w:t xml:space="preserve">When the mode ‘Nearest Destination is used, the destinations must be listed in numerical order – </w:t>
            </w:r>
            <w:proofErr w:type="gramStart"/>
            <w:r w:rsidRPr="009039FC">
              <w:t>i.e.</w:t>
            </w:r>
            <w:proofErr w:type="gramEnd"/>
            <w:r w:rsidRPr="009039FC">
              <w:t xml:space="preserve"> the numerical smallest destination number in the field ‘Destination’ (‘DD’) and the numerical highest number in the field ‘Alternative Destination 5’ (‘EE’).</w:t>
            </w:r>
          </w:p>
        </w:tc>
      </w:tr>
    </w:tbl>
    <w:p w14:paraId="659B8C5E" w14:textId="77777777" w:rsidR="0089218D" w:rsidRPr="009039FC" w:rsidRDefault="0089218D" w:rsidP="0089218D"/>
    <w:p w14:paraId="1B64EC36"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292" w:name="_Toc192574136"/>
      <w:bookmarkStart w:id="293" w:name="_Toc534610771"/>
      <w:bookmarkStart w:id="294" w:name="_Toc55827062"/>
      <w:bookmarkStart w:id="295" w:name="_Toc146512295"/>
      <w:r w:rsidRPr="009039FC">
        <w:t>Carrier passed SPS (48)</w:t>
      </w:r>
      <w:bookmarkEnd w:id="292"/>
      <w:bookmarkEnd w:id="293"/>
      <w:bookmarkEnd w:id="294"/>
      <w:bookmarkEnd w:id="295"/>
    </w:p>
    <w:p w14:paraId="09C682FA" w14:textId="77777777" w:rsidR="0089218D" w:rsidRPr="009039FC" w:rsidRDefault="0089218D" w:rsidP="0089218D">
      <w:r w:rsidRPr="009039FC">
        <w:t>CMC =&gt; CSC/Host</w:t>
      </w:r>
    </w:p>
    <w:p w14:paraId="1F9B5C81" w14:textId="77777777" w:rsidR="0089218D" w:rsidRPr="009039FC" w:rsidRDefault="0089218D" w:rsidP="0089218D">
      <w:r w:rsidRPr="009039FC">
        <w:t>Channel: Routing</w:t>
      </w:r>
    </w:p>
    <w:p w14:paraId="263896BC" w14:textId="77777777" w:rsidR="0089218D" w:rsidRPr="009039FC" w:rsidRDefault="0089218D" w:rsidP="0089218D"/>
    <w:p w14:paraId="63FB63EA" w14:textId="77777777" w:rsidR="0089218D" w:rsidRPr="009039FC" w:rsidRDefault="0089218D" w:rsidP="0089218D">
      <w:r w:rsidRPr="009039FC">
        <w:t>Format:</w:t>
      </w:r>
      <w:r w:rsidRPr="009039FC">
        <w:tab/>
        <w:t>TTLL_S_IDDXXGGGGCC_RNN_T</w:t>
      </w:r>
    </w:p>
    <w:p w14:paraId="3E34FBFF" w14:textId="77777777" w:rsidR="0089218D" w:rsidRPr="009039FC" w:rsidRDefault="0089218D" w:rsidP="0089218D">
      <w:r w:rsidRPr="009039FC">
        <w:tab/>
        <w:t>TT</w:t>
      </w:r>
      <w:r w:rsidRPr="009039FC">
        <w:tab/>
        <w:t>48 = Telegram Type</w:t>
      </w:r>
    </w:p>
    <w:p w14:paraId="11B4465F" w14:textId="77777777" w:rsidR="0089218D" w:rsidRPr="009039FC" w:rsidRDefault="0089218D" w:rsidP="0089218D">
      <w:r w:rsidRPr="009039FC">
        <w:tab/>
        <w:t>LL</w:t>
      </w:r>
      <w:r w:rsidRPr="009039FC">
        <w:tab/>
        <w:t>12 = Telegram Length</w:t>
      </w:r>
    </w:p>
    <w:p w14:paraId="4BFC7118" w14:textId="77777777" w:rsidR="0089218D" w:rsidRPr="009039FC" w:rsidRDefault="0089218D" w:rsidP="0089218D">
      <w:r w:rsidRPr="009039FC">
        <w:tab/>
        <w:t>S</w:t>
      </w:r>
      <w:r w:rsidRPr="009039FC">
        <w:tab/>
        <w:t>SPS number</w:t>
      </w:r>
      <w:r w:rsidRPr="009039FC">
        <w:tab/>
        <w:t>(100-199)</w:t>
      </w:r>
    </w:p>
    <w:p w14:paraId="2E8B839B" w14:textId="77777777" w:rsidR="0089218D" w:rsidRPr="009039FC" w:rsidRDefault="0089218D" w:rsidP="0089218D">
      <w:r w:rsidRPr="009039FC">
        <w:tab/>
        <w:t>I</w:t>
      </w:r>
      <w:r w:rsidRPr="009039FC">
        <w:tab/>
        <w:t>Induction Unit number</w:t>
      </w:r>
      <w:r w:rsidRPr="009039FC">
        <w:tab/>
        <w:t>(</w:t>
      </w:r>
      <w:proofErr w:type="gramStart"/>
      <w:r w:rsidRPr="009039FC">
        <w:t>0..</w:t>
      </w:r>
      <w:proofErr w:type="gramEnd"/>
      <w:r w:rsidRPr="009039FC">
        <w:t>199)</w:t>
      </w:r>
    </w:p>
    <w:p w14:paraId="39449BA3" w14:textId="77777777" w:rsidR="0089218D" w:rsidRPr="009039FC" w:rsidRDefault="0089218D" w:rsidP="0089218D">
      <w:r w:rsidRPr="009039FC">
        <w:tab/>
        <w:t>DD</w:t>
      </w:r>
      <w:r w:rsidRPr="009039FC">
        <w:tab/>
        <w:t>Destination number</w:t>
      </w:r>
      <w:r w:rsidRPr="009039FC">
        <w:tab/>
        <w:t>(</w:t>
      </w:r>
      <w:proofErr w:type="gramStart"/>
      <w:r w:rsidRPr="009039FC">
        <w:t>0..</w:t>
      </w:r>
      <w:proofErr w:type="gramEnd"/>
      <w:r w:rsidRPr="009039FC">
        <w:t>4199)</w:t>
      </w:r>
    </w:p>
    <w:p w14:paraId="18139D40" w14:textId="77777777" w:rsidR="0089218D" w:rsidRPr="009039FC" w:rsidRDefault="0089218D" w:rsidP="0089218D">
      <w:r w:rsidRPr="009039FC">
        <w:tab/>
      </w:r>
      <w:r w:rsidRPr="009039FC">
        <w:tab/>
      </w:r>
      <w:r w:rsidRPr="009039FC">
        <w:tab/>
        <w:t>0..2999</w:t>
      </w:r>
      <w:r w:rsidRPr="009039FC">
        <w:tab/>
        <w:t>= Chute 0-2999</w:t>
      </w:r>
    </w:p>
    <w:p w14:paraId="43845C58" w14:textId="77777777" w:rsidR="0089218D" w:rsidRPr="009039FC" w:rsidRDefault="0089218D" w:rsidP="0089218D">
      <w:r w:rsidRPr="009039FC">
        <w:tab/>
      </w:r>
      <w:r w:rsidRPr="009039FC">
        <w:tab/>
      </w:r>
      <w:r w:rsidRPr="009039FC">
        <w:tab/>
        <w:t>3000..3089</w:t>
      </w:r>
      <w:r w:rsidRPr="009039FC">
        <w:tab/>
        <w:t>= Item parked on sorter</w:t>
      </w:r>
    </w:p>
    <w:p w14:paraId="47D7695F" w14:textId="77777777" w:rsidR="0089218D" w:rsidRPr="009039FC" w:rsidRDefault="0089218D" w:rsidP="0089218D">
      <w:r w:rsidRPr="009039FC">
        <w:tab/>
      </w:r>
      <w:r w:rsidRPr="009039FC">
        <w:tab/>
      </w:r>
      <w:r w:rsidRPr="009039FC">
        <w:tab/>
        <w:t>3090..3099</w:t>
      </w:r>
      <w:r w:rsidRPr="009039FC">
        <w:tab/>
        <w:t>= CMC Item parked on sorter</w:t>
      </w:r>
    </w:p>
    <w:p w14:paraId="2DF22D57" w14:textId="77777777" w:rsidR="0089218D" w:rsidRPr="009039FC" w:rsidRDefault="0089218D" w:rsidP="0089218D">
      <w:r w:rsidRPr="009039FC">
        <w:tab/>
      </w:r>
      <w:r w:rsidRPr="009039FC">
        <w:tab/>
      </w:r>
      <w:r w:rsidRPr="009039FC">
        <w:tab/>
        <w:t xml:space="preserve">4000..4098 </w:t>
      </w:r>
      <w:r w:rsidRPr="009039FC">
        <w:tab/>
        <w:t>= Scanner number 0-98</w:t>
      </w:r>
    </w:p>
    <w:p w14:paraId="3EC2358D" w14:textId="77777777" w:rsidR="0089218D" w:rsidRPr="009039FC" w:rsidRDefault="0089218D" w:rsidP="0089218D">
      <w:r w:rsidRPr="009039FC">
        <w:tab/>
      </w:r>
      <w:r w:rsidRPr="009039FC">
        <w:tab/>
      </w:r>
      <w:r w:rsidRPr="009039FC">
        <w:tab/>
        <w:t xml:space="preserve">4099 </w:t>
      </w:r>
      <w:r w:rsidRPr="009039FC">
        <w:tab/>
        <w:t>= Any scanner</w:t>
      </w:r>
    </w:p>
    <w:p w14:paraId="3B8D3EFC" w14:textId="77777777" w:rsidR="0089218D" w:rsidRPr="009039FC" w:rsidRDefault="0089218D" w:rsidP="0089218D">
      <w:r w:rsidRPr="009039FC">
        <w:tab/>
      </w:r>
      <w:r w:rsidRPr="009039FC">
        <w:tab/>
      </w:r>
      <w:r w:rsidRPr="009039FC">
        <w:tab/>
        <w:t>4100..4198</w:t>
      </w:r>
      <w:r w:rsidRPr="009039FC">
        <w:tab/>
        <w:t>= Volume scanner No. 0-98</w:t>
      </w:r>
    </w:p>
    <w:p w14:paraId="34B61E71" w14:textId="77777777" w:rsidR="0089218D" w:rsidRPr="009039FC" w:rsidRDefault="0089218D" w:rsidP="0089218D">
      <w:r w:rsidRPr="009039FC">
        <w:tab/>
      </w:r>
      <w:r w:rsidRPr="009039FC">
        <w:tab/>
      </w:r>
      <w:r w:rsidRPr="009039FC">
        <w:tab/>
        <w:t>4199</w:t>
      </w:r>
      <w:r w:rsidRPr="009039FC">
        <w:tab/>
      </w:r>
      <w:r w:rsidRPr="009039FC">
        <w:tab/>
        <w:t>= Any volume scanner</w:t>
      </w:r>
    </w:p>
    <w:p w14:paraId="49BAA72C" w14:textId="77777777" w:rsidR="0089218D" w:rsidRPr="009039FC" w:rsidRDefault="0089218D" w:rsidP="0089218D">
      <w:r w:rsidRPr="009039FC">
        <w:tab/>
        <w:t>XX</w:t>
      </w:r>
      <w:r w:rsidRPr="009039FC">
        <w:tab/>
        <w:t>Index number</w:t>
      </w:r>
      <w:r w:rsidRPr="009039FC">
        <w:tab/>
        <w:t>(</w:t>
      </w:r>
      <w:proofErr w:type="gramStart"/>
      <w:r w:rsidRPr="009039FC">
        <w:t>0..</w:t>
      </w:r>
      <w:proofErr w:type="gramEnd"/>
      <w:r w:rsidRPr="009039FC">
        <w:t xml:space="preserve">4999) </w:t>
      </w:r>
    </w:p>
    <w:p w14:paraId="18AC1FD3" w14:textId="77777777" w:rsidR="0089218D" w:rsidRPr="009039FC" w:rsidRDefault="0089218D" w:rsidP="0089218D">
      <w:r w:rsidRPr="009039FC">
        <w:tab/>
        <w:t>GGGG</w:t>
      </w:r>
      <w:r w:rsidRPr="009039FC">
        <w:tab/>
        <w:t>Item ID number</w:t>
      </w:r>
      <w:r w:rsidRPr="009039FC">
        <w:tab/>
        <w:t>(</w:t>
      </w:r>
      <w:proofErr w:type="gramStart"/>
      <w:r w:rsidRPr="009039FC">
        <w:t>0..</w:t>
      </w:r>
      <w:proofErr w:type="gramEnd"/>
      <w:r w:rsidRPr="009039FC">
        <w:t>2.147.483.647)</w:t>
      </w:r>
    </w:p>
    <w:p w14:paraId="1E4D9727" w14:textId="77777777" w:rsidR="0089218D" w:rsidRPr="009039FC" w:rsidRDefault="0089218D" w:rsidP="0089218D">
      <w:r w:rsidRPr="009039FC">
        <w:tab/>
        <w:t>CC</w:t>
      </w:r>
      <w:r w:rsidRPr="009039FC">
        <w:tab/>
        <w:t>Carrier number</w:t>
      </w:r>
      <w:r w:rsidRPr="009039FC">
        <w:tab/>
        <w:t>(</w:t>
      </w:r>
      <w:proofErr w:type="gramStart"/>
      <w:r w:rsidRPr="009039FC">
        <w:t>1..</w:t>
      </w:r>
      <w:proofErr w:type="gramEnd"/>
      <w:r w:rsidRPr="009039FC">
        <w:t>3999)</w:t>
      </w:r>
    </w:p>
    <w:p w14:paraId="21AC812C" w14:textId="77777777" w:rsidR="0089218D" w:rsidRPr="009039FC" w:rsidRDefault="0089218D" w:rsidP="0089218D">
      <w:r w:rsidRPr="009039FC">
        <w:tab/>
        <w:t>R</w:t>
      </w:r>
      <w:r w:rsidRPr="009039FC">
        <w:tab/>
        <w:t>Recirc count</w:t>
      </w:r>
      <w:r w:rsidRPr="009039FC">
        <w:tab/>
        <w:t>(</w:t>
      </w:r>
      <w:proofErr w:type="gramStart"/>
      <w:r w:rsidRPr="009039FC">
        <w:t>0..</w:t>
      </w:r>
      <w:proofErr w:type="gramEnd"/>
      <w:r w:rsidRPr="009039FC">
        <w:t>199)</w:t>
      </w:r>
    </w:p>
    <w:p w14:paraId="71E42BD4" w14:textId="77777777" w:rsidR="0089218D" w:rsidRPr="009039FC" w:rsidRDefault="0089218D" w:rsidP="0089218D">
      <w:r w:rsidRPr="009039FC">
        <w:tab/>
        <w:t>NN</w:t>
      </w:r>
      <w:r w:rsidRPr="009039FC">
        <w:tab/>
        <w:t>Carrier count</w:t>
      </w:r>
      <w:r w:rsidRPr="009039FC">
        <w:tab/>
        <w:t>(</w:t>
      </w:r>
      <w:proofErr w:type="gramStart"/>
      <w:r w:rsidRPr="009039FC">
        <w:t>0..</w:t>
      </w:r>
      <w:proofErr w:type="gramEnd"/>
      <w:r w:rsidRPr="009039FC">
        <w:t>3)</w:t>
      </w:r>
    </w:p>
    <w:p w14:paraId="597262B8" w14:textId="77777777" w:rsidR="0089218D" w:rsidRPr="009039FC" w:rsidRDefault="0089218D" w:rsidP="0089218D">
      <w:r w:rsidRPr="009039FC">
        <w:tab/>
        <w:t>T</w:t>
      </w:r>
      <w:r w:rsidRPr="009039FC">
        <w:tab/>
        <w:t>Carrier status</w:t>
      </w:r>
      <w:r w:rsidRPr="009039FC">
        <w:tab/>
        <w:t>(</w:t>
      </w:r>
      <w:proofErr w:type="gramStart"/>
      <w:r w:rsidRPr="009039FC">
        <w:t>0..</w:t>
      </w:r>
      <w:proofErr w:type="gramEnd"/>
      <w:r w:rsidRPr="009039FC">
        <w:t>3)</w:t>
      </w:r>
    </w:p>
    <w:p w14:paraId="14420CAE" w14:textId="77777777" w:rsidR="0089218D" w:rsidRPr="009039FC" w:rsidRDefault="0089218D" w:rsidP="0089218D">
      <w:r w:rsidRPr="009039FC">
        <w:tab/>
      </w:r>
      <w:r w:rsidRPr="009039FC">
        <w:tab/>
      </w:r>
      <w:r w:rsidRPr="009039FC">
        <w:tab/>
        <w:t>0</w:t>
      </w:r>
      <w:r w:rsidRPr="009039FC">
        <w:tab/>
        <w:t>= Free</w:t>
      </w:r>
    </w:p>
    <w:p w14:paraId="44ED2EE6" w14:textId="77777777" w:rsidR="0089218D" w:rsidRPr="009039FC" w:rsidRDefault="0089218D" w:rsidP="0089218D">
      <w:r w:rsidRPr="009039FC">
        <w:tab/>
      </w:r>
      <w:r w:rsidRPr="009039FC">
        <w:tab/>
      </w:r>
      <w:r w:rsidRPr="009039FC">
        <w:tab/>
        <w:t>1</w:t>
      </w:r>
      <w:r w:rsidRPr="009039FC">
        <w:tab/>
        <w:t>= Occupied</w:t>
      </w:r>
    </w:p>
    <w:p w14:paraId="5A2D1687" w14:textId="77777777" w:rsidR="0089218D" w:rsidRPr="009039FC" w:rsidRDefault="0089218D" w:rsidP="0089218D">
      <w:r w:rsidRPr="009039FC">
        <w:tab/>
      </w:r>
      <w:r w:rsidRPr="009039FC">
        <w:tab/>
      </w:r>
      <w:r w:rsidRPr="009039FC">
        <w:tab/>
        <w:t>2</w:t>
      </w:r>
      <w:r w:rsidRPr="009039FC">
        <w:tab/>
        <w:t>= Fault disabled</w:t>
      </w:r>
    </w:p>
    <w:p w14:paraId="0EC6253E" w14:textId="77777777" w:rsidR="0089218D" w:rsidRPr="009039FC" w:rsidRDefault="0089218D" w:rsidP="0089218D">
      <w:r w:rsidRPr="009039FC">
        <w:tab/>
      </w:r>
      <w:r w:rsidRPr="009039FC">
        <w:tab/>
      </w:r>
      <w:r w:rsidRPr="009039FC">
        <w:tab/>
        <w:t>3</w:t>
      </w:r>
      <w:r w:rsidRPr="009039FC">
        <w:tab/>
        <w:t>= Discharged</w:t>
      </w:r>
    </w:p>
    <w:p w14:paraId="628F7A16" w14:textId="77777777" w:rsidR="0089218D" w:rsidRPr="009039FC" w:rsidRDefault="0089218D" w:rsidP="0089218D"/>
    <w:p w14:paraId="354B9188" w14:textId="77777777" w:rsidR="0089218D" w:rsidRPr="009039FC" w:rsidRDefault="0089218D" w:rsidP="0089218D"/>
    <w:p w14:paraId="2F1AEBB1" w14:textId="77777777" w:rsidR="0089218D" w:rsidRPr="009039FC" w:rsidRDefault="0089218D" w:rsidP="0089218D"/>
    <w:p w14:paraId="36D0C49C" w14:textId="77777777" w:rsidR="0089218D" w:rsidRPr="009039FC" w:rsidRDefault="0089218D" w:rsidP="0089218D"/>
    <w:p w14:paraId="02137050" w14:textId="77777777" w:rsidR="0089218D" w:rsidRPr="009039FC" w:rsidRDefault="0089218D" w:rsidP="0089218D">
      <w:r w:rsidRPr="009039FC">
        <w:lastRenderedPageBreak/>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2903F61C" w14:textId="77777777" w:rsidTr="0089218D">
        <w:tc>
          <w:tcPr>
            <w:tcW w:w="6120" w:type="dxa"/>
            <w:gridSpan w:val="2"/>
          </w:tcPr>
          <w:p w14:paraId="3EC86629" w14:textId="77777777" w:rsidR="0089218D" w:rsidRPr="009039FC" w:rsidRDefault="0089218D" w:rsidP="0089218D">
            <w:pPr>
              <w:pStyle w:val="TableText"/>
              <w:jc w:val="center"/>
            </w:pPr>
            <w:r w:rsidRPr="009039FC">
              <w:t>Type</w:t>
            </w:r>
          </w:p>
        </w:tc>
      </w:tr>
      <w:tr w:rsidR="0089218D" w:rsidRPr="009039FC" w14:paraId="200EE5CD" w14:textId="77777777" w:rsidTr="0089218D">
        <w:tc>
          <w:tcPr>
            <w:tcW w:w="6120" w:type="dxa"/>
            <w:gridSpan w:val="2"/>
          </w:tcPr>
          <w:p w14:paraId="18055808" w14:textId="77777777" w:rsidR="0089218D" w:rsidRPr="009039FC" w:rsidRDefault="0089218D" w:rsidP="0089218D">
            <w:pPr>
              <w:pStyle w:val="TableText"/>
              <w:jc w:val="center"/>
            </w:pPr>
            <w:r w:rsidRPr="009039FC">
              <w:t>Length</w:t>
            </w:r>
          </w:p>
        </w:tc>
      </w:tr>
      <w:tr w:rsidR="0089218D" w:rsidRPr="009039FC" w14:paraId="3D7D2797" w14:textId="77777777" w:rsidTr="0089218D">
        <w:tc>
          <w:tcPr>
            <w:tcW w:w="3068" w:type="dxa"/>
          </w:tcPr>
          <w:p w14:paraId="7692BA78" w14:textId="77777777" w:rsidR="0089218D" w:rsidRPr="009039FC" w:rsidRDefault="0089218D" w:rsidP="0089218D">
            <w:pPr>
              <w:pStyle w:val="TableText"/>
              <w:jc w:val="center"/>
            </w:pPr>
          </w:p>
        </w:tc>
        <w:tc>
          <w:tcPr>
            <w:tcW w:w="3052" w:type="dxa"/>
          </w:tcPr>
          <w:p w14:paraId="760874FE" w14:textId="77777777" w:rsidR="0089218D" w:rsidRPr="009039FC" w:rsidRDefault="0089218D" w:rsidP="0089218D">
            <w:pPr>
              <w:pStyle w:val="TableText"/>
              <w:jc w:val="center"/>
            </w:pPr>
            <w:r w:rsidRPr="009039FC">
              <w:t>S</w:t>
            </w:r>
          </w:p>
        </w:tc>
      </w:tr>
      <w:tr w:rsidR="0089218D" w:rsidRPr="009039FC" w14:paraId="0A2D1900" w14:textId="77777777" w:rsidTr="0089218D">
        <w:tc>
          <w:tcPr>
            <w:tcW w:w="3068" w:type="dxa"/>
          </w:tcPr>
          <w:p w14:paraId="05649451" w14:textId="77777777" w:rsidR="0089218D" w:rsidRPr="009039FC" w:rsidRDefault="0089218D" w:rsidP="0089218D">
            <w:pPr>
              <w:pStyle w:val="TableText"/>
              <w:jc w:val="center"/>
            </w:pPr>
          </w:p>
        </w:tc>
        <w:tc>
          <w:tcPr>
            <w:tcW w:w="3052" w:type="dxa"/>
          </w:tcPr>
          <w:p w14:paraId="7E9A8D56" w14:textId="77777777" w:rsidR="0089218D" w:rsidRPr="009039FC" w:rsidRDefault="0089218D" w:rsidP="0089218D">
            <w:pPr>
              <w:pStyle w:val="TableText"/>
              <w:jc w:val="center"/>
            </w:pPr>
            <w:r w:rsidRPr="009039FC">
              <w:t>I</w:t>
            </w:r>
          </w:p>
        </w:tc>
      </w:tr>
      <w:tr w:rsidR="0089218D" w:rsidRPr="009039FC" w14:paraId="67CDDA63" w14:textId="77777777" w:rsidTr="0089218D">
        <w:tc>
          <w:tcPr>
            <w:tcW w:w="3068" w:type="dxa"/>
          </w:tcPr>
          <w:p w14:paraId="7F24D91B" w14:textId="77777777" w:rsidR="0089218D" w:rsidRPr="009039FC" w:rsidRDefault="0089218D" w:rsidP="0089218D">
            <w:pPr>
              <w:pStyle w:val="TableText"/>
              <w:jc w:val="center"/>
            </w:pPr>
            <w:r w:rsidRPr="009039FC">
              <w:t>D</w:t>
            </w:r>
          </w:p>
        </w:tc>
        <w:tc>
          <w:tcPr>
            <w:tcW w:w="3052" w:type="dxa"/>
          </w:tcPr>
          <w:p w14:paraId="43A9E548" w14:textId="77777777" w:rsidR="0089218D" w:rsidRPr="009039FC" w:rsidRDefault="0089218D" w:rsidP="0089218D">
            <w:pPr>
              <w:pStyle w:val="TableText"/>
              <w:jc w:val="center"/>
            </w:pPr>
            <w:r w:rsidRPr="009039FC">
              <w:t>D</w:t>
            </w:r>
          </w:p>
        </w:tc>
      </w:tr>
      <w:tr w:rsidR="0089218D" w:rsidRPr="009039FC" w14:paraId="1B3D2B2F" w14:textId="77777777" w:rsidTr="0089218D">
        <w:tc>
          <w:tcPr>
            <w:tcW w:w="3068" w:type="dxa"/>
          </w:tcPr>
          <w:p w14:paraId="5F4002FF" w14:textId="77777777" w:rsidR="0089218D" w:rsidRPr="009039FC" w:rsidRDefault="0089218D" w:rsidP="0089218D">
            <w:pPr>
              <w:pStyle w:val="TableText"/>
              <w:jc w:val="center"/>
            </w:pPr>
            <w:r w:rsidRPr="009039FC">
              <w:t>X</w:t>
            </w:r>
          </w:p>
        </w:tc>
        <w:tc>
          <w:tcPr>
            <w:tcW w:w="3052" w:type="dxa"/>
          </w:tcPr>
          <w:p w14:paraId="35BFD438" w14:textId="77777777" w:rsidR="0089218D" w:rsidRPr="009039FC" w:rsidRDefault="0089218D" w:rsidP="0089218D">
            <w:pPr>
              <w:pStyle w:val="TableText"/>
              <w:jc w:val="center"/>
            </w:pPr>
            <w:r w:rsidRPr="009039FC">
              <w:t>X</w:t>
            </w:r>
          </w:p>
        </w:tc>
      </w:tr>
      <w:tr w:rsidR="0089218D" w:rsidRPr="009039FC" w14:paraId="064D1046" w14:textId="77777777" w:rsidTr="0089218D">
        <w:tc>
          <w:tcPr>
            <w:tcW w:w="3068" w:type="dxa"/>
          </w:tcPr>
          <w:p w14:paraId="14AE5E74" w14:textId="77777777" w:rsidR="0089218D" w:rsidRPr="009039FC" w:rsidRDefault="0089218D" w:rsidP="0089218D">
            <w:pPr>
              <w:pStyle w:val="TableText"/>
              <w:jc w:val="center"/>
            </w:pPr>
            <w:r w:rsidRPr="009039FC">
              <w:t>G</w:t>
            </w:r>
          </w:p>
        </w:tc>
        <w:tc>
          <w:tcPr>
            <w:tcW w:w="3052" w:type="dxa"/>
          </w:tcPr>
          <w:p w14:paraId="006A3A59" w14:textId="77777777" w:rsidR="0089218D" w:rsidRPr="009039FC" w:rsidRDefault="0089218D" w:rsidP="0089218D">
            <w:pPr>
              <w:pStyle w:val="TableText"/>
              <w:jc w:val="center"/>
            </w:pPr>
            <w:r w:rsidRPr="009039FC">
              <w:t>G</w:t>
            </w:r>
          </w:p>
        </w:tc>
      </w:tr>
      <w:tr w:rsidR="0089218D" w:rsidRPr="009039FC" w14:paraId="58D64D99" w14:textId="77777777" w:rsidTr="0089218D">
        <w:tc>
          <w:tcPr>
            <w:tcW w:w="3068" w:type="dxa"/>
          </w:tcPr>
          <w:p w14:paraId="5575F9CA" w14:textId="77777777" w:rsidR="0089218D" w:rsidRPr="009039FC" w:rsidRDefault="0089218D" w:rsidP="0089218D">
            <w:pPr>
              <w:pStyle w:val="TableText"/>
              <w:jc w:val="center"/>
            </w:pPr>
            <w:r w:rsidRPr="009039FC">
              <w:t>G</w:t>
            </w:r>
          </w:p>
        </w:tc>
        <w:tc>
          <w:tcPr>
            <w:tcW w:w="3052" w:type="dxa"/>
          </w:tcPr>
          <w:p w14:paraId="29FC8DBD" w14:textId="77777777" w:rsidR="0089218D" w:rsidRPr="009039FC" w:rsidRDefault="0089218D" w:rsidP="0089218D">
            <w:pPr>
              <w:pStyle w:val="TableText"/>
              <w:jc w:val="center"/>
            </w:pPr>
            <w:r w:rsidRPr="009039FC">
              <w:t>G</w:t>
            </w:r>
          </w:p>
        </w:tc>
      </w:tr>
      <w:tr w:rsidR="0089218D" w:rsidRPr="009039FC" w14:paraId="1E11466C" w14:textId="77777777" w:rsidTr="0089218D">
        <w:tc>
          <w:tcPr>
            <w:tcW w:w="3068" w:type="dxa"/>
          </w:tcPr>
          <w:p w14:paraId="306BBA6E" w14:textId="77777777" w:rsidR="0089218D" w:rsidRPr="009039FC" w:rsidRDefault="0089218D" w:rsidP="0089218D">
            <w:pPr>
              <w:pStyle w:val="TableText"/>
              <w:jc w:val="center"/>
            </w:pPr>
            <w:r w:rsidRPr="009039FC">
              <w:t>C</w:t>
            </w:r>
          </w:p>
        </w:tc>
        <w:tc>
          <w:tcPr>
            <w:tcW w:w="3052" w:type="dxa"/>
          </w:tcPr>
          <w:p w14:paraId="2FDBCB41" w14:textId="77777777" w:rsidR="0089218D" w:rsidRPr="009039FC" w:rsidRDefault="0089218D" w:rsidP="0089218D">
            <w:pPr>
              <w:pStyle w:val="TableText"/>
              <w:jc w:val="center"/>
            </w:pPr>
            <w:r w:rsidRPr="009039FC">
              <w:t>C</w:t>
            </w:r>
          </w:p>
        </w:tc>
      </w:tr>
      <w:tr w:rsidR="0089218D" w:rsidRPr="009039FC" w14:paraId="67DF8079" w14:textId="77777777" w:rsidTr="0089218D">
        <w:tc>
          <w:tcPr>
            <w:tcW w:w="3068" w:type="dxa"/>
          </w:tcPr>
          <w:p w14:paraId="17C74D7E" w14:textId="77777777" w:rsidR="0089218D" w:rsidRPr="009039FC" w:rsidRDefault="0089218D" w:rsidP="0089218D">
            <w:pPr>
              <w:pStyle w:val="TableText"/>
              <w:jc w:val="center"/>
            </w:pPr>
          </w:p>
        </w:tc>
        <w:tc>
          <w:tcPr>
            <w:tcW w:w="3052" w:type="dxa"/>
          </w:tcPr>
          <w:p w14:paraId="53F48D59" w14:textId="77777777" w:rsidR="0089218D" w:rsidRPr="009039FC" w:rsidRDefault="0089218D" w:rsidP="0089218D">
            <w:pPr>
              <w:pStyle w:val="TableText"/>
              <w:jc w:val="center"/>
            </w:pPr>
            <w:r w:rsidRPr="009039FC">
              <w:t>R</w:t>
            </w:r>
          </w:p>
        </w:tc>
      </w:tr>
      <w:tr w:rsidR="0089218D" w:rsidRPr="009039FC" w14:paraId="28AE1886" w14:textId="77777777" w:rsidTr="0089218D">
        <w:tc>
          <w:tcPr>
            <w:tcW w:w="3068" w:type="dxa"/>
            <w:tcBorders>
              <w:top w:val="single" w:sz="4" w:space="0" w:color="auto"/>
              <w:left w:val="single" w:sz="4" w:space="0" w:color="auto"/>
              <w:bottom w:val="single" w:sz="4" w:space="0" w:color="auto"/>
              <w:right w:val="single" w:sz="4" w:space="0" w:color="auto"/>
            </w:tcBorders>
          </w:tcPr>
          <w:p w14:paraId="04508671" w14:textId="77777777" w:rsidR="0089218D" w:rsidRPr="009039FC" w:rsidRDefault="0089218D" w:rsidP="0089218D">
            <w:pPr>
              <w:pStyle w:val="TableText"/>
              <w:jc w:val="center"/>
            </w:pPr>
            <w:r w:rsidRPr="009039FC">
              <w:t>N</w:t>
            </w:r>
          </w:p>
        </w:tc>
        <w:tc>
          <w:tcPr>
            <w:tcW w:w="3052" w:type="dxa"/>
            <w:tcBorders>
              <w:top w:val="single" w:sz="4" w:space="0" w:color="auto"/>
              <w:left w:val="single" w:sz="4" w:space="0" w:color="auto"/>
              <w:bottom w:val="single" w:sz="4" w:space="0" w:color="auto"/>
              <w:right w:val="single" w:sz="4" w:space="0" w:color="auto"/>
            </w:tcBorders>
          </w:tcPr>
          <w:p w14:paraId="2042406B" w14:textId="77777777" w:rsidR="0089218D" w:rsidRPr="009039FC" w:rsidRDefault="0089218D" w:rsidP="0089218D">
            <w:pPr>
              <w:pStyle w:val="TableText"/>
              <w:jc w:val="center"/>
            </w:pPr>
            <w:r w:rsidRPr="009039FC">
              <w:t>N</w:t>
            </w:r>
          </w:p>
        </w:tc>
      </w:tr>
      <w:tr w:rsidR="0089218D" w:rsidRPr="009039FC" w14:paraId="10297D95" w14:textId="77777777" w:rsidTr="0089218D">
        <w:tc>
          <w:tcPr>
            <w:tcW w:w="3068" w:type="dxa"/>
            <w:tcBorders>
              <w:top w:val="single" w:sz="4" w:space="0" w:color="auto"/>
              <w:left w:val="single" w:sz="4" w:space="0" w:color="auto"/>
              <w:bottom w:val="single" w:sz="4" w:space="0" w:color="auto"/>
              <w:right w:val="single" w:sz="4" w:space="0" w:color="auto"/>
            </w:tcBorders>
          </w:tcPr>
          <w:p w14:paraId="39EF8361" w14:textId="77777777" w:rsidR="0089218D" w:rsidRPr="009039FC" w:rsidRDefault="0089218D" w:rsidP="0089218D">
            <w:pPr>
              <w:pStyle w:val="TableText"/>
              <w:jc w:val="center"/>
            </w:pPr>
          </w:p>
        </w:tc>
        <w:tc>
          <w:tcPr>
            <w:tcW w:w="3052" w:type="dxa"/>
            <w:tcBorders>
              <w:top w:val="single" w:sz="4" w:space="0" w:color="auto"/>
              <w:left w:val="single" w:sz="4" w:space="0" w:color="auto"/>
              <w:bottom w:val="single" w:sz="4" w:space="0" w:color="auto"/>
              <w:right w:val="single" w:sz="4" w:space="0" w:color="auto"/>
            </w:tcBorders>
          </w:tcPr>
          <w:p w14:paraId="348FEAA5" w14:textId="77777777" w:rsidR="0089218D" w:rsidRPr="009039FC" w:rsidRDefault="0089218D" w:rsidP="0089218D">
            <w:pPr>
              <w:pStyle w:val="TableText"/>
              <w:jc w:val="center"/>
            </w:pPr>
            <w:r w:rsidRPr="009039FC">
              <w:t>T</w:t>
            </w:r>
          </w:p>
        </w:tc>
      </w:tr>
    </w:tbl>
    <w:p w14:paraId="22C3751A" w14:textId="77777777" w:rsidR="0089218D" w:rsidRPr="009039FC" w:rsidRDefault="0089218D" w:rsidP="0089218D"/>
    <w:p w14:paraId="3F703439" w14:textId="77777777" w:rsidR="0089218D" w:rsidRPr="009039FC" w:rsidRDefault="0089218D" w:rsidP="0089218D">
      <w:r w:rsidRPr="009039FC">
        <w:t xml:space="preserve">The CMC sends a carrier passed SPS telegram </w:t>
      </w:r>
      <w:proofErr w:type="gramStart"/>
      <w:r w:rsidRPr="009039FC">
        <w:t>at the moment</w:t>
      </w:r>
      <w:proofErr w:type="gramEnd"/>
      <w:r w:rsidRPr="009039FC">
        <w:t xml:space="preserve"> the carrier passes an SPS and the log (</w:t>
      </w:r>
      <w:proofErr w:type="spellStart"/>
      <w:r w:rsidRPr="009039FC">
        <w:t>CarrierPassedSPS</w:t>
      </w:r>
      <w:proofErr w:type="spellEnd"/>
      <w:r w:rsidRPr="009039FC">
        <w:t>) for SPS is selected. This telegram may be deactivated by deactivating the log (</w:t>
      </w:r>
      <w:proofErr w:type="spellStart"/>
      <w:r w:rsidRPr="009039FC">
        <w:t>CarrierPassedSPS</w:t>
      </w:r>
      <w:proofErr w:type="spellEnd"/>
      <w:r w:rsidRPr="009039FC">
        <w:t>).</w:t>
      </w:r>
    </w:p>
    <w:p w14:paraId="4E903703"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296" w:name="_Toc192574137"/>
      <w:bookmarkStart w:id="297" w:name="_Toc534610772"/>
      <w:bookmarkStart w:id="298" w:name="_Toc55827063"/>
      <w:bookmarkStart w:id="299" w:name="_Toc146512296"/>
      <w:r w:rsidRPr="009039FC">
        <w:t>Carrier data reboot (60)</w:t>
      </w:r>
      <w:bookmarkEnd w:id="296"/>
      <w:bookmarkEnd w:id="297"/>
      <w:bookmarkEnd w:id="298"/>
      <w:bookmarkEnd w:id="299"/>
    </w:p>
    <w:p w14:paraId="0D9B52CC" w14:textId="77777777" w:rsidR="0089218D" w:rsidRPr="009039FC" w:rsidRDefault="0089218D" w:rsidP="0089218D">
      <w:r w:rsidRPr="009039FC">
        <w:t>CSC/Host =&gt; CMC</w:t>
      </w:r>
    </w:p>
    <w:p w14:paraId="1AC41462" w14:textId="77777777" w:rsidR="0089218D" w:rsidRPr="009039FC" w:rsidRDefault="0089218D" w:rsidP="0089218D">
      <w:r w:rsidRPr="009039FC">
        <w:t>Channel: Routing</w:t>
      </w:r>
    </w:p>
    <w:p w14:paraId="6F4EB6E2" w14:textId="77777777" w:rsidR="0089218D" w:rsidRPr="009039FC" w:rsidRDefault="0089218D" w:rsidP="0089218D"/>
    <w:p w14:paraId="39CB00A7" w14:textId="77777777" w:rsidR="0089218D" w:rsidRPr="009039FC" w:rsidRDefault="0089218D" w:rsidP="0089218D">
      <w:r w:rsidRPr="009039FC">
        <w:t>Format:</w:t>
      </w:r>
      <w:r w:rsidRPr="009039FC">
        <w:tab/>
        <w:t>TTLLCC_IDDXXGGGG_A_B_C_D_N</w:t>
      </w:r>
      <w:r w:rsidRPr="009039FC">
        <w:tab/>
      </w:r>
      <w:r w:rsidRPr="009039FC">
        <w:tab/>
      </w:r>
    </w:p>
    <w:p w14:paraId="3BE4C695" w14:textId="77777777" w:rsidR="0089218D" w:rsidRPr="009039FC" w:rsidRDefault="0089218D" w:rsidP="0089218D">
      <w:r w:rsidRPr="009039FC">
        <w:tab/>
        <w:t>TT</w:t>
      </w:r>
      <w:r w:rsidRPr="009039FC">
        <w:tab/>
        <w:t>60 = Telegram Type</w:t>
      </w:r>
    </w:p>
    <w:p w14:paraId="52A319A5" w14:textId="77777777" w:rsidR="0089218D" w:rsidRPr="009039FC" w:rsidRDefault="0089218D" w:rsidP="0089218D">
      <w:r w:rsidRPr="009039FC">
        <w:tab/>
        <w:t>LL</w:t>
      </w:r>
      <w:r w:rsidRPr="009039FC">
        <w:tab/>
        <w:t>13 = Telegram Length</w:t>
      </w:r>
    </w:p>
    <w:p w14:paraId="561BAEC6" w14:textId="77777777" w:rsidR="0089218D" w:rsidRPr="009039FC" w:rsidRDefault="0089218D" w:rsidP="0089218D">
      <w:r w:rsidRPr="009039FC">
        <w:tab/>
        <w:t>CC</w:t>
      </w:r>
      <w:r w:rsidRPr="009039FC">
        <w:tab/>
        <w:t>Carrier number</w:t>
      </w:r>
      <w:r w:rsidRPr="009039FC">
        <w:tab/>
        <w:t>(1-3999)</w:t>
      </w:r>
    </w:p>
    <w:p w14:paraId="7F0CC7FA" w14:textId="77777777" w:rsidR="0089218D" w:rsidRPr="009039FC" w:rsidRDefault="0089218D" w:rsidP="0089218D">
      <w:r w:rsidRPr="009039FC">
        <w:tab/>
        <w:t>I</w:t>
      </w:r>
      <w:r w:rsidRPr="009039FC">
        <w:tab/>
        <w:t>Induction Unit number</w:t>
      </w:r>
      <w:r w:rsidRPr="009039FC">
        <w:tab/>
        <w:t>(</w:t>
      </w:r>
      <w:proofErr w:type="gramStart"/>
      <w:r w:rsidRPr="009039FC">
        <w:t>0..</w:t>
      </w:r>
      <w:proofErr w:type="gramEnd"/>
      <w:r w:rsidRPr="009039FC">
        <w:t>199)</w:t>
      </w:r>
    </w:p>
    <w:p w14:paraId="2860D129" w14:textId="77777777" w:rsidR="0089218D" w:rsidRPr="009039FC" w:rsidRDefault="0089218D" w:rsidP="0089218D">
      <w:r w:rsidRPr="009039FC">
        <w:tab/>
        <w:t>DD</w:t>
      </w:r>
      <w:r w:rsidRPr="009039FC">
        <w:tab/>
        <w:t>Destination</w:t>
      </w:r>
      <w:r w:rsidRPr="009039FC">
        <w:tab/>
        <w:t>(</w:t>
      </w:r>
      <w:proofErr w:type="gramStart"/>
      <w:r w:rsidRPr="009039FC">
        <w:t>0..</w:t>
      </w:r>
      <w:proofErr w:type="gramEnd"/>
      <w:r w:rsidRPr="009039FC">
        <w:t>4199)</w:t>
      </w:r>
    </w:p>
    <w:p w14:paraId="2544D7CE" w14:textId="77777777" w:rsidR="0089218D" w:rsidRPr="009039FC" w:rsidRDefault="0089218D" w:rsidP="0089218D">
      <w:r w:rsidRPr="009039FC">
        <w:tab/>
        <w:t>XX</w:t>
      </w:r>
      <w:r w:rsidRPr="009039FC">
        <w:tab/>
        <w:t>Index number</w:t>
      </w:r>
      <w:r w:rsidRPr="009039FC">
        <w:tab/>
        <w:t>(</w:t>
      </w:r>
      <w:proofErr w:type="gramStart"/>
      <w:r w:rsidRPr="009039FC">
        <w:t>0..</w:t>
      </w:r>
      <w:proofErr w:type="gramEnd"/>
      <w:r w:rsidRPr="009039FC">
        <w:t xml:space="preserve">4999) </w:t>
      </w:r>
    </w:p>
    <w:p w14:paraId="5D17BF5E" w14:textId="77777777" w:rsidR="0089218D" w:rsidRPr="009039FC" w:rsidRDefault="0089218D" w:rsidP="0089218D">
      <w:r w:rsidRPr="009039FC">
        <w:tab/>
        <w:t>GGGG</w:t>
      </w:r>
      <w:r w:rsidRPr="009039FC">
        <w:tab/>
        <w:t>Item ID number</w:t>
      </w:r>
      <w:r w:rsidRPr="009039FC">
        <w:tab/>
        <w:t>(</w:t>
      </w:r>
      <w:proofErr w:type="gramStart"/>
      <w:r w:rsidRPr="009039FC">
        <w:t>0..</w:t>
      </w:r>
      <w:proofErr w:type="gramEnd"/>
      <w:r w:rsidRPr="009039FC">
        <w:t>2.147.483.647)</w:t>
      </w:r>
    </w:p>
    <w:p w14:paraId="73156890" w14:textId="77777777" w:rsidR="0089218D" w:rsidRPr="009039FC" w:rsidRDefault="0089218D" w:rsidP="0089218D">
      <w:r w:rsidRPr="009039FC">
        <w:tab/>
        <w:t>A</w:t>
      </w:r>
      <w:r w:rsidRPr="009039FC">
        <w:tab/>
        <w:t>Moved Out</w:t>
      </w:r>
      <w:r w:rsidRPr="009039FC">
        <w:tab/>
        <w:t>(</w:t>
      </w:r>
      <w:proofErr w:type="gramStart"/>
      <w:r w:rsidRPr="009039FC">
        <w:t>0..</w:t>
      </w:r>
      <w:proofErr w:type="gramEnd"/>
      <w:r w:rsidRPr="009039FC">
        <w:t>1)</w:t>
      </w:r>
    </w:p>
    <w:p w14:paraId="17596057" w14:textId="77777777" w:rsidR="0089218D" w:rsidRPr="009039FC" w:rsidRDefault="0089218D" w:rsidP="0089218D">
      <w:r w:rsidRPr="009039FC">
        <w:tab/>
        <w:t>B</w:t>
      </w:r>
      <w:r w:rsidRPr="009039FC">
        <w:tab/>
        <w:t>Code converted</w:t>
      </w:r>
      <w:r w:rsidRPr="009039FC">
        <w:tab/>
        <w:t>(</w:t>
      </w:r>
      <w:proofErr w:type="gramStart"/>
      <w:r w:rsidRPr="009039FC">
        <w:t>0..</w:t>
      </w:r>
      <w:proofErr w:type="gramEnd"/>
      <w:r w:rsidRPr="009039FC">
        <w:t>1)</w:t>
      </w:r>
    </w:p>
    <w:p w14:paraId="5AD19F2E" w14:textId="77777777" w:rsidR="0089218D" w:rsidRPr="009039FC" w:rsidRDefault="0089218D" w:rsidP="0089218D">
      <w:r w:rsidRPr="009039FC">
        <w:tab/>
        <w:t>C</w:t>
      </w:r>
      <w:r w:rsidRPr="009039FC">
        <w:tab/>
        <w:t>Disabled.</w:t>
      </w:r>
      <w:r w:rsidRPr="009039FC">
        <w:tab/>
        <w:t>(</w:t>
      </w:r>
      <w:proofErr w:type="gramStart"/>
      <w:r w:rsidRPr="009039FC">
        <w:t>0..</w:t>
      </w:r>
      <w:proofErr w:type="gramEnd"/>
      <w:r w:rsidRPr="009039FC">
        <w:t>1)</w:t>
      </w:r>
    </w:p>
    <w:p w14:paraId="36D47CAE" w14:textId="77777777" w:rsidR="0089218D" w:rsidRPr="009039FC" w:rsidRDefault="0089218D" w:rsidP="0089218D">
      <w:r w:rsidRPr="009039FC">
        <w:tab/>
        <w:t>D</w:t>
      </w:r>
      <w:r w:rsidRPr="009039FC">
        <w:tab/>
        <w:t>Not used</w:t>
      </w:r>
      <w:r w:rsidRPr="009039FC">
        <w:tab/>
        <w:t>(</w:t>
      </w:r>
      <w:proofErr w:type="gramStart"/>
      <w:r w:rsidRPr="009039FC">
        <w:t>0..</w:t>
      </w:r>
      <w:proofErr w:type="gramEnd"/>
      <w:r w:rsidRPr="009039FC">
        <w:t>1)</w:t>
      </w:r>
    </w:p>
    <w:p w14:paraId="10BFF84E" w14:textId="77777777" w:rsidR="0089218D" w:rsidRPr="009039FC" w:rsidRDefault="0089218D" w:rsidP="0089218D">
      <w:r w:rsidRPr="009039FC">
        <w:tab/>
        <w:t>N</w:t>
      </w:r>
      <w:r w:rsidRPr="009039FC">
        <w:tab/>
        <w:t>Carrier Count</w:t>
      </w:r>
      <w:r w:rsidRPr="009039FC">
        <w:tab/>
        <w:t>(</w:t>
      </w:r>
      <w:proofErr w:type="gramStart"/>
      <w:r w:rsidRPr="009039FC">
        <w:t>1..</w:t>
      </w:r>
      <w:proofErr w:type="gramEnd"/>
      <w:r w:rsidRPr="009039FC">
        <w:t>5)</w:t>
      </w:r>
    </w:p>
    <w:p w14:paraId="2FA57AB0" w14:textId="77777777" w:rsidR="0089218D" w:rsidRPr="009039FC" w:rsidRDefault="0089218D" w:rsidP="0089218D"/>
    <w:p w14:paraId="7A608E2C" w14:textId="77777777" w:rsidR="0089218D" w:rsidRPr="009039FC" w:rsidRDefault="0089218D" w:rsidP="0089218D"/>
    <w:p w14:paraId="653B1ED3" w14:textId="77777777" w:rsidR="0089218D" w:rsidRPr="009039FC" w:rsidRDefault="0089218D" w:rsidP="0089218D"/>
    <w:p w14:paraId="281A73C6" w14:textId="77777777" w:rsidR="0089218D" w:rsidRPr="009039FC" w:rsidRDefault="0089218D" w:rsidP="0089218D"/>
    <w:p w14:paraId="19D834B8" w14:textId="77777777" w:rsidR="0089218D" w:rsidRPr="009039FC" w:rsidRDefault="0089218D" w:rsidP="0089218D">
      <w:r w:rsidRPr="009039FC">
        <w:lastRenderedPageBreak/>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2B067DA6" w14:textId="77777777" w:rsidTr="0089218D">
        <w:tc>
          <w:tcPr>
            <w:tcW w:w="6120" w:type="dxa"/>
            <w:gridSpan w:val="2"/>
          </w:tcPr>
          <w:p w14:paraId="166B3CC1" w14:textId="77777777" w:rsidR="0089218D" w:rsidRPr="009039FC" w:rsidRDefault="0089218D" w:rsidP="0089218D">
            <w:pPr>
              <w:pStyle w:val="TableText"/>
              <w:jc w:val="center"/>
            </w:pPr>
            <w:r w:rsidRPr="009039FC">
              <w:t>Type</w:t>
            </w:r>
          </w:p>
        </w:tc>
      </w:tr>
      <w:tr w:rsidR="0089218D" w:rsidRPr="009039FC" w14:paraId="64403115" w14:textId="77777777" w:rsidTr="0089218D">
        <w:tc>
          <w:tcPr>
            <w:tcW w:w="6120" w:type="dxa"/>
            <w:gridSpan w:val="2"/>
          </w:tcPr>
          <w:p w14:paraId="330F125C" w14:textId="77777777" w:rsidR="0089218D" w:rsidRPr="009039FC" w:rsidRDefault="0089218D" w:rsidP="0089218D">
            <w:pPr>
              <w:pStyle w:val="TableText"/>
              <w:jc w:val="center"/>
            </w:pPr>
            <w:r w:rsidRPr="009039FC">
              <w:t>Length</w:t>
            </w:r>
          </w:p>
        </w:tc>
      </w:tr>
      <w:tr w:rsidR="0089218D" w:rsidRPr="009039FC" w14:paraId="09377041" w14:textId="77777777" w:rsidTr="0089218D">
        <w:tc>
          <w:tcPr>
            <w:tcW w:w="3068" w:type="dxa"/>
          </w:tcPr>
          <w:p w14:paraId="0DA7CE6B" w14:textId="77777777" w:rsidR="0089218D" w:rsidRPr="009039FC" w:rsidRDefault="0089218D" w:rsidP="0089218D">
            <w:pPr>
              <w:pStyle w:val="TableText"/>
              <w:jc w:val="center"/>
            </w:pPr>
            <w:r w:rsidRPr="009039FC">
              <w:t>C</w:t>
            </w:r>
          </w:p>
        </w:tc>
        <w:tc>
          <w:tcPr>
            <w:tcW w:w="3052" w:type="dxa"/>
          </w:tcPr>
          <w:p w14:paraId="79A6A5E6" w14:textId="77777777" w:rsidR="0089218D" w:rsidRPr="009039FC" w:rsidRDefault="0089218D" w:rsidP="0089218D">
            <w:pPr>
              <w:pStyle w:val="TableText"/>
              <w:jc w:val="center"/>
            </w:pPr>
            <w:r w:rsidRPr="009039FC">
              <w:t>C</w:t>
            </w:r>
          </w:p>
        </w:tc>
      </w:tr>
      <w:tr w:rsidR="0089218D" w:rsidRPr="009039FC" w14:paraId="7615958E" w14:textId="77777777" w:rsidTr="0089218D">
        <w:tc>
          <w:tcPr>
            <w:tcW w:w="3068" w:type="dxa"/>
          </w:tcPr>
          <w:p w14:paraId="2EDA1F4B" w14:textId="77777777" w:rsidR="0089218D" w:rsidRPr="009039FC" w:rsidRDefault="0089218D" w:rsidP="0089218D">
            <w:pPr>
              <w:pStyle w:val="TableText"/>
              <w:jc w:val="center"/>
            </w:pPr>
          </w:p>
        </w:tc>
        <w:tc>
          <w:tcPr>
            <w:tcW w:w="3052" w:type="dxa"/>
          </w:tcPr>
          <w:p w14:paraId="00EF4423" w14:textId="77777777" w:rsidR="0089218D" w:rsidRPr="009039FC" w:rsidRDefault="0089218D" w:rsidP="0089218D">
            <w:pPr>
              <w:pStyle w:val="TableText"/>
              <w:jc w:val="center"/>
            </w:pPr>
            <w:r w:rsidRPr="009039FC">
              <w:t>I</w:t>
            </w:r>
          </w:p>
        </w:tc>
      </w:tr>
      <w:tr w:rsidR="0089218D" w:rsidRPr="009039FC" w14:paraId="7A5FE1A0" w14:textId="77777777" w:rsidTr="0089218D">
        <w:tc>
          <w:tcPr>
            <w:tcW w:w="3068" w:type="dxa"/>
          </w:tcPr>
          <w:p w14:paraId="3517542F" w14:textId="77777777" w:rsidR="0089218D" w:rsidRPr="009039FC" w:rsidRDefault="0089218D" w:rsidP="0089218D">
            <w:pPr>
              <w:pStyle w:val="TableText"/>
              <w:jc w:val="center"/>
            </w:pPr>
            <w:r w:rsidRPr="009039FC">
              <w:t>D</w:t>
            </w:r>
          </w:p>
        </w:tc>
        <w:tc>
          <w:tcPr>
            <w:tcW w:w="3052" w:type="dxa"/>
          </w:tcPr>
          <w:p w14:paraId="5B056E28" w14:textId="77777777" w:rsidR="0089218D" w:rsidRPr="009039FC" w:rsidRDefault="0089218D" w:rsidP="0089218D">
            <w:pPr>
              <w:pStyle w:val="TableText"/>
              <w:jc w:val="center"/>
            </w:pPr>
            <w:r w:rsidRPr="009039FC">
              <w:t>D</w:t>
            </w:r>
          </w:p>
        </w:tc>
      </w:tr>
      <w:tr w:rsidR="0089218D" w:rsidRPr="009039FC" w14:paraId="6F32DF6F" w14:textId="77777777" w:rsidTr="0089218D">
        <w:tc>
          <w:tcPr>
            <w:tcW w:w="3068" w:type="dxa"/>
          </w:tcPr>
          <w:p w14:paraId="4B5FA2F2" w14:textId="77777777" w:rsidR="0089218D" w:rsidRPr="009039FC" w:rsidRDefault="0089218D" w:rsidP="0089218D">
            <w:pPr>
              <w:pStyle w:val="TableText"/>
              <w:jc w:val="center"/>
            </w:pPr>
            <w:r w:rsidRPr="009039FC">
              <w:t>X</w:t>
            </w:r>
          </w:p>
        </w:tc>
        <w:tc>
          <w:tcPr>
            <w:tcW w:w="3052" w:type="dxa"/>
          </w:tcPr>
          <w:p w14:paraId="2EFB0671" w14:textId="77777777" w:rsidR="0089218D" w:rsidRPr="009039FC" w:rsidRDefault="0089218D" w:rsidP="0089218D">
            <w:pPr>
              <w:pStyle w:val="TableText"/>
              <w:jc w:val="center"/>
            </w:pPr>
            <w:r w:rsidRPr="009039FC">
              <w:t>X</w:t>
            </w:r>
          </w:p>
        </w:tc>
      </w:tr>
      <w:tr w:rsidR="0089218D" w:rsidRPr="009039FC" w14:paraId="78AEFE74" w14:textId="77777777" w:rsidTr="0089218D">
        <w:tc>
          <w:tcPr>
            <w:tcW w:w="3068" w:type="dxa"/>
          </w:tcPr>
          <w:p w14:paraId="0DB2A2FB" w14:textId="77777777" w:rsidR="0089218D" w:rsidRPr="009039FC" w:rsidRDefault="0089218D" w:rsidP="0089218D">
            <w:pPr>
              <w:pStyle w:val="TableText"/>
              <w:jc w:val="center"/>
            </w:pPr>
            <w:r w:rsidRPr="009039FC">
              <w:t>G</w:t>
            </w:r>
          </w:p>
        </w:tc>
        <w:tc>
          <w:tcPr>
            <w:tcW w:w="3052" w:type="dxa"/>
          </w:tcPr>
          <w:p w14:paraId="19234231" w14:textId="77777777" w:rsidR="0089218D" w:rsidRPr="009039FC" w:rsidRDefault="0089218D" w:rsidP="0089218D">
            <w:pPr>
              <w:pStyle w:val="TableText"/>
              <w:jc w:val="center"/>
            </w:pPr>
            <w:r w:rsidRPr="009039FC">
              <w:t>G</w:t>
            </w:r>
          </w:p>
        </w:tc>
      </w:tr>
      <w:tr w:rsidR="0089218D" w:rsidRPr="009039FC" w14:paraId="6F1F2B7A" w14:textId="77777777" w:rsidTr="0089218D">
        <w:tc>
          <w:tcPr>
            <w:tcW w:w="3068" w:type="dxa"/>
          </w:tcPr>
          <w:p w14:paraId="6C64B23B" w14:textId="77777777" w:rsidR="0089218D" w:rsidRPr="009039FC" w:rsidRDefault="0089218D" w:rsidP="0089218D">
            <w:pPr>
              <w:pStyle w:val="TableText"/>
              <w:jc w:val="center"/>
            </w:pPr>
            <w:r w:rsidRPr="009039FC">
              <w:t>G</w:t>
            </w:r>
          </w:p>
        </w:tc>
        <w:tc>
          <w:tcPr>
            <w:tcW w:w="3052" w:type="dxa"/>
          </w:tcPr>
          <w:p w14:paraId="6E1678A4" w14:textId="77777777" w:rsidR="0089218D" w:rsidRPr="009039FC" w:rsidRDefault="0089218D" w:rsidP="0089218D">
            <w:pPr>
              <w:pStyle w:val="TableText"/>
              <w:jc w:val="center"/>
            </w:pPr>
            <w:r w:rsidRPr="009039FC">
              <w:t>G</w:t>
            </w:r>
          </w:p>
        </w:tc>
      </w:tr>
      <w:tr w:rsidR="0089218D" w:rsidRPr="009039FC" w14:paraId="32ED5F75" w14:textId="77777777" w:rsidTr="0089218D">
        <w:tc>
          <w:tcPr>
            <w:tcW w:w="3068" w:type="dxa"/>
          </w:tcPr>
          <w:p w14:paraId="19D3E9EC" w14:textId="77777777" w:rsidR="0089218D" w:rsidRPr="009039FC" w:rsidRDefault="0089218D" w:rsidP="0089218D">
            <w:pPr>
              <w:pStyle w:val="TableText"/>
              <w:jc w:val="center"/>
            </w:pPr>
          </w:p>
        </w:tc>
        <w:tc>
          <w:tcPr>
            <w:tcW w:w="3052" w:type="dxa"/>
          </w:tcPr>
          <w:p w14:paraId="71C1CD49" w14:textId="77777777" w:rsidR="0089218D" w:rsidRPr="009039FC" w:rsidRDefault="0089218D" w:rsidP="0089218D">
            <w:pPr>
              <w:pStyle w:val="TableText"/>
              <w:jc w:val="center"/>
            </w:pPr>
            <w:r w:rsidRPr="009039FC">
              <w:t>A</w:t>
            </w:r>
          </w:p>
        </w:tc>
      </w:tr>
      <w:tr w:rsidR="0089218D" w:rsidRPr="009039FC" w14:paraId="3799BC37" w14:textId="77777777" w:rsidTr="0089218D">
        <w:tc>
          <w:tcPr>
            <w:tcW w:w="3068" w:type="dxa"/>
          </w:tcPr>
          <w:p w14:paraId="5773E1BF" w14:textId="77777777" w:rsidR="0089218D" w:rsidRPr="009039FC" w:rsidRDefault="0089218D" w:rsidP="0089218D">
            <w:pPr>
              <w:pStyle w:val="TableText"/>
              <w:jc w:val="center"/>
            </w:pPr>
          </w:p>
        </w:tc>
        <w:tc>
          <w:tcPr>
            <w:tcW w:w="3052" w:type="dxa"/>
          </w:tcPr>
          <w:p w14:paraId="13A838DA" w14:textId="77777777" w:rsidR="0089218D" w:rsidRPr="009039FC" w:rsidRDefault="0089218D" w:rsidP="0089218D">
            <w:pPr>
              <w:pStyle w:val="TableText"/>
              <w:jc w:val="center"/>
            </w:pPr>
            <w:r w:rsidRPr="009039FC">
              <w:t>B</w:t>
            </w:r>
          </w:p>
        </w:tc>
      </w:tr>
      <w:tr w:rsidR="0089218D" w:rsidRPr="009039FC" w14:paraId="16B75BF8" w14:textId="77777777" w:rsidTr="0089218D">
        <w:tc>
          <w:tcPr>
            <w:tcW w:w="3068" w:type="dxa"/>
          </w:tcPr>
          <w:p w14:paraId="1FD66C97" w14:textId="77777777" w:rsidR="0089218D" w:rsidRPr="009039FC" w:rsidRDefault="0089218D" w:rsidP="0089218D">
            <w:pPr>
              <w:pStyle w:val="TableText"/>
              <w:jc w:val="center"/>
            </w:pPr>
          </w:p>
        </w:tc>
        <w:tc>
          <w:tcPr>
            <w:tcW w:w="3052" w:type="dxa"/>
          </w:tcPr>
          <w:p w14:paraId="001091D6" w14:textId="77777777" w:rsidR="0089218D" w:rsidRPr="009039FC" w:rsidRDefault="0089218D" w:rsidP="0089218D">
            <w:pPr>
              <w:pStyle w:val="TableText"/>
              <w:jc w:val="center"/>
            </w:pPr>
            <w:r w:rsidRPr="009039FC">
              <w:t>C</w:t>
            </w:r>
          </w:p>
        </w:tc>
      </w:tr>
      <w:tr w:rsidR="0089218D" w:rsidRPr="009039FC" w14:paraId="0BA90AE8" w14:textId="77777777" w:rsidTr="0089218D">
        <w:tc>
          <w:tcPr>
            <w:tcW w:w="3068" w:type="dxa"/>
          </w:tcPr>
          <w:p w14:paraId="134FE66E" w14:textId="77777777" w:rsidR="0089218D" w:rsidRPr="009039FC" w:rsidRDefault="0089218D" w:rsidP="0089218D">
            <w:pPr>
              <w:pStyle w:val="TableText"/>
              <w:jc w:val="center"/>
            </w:pPr>
          </w:p>
        </w:tc>
        <w:tc>
          <w:tcPr>
            <w:tcW w:w="3052" w:type="dxa"/>
          </w:tcPr>
          <w:p w14:paraId="7B47C6F8" w14:textId="77777777" w:rsidR="0089218D" w:rsidRPr="009039FC" w:rsidRDefault="0089218D" w:rsidP="0089218D">
            <w:pPr>
              <w:pStyle w:val="TableText"/>
              <w:jc w:val="center"/>
            </w:pPr>
            <w:r w:rsidRPr="009039FC">
              <w:t>D</w:t>
            </w:r>
          </w:p>
        </w:tc>
      </w:tr>
      <w:tr w:rsidR="0089218D" w:rsidRPr="009039FC" w14:paraId="6745E468" w14:textId="77777777" w:rsidTr="0089218D">
        <w:tc>
          <w:tcPr>
            <w:tcW w:w="3068" w:type="dxa"/>
          </w:tcPr>
          <w:p w14:paraId="6F141C74" w14:textId="77777777" w:rsidR="0089218D" w:rsidRPr="009039FC" w:rsidRDefault="0089218D" w:rsidP="0089218D">
            <w:pPr>
              <w:pStyle w:val="TableText"/>
              <w:jc w:val="center"/>
            </w:pPr>
          </w:p>
        </w:tc>
        <w:tc>
          <w:tcPr>
            <w:tcW w:w="3052" w:type="dxa"/>
          </w:tcPr>
          <w:p w14:paraId="7194747D" w14:textId="77777777" w:rsidR="0089218D" w:rsidRPr="009039FC" w:rsidRDefault="0089218D" w:rsidP="0089218D">
            <w:pPr>
              <w:pStyle w:val="TableText"/>
              <w:jc w:val="center"/>
            </w:pPr>
            <w:r w:rsidRPr="009039FC">
              <w:t>N</w:t>
            </w:r>
          </w:p>
        </w:tc>
      </w:tr>
    </w:tbl>
    <w:p w14:paraId="7F585380" w14:textId="77777777" w:rsidR="0089218D" w:rsidRPr="009039FC" w:rsidRDefault="0089218D" w:rsidP="0089218D"/>
    <w:p w14:paraId="7A886103" w14:textId="77777777" w:rsidR="0089218D" w:rsidRPr="009039FC" w:rsidRDefault="0089218D" w:rsidP="0089218D">
      <w:r w:rsidRPr="009039FC">
        <w:t xml:space="preserve">A Carrier Data Telegram is sent for each occupied carrier after a Hard Reset telegram (0) to update the carrier data table in CMC if the CMC requests it as part of the </w:t>
      </w:r>
      <w:proofErr w:type="spellStart"/>
      <w:r w:rsidRPr="009039FC">
        <w:t>initialisation</w:t>
      </w:r>
      <w:proofErr w:type="spellEnd"/>
      <w:r w:rsidRPr="009039FC">
        <w:t>. The Request Carrier Data Reboot telegram will be sent from the CMC in this case.</w:t>
      </w:r>
    </w:p>
    <w:p w14:paraId="5CFEB8AF" w14:textId="77777777" w:rsidR="0089218D" w:rsidRPr="009039FC" w:rsidRDefault="0089218D" w:rsidP="0089218D">
      <w:r w:rsidRPr="009039FC">
        <w:t>If the field ‘Moved Out’ is set to 1 (one), it indicates that the item has been discharged (sorted) but the following Stray Parcel Detector has not yet supervised the carrier. If the ‘Moved Out’ field is 0 (zero), it indicates that the item has been inducted but not yet sorted.</w:t>
      </w:r>
    </w:p>
    <w:p w14:paraId="32FFF082"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300" w:name="_Toc192574138"/>
      <w:bookmarkStart w:id="301" w:name="_Toc534610773"/>
      <w:bookmarkStart w:id="302" w:name="_Toc55827064"/>
      <w:bookmarkStart w:id="303" w:name="_Toc146512297"/>
      <w:r w:rsidRPr="009039FC">
        <w:t>Carrier data reboot acknowledgement (61)</w:t>
      </w:r>
      <w:bookmarkEnd w:id="300"/>
      <w:bookmarkEnd w:id="301"/>
      <w:bookmarkEnd w:id="302"/>
      <w:bookmarkEnd w:id="303"/>
    </w:p>
    <w:p w14:paraId="1FBA8A63" w14:textId="77777777" w:rsidR="0089218D" w:rsidRPr="009039FC" w:rsidRDefault="0089218D" w:rsidP="0089218D">
      <w:r w:rsidRPr="009039FC">
        <w:t>CMC =&gt; CSC/Host</w:t>
      </w:r>
    </w:p>
    <w:p w14:paraId="525BC5AA" w14:textId="77777777" w:rsidR="0089218D" w:rsidRPr="009039FC" w:rsidRDefault="0089218D" w:rsidP="0089218D">
      <w:r w:rsidRPr="009039FC">
        <w:t>Channel: Routing</w:t>
      </w:r>
    </w:p>
    <w:p w14:paraId="25BAF276" w14:textId="77777777" w:rsidR="0089218D" w:rsidRPr="009039FC" w:rsidRDefault="0089218D" w:rsidP="0089218D"/>
    <w:p w14:paraId="0FF45B55" w14:textId="77777777" w:rsidR="0089218D" w:rsidRPr="009039FC" w:rsidRDefault="0089218D" w:rsidP="0089218D">
      <w:r w:rsidRPr="009039FC">
        <w:t>Format:</w:t>
      </w:r>
      <w:r w:rsidRPr="009039FC">
        <w:tab/>
        <w:t>TTLLCCXXGGGG_S</w:t>
      </w:r>
      <w:r w:rsidRPr="009039FC">
        <w:tab/>
      </w:r>
      <w:r w:rsidRPr="009039FC">
        <w:tab/>
      </w:r>
    </w:p>
    <w:p w14:paraId="2C6083C7" w14:textId="77777777" w:rsidR="0089218D" w:rsidRPr="009039FC" w:rsidRDefault="0089218D" w:rsidP="0089218D">
      <w:r w:rsidRPr="009039FC">
        <w:tab/>
        <w:t>TT</w:t>
      </w:r>
      <w:r w:rsidRPr="009039FC">
        <w:tab/>
        <w:t>61 = Telegram Type</w:t>
      </w:r>
    </w:p>
    <w:p w14:paraId="0DAC301B" w14:textId="77777777" w:rsidR="0089218D" w:rsidRPr="009039FC" w:rsidRDefault="0089218D" w:rsidP="0089218D">
      <w:r w:rsidRPr="009039FC">
        <w:tab/>
        <w:t>LL</w:t>
      </w:r>
      <w:r w:rsidRPr="009039FC">
        <w:tab/>
        <w:t>7 = Telegram Length</w:t>
      </w:r>
    </w:p>
    <w:p w14:paraId="21BE21E0" w14:textId="77777777" w:rsidR="0089218D" w:rsidRPr="009039FC" w:rsidRDefault="0089218D" w:rsidP="0089218D">
      <w:r w:rsidRPr="009039FC">
        <w:tab/>
        <w:t>CC</w:t>
      </w:r>
      <w:r w:rsidRPr="009039FC">
        <w:tab/>
        <w:t>Carrier number</w:t>
      </w:r>
      <w:r w:rsidRPr="009039FC">
        <w:tab/>
        <w:t>(</w:t>
      </w:r>
      <w:proofErr w:type="gramStart"/>
      <w:r w:rsidRPr="009039FC">
        <w:t>1..</w:t>
      </w:r>
      <w:proofErr w:type="gramEnd"/>
      <w:r w:rsidRPr="009039FC">
        <w:t xml:space="preserve">3999) </w:t>
      </w:r>
    </w:p>
    <w:p w14:paraId="16264C58" w14:textId="77777777" w:rsidR="0089218D" w:rsidRPr="009039FC" w:rsidRDefault="0089218D" w:rsidP="0089218D">
      <w:r w:rsidRPr="009039FC">
        <w:tab/>
        <w:t>XX</w:t>
      </w:r>
      <w:r w:rsidRPr="009039FC">
        <w:tab/>
        <w:t>Index number</w:t>
      </w:r>
      <w:r w:rsidRPr="009039FC">
        <w:tab/>
        <w:t>(</w:t>
      </w:r>
      <w:proofErr w:type="gramStart"/>
      <w:r w:rsidRPr="009039FC">
        <w:t>0..</w:t>
      </w:r>
      <w:proofErr w:type="gramEnd"/>
      <w:r w:rsidRPr="009039FC">
        <w:t xml:space="preserve">4999) </w:t>
      </w:r>
    </w:p>
    <w:p w14:paraId="564B87C3" w14:textId="77777777" w:rsidR="0089218D" w:rsidRPr="009039FC" w:rsidRDefault="0089218D" w:rsidP="0089218D">
      <w:r w:rsidRPr="009039FC">
        <w:tab/>
        <w:t>GGGG</w:t>
      </w:r>
      <w:r w:rsidRPr="009039FC">
        <w:tab/>
        <w:t>Item ID number</w:t>
      </w:r>
      <w:r w:rsidRPr="009039FC">
        <w:tab/>
        <w:t>(</w:t>
      </w:r>
      <w:proofErr w:type="gramStart"/>
      <w:r w:rsidRPr="009039FC">
        <w:t>0..</w:t>
      </w:r>
      <w:proofErr w:type="gramEnd"/>
      <w:r w:rsidRPr="009039FC">
        <w:t>2.147.483.647)</w:t>
      </w:r>
    </w:p>
    <w:p w14:paraId="2AA41BBB" w14:textId="77777777" w:rsidR="0089218D" w:rsidRPr="009039FC" w:rsidRDefault="0089218D" w:rsidP="0089218D">
      <w:r w:rsidRPr="009039FC">
        <w:tab/>
        <w:t>S</w:t>
      </w:r>
      <w:r w:rsidRPr="009039FC">
        <w:tab/>
        <w:t>Reason</w:t>
      </w:r>
      <w:r w:rsidRPr="009039FC">
        <w:tab/>
        <w:t>0</w:t>
      </w:r>
      <w:r w:rsidRPr="009039FC">
        <w:tab/>
        <w:t>= OK</w:t>
      </w:r>
    </w:p>
    <w:p w14:paraId="74C8B13E" w14:textId="77777777" w:rsidR="0089218D" w:rsidRPr="00E375CF" w:rsidRDefault="0089218D" w:rsidP="0089218D">
      <w:pPr>
        <w:pStyle w:val="Hanging10"/>
        <w:rPr>
          <w:lang w:val="es-ES"/>
        </w:rPr>
      </w:pPr>
      <w:r w:rsidRPr="009039FC">
        <w:tab/>
      </w:r>
      <w:r w:rsidRPr="009039FC">
        <w:tab/>
      </w:r>
      <w:r w:rsidRPr="009039FC">
        <w:tab/>
      </w:r>
      <w:r w:rsidRPr="00E375CF">
        <w:rPr>
          <w:lang w:val="es-ES"/>
        </w:rPr>
        <w:t>1</w:t>
      </w:r>
      <w:r w:rsidRPr="00E375CF">
        <w:rPr>
          <w:lang w:val="es-ES"/>
        </w:rPr>
        <w:tab/>
        <w:t xml:space="preserve">= </w:t>
      </w:r>
      <w:proofErr w:type="spellStart"/>
      <w:r w:rsidRPr="00E375CF">
        <w:rPr>
          <w:lang w:val="es-ES"/>
        </w:rPr>
        <w:t>Index</w:t>
      </w:r>
      <w:proofErr w:type="spellEnd"/>
      <w:r w:rsidRPr="00E375CF">
        <w:rPr>
          <w:lang w:val="es-ES"/>
        </w:rPr>
        <w:t xml:space="preserve"> error</w:t>
      </w:r>
    </w:p>
    <w:p w14:paraId="52448F55" w14:textId="77777777" w:rsidR="0089218D" w:rsidRPr="00E375CF" w:rsidRDefault="0089218D" w:rsidP="0089218D">
      <w:pPr>
        <w:pStyle w:val="Hanging10"/>
        <w:rPr>
          <w:lang w:val="es-ES"/>
        </w:rPr>
      </w:pPr>
      <w:r w:rsidRPr="00E375CF">
        <w:rPr>
          <w:lang w:val="es-ES"/>
        </w:rPr>
        <w:tab/>
      </w:r>
      <w:r w:rsidRPr="00E375CF">
        <w:rPr>
          <w:lang w:val="es-ES"/>
        </w:rPr>
        <w:tab/>
      </w:r>
      <w:r w:rsidRPr="00E375CF">
        <w:rPr>
          <w:lang w:val="es-ES"/>
        </w:rPr>
        <w:tab/>
        <w:t>2</w:t>
      </w:r>
      <w:r w:rsidRPr="00E375CF">
        <w:rPr>
          <w:lang w:val="es-ES"/>
        </w:rPr>
        <w:tab/>
        <w:t xml:space="preserve">= </w:t>
      </w:r>
      <w:proofErr w:type="spellStart"/>
      <w:r w:rsidRPr="00E375CF">
        <w:rPr>
          <w:lang w:val="es-ES"/>
        </w:rPr>
        <w:t>Destination</w:t>
      </w:r>
      <w:proofErr w:type="spellEnd"/>
      <w:r w:rsidRPr="00E375CF">
        <w:rPr>
          <w:lang w:val="es-ES"/>
        </w:rPr>
        <w:t xml:space="preserve"> error</w:t>
      </w:r>
    </w:p>
    <w:p w14:paraId="2B3B9ACE" w14:textId="77777777" w:rsidR="0089218D" w:rsidRPr="00E375CF" w:rsidRDefault="0089218D" w:rsidP="0089218D">
      <w:pPr>
        <w:pStyle w:val="Hanging10"/>
        <w:rPr>
          <w:lang w:val="es-ES"/>
        </w:rPr>
      </w:pPr>
      <w:r w:rsidRPr="00E375CF">
        <w:rPr>
          <w:lang w:val="es-ES"/>
        </w:rPr>
        <w:tab/>
      </w:r>
      <w:r w:rsidRPr="00E375CF">
        <w:rPr>
          <w:lang w:val="es-ES"/>
        </w:rPr>
        <w:tab/>
      </w:r>
      <w:r w:rsidRPr="00E375CF">
        <w:rPr>
          <w:lang w:val="es-ES"/>
        </w:rPr>
        <w:tab/>
        <w:t>3</w:t>
      </w:r>
      <w:r w:rsidRPr="00E375CF">
        <w:rPr>
          <w:lang w:val="es-ES"/>
        </w:rPr>
        <w:tab/>
        <w:t xml:space="preserve">= Carrier </w:t>
      </w:r>
      <w:proofErr w:type="spellStart"/>
      <w:r w:rsidRPr="00E375CF">
        <w:rPr>
          <w:lang w:val="es-ES"/>
        </w:rPr>
        <w:t>unknown</w:t>
      </w:r>
      <w:proofErr w:type="spellEnd"/>
    </w:p>
    <w:p w14:paraId="28AE8C08" w14:textId="77777777" w:rsidR="0089218D" w:rsidRPr="009039FC" w:rsidRDefault="0089218D" w:rsidP="0089218D">
      <w:pPr>
        <w:pStyle w:val="Hanging10"/>
      </w:pPr>
      <w:r w:rsidRPr="00E375CF">
        <w:rPr>
          <w:lang w:val="es-ES"/>
        </w:rPr>
        <w:tab/>
      </w:r>
      <w:r w:rsidRPr="00E375CF">
        <w:rPr>
          <w:lang w:val="es-ES"/>
        </w:rPr>
        <w:tab/>
      </w:r>
      <w:r w:rsidRPr="00E375CF">
        <w:rPr>
          <w:lang w:val="es-ES"/>
        </w:rPr>
        <w:tab/>
      </w:r>
      <w:r w:rsidRPr="009039FC">
        <w:t>4</w:t>
      </w:r>
      <w:r w:rsidRPr="009039FC">
        <w:tab/>
        <w:t>= Carrier Table Error</w:t>
      </w:r>
    </w:p>
    <w:p w14:paraId="4B3ED56A" w14:textId="77777777" w:rsidR="0089218D" w:rsidRPr="009039FC" w:rsidRDefault="0089218D" w:rsidP="0089218D">
      <w:pPr>
        <w:pStyle w:val="Hanging10"/>
      </w:pPr>
      <w:r w:rsidRPr="009039FC">
        <w:tab/>
      </w:r>
      <w:r w:rsidRPr="009039FC">
        <w:tab/>
      </w:r>
      <w:r w:rsidRPr="009039FC">
        <w:tab/>
        <w:t>5</w:t>
      </w:r>
      <w:r w:rsidRPr="009039FC">
        <w:tab/>
        <w:t>= Wrong sorter side (Double tray only)</w:t>
      </w:r>
    </w:p>
    <w:p w14:paraId="448E1A6D" w14:textId="77777777" w:rsidR="0089218D" w:rsidRPr="009039FC" w:rsidRDefault="0089218D" w:rsidP="0089218D"/>
    <w:p w14:paraId="1A98960D" w14:textId="77777777" w:rsidR="0089218D" w:rsidRPr="009039FC" w:rsidRDefault="0089218D" w:rsidP="0089218D">
      <w:r w:rsidRPr="009039FC">
        <w:lastRenderedPageBreak/>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0F9C1E6F" w14:textId="77777777" w:rsidTr="0089218D">
        <w:tc>
          <w:tcPr>
            <w:tcW w:w="6120" w:type="dxa"/>
            <w:gridSpan w:val="2"/>
          </w:tcPr>
          <w:p w14:paraId="6AC12B04" w14:textId="77777777" w:rsidR="0089218D" w:rsidRPr="009039FC" w:rsidRDefault="0089218D" w:rsidP="0089218D">
            <w:pPr>
              <w:pStyle w:val="TableText"/>
              <w:jc w:val="center"/>
            </w:pPr>
            <w:r w:rsidRPr="009039FC">
              <w:t>Type</w:t>
            </w:r>
          </w:p>
        </w:tc>
      </w:tr>
      <w:tr w:rsidR="0089218D" w:rsidRPr="009039FC" w14:paraId="36644B0D" w14:textId="77777777" w:rsidTr="0089218D">
        <w:tc>
          <w:tcPr>
            <w:tcW w:w="6120" w:type="dxa"/>
            <w:gridSpan w:val="2"/>
          </w:tcPr>
          <w:p w14:paraId="734843F7" w14:textId="77777777" w:rsidR="0089218D" w:rsidRPr="009039FC" w:rsidRDefault="0089218D" w:rsidP="0089218D">
            <w:pPr>
              <w:pStyle w:val="TableText"/>
              <w:jc w:val="center"/>
            </w:pPr>
            <w:r w:rsidRPr="009039FC">
              <w:t>Length</w:t>
            </w:r>
          </w:p>
        </w:tc>
      </w:tr>
      <w:tr w:rsidR="0089218D" w:rsidRPr="009039FC" w14:paraId="273EB92D" w14:textId="77777777" w:rsidTr="0089218D">
        <w:tc>
          <w:tcPr>
            <w:tcW w:w="3068" w:type="dxa"/>
          </w:tcPr>
          <w:p w14:paraId="409FEFFD" w14:textId="77777777" w:rsidR="0089218D" w:rsidRPr="009039FC" w:rsidRDefault="0089218D" w:rsidP="0089218D">
            <w:pPr>
              <w:pStyle w:val="TableText"/>
              <w:jc w:val="center"/>
            </w:pPr>
            <w:r w:rsidRPr="009039FC">
              <w:t>C</w:t>
            </w:r>
          </w:p>
        </w:tc>
        <w:tc>
          <w:tcPr>
            <w:tcW w:w="3052" w:type="dxa"/>
          </w:tcPr>
          <w:p w14:paraId="52C69493" w14:textId="77777777" w:rsidR="0089218D" w:rsidRPr="009039FC" w:rsidRDefault="0089218D" w:rsidP="0089218D">
            <w:pPr>
              <w:pStyle w:val="TableText"/>
              <w:jc w:val="center"/>
            </w:pPr>
            <w:r w:rsidRPr="009039FC">
              <w:t>C</w:t>
            </w:r>
          </w:p>
        </w:tc>
      </w:tr>
      <w:tr w:rsidR="0089218D" w:rsidRPr="009039FC" w14:paraId="12E43BC0" w14:textId="77777777" w:rsidTr="0089218D">
        <w:tc>
          <w:tcPr>
            <w:tcW w:w="3068" w:type="dxa"/>
          </w:tcPr>
          <w:p w14:paraId="2C52AACC" w14:textId="77777777" w:rsidR="0089218D" w:rsidRPr="009039FC" w:rsidRDefault="0089218D" w:rsidP="0089218D">
            <w:pPr>
              <w:pStyle w:val="TableText"/>
              <w:jc w:val="center"/>
            </w:pPr>
            <w:r w:rsidRPr="009039FC">
              <w:t>X</w:t>
            </w:r>
          </w:p>
        </w:tc>
        <w:tc>
          <w:tcPr>
            <w:tcW w:w="3052" w:type="dxa"/>
          </w:tcPr>
          <w:p w14:paraId="7A6F1777" w14:textId="77777777" w:rsidR="0089218D" w:rsidRPr="009039FC" w:rsidRDefault="0089218D" w:rsidP="0089218D">
            <w:pPr>
              <w:pStyle w:val="TableText"/>
              <w:jc w:val="center"/>
            </w:pPr>
            <w:r w:rsidRPr="009039FC">
              <w:t>X</w:t>
            </w:r>
          </w:p>
        </w:tc>
      </w:tr>
      <w:tr w:rsidR="0089218D" w:rsidRPr="009039FC" w14:paraId="6886082A" w14:textId="77777777" w:rsidTr="0089218D">
        <w:tc>
          <w:tcPr>
            <w:tcW w:w="3068" w:type="dxa"/>
          </w:tcPr>
          <w:p w14:paraId="58D4F09E" w14:textId="77777777" w:rsidR="0089218D" w:rsidRPr="009039FC" w:rsidRDefault="0089218D" w:rsidP="0089218D">
            <w:pPr>
              <w:pStyle w:val="TableText"/>
              <w:jc w:val="center"/>
            </w:pPr>
            <w:r w:rsidRPr="009039FC">
              <w:t>G</w:t>
            </w:r>
          </w:p>
        </w:tc>
        <w:tc>
          <w:tcPr>
            <w:tcW w:w="3052" w:type="dxa"/>
          </w:tcPr>
          <w:p w14:paraId="7C1FBC41" w14:textId="77777777" w:rsidR="0089218D" w:rsidRPr="009039FC" w:rsidRDefault="0089218D" w:rsidP="0089218D">
            <w:pPr>
              <w:pStyle w:val="TableText"/>
              <w:jc w:val="center"/>
            </w:pPr>
            <w:r w:rsidRPr="009039FC">
              <w:t>G</w:t>
            </w:r>
          </w:p>
        </w:tc>
      </w:tr>
      <w:tr w:rsidR="0089218D" w:rsidRPr="009039FC" w14:paraId="21713A1D" w14:textId="77777777" w:rsidTr="0089218D">
        <w:tc>
          <w:tcPr>
            <w:tcW w:w="3068" w:type="dxa"/>
          </w:tcPr>
          <w:p w14:paraId="78F42B84" w14:textId="77777777" w:rsidR="0089218D" w:rsidRPr="009039FC" w:rsidRDefault="0089218D" w:rsidP="0089218D">
            <w:pPr>
              <w:pStyle w:val="TableText"/>
              <w:jc w:val="center"/>
            </w:pPr>
            <w:r w:rsidRPr="009039FC">
              <w:t>G</w:t>
            </w:r>
          </w:p>
        </w:tc>
        <w:tc>
          <w:tcPr>
            <w:tcW w:w="3052" w:type="dxa"/>
          </w:tcPr>
          <w:p w14:paraId="4A36553F" w14:textId="77777777" w:rsidR="0089218D" w:rsidRPr="009039FC" w:rsidRDefault="0089218D" w:rsidP="0089218D">
            <w:pPr>
              <w:pStyle w:val="TableText"/>
              <w:jc w:val="center"/>
            </w:pPr>
            <w:r w:rsidRPr="009039FC">
              <w:t>G</w:t>
            </w:r>
          </w:p>
        </w:tc>
      </w:tr>
      <w:tr w:rsidR="0089218D" w:rsidRPr="009039FC" w14:paraId="23168D2B" w14:textId="77777777" w:rsidTr="0089218D">
        <w:tc>
          <w:tcPr>
            <w:tcW w:w="3068" w:type="dxa"/>
          </w:tcPr>
          <w:p w14:paraId="0FCF376A" w14:textId="77777777" w:rsidR="0089218D" w:rsidRPr="009039FC" w:rsidRDefault="0089218D" w:rsidP="0089218D">
            <w:pPr>
              <w:pStyle w:val="TableText"/>
              <w:jc w:val="center"/>
            </w:pPr>
          </w:p>
        </w:tc>
        <w:tc>
          <w:tcPr>
            <w:tcW w:w="3052" w:type="dxa"/>
          </w:tcPr>
          <w:p w14:paraId="1B8D9EEC" w14:textId="77777777" w:rsidR="0089218D" w:rsidRPr="009039FC" w:rsidRDefault="0089218D" w:rsidP="0089218D">
            <w:pPr>
              <w:pStyle w:val="TableText"/>
              <w:jc w:val="center"/>
            </w:pPr>
            <w:r w:rsidRPr="009039FC">
              <w:t>S</w:t>
            </w:r>
          </w:p>
        </w:tc>
      </w:tr>
    </w:tbl>
    <w:p w14:paraId="33325E66" w14:textId="77777777" w:rsidR="0089218D" w:rsidRPr="009039FC" w:rsidRDefault="0089218D" w:rsidP="0089218D"/>
    <w:p w14:paraId="2E5C363D" w14:textId="77777777" w:rsidR="0089218D" w:rsidRPr="009039FC" w:rsidRDefault="0089218D" w:rsidP="0089218D">
      <w:r w:rsidRPr="009039FC">
        <w:t xml:space="preserve">When the CMC has received a carrier data telegram, the contents of the telegram are </w:t>
      </w:r>
      <w:proofErr w:type="gramStart"/>
      <w:r w:rsidRPr="009039FC">
        <w:t>checked</w:t>
      </w:r>
      <w:proofErr w:type="gramEnd"/>
      <w:r w:rsidRPr="009039FC">
        <w:t xml:space="preserve"> and a carrier data acknowledgement telegram is sent to the CSC/Host.</w:t>
      </w:r>
    </w:p>
    <w:p w14:paraId="22998B11" w14:textId="77777777" w:rsidR="0089218D" w:rsidRPr="009039FC" w:rsidRDefault="0089218D" w:rsidP="0089218D">
      <w:r w:rsidRPr="009039FC">
        <w:t>If the telegram contents are accepted, a carrier data acknowledgement telegram with reason 0 (OK) is sent.</w:t>
      </w:r>
    </w:p>
    <w:p w14:paraId="7778DAE5" w14:textId="77777777" w:rsidR="0089218D" w:rsidRPr="009039FC" w:rsidRDefault="0089218D" w:rsidP="0089218D">
      <w:r w:rsidRPr="009039FC">
        <w:t>If the telegram contents are illegal, a carrier data acknowledgement telegram with a reason greater than 0 (not OK) is sent.</w:t>
      </w:r>
    </w:p>
    <w:p w14:paraId="72728D95"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304" w:name="_Toc192574139"/>
      <w:bookmarkStart w:id="305" w:name="_Toc534610774"/>
      <w:bookmarkStart w:id="306" w:name="_Toc55827065"/>
      <w:bookmarkStart w:id="307" w:name="_Toc146512298"/>
      <w:r w:rsidRPr="009039FC">
        <w:t>Request carrier data reboot (63)</w:t>
      </w:r>
      <w:bookmarkEnd w:id="304"/>
      <w:bookmarkEnd w:id="305"/>
      <w:bookmarkEnd w:id="306"/>
      <w:bookmarkEnd w:id="307"/>
    </w:p>
    <w:p w14:paraId="2FAE79DA" w14:textId="77777777" w:rsidR="0089218D" w:rsidRPr="009039FC" w:rsidRDefault="0089218D" w:rsidP="0089218D">
      <w:r w:rsidRPr="009039FC">
        <w:t>CMC =&gt; CSC/Host</w:t>
      </w:r>
    </w:p>
    <w:p w14:paraId="53856940" w14:textId="77777777" w:rsidR="0089218D" w:rsidRPr="009039FC" w:rsidRDefault="0089218D" w:rsidP="0089218D">
      <w:r w:rsidRPr="009039FC">
        <w:t>Channel: Routing</w:t>
      </w:r>
    </w:p>
    <w:p w14:paraId="402399E9" w14:textId="77777777" w:rsidR="0089218D" w:rsidRPr="009039FC" w:rsidRDefault="0089218D" w:rsidP="0089218D"/>
    <w:p w14:paraId="30D45B6F" w14:textId="77777777" w:rsidR="0089218D" w:rsidRPr="009039FC" w:rsidRDefault="0089218D" w:rsidP="0089218D">
      <w:r w:rsidRPr="009039FC">
        <w:t>Format:</w:t>
      </w:r>
      <w:r w:rsidRPr="009039FC">
        <w:tab/>
        <w:t>TTLL</w:t>
      </w:r>
      <w:r w:rsidRPr="009039FC">
        <w:tab/>
      </w:r>
      <w:r w:rsidRPr="009039FC">
        <w:tab/>
      </w:r>
      <w:r w:rsidRPr="009039FC">
        <w:tab/>
      </w:r>
    </w:p>
    <w:p w14:paraId="5DC4785B" w14:textId="77777777" w:rsidR="0089218D" w:rsidRPr="009039FC" w:rsidRDefault="0089218D" w:rsidP="0089218D">
      <w:r w:rsidRPr="009039FC">
        <w:tab/>
        <w:t>TT</w:t>
      </w:r>
      <w:r w:rsidRPr="009039FC">
        <w:tab/>
        <w:t>63 = Telegram Type</w:t>
      </w:r>
    </w:p>
    <w:p w14:paraId="554A1C64" w14:textId="77777777" w:rsidR="0089218D" w:rsidRPr="009039FC" w:rsidRDefault="0089218D" w:rsidP="0089218D">
      <w:r w:rsidRPr="009039FC">
        <w:tab/>
        <w:t>LL</w:t>
      </w:r>
      <w:r w:rsidRPr="009039FC">
        <w:tab/>
        <w:t>2 = Telegram Length</w:t>
      </w:r>
    </w:p>
    <w:p w14:paraId="1730004C" w14:textId="77777777" w:rsidR="0089218D" w:rsidRPr="009039FC" w:rsidRDefault="0089218D" w:rsidP="0089218D"/>
    <w:p w14:paraId="27882087"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20"/>
      </w:tblGrid>
      <w:tr w:rsidR="0089218D" w:rsidRPr="009039FC" w14:paraId="46CC095F" w14:textId="77777777" w:rsidTr="0089218D">
        <w:tc>
          <w:tcPr>
            <w:tcW w:w="6120" w:type="dxa"/>
          </w:tcPr>
          <w:p w14:paraId="2C54A85F" w14:textId="77777777" w:rsidR="0089218D" w:rsidRPr="009039FC" w:rsidRDefault="0089218D" w:rsidP="0089218D">
            <w:pPr>
              <w:pStyle w:val="TableText"/>
              <w:jc w:val="center"/>
            </w:pPr>
            <w:r w:rsidRPr="009039FC">
              <w:t>Type</w:t>
            </w:r>
          </w:p>
        </w:tc>
      </w:tr>
      <w:tr w:rsidR="0089218D" w:rsidRPr="009039FC" w14:paraId="68A30226" w14:textId="77777777" w:rsidTr="0089218D">
        <w:tc>
          <w:tcPr>
            <w:tcW w:w="6120" w:type="dxa"/>
          </w:tcPr>
          <w:p w14:paraId="1C905895" w14:textId="77777777" w:rsidR="0089218D" w:rsidRPr="009039FC" w:rsidRDefault="0089218D" w:rsidP="0089218D">
            <w:pPr>
              <w:pStyle w:val="TableText"/>
              <w:jc w:val="center"/>
            </w:pPr>
            <w:r w:rsidRPr="009039FC">
              <w:t>Length</w:t>
            </w:r>
          </w:p>
        </w:tc>
      </w:tr>
    </w:tbl>
    <w:p w14:paraId="50966A95" w14:textId="77777777" w:rsidR="0089218D" w:rsidRPr="009039FC" w:rsidRDefault="0089218D" w:rsidP="0089218D"/>
    <w:p w14:paraId="3583BCDB" w14:textId="77777777" w:rsidR="0089218D" w:rsidRPr="009039FC" w:rsidRDefault="0089218D" w:rsidP="0089218D">
      <w:r w:rsidRPr="009039FC">
        <w:t xml:space="preserve">After a hard reset, the CMC may request the carrier data from on the Routing channel. The CSC/Host or external host will then download carrier data in </w:t>
      </w:r>
      <w:proofErr w:type="gramStart"/>
      <w:r w:rsidRPr="009039FC">
        <w:t>a number of</w:t>
      </w:r>
      <w:proofErr w:type="gramEnd"/>
      <w:r w:rsidRPr="009039FC">
        <w:t xml:space="preserve"> Carrier Data Reboot telegrams.</w:t>
      </w:r>
    </w:p>
    <w:p w14:paraId="19F0F886" w14:textId="77777777" w:rsidR="0089218D" w:rsidRPr="009039FC" w:rsidRDefault="0089218D" w:rsidP="0089218D">
      <w:r w:rsidRPr="009039FC">
        <w:t>If no system holds the Carrier Data, this telegram will not be sent.</w:t>
      </w:r>
    </w:p>
    <w:p w14:paraId="4C7AF3C9"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308" w:name="_Toc192574140"/>
      <w:bookmarkStart w:id="309" w:name="_Toc534610775"/>
      <w:bookmarkStart w:id="310" w:name="_Toc55827066"/>
      <w:bookmarkStart w:id="311" w:name="_Toc146512299"/>
      <w:r w:rsidRPr="009039FC">
        <w:t>Carrier data transmitted (64)</w:t>
      </w:r>
      <w:bookmarkEnd w:id="308"/>
      <w:bookmarkEnd w:id="309"/>
      <w:bookmarkEnd w:id="310"/>
      <w:bookmarkEnd w:id="311"/>
    </w:p>
    <w:p w14:paraId="23E74E52" w14:textId="77777777" w:rsidR="0089218D" w:rsidRPr="009039FC" w:rsidRDefault="0089218D" w:rsidP="0089218D">
      <w:r w:rsidRPr="009039FC">
        <w:t>CSC/Host =&gt; CMC</w:t>
      </w:r>
    </w:p>
    <w:p w14:paraId="7BB473A1" w14:textId="77777777" w:rsidR="0089218D" w:rsidRPr="009039FC" w:rsidRDefault="0089218D" w:rsidP="0089218D">
      <w:r w:rsidRPr="009039FC">
        <w:t>Channel: Routing</w:t>
      </w:r>
    </w:p>
    <w:p w14:paraId="54C4F181" w14:textId="77777777" w:rsidR="0089218D" w:rsidRPr="009039FC" w:rsidRDefault="0089218D" w:rsidP="0089218D"/>
    <w:p w14:paraId="2271D22F" w14:textId="77777777" w:rsidR="0089218D" w:rsidRPr="009039FC" w:rsidRDefault="0089218D" w:rsidP="0089218D">
      <w:r w:rsidRPr="009039FC">
        <w:t>Format:</w:t>
      </w:r>
      <w:r w:rsidRPr="009039FC">
        <w:tab/>
        <w:t>TTLL</w:t>
      </w:r>
      <w:r w:rsidRPr="009039FC">
        <w:tab/>
      </w:r>
      <w:r w:rsidRPr="009039FC">
        <w:tab/>
      </w:r>
      <w:r w:rsidRPr="009039FC">
        <w:tab/>
      </w:r>
    </w:p>
    <w:p w14:paraId="03991345" w14:textId="77777777" w:rsidR="0089218D" w:rsidRPr="009039FC" w:rsidRDefault="0089218D" w:rsidP="0089218D">
      <w:r w:rsidRPr="009039FC">
        <w:tab/>
        <w:t>TT</w:t>
      </w:r>
      <w:r w:rsidRPr="009039FC">
        <w:tab/>
        <w:t>64 = Telegram Type</w:t>
      </w:r>
    </w:p>
    <w:p w14:paraId="2284E867" w14:textId="77777777" w:rsidR="0089218D" w:rsidRPr="009039FC" w:rsidRDefault="0089218D" w:rsidP="0089218D">
      <w:r w:rsidRPr="009039FC">
        <w:tab/>
        <w:t>LL</w:t>
      </w:r>
      <w:r w:rsidRPr="009039FC">
        <w:tab/>
        <w:t>2 = Telegram Length</w:t>
      </w:r>
    </w:p>
    <w:p w14:paraId="5FD482F2" w14:textId="77777777" w:rsidR="0089218D" w:rsidRPr="009039FC" w:rsidRDefault="0089218D" w:rsidP="0089218D"/>
    <w:p w14:paraId="76B05B59" w14:textId="77777777" w:rsidR="0089218D" w:rsidRPr="009039FC" w:rsidRDefault="0089218D" w:rsidP="0089218D">
      <w:r w:rsidRPr="009039FC">
        <w:lastRenderedPageBreak/>
        <w:t>File layout:</w:t>
      </w:r>
      <w:r w:rsidRPr="009039FC">
        <w:tab/>
      </w:r>
      <w:r w:rsidRPr="009039FC">
        <w:tab/>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20"/>
      </w:tblGrid>
      <w:tr w:rsidR="0089218D" w:rsidRPr="009039FC" w14:paraId="2245CB50" w14:textId="77777777" w:rsidTr="0089218D">
        <w:tc>
          <w:tcPr>
            <w:tcW w:w="6120" w:type="dxa"/>
          </w:tcPr>
          <w:p w14:paraId="66AD5293" w14:textId="77777777" w:rsidR="0089218D" w:rsidRPr="009039FC" w:rsidRDefault="0089218D" w:rsidP="0089218D">
            <w:pPr>
              <w:pStyle w:val="TableText"/>
              <w:jc w:val="center"/>
            </w:pPr>
            <w:r w:rsidRPr="009039FC">
              <w:t>Type</w:t>
            </w:r>
          </w:p>
        </w:tc>
      </w:tr>
      <w:tr w:rsidR="0089218D" w:rsidRPr="009039FC" w14:paraId="04EFCFC3" w14:textId="77777777" w:rsidTr="0089218D">
        <w:tc>
          <w:tcPr>
            <w:tcW w:w="6120" w:type="dxa"/>
          </w:tcPr>
          <w:p w14:paraId="6A9583D7" w14:textId="77777777" w:rsidR="0089218D" w:rsidRPr="009039FC" w:rsidRDefault="0089218D" w:rsidP="0089218D">
            <w:pPr>
              <w:pStyle w:val="TableText"/>
              <w:jc w:val="center"/>
            </w:pPr>
            <w:r w:rsidRPr="009039FC">
              <w:t>Length</w:t>
            </w:r>
          </w:p>
        </w:tc>
      </w:tr>
    </w:tbl>
    <w:p w14:paraId="7F021A97" w14:textId="77777777" w:rsidR="0089218D" w:rsidRPr="009039FC" w:rsidRDefault="0089218D" w:rsidP="0089218D"/>
    <w:p w14:paraId="0EC32040" w14:textId="77777777" w:rsidR="0089218D" w:rsidRPr="009039FC" w:rsidRDefault="0089218D" w:rsidP="0089218D">
      <w:r w:rsidRPr="009039FC">
        <w:t>The carrier data table (reboot) is sent to the CMC before Carrier data Transmitted Telegram (64) is sent. CMC can start.</w:t>
      </w:r>
    </w:p>
    <w:p w14:paraId="6EB8E16F" w14:textId="77777777" w:rsidR="0089218D" w:rsidRPr="009039FC" w:rsidRDefault="0089218D" w:rsidP="0089218D">
      <w:r w:rsidRPr="009039FC">
        <w:t>CMC will answer with ready telegram (05).</w:t>
      </w:r>
    </w:p>
    <w:p w14:paraId="45AD4347" w14:textId="77777777" w:rsidR="0089218D" w:rsidRPr="009039FC" w:rsidRDefault="0089218D" w:rsidP="0089218D">
      <w:r w:rsidRPr="009039FC">
        <w:t xml:space="preserve">See section </w:t>
      </w:r>
      <w:r w:rsidRPr="009039FC">
        <w:rPr>
          <w:cs/>
        </w:rPr>
        <w:t>‎</w:t>
      </w:r>
      <w:r w:rsidRPr="009039FC">
        <w:fldChar w:fldCharType="begin"/>
      </w:r>
      <w:r w:rsidRPr="009039FC">
        <w:instrText xml:space="preserve"> REF _Ref186866293 \r \h </w:instrText>
      </w:r>
      <w:r w:rsidRPr="009039FC">
        <w:fldChar w:fldCharType="separate"/>
      </w:r>
      <w:r w:rsidRPr="009039FC">
        <w:t>5.2.1</w:t>
      </w:r>
      <w:r w:rsidRPr="009039FC">
        <w:fldChar w:fldCharType="end"/>
      </w:r>
      <w:r w:rsidRPr="009039FC">
        <w:t xml:space="preserve"> for a complete scenario of the CMC initialization sequence.</w:t>
      </w:r>
    </w:p>
    <w:p w14:paraId="22FAE09F"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312" w:name="_Toc192574141"/>
      <w:bookmarkStart w:id="313" w:name="_Toc534610776"/>
      <w:bookmarkStart w:id="314" w:name="_Toc55827067"/>
      <w:bookmarkStart w:id="315" w:name="_Toc146512300"/>
      <w:r w:rsidRPr="009039FC">
        <w:t>Index status (65)</w:t>
      </w:r>
      <w:bookmarkEnd w:id="312"/>
      <w:bookmarkEnd w:id="313"/>
      <w:bookmarkEnd w:id="314"/>
      <w:bookmarkEnd w:id="315"/>
    </w:p>
    <w:p w14:paraId="0D8807D6" w14:textId="77777777" w:rsidR="0089218D" w:rsidRPr="009039FC" w:rsidRDefault="0089218D" w:rsidP="0089218D">
      <w:r w:rsidRPr="009039FC">
        <w:t>CMC =&gt; CSC/Host</w:t>
      </w:r>
    </w:p>
    <w:p w14:paraId="36A14893" w14:textId="77777777" w:rsidR="0089218D" w:rsidRPr="009039FC" w:rsidRDefault="0089218D" w:rsidP="0089218D">
      <w:r w:rsidRPr="009039FC">
        <w:t>Channel: Routing</w:t>
      </w:r>
    </w:p>
    <w:p w14:paraId="646A1334" w14:textId="77777777" w:rsidR="0089218D" w:rsidRPr="009039FC" w:rsidRDefault="0089218D" w:rsidP="0089218D"/>
    <w:p w14:paraId="546FAFFE" w14:textId="77777777" w:rsidR="0089218D" w:rsidRPr="009039FC" w:rsidRDefault="0089218D" w:rsidP="0089218D">
      <w:r w:rsidRPr="009039FC">
        <w:t>Format:</w:t>
      </w:r>
      <w:r w:rsidRPr="009039FC">
        <w:tab/>
        <w:t>TTLL_PCC_IDDXXGGGG_A_B_C_D_N</w:t>
      </w:r>
      <w:r w:rsidRPr="009039FC">
        <w:tab/>
      </w:r>
      <w:r w:rsidRPr="009039FC">
        <w:tab/>
      </w:r>
    </w:p>
    <w:p w14:paraId="5BBF9803" w14:textId="77777777" w:rsidR="0089218D" w:rsidRPr="009039FC" w:rsidRDefault="0089218D" w:rsidP="0089218D">
      <w:r w:rsidRPr="009039FC">
        <w:tab/>
        <w:t>TT</w:t>
      </w:r>
      <w:r w:rsidRPr="009039FC">
        <w:tab/>
        <w:t>65 = Telegram Type</w:t>
      </w:r>
    </w:p>
    <w:p w14:paraId="603784C7" w14:textId="77777777" w:rsidR="0089218D" w:rsidRPr="009039FC" w:rsidRDefault="0089218D" w:rsidP="0089218D">
      <w:r w:rsidRPr="009039FC">
        <w:tab/>
        <w:t>LL</w:t>
      </w:r>
      <w:r w:rsidRPr="009039FC">
        <w:tab/>
        <w:t>14 = Telegram Length</w:t>
      </w:r>
    </w:p>
    <w:p w14:paraId="4CEDB064" w14:textId="77777777" w:rsidR="0089218D" w:rsidRPr="009039FC" w:rsidRDefault="0089218D" w:rsidP="0089218D">
      <w:r w:rsidRPr="009039FC">
        <w:tab/>
        <w:t>P</w:t>
      </w:r>
      <w:r w:rsidRPr="009039FC">
        <w:tab/>
        <w:t>Location</w:t>
      </w:r>
      <w:r w:rsidRPr="009039FC">
        <w:tab/>
        <w:t>0</w:t>
      </w:r>
      <w:r w:rsidRPr="009039FC">
        <w:tab/>
        <w:t>= Sorter</w:t>
      </w:r>
    </w:p>
    <w:p w14:paraId="5594CDF5" w14:textId="77777777" w:rsidR="0089218D" w:rsidRPr="009039FC" w:rsidRDefault="0089218D" w:rsidP="0089218D">
      <w:r w:rsidRPr="009039FC">
        <w:tab/>
      </w:r>
      <w:r w:rsidRPr="009039FC">
        <w:tab/>
      </w:r>
      <w:r w:rsidRPr="009039FC">
        <w:tab/>
        <w:t>1</w:t>
      </w:r>
      <w:r w:rsidRPr="009039FC">
        <w:tab/>
        <w:t>= Induction Unit</w:t>
      </w:r>
    </w:p>
    <w:p w14:paraId="48AE23D8" w14:textId="77777777" w:rsidR="0089218D" w:rsidRPr="009039FC" w:rsidRDefault="0089218D" w:rsidP="0089218D">
      <w:r w:rsidRPr="009039FC">
        <w:tab/>
        <w:t>CC</w:t>
      </w:r>
      <w:r w:rsidRPr="009039FC">
        <w:tab/>
        <w:t>Carrier number</w:t>
      </w:r>
      <w:r w:rsidRPr="009039FC">
        <w:tab/>
        <w:t>(0-3999)</w:t>
      </w:r>
    </w:p>
    <w:p w14:paraId="5BA1E843" w14:textId="77777777" w:rsidR="0089218D" w:rsidRPr="009039FC" w:rsidRDefault="0089218D" w:rsidP="0089218D">
      <w:r w:rsidRPr="009039FC">
        <w:tab/>
        <w:t>I</w:t>
      </w:r>
      <w:r w:rsidRPr="009039FC">
        <w:tab/>
        <w:t>Induction unit number</w:t>
      </w:r>
      <w:r w:rsidRPr="009039FC">
        <w:tab/>
        <w:t>(</w:t>
      </w:r>
      <w:proofErr w:type="gramStart"/>
      <w:r w:rsidRPr="009039FC">
        <w:t>0..</w:t>
      </w:r>
      <w:proofErr w:type="gramEnd"/>
      <w:r w:rsidRPr="009039FC">
        <w:t>199)</w:t>
      </w:r>
    </w:p>
    <w:p w14:paraId="6D584786" w14:textId="77777777" w:rsidR="0089218D" w:rsidRPr="009039FC" w:rsidRDefault="0089218D" w:rsidP="0089218D">
      <w:r w:rsidRPr="009039FC">
        <w:tab/>
        <w:t>DD</w:t>
      </w:r>
      <w:r w:rsidRPr="009039FC">
        <w:tab/>
        <w:t>Destination</w:t>
      </w:r>
      <w:r w:rsidRPr="009039FC">
        <w:tab/>
        <w:t>(</w:t>
      </w:r>
      <w:proofErr w:type="gramStart"/>
      <w:r w:rsidRPr="009039FC">
        <w:t>0..</w:t>
      </w:r>
      <w:proofErr w:type="gramEnd"/>
      <w:r w:rsidRPr="009039FC">
        <w:t>4199)</w:t>
      </w:r>
    </w:p>
    <w:p w14:paraId="6EBCE32D" w14:textId="77777777" w:rsidR="0089218D" w:rsidRPr="009039FC" w:rsidRDefault="0089218D" w:rsidP="0089218D">
      <w:r w:rsidRPr="009039FC">
        <w:tab/>
        <w:t>XX</w:t>
      </w:r>
      <w:r w:rsidRPr="009039FC">
        <w:tab/>
        <w:t>Index number</w:t>
      </w:r>
      <w:r w:rsidRPr="009039FC">
        <w:tab/>
        <w:t>(</w:t>
      </w:r>
      <w:proofErr w:type="gramStart"/>
      <w:r w:rsidRPr="009039FC">
        <w:t>0..</w:t>
      </w:r>
      <w:proofErr w:type="gramEnd"/>
      <w:r w:rsidRPr="009039FC">
        <w:t xml:space="preserve">4999) </w:t>
      </w:r>
    </w:p>
    <w:p w14:paraId="5F642D28" w14:textId="77777777" w:rsidR="0089218D" w:rsidRPr="009039FC" w:rsidRDefault="0089218D" w:rsidP="0089218D">
      <w:r w:rsidRPr="009039FC">
        <w:tab/>
        <w:t>GGGG</w:t>
      </w:r>
      <w:r w:rsidRPr="009039FC">
        <w:tab/>
        <w:t>Item ID number</w:t>
      </w:r>
      <w:r w:rsidRPr="009039FC">
        <w:tab/>
        <w:t>(</w:t>
      </w:r>
      <w:proofErr w:type="gramStart"/>
      <w:r w:rsidRPr="009039FC">
        <w:t>0..</w:t>
      </w:r>
      <w:proofErr w:type="gramEnd"/>
      <w:r w:rsidRPr="009039FC">
        <w:t>2.147.483.647)</w:t>
      </w:r>
    </w:p>
    <w:p w14:paraId="21254275" w14:textId="77777777" w:rsidR="0089218D" w:rsidRPr="009039FC" w:rsidRDefault="0089218D" w:rsidP="0089218D">
      <w:r w:rsidRPr="009039FC">
        <w:tab/>
        <w:t>A</w:t>
      </w:r>
      <w:r w:rsidRPr="009039FC">
        <w:tab/>
        <w:t>Moved Out</w:t>
      </w:r>
      <w:r w:rsidRPr="009039FC">
        <w:tab/>
        <w:t>(</w:t>
      </w:r>
      <w:proofErr w:type="gramStart"/>
      <w:r w:rsidRPr="009039FC">
        <w:t>0..</w:t>
      </w:r>
      <w:proofErr w:type="gramEnd"/>
      <w:r w:rsidRPr="009039FC">
        <w:t>1)</w:t>
      </w:r>
    </w:p>
    <w:p w14:paraId="2D733DB3" w14:textId="77777777" w:rsidR="0089218D" w:rsidRPr="009039FC" w:rsidRDefault="0089218D" w:rsidP="0089218D">
      <w:r w:rsidRPr="009039FC">
        <w:tab/>
        <w:t>B</w:t>
      </w:r>
      <w:r w:rsidRPr="009039FC">
        <w:tab/>
        <w:t>Not used</w:t>
      </w:r>
      <w:r w:rsidRPr="009039FC">
        <w:tab/>
        <w:t>(</w:t>
      </w:r>
      <w:proofErr w:type="gramStart"/>
      <w:r w:rsidRPr="009039FC">
        <w:t>0..</w:t>
      </w:r>
      <w:proofErr w:type="gramEnd"/>
      <w:r w:rsidRPr="009039FC">
        <w:t>1)</w:t>
      </w:r>
    </w:p>
    <w:p w14:paraId="3912C289" w14:textId="77777777" w:rsidR="0089218D" w:rsidRPr="009039FC" w:rsidRDefault="0089218D" w:rsidP="0089218D">
      <w:r w:rsidRPr="009039FC">
        <w:tab/>
        <w:t>C</w:t>
      </w:r>
      <w:r w:rsidRPr="009039FC">
        <w:tab/>
        <w:t>Not used</w:t>
      </w:r>
      <w:r w:rsidRPr="009039FC">
        <w:tab/>
        <w:t>(</w:t>
      </w:r>
      <w:proofErr w:type="gramStart"/>
      <w:r w:rsidRPr="009039FC">
        <w:t>0..</w:t>
      </w:r>
      <w:proofErr w:type="gramEnd"/>
      <w:r w:rsidRPr="009039FC">
        <w:t>1)</w:t>
      </w:r>
    </w:p>
    <w:p w14:paraId="1FBDD8B0" w14:textId="77777777" w:rsidR="0089218D" w:rsidRPr="009039FC" w:rsidRDefault="0089218D" w:rsidP="0089218D">
      <w:r w:rsidRPr="009039FC">
        <w:tab/>
        <w:t>D</w:t>
      </w:r>
      <w:r w:rsidRPr="009039FC">
        <w:tab/>
        <w:t>Not used</w:t>
      </w:r>
      <w:r w:rsidRPr="009039FC">
        <w:tab/>
        <w:t>(</w:t>
      </w:r>
      <w:proofErr w:type="gramStart"/>
      <w:r w:rsidRPr="009039FC">
        <w:t>0..</w:t>
      </w:r>
      <w:proofErr w:type="gramEnd"/>
      <w:r w:rsidRPr="009039FC">
        <w:t>1)</w:t>
      </w:r>
    </w:p>
    <w:p w14:paraId="512EA663" w14:textId="77777777" w:rsidR="0089218D" w:rsidRPr="009039FC" w:rsidRDefault="0089218D" w:rsidP="0089218D">
      <w:r w:rsidRPr="009039FC">
        <w:tab/>
        <w:t>N</w:t>
      </w:r>
      <w:r w:rsidRPr="009039FC">
        <w:tab/>
        <w:t>Carrier Count</w:t>
      </w:r>
      <w:r w:rsidRPr="009039FC">
        <w:tab/>
        <w:t>(</w:t>
      </w:r>
      <w:proofErr w:type="gramStart"/>
      <w:r w:rsidRPr="009039FC">
        <w:t>0..</w:t>
      </w:r>
      <w:proofErr w:type="gramEnd"/>
      <w:r w:rsidRPr="009039FC">
        <w:t>5)</w:t>
      </w:r>
    </w:p>
    <w:p w14:paraId="05B204A0" w14:textId="77777777" w:rsidR="0089218D" w:rsidRPr="009039FC" w:rsidRDefault="0089218D" w:rsidP="0089218D"/>
    <w:p w14:paraId="19682DBE"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05DAA314" w14:textId="77777777" w:rsidTr="0089218D">
        <w:tc>
          <w:tcPr>
            <w:tcW w:w="6120" w:type="dxa"/>
            <w:gridSpan w:val="2"/>
          </w:tcPr>
          <w:p w14:paraId="4CAF8DAA" w14:textId="77777777" w:rsidR="0089218D" w:rsidRPr="009039FC" w:rsidRDefault="0089218D" w:rsidP="0089218D">
            <w:pPr>
              <w:pStyle w:val="TableText"/>
              <w:jc w:val="center"/>
            </w:pPr>
            <w:r w:rsidRPr="009039FC">
              <w:t>Type</w:t>
            </w:r>
          </w:p>
        </w:tc>
      </w:tr>
      <w:tr w:rsidR="0089218D" w:rsidRPr="009039FC" w14:paraId="65E4FD33" w14:textId="77777777" w:rsidTr="0089218D">
        <w:tc>
          <w:tcPr>
            <w:tcW w:w="6120" w:type="dxa"/>
            <w:gridSpan w:val="2"/>
          </w:tcPr>
          <w:p w14:paraId="2FAEF475" w14:textId="77777777" w:rsidR="0089218D" w:rsidRPr="009039FC" w:rsidRDefault="0089218D" w:rsidP="0089218D">
            <w:pPr>
              <w:pStyle w:val="TableText"/>
              <w:jc w:val="center"/>
            </w:pPr>
            <w:r w:rsidRPr="009039FC">
              <w:t>Length</w:t>
            </w:r>
          </w:p>
        </w:tc>
      </w:tr>
      <w:tr w:rsidR="0089218D" w:rsidRPr="009039FC" w14:paraId="08C4E296" w14:textId="77777777" w:rsidTr="0089218D">
        <w:tc>
          <w:tcPr>
            <w:tcW w:w="3068" w:type="dxa"/>
          </w:tcPr>
          <w:p w14:paraId="1CD27F6C" w14:textId="77777777" w:rsidR="0089218D" w:rsidRPr="009039FC" w:rsidRDefault="0089218D" w:rsidP="0089218D">
            <w:pPr>
              <w:pStyle w:val="TableText"/>
              <w:jc w:val="center"/>
            </w:pPr>
          </w:p>
        </w:tc>
        <w:tc>
          <w:tcPr>
            <w:tcW w:w="3052" w:type="dxa"/>
          </w:tcPr>
          <w:p w14:paraId="526F094E" w14:textId="77777777" w:rsidR="0089218D" w:rsidRPr="009039FC" w:rsidRDefault="0089218D" w:rsidP="0089218D">
            <w:pPr>
              <w:pStyle w:val="TableText"/>
              <w:jc w:val="center"/>
            </w:pPr>
            <w:r w:rsidRPr="009039FC">
              <w:t>P</w:t>
            </w:r>
          </w:p>
        </w:tc>
      </w:tr>
      <w:tr w:rsidR="0089218D" w:rsidRPr="009039FC" w14:paraId="782C93FE" w14:textId="77777777" w:rsidTr="0089218D">
        <w:tc>
          <w:tcPr>
            <w:tcW w:w="3068" w:type="dxa"/>
          </w:tcPr>
          <w:p w14:paraId="04354187" w14:textId="77777777" w:rsidR="0089218D" w:rsidRPr="009039FC" w:rsidRDefault="0089218D" w:rsidP="0089218D">
            <w:pPr>
              <w:pStyle w:val="TableText"/>
              <w:jc w:val="center"/>
            </w:pPr>
            <w:r w:rsidRPr="009039FC">
              <w:t>C</w:t>
            </w:r>
          </w:p>
        </w:tc>
        <w:tc>
          <w:tcPr>
            <w:tcW w:w="3052" w:type="dxa"/>
          </w:tcPr>
          <w:p w14:paraId="0A1F91E4" w14:textId="77777777" w:rsidR="0089218D" w:rsidRPr="009039FC" w:rsidRDefault="0089218D" w:rsidP="0089218D">
            <w:pPr>
              <w:pStyle w:val="TableText"/>
              <w:jc w:val="center"/>
            </w:pPr>
            <w:r w:rsidRPr="009039FC">
              <w:t>C</w:t>
            </w:r>
          </w:p>
        </w:tc>
      </w:tr>
      <w:tr w:rsidR="0089218D" w:rsidRPr="009039FC" w14:paraId="73C4FB62" w14:textId="77777777" w:rsidTr="0089218D">
        <w:tc>
          <w:tcPr>
            <w:tcW w:w="3068" w:type="dxa"/>
          </w:tcPr>
          <w:p w14:paraId="61367201" w14:textId="77777777" w:rsidR="0089218D" w:rsidRPr="009039FC" w:rsidRDefault="0089218D" w:rsidP="0089218D">
            <w:pPr>
              <w:pStyle w:val="TableText"/>
              <w:jc w:val="center"/>
            </w:pPr>
          </w:p>
        </w:tc>
        <w:tc>
          <w:tcPr>
            <w:tcW w:w="3052" w:type="dxa"/>
          </w:tcPr>
          <w:p w14:paraId="00C07E96" w14:textId="77777777" w:rsidR="0089218D" w:rsidRPr="009039FC" w:rsidRDefault="0089218D" w:rsidP="0089218D">
            <w:pPr>
              <w:pStyle w:val="TableText"/>
              <w:jc w:val="center"/>
            </w:pPr>
            <w:r w:rsidRPr="009039FC">
              <w:t>I</w:t>
            </w:r>
          </w:p>
        </w:tc>
      </w:tr>
      <w:tr w:rsidR="0089218D" w:rsidRPr="009039FC" w14:paraId="75484F78" w14:textId="77777777" w:rsidTr="0089218D">
        <w:tc>
          <w:tcPr>
            <w:tcW w:w="3068" w:type="dxa"/>
          </w:tcPr>
          <w:p w14:paraId="66ECD5F6" w14:textId="77777777" w:rsidR="0089218D" w:rsidRPr="009039FC" w:rsidRDefault="0089218D" w:rsidP="0089218D">
            <w:pPr>
              <w:pStyle w:val="TableText"/>
              <w:jc w:val="center"/>
            </w:pPr>
            <w:r w:rsidRPr="009039FC">
              <w:t>D</w:t>
            </w:r>
          </w:p>
        </w:tc>
        <w:tc>
          <w:tcPr>
            <w:tcW w:w="3052" w:type="dxa"/>
          </w:tcPr>
          <w:p w14:paraId="26D93162" w14:textId="77777777" w:rsidR="0089218D" w:rsidRPr="009039FC" w:rsidRDefault="0089218D" w:rsidP="0089218D">
            <w:pPr>
              <w:pStyle w:val="TableText"/>
              <w:jc w:val="center"/>
            </w:pPr>
            <w:r w:rsidRPr="009039FC">
              <w:t>D</w:t>
            </w:r>
          </w:p>
        </w:tc>
      </w:tr>
      <w:tr w:rsidR="0089218D" w:rsidRPr="009039FC" w14:paraId="7C8BF0E4" w14:textId="77777777" w:rsidTr="0089218D">
        <w:tc>
          <w:tcPr>
            <w:tcW w:w="3068" w:type="dxa"/>
          </w:tcPr>
          <w:p w14:paraId="721DAABF" w14:textId="77777777" w:rsidR="0089218D" w:rsidRPr="009039FC" w:rsidRDefault="0089218D" w:rsidP="0089218D">
            <w:pPr>
              <w:pStyle w:val="TableText"/>
              <w:jc w:val="center"/>
            </w:pPr>
            <w:r w:rsidRPr="009039FC">
              <w:t>X</w:t>
            </w:r>
          </w:p>
        </w:tc>
        <w:tc>
          <w:tcPr>
            <w:tcW w:w="3052" w:type="dxa"/>
          </w:tcPr>
          <w:p w14:paraId="772C60D6" w14:textId="77777777" w:rsidR="0089218D" w:rsidRPr="009039FC" w:rsidRDefault="0089218D" w:rsidP="0089218D">
            <w:pPr>
              <w:pStyle w:val="TableText"/>
              <w:jc w:val="center"/>
            </w:pPr>
            <w:r w:rsidRPr="009039FC">
              <w:t>X</w:t>
            </w:r>
          </w:p>
        </w:tc>
      </w:tr>
      <w:tr w:rsidR="0089218D" w:rsidRPr="009039FC" w14:paraId="1C80EC40" w14:textId="77777777" w:rsidTr="0089218D">
        <w:tc>
          <w:tcPr>
            <w:tcW w:w="3068" w:type="dxa"/>
          </w:tcPr>
          <w:p w14:paraId="1FA56479" w14:textId="77777777" w:rsidR="0089218D" w:rsidRPr="009039FC" w:rsidRDefault="0089218D" w:rsidP="0089218D">
            <w:pPr>
              <w:pStyle w:val="TableText"/>
              <w:jc w:val="center"/>
            </w:pPr>
            <w:r w:rsidRPr="009039FC">
              <w:t>G</w:t>
            </w:r>
          </w:p>
        </w:tc>
        <w:tc>
          <w:tcPr>
            <w:tcW w:w="3052" w:type="dxa"/>
          </w:tcPr>
          <w:p w14:paraId="270C435C" w14:textId="77777777" w:rsidR="0089218D" w:rsidRPr="009039FC" w:rsidRDefault="0089218D" w:rsidP="0089218D">
            <w:pPr>
              <w:pStyle w:val="TableText"/>
              <w:jc w:val="center"/>
            </w:pPr>
            <w:r w:rsidRPr="009039FC">
              <w:t>G</w:t>
            </w:r>
          </w:p>
        </w:tc>
      </w:tr>
      <w:tr w:rsidR="0089218D" w:rsidRPr="009039FC" w14:paraId="28B0E0FE" w14:textId="77777777" w:rsidTr="0089218D">
        <w:tc>
          <w:tcPr>
            <w:tcW w:w="3068" w:type="dxa"/>
          </w:tcPr>
          <w:p w14:paraId="18F42633" w14:textId="77777777" w:rsidR="0089218D" w:rsidRPr="009039FC" w:rsidRDefault="0089218D" w:rsidP="0089218D">
            <w:pPr>
              <w:pStyle w:val="TableText"/>
              <w:jc w:val="center"/>
            </w:pPr>
            <w:r w:rsidRPr="009039FC">
              <w:t>G</w:t>
            </w:r>
          </w:p>
        </w:tc>
        <w:tc>
          <w:tcPr>
            <w:tcW w:w="3052" w:type="dxa"/>
          </w:tcPr>
          <w:p w14:paraId="696A28EC" w14:textId="77777777" w:rsidR="0089218D" w:rsidRPr="009039FC" w:rsidRDefault="0089218D" w:rsidP="0089218D">
            <w:pPr>
              <w:pStyle w:val="TableText"/>
              <w:jc w:val="center"/>
            </w:pPr>
            <w:r w:rsidRPr="009039FC">
              <w:t>G</w:t>
            </w:r>
          </w:p>
        </w:tc>
      </w:tr>
      <w:tr w:rsidR="0089218D" w:rsidRPr="009039FC" w14:paraId="40688BE8" w14:textId="77777777" w:rsidTr="0089218D">
        <w:tc>
          <w:tcPr>
            <w:tcW w:w="3068" w:type="dxa"/>
          </w:tcPr>
          <w:p w14:paraId="24B44266" w14:textId="77777777" w:rsidR="0089218D" w:rsidRPr="009039FC" w:rsidRDefault="0089218D" w:rsidP="0089218D">
            <w:pPr>
              <w:pStyle w:val="TableText"/>
              <w:jc w:val="center"/>
            </w:pPr>
          </w:p>
        </w:tc>
        <w:tc>
          <w:tcPr>
            <w:tcW w:w="3052" w:type="dxa"/>
          </w:tcPr>
          <w:p w14:paraId="3263F987" w14:textId="77777777" w:rsidR="0089218D" w:rsidRPr="009039FC" w:rsidRDefault="0089218D" w:rsidP="0089218D">
            <w:pPr>
              <w:pStyle w:val="TableText"/>
              <w:jc w:val="center"/>
            </w:pPr>
            <w:r w:rsidRPr="009039FC">
              <w:t>A</w:t>
            </w:r>
          </w:p>
        </w:tc>
      </w:tr>
      <w:tr w:rsidR="0089218D" w:rsidRPr="009039FC" w14:paraId="5A42F27D" w14:textId="77777777" w:rsidTr="0089218D">
        <w:tc>
          <w:tcPr>
            <w:tcW w:w="3068" w:type="dxa"/>
          </w:tcPr>
          <w:p w14:paraId="05CC1149" w14:textId="77777777" w:rsidR="0089218D" w:rsidRPr="009039FC" w:rsidRDefault="0089218D" w:rsidP="0089218D">
            <w:pPr>
              <w:pStyle w:val="TableText"/>
              <w:jc w:val="center"/>
            </w:pPr>
          </w:p>
        </w:tc>
        <w:tc>
          <w:tcPr>
            <w:tcW w:w="3052" w:type="dxa"/>
          </w:tcPr>
          <w:p w14:paraId="00BFD45F" w14:textId="77777777" w:rsidR="0089218D" w:rsidRPr="009039FC" w:rsidRDefault="0089218D" w:rsidP="0089218D">
            <w:pPr>
              <w:pStyle w:val="TableText"/>
              <w:jc w:val="center"/>
            </w:pPr>
            <w:r w:rsidRPr="009039FC">
              <w:t>B</w:t>
            </w:r>
          </w:p>
        </w:tc>
      </w:tr>
      <w:tr w:rsidR="0089218D" w:rsidRPr="009039FC" w14:paraId="1D622FB4" w14:textId="77777777" w:rsidTr="0089218D">
        <w:tc>
          <w:tcPr>
            <w:tcW w:w="3068" w:type="dxa"/>
          </w:tcPr>
          <w:p w14:paraId="555D852B" w14:textId="77777777" w:rsidR="0089218D" w:rsidRPr="009039FC" w:rsidRDefault="0089218D" w:rsidP="0089218D">
            <w:pPr>
              <w:pStyle w:val="TableText"/>
              <w:jc w:val="center"/>
            </w:pPr>
          </w:p>
        </w:tc>
        <w:tc>
          <w:tcPr>
            <w:tcW w:w="3052" w:type="dxa"/>
          </w:tcPr>
          <w:p w14:paraId="7FCAAD2A" w14:textId="77777777" w:rsidR="0089218D" w:rsidRPr="009039FC" w:rsidRDefault="0089218D" w:rsidP="0089218D">
            <w:pPr>
              <w:pStyle w:val="TableText"/>
              <w:jc w:val="center"/>
            </w:pPr>
            <w:r w:rsidRPr="009039FC">
              <w:t>C</w:t>
            </w:r>
          </w:p>
        </w:tc>
      </w:tr>
      <w:tr w:rsidR="0089218D" w:rsidRPr="009039FC" w14:paraId="07D38A37" w14:textId="77777777" w:rsidTr="0089218D">
        <w:tc>
          <w:tcPr>
            <w:tcW w:w="3068" w:type="dxa"/>
          </w:tcPr>
          <w:p w14:paraId="5ACCC137" w14:textId="77777777" w:rsidR="0089218D" w:rsidRPr="009039FC" w:rsidRDefault="0089218D" w:rsidP="0089218D">
            <w:pPr>
              <w:pStyle w:val="TableText"/>
              <w:jc w:val="center"/>
            </w:pPr>
          </w:p>
        </w:tc>
        <w:tc>
          <w:tcPr>
            <w:tcW w:w="3052" w:type="dxa"/>
          </w:tcPr>
          <w:p w14:paraId="7C1D36FD" w14:textId="77777777" w:rsidR="0089218D" w:rsidRPr="009039FC" w:rsidRDefault="0089218D" w:rsidP="0089218D">
            <w:pPr>
              <w:pStyle w:val="TableText"/>
              <w:jc w:val="center"/>
            </w:pPr>
            <w:r w:rsidRPr="009039FC">
              <w:t>D</w:t>
            </w:r>
          </w:p>
        </w:tc>
      </w:tr>
      <w:tr w:rsidR="0089218D" w:rsidRPr="009039FC" w14:paraId="162BBBBD" w14:textId="77777777" w:rsidTr="0089218D">
        <w:tc>
          <w:tcPr>
            <w:tcW w:w="3068" w:type="dxa"/>
          </w:tcPr>
          <w:p w14:paraId="596A0EA9" w14:textId="77777777" w:rsidR="0089218D" w:rsidRPr="009039FC" w:rsidRDefault="0089218D" w:rsidP="0089218D">
            <w:pPr>
              <w:pStyle w:val="TableText"/>
              <w:jc w:val="center"/>
            </w:pPr>
          </w:p>
        </w:tc>
        <w:tc>
          <w:tcPr>
            <w:tcW w:w="3052" w:type="dxa"/>
          </w:tcPr>
          <w:p w14:paraId="54C14974" w14:textId="77777777" w:rsidR="0089218D" w:rsidRPr="009039FC" w:rsidRDefault="0089218D" w:rsidP="0089218D">
            <w:pPr>
              <w:pStyle w:val="TableText"/>
              <w:jc w:val="center"/>
            </w:pPr>
            <w:r w:rsidRPr="009039FC">
              <w:t>N</w:t>
            </w:r>
          </w:p>
        </w:tc>
      </w:tr>
    </w:tbl>
    <w:p w14:paraId="26CDF7E9" w14:textId="77777777" w:rsidR="0089218D" w:rsidRPr="009039FC" w:rsidRDefault="0089218D" w:rsidP="0089218D"/>
    <w:p w14:paraId="46AC6C9A" w14:textId="77777777" w:rsidR="0089218D" w:rsidRPr="009039FC" w:rsidRDefault="0089218D" w:rsidP="0089218D">
      <w:r w:rsidRPr="009039FC">
        <w:t>An Index Status Telegram is sent for each active (used) index when the CSC/Host requests it through a Request Index Status telegram (66).</w:t>
      </w:r>
    </w:p>
    <w:p w14:paraId="5FCF2A4F" w14:textId="77777777" w:rsidR="0089218D" w:rsidRPr="009039FC" w:rsidRDefault="0089218D" w:rsidP="0089218D">
      <w:r w:rsidRPr="009039FC">
        <w:t>The Index Status telegram contains information about the item which the index represents.</w:t>
      </w:r>
    </w:p>
    <w:p w14:paraId="2996F4CA" w14:textId="77777777" w:rsidR="0089218D" w:rsidRPr="009039FC" w:rsidRDefault="0089218D" w:rsidP="0089218D">
      <w:r w:rsidRPr="009039FC">
        <w:t>If the item is located on the induction unit, the carrier number and carrier count will contain the value 0.</w:t>
      </w:r>
    </w:p>
    <w:p w14:paraId="1F39A5ED" w14:textId="77777777" w:rsidR="0089218D" w:rsidRPr="009039FC" w:rsidRDefault="0089218D" w:rsidP="0089218D">
      <w:r w:rsidRPr="009039FC">
        <w:t xml:space="preserve">If the field ‘Moved Out’ is set to 1 (one), it indicates that the item has been discharged (sorted) but the following Stray Parcel Detector has yet not supervised the carrier. If the ‘Moved Out’ field is set to 0 (zero), it indicates that the item may be on the induction </w:t>
      </w:r>
      <w:proofErr w:type="gramStart"/>
      <w:r w:rsidRPr="009039FC">
        <w:t>unit</w:t>
      </w:r>
      <w:proofErr w:type="gramEnd"/>
      <w:r w:rsidRPr="009039FC">
        <w:t xml:space="preserve"> or the item has been inducted but not sorted yet. </w:t>
      </w:r>
    </w:p>
    <w:p w14:paraId="019F45F3" w14:textId="77777777" w:rsidR="0089218D" w:rsidRPr="009039FC" w:rsidRDefault="0089218D" w:rsidP="0089218D">
      <w:r w:rsidRPr="009039FC">
        <w:t>The Location parameter will indicate where the item currently is located.</w:t>
      </w:r>
    </w:p>
    <w:p w14:paraId="564B2E61" w14:textId="77777777" w:rsidR="0089218D" w:rsidRPr="009039FC" w:rsidRDefault="0089218D" w:rsidP="0089218D">
      <w:r w:rsidRPr="009039FC">
        <w:t xml:space="preserve">Please note: This telegram is intended to be used during </w:t>
      </w:r>
      <w:proofErr w:type="spellStart"/>
      <w:r w:rsidRPr="009039FC">
        <w:t>initialisation</w:t>
      </w:r>
      <w:proofErr w:type="spellEnd"/>
      <w:r w:rsidRPr="009039FC">
        <w:t xml:space="preserve"> of the CMC/CSC where the sorter is standing still. If the telegram is used while the sorter is running and doing sortation, inconsistencies may occur.</w:t>
      </w:r>
    </w:p>
    <w:p w14:paraId="1D3F146F"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316" w:name="_Toc192574142"/>
      <w:bookmarkStart w:id="317" w:name="_Toc534610777"/>
      <w:bookmarkStart w:id="318" w:name="_Toc55827068"/>
      <w:bookmarkStart w:id="319" w:name="_Toc146512301"/>
      <w:r w:rsidRPr="009039FC">
        <w:t>Request index status (66)</w:t>
      </w:r>
      <w:bookmarkEnd w:id="316"/>
      <w:bookmarkEnd w:id="317"/>
      <w:bookmarkEnd w:id="318"/>
      <w:bookmarkEnd w:id="319"/>
    </w:p>
    <w:p w14:paraId="17FFB96C" w14:textId="77777777" w:rsidR="0089218D" w:rsidRPr="009039FC" w:rsidRDefault="0089218D" w:rsidP="0089218D">
      <w:r w:rsidRPr="009039FC">
        <w:t>CSC/Host =&gt; CMC</w:t>
      </w:r>
    </w:p>
    <w:p w14:paraId="48792892" w14:textId="77777777" w:rsidR="0089218D" w:rsidRPr="009039FC" w:rsidRDefault="0089218D" w:rsidP="0089218D">
      <w:r w:rsidRPr="009039FC">
        <w:t>Channel: Routing</w:t>
      </w:r>
    </w:p>
    <w:p w14:paraId="6B1635B0" w14:textId="77777777" w:rsidR="0089218D" w:rsidRPr="009039FC" w:rsidRDefault="0089218D" w:rsidP="0089218D"/>
    <w:p w14:paraId="4E169A2C" w14:textId="77777777" w:rsidR="0089218D" w:rsidRPr="009039FC" w:rsidRDefault="0089218D" w:rsidP="0089218D">
      <w:r w:rsidRPr="009039FC">
        <w:t>Format:</w:t>
      </w:r>
      <w:r w:rsidRPr="009039FC">
        <w:tab/>
        <w:t>TTLL</w:t>
      </w:r>
      <w:r w:rsidRPr="009039FC">
        <w:tab/>
      </w:r>
      <w:r w:rsidRPr="009039FC">
        <w:tab/>
      </w:r>
      <w:r w:rsidRPr="009039FC">
        <w:tab/>
      </w:r>
    </w:p>
    <w:p w14:paraId="54255FED" w14:textId="77777777" w:rsidR="0089218D" w:rsidRPr="009039FC" w:rsidRDefault="0089218D" w:rsidP="0089218D">
      <w:r w:rsidRPr="009039FC">
        <w:tab/>
        <w:t>TT</w:t>
      </w:r>
      <w:r w:rsidRPr="009039FC">
        <w:tab/>
        <w:t>66 = Telegram Type</w:t>
      </w:r>
    </w:p>
    <w:p w14:paraId="38DDEE0D" w14:textId="77777777" w:rsidR="0089218D" w:rsidRPr="009039FC" w:rsidRDefault="0089218D" w:rsidP="0089218D">
      <w:r w:rsidRPr="009039FC">
        <w:tab/>
        <w:t>LL</w:t>
      </w:r>
      <w:r w:rsidRPr="009039FC">
        <w:tab/>
        <w:t>2 = Telegram Length</w:t>
      </w:r>
    </w:p>
    <w:p w14:paraId="3502323A" w14:textId="77777777" w:rsidR="0089218D" w:rsidRPr="009039FC" w:rsidRDefault="0089218D" w:rsidP="0089218D"/>
    <w:p w14:paraId="304DBC2E"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20"/>
      </w:tblGrid>
      <w:tr w:rsidR="0089218D" w:rsidRPr="009039FC" w14:paraId="70ECBC35" w14:textId="77777777" w:rsidTr="0089218D">
        <w:tc>
          <w:tcPr>
            <w:tcW w:w="6120" w:type="dxa"/>
          </w:tcPr>
          <w:p w14:paraId="3138F3C6" w14:textId="77777777" w:rsidR="0089218D" w:rsidRPr="009039FC" w:rsidRDefault="0089218D" w:rsidP="0089218D">
            <w:pPr>
              <w:pStyle w:val="TableText"/>
              <w:jc w:val="center"/>
            </w:pPr>
            <w:r w:rsidRPr="009039FC">
              <w:t>Type</w:t>
            </w:r>
          </w:p>
        </w:tc>
      </w:tr>
      <w:tr w:rsidR="0089218D" w:rsidRPr="009039FC" w14:paraId="40205ACA" w14:textId="77777777" w:rsidTr="0089218D">
        <w:tc>
          <w:tcPr>
            <w:tcW w:w="6120" w:type="dxa"/>
          </w:tcPr>
          <w:p w14:paraId="44FD2FD2" w14:textId="77777777" w:rsidR="0089218D" w:rsidRPr="009039FC" w:rsidRDefault="0089218D" w:rsidP="0089218D">
            <w:pPr>
              <w:pStyle w:val="TableText"/>
              <w:jc w:val="center"/>
            </w:pPr>
            <w:r w:rsidRPr="009039FC">
              <w:t>Length</w:t>
            </w:r>
          </w:p>
        </w:tc>
      </w:tr>
    </w:tbl>
    <w:p w14:paraId="3447C682" w14:textId="77777777" w:rsidR="0089218D" w:rsidRPr="009039FC" w:rsidRDefault="0089218D" w:rsidP="0089218D"/>
    <w:p w14:paraId="40973BDF" w14:textId="77777777" w:rsidR="0089218D" w:rsidRPr="009039FC" w:rsidRDefault="0089218D" w:rsidP="0089218D">
      <w:r w:rsidRPr="009039FC">
        <w:t>If the CSC/Host needs to be synchronized after a CSC/Host switchover or restart, it will request all indexes inclusive item data from the CMC.</w:t>
      </w:r>
    </w:p>
    <w:p w14:paraId="04E0C144" w14:textId="77777777" w:rsidR="0089218D" w:rsidRPr="009039FC" w:rsidRDefault="0089218D" w:rsidP="0089218D">
      <w:r w:rsidRPr="009039FC">
        <w:t>The CMC will answer with an Index Status telegram (65) for each active index and an Index Data Transmitted telegram (67). If no indexes are active, only an ‘Index Data Transmitted’ telegram (67) is sent.</w:t>
      </w:r>
    </w:p>
    <w:p w14:paraId="3D630CB8"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320" w:name="_Toc192574143"/>
      <w:bookmarkStart w:id="321" w:name="_Toc534610778"/>
      <w:bookmarkStart w:id="322" w:name="_Toc55827069"/>
      <w:bookmarkStart w:id="323" w:name="_Toc146512302"/>
      <w:r w:rsidRPr="009039FC">
        <w:t>Index data transmitted (67)</w:t>
      </w:r>
      <w:bookmarkEnd w:id="320"/>
      <w:bookmarkEnd w:id="321"/>
      <w:bookmarkEnd w:id="322"/>
      <w:bookmarkEnd w:id="323"/>
    </w:p>
    <w:p w14:paraId="1BEBBF78" w14:textId="77777777" w:rsidR="0089218D" w:rsidRPr="009039FC" w:rsidRDefault="0089218D" w:rsidP="0089218D">
      <w:r w:rsidRPr="009039FC">
        <w:t>CMC =&gt; CSC/Host</w:t>
      </w:r>
    </w:p>
    <w:p w14:paraId="3E1D2327" w14:textId="77777777" w:rsidR="0089218D" w:rsidRPr="009039FC" w:rsidRDefault="0089218D" w:rsidP="0089218D">
      <w:r w:rsidRPr="009039FC">
        <w:t>Channel: Routing</w:t>
      </w:r>
    </w:p>
    <w:p w14:paraId="7EDA70B9" w14:textId="77777777" w:rsidR="0089218D" w:rsidRPr="009039FC" w:rsidRDefault="0089218D" w:rsidP="0089218D"/>
    <w:p w14:paraId="1D235615" w14:textId="77777777" w:rsidR="0089218D" w:rsidRPr="009039FC" w:rsidRDefault="0089218D" w:rsidP="0089218D">
      <w:r w:rsidRPr="009039FC">
        <w:lastRenderedPageBreak/>
        <w:t>Format:</w:t>
      </w:r>
      <w:r w:rsidRPr="009039FC">
        <w:tab/>
        <w:t>TTLL</w:t>
      </w:r>
      <w:r w:rsidRPr="009039FC">
        <w:tab/>
      </w:r>
      <w:r w:rsidRPr="009039FC">
        <w:tab/>
      </w:r>
      <w:r w:rsidRPr="009039FC">
        <w:tab/>
      </w:r>
    </w:p>
    <w:p w14:paraId="6FAA1441" w14:textId="77777777" w:rsidR="0089218D" w:rsidRPr="009039FC" w:rsidRDefault="0089218D" w:rsidP="0089218D">
      <w:r w:rsidRPr="009039FC">
        <w:tab/>
        <w:t>TT</w:t>
      </w:r>
      <w:r w:rsidRPr="009039FC">
        <w:tab/>
        <w:t>67 = Telegram Type</w:t>
      </w:r>
    </w:p>
    <w:p w14:paraId="6AD7FD64" w14:textId="77777777" w:rsidR="0089218D" w:rsidRPr="009039FC" w:rsidRDefault="0089218D" w:rsidP="0089218D">
      <w:r w:rsidRPr="009039FC">
        <w:tab/>
        <w:t>LL</w:t>
      </w:r>
      <w:r w:rsidRPr="009039FC">
        <w:tab/>
        <w:t>2 = Telegram Length</w:t>
      </w:r>
    </w:p>
    <w:p w14:paraId="7B20E839" w14:textId="77777777" w:rsidR="0089218D" w:rsidRPr="009039FC" w:rsidRDefault="0089218D" w:rsidP="0089218D"/>
    <w:p w14:paraId="3879DF80"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20"/>
      </w:tblGrid>
      <w:tr w:rsidR="0089218D" w:rsidRPr="009039FC" w14:paraId="65408851" w14:textId="77777777" w:rsidTr="0089218D">
        <w:tc>
          <w:tcPr>
            <w:tcW w:w="6120" w:type="dxa"/>
          </w:tcPr>
          <w:p w14:paraId="367FF0AA" w14:textId="77777777" w:rsidR="0089218D" w:rsidRPr="009039FC" w:rsidRDefault="0089218D" w:rsidP="0089218D">
            <w:pPr>
              <w:pStyle w:val="TableText"/>
              <w:jc w:val="center"/>
            </w:pPr>
            <w:r w:rsidRPr="009039FC">
              <w:t>Type</w:t>
            </w:r>
          </w:p>
        </w:tc>
      </w:tr>
      <w:tr w:rsidR="0089218D" w:rsidRPr="009039FC" w14:paraId="461EE41D" w14:textId="77777777" w:rsidTr="0089218D">
        <w:tc>
          <w:tcPr>
            <w:tcW w:w="6120" w:type="dxa"/>
          </w:tcPr>
          <w:p w14:paraId="77BA6E1A" w14:textId="77777777" w:rsidR="0089218D" w:rsidRPr="009039FC" w:rsidRDefault="0089218D" w:rsidP="0089218D">
            <w:pPr>
              <w:pStyle w:val="TableText"/>
              <w:jc w:val="center"/>
            </w:pPr>
            <w:r w:rsidRPr="009039FC">
              <w:t>Length</w:t>
            </w:r>
          </w:p>
        </w:tc>
      </w:tr>
    </w:tbl>
    <w:p w14:paraId="2A22125D" w14:textId="77777777" w:rsidR="0089218D" w:rsidRPr="009039FC" w:rsidRDefault="0089218D" w:rsidP="0089218D"/>
    <w:p w14:paraId="78274DDA" w14:textId="77777777" w:rsidR="0089218D" w:rsidRPr="009039FC" w:rsidRDefault="0089218D" w:rsidP="0089218D">
      <w:r w:rsidRPr="009039FC">
        <w:t>This telegram is sent by the CMC when an ‘Index Status’ telegram (65) has been sent for each active index.</w:t>
      </w:r>
    </w:p>
    <w:p w14:paraId="16E29CC2"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324" w:name="_Toc192574144"/>
      <w:bookmarkStart w:id="325" w:name="_Toc534610779"/>
      <w:bookmarkStart w:id="326" w:name="_Toc55827070"/>
      <w:bookmarkStart w:id="327" w:name="_Toc146512303"/>
      <w:r w:rsidRPr="009039FC">
        <w:t>Input changed (70)</w:t>
      </w:r>
      <w:r w:rsidRPr="009039FC">
        <w:tab/>
        <w:t>(option)</w:t>
      </w:r>
      <w:bookmarkEnd w:id="324"/>
      <w:bookmarkEnd w:id="325"/>
      <w:bookmarkEnd w:id="326"/>
      <w:bookmarkEnd w:id="327"/>
    </w:p>
    <w:p w14:paraId="0EA47BFF" w14:textId="77777777" w:rsidR="0089218D" w:rsidRPr="009039FC" w:rsidRDefault="0089218D" w:rsidP="0089218D">
      <w:r w:rsidRPr="009039FC">
        <w:t>CMC =&gt; CSC/Host</w:t>
      </w:r>
    </w:p>
    <w:p w14:paraId="57359DFB" w14:textId="77777777" w:rsidR="0089218D" w:rsidRPr="009039FC" w:rsidRDefault="0089218D" w:rsidP="0089218D">
      <w:r w:rsidRPr="009039FC">
        <w:t>Channel:</w:t>
      </w:r>
      <w:r w:rsidRPr="009039FC">
        <w:tab/>
        <w:t>Routing</w:t>
      </w:r>
    </w:p>
    <w:p w14:paraId="3EFA96CD" w14:textId="77777777" w:rsidR="0089218D" w:rsidRPr="009039FC" w:rsidRDefault="0089218D" w:rsidP="0089218D"/>
    <w:p w14:paraId="2E78108A" w14:textId="77777777" w:rsidR="0089218D" w:rsidRPr="009039FC" w:rsidRDefault="0089218D" w:rsidP="0089218D">
      <w:r w:rsidRPr="009039FC">
        <w:t>Format:</w:t>
      </w:r>
      <w:r w:rsidRPr="009039FC">
        <w:tab/>
        <w:t>TTLLPP_S</w:t>
      </w:r>
      <w:r w:rsidRPr="009039FC">
        <w:tab/>
      </w:r>
    </w:p>
    <w:p w14:paraId="4F1F3E59" w14:textId="77777777" w:rsidR="0089218D" w:rsidRPr="009039FC" w:rsidRDefault="0089218D" w:rsidP="0089218D">
      <w:r w:rsidRPr="009039FC">
        <w:tab/>
        <w:t>TT</w:t>
      </w:r>
      <w:r w:rsidRPr="009039FC">
        <w:tab/>
        <w:t>70 = Telegram Type</w:t>
      </w:r>
    </w:p>
    <w:p w14:paraId="7CA7A95B" w14:textId="77777777" w:rsidR="0089218D" w:rsidRPr="009039FC" w:rsidRDefault="0089218D" w:rsidP="0089218D">
      <w:r w:rsidRPr="009039FC">
        <w:tab/>
        <w:t>LL</w:t>
      </w:r>
      <w:r w:rsidRPr="009039FC">
        <w:tab/>
        <w:t>4 = Telegram Length</w:t>
      </w:r>
    </w:p>
    <w:p w14:paraId="4718FDC5" w14:textId="77777777" w:rsidR="0089218D" w:rsidRPr="009039FC" w:rsidRDefault="0089218D" w:rsidP="0089218D">
      <w:r w:rsidRPr="009039FC">
        <w:tab/>
        <w:t>PP</w:t>
      </w:r>
      <w:r w:rsidRPr="009039FC">
        <w:tab/>
        <w:t>Input number</w:t>
      </w:r>
      <w:r w:rsidRPr="009039FC">
        <w:tab/>
        <w:t>(</w:t>
      </w:r>
      <w:proofErr w:type="gramStart"/>
      <w:r w:rsidRPr="009039FC">
        <w:t>0..</w:t>
      </w:r>
      <w:proofErr w:type="gramEnd"/>
      <w:r w:rsidRPr="009039FC">
        <w:t>4095)</w:t>
      </w:r>
    </w:p>
    <w:p w14:paraId="24CC5632" w14:textId="77777777" w:rsidR="0089218D" w:rsidRPr="009039FC" w:rsidRDefault="0089218D" w:rsidP="0089218D">
      <w:r w:rsidRPr="009039FC">
        <w:tab/>
        <w:t>S</w:t>
      </w:r>
      <w:r w:rsidRPr="009039FC">
        <w:tab/>
        <w:t>Input status</w:t>
      </w:r>
      <w:r w:rsidRPr="009039FC">
        <w:tab/>
        <w:t>0</w:t>
      </w:r>
      <w:r w:rsidRPr="009039FC">
        <w:tab/>
        <w:t>= Input Low/Off</w:t>
      </w:r>
    </w:p>
    <w:p w14:paraId="4E1377A8" w14:textId="77777777" w:rsidR="0089218D" w:rsidRPr="009039FC" w:rsidRDefault="0089218D" w:rsidP="0089218D">
      <w:r w:rsidRPr="009039FC">
        <w:tab/>
      </w:r>
      <w:r w:rsidRPr="009039FC">
        <w:tab/>
      </w:r>
      <w:r w:rsidRPr="009039FC">
        <w:tab/>
        <w:t>1</w:t>
      </w:r>
      <w:r w:rsidRPr="009039FC">
        <w:tab/>
        <w:t>= Input High/On</w:t>
      </w:r>
    </w:p>
    <w:p w14:paraId="5BE24A69"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20D80F80" w14:textId="77777777" w:rsidTr="0089218D">
        <w:tc>
          <w:tcPr>
            <w:tcW w:w="6120" w:type="dxa"/>
            <w:gridSpan w:val="2"/>
          </w:tcPr>
          <w:p w14:paraId="134D8AF2" w14:textId="77777777" w:rsidR="0089218D" w:rsidRPr="009039FC" w:rsidRDefault="0089218D" w:rsidP="0089218D">
            <w:pPr>
              <w:pStyle w:val="TableText"/>
              <w:jc w:val="center"/>
            </w:pPr>
            <w:r w:rsidRPr="009039FC">
              <w:t>Type</w:t>
            </w:r>
          </w:p>
        </w:tc>
      </w:tr>
      <w:tr w:rsidR="0089218D" w:rsidRPr="009039FC" w14:paraId="338CB6D3" w14:textId="77777777" w:rsidTr="0089218D">
        <w:tc>
          <w:tcPr>
            <w:tcW w:w="6120" w:type="dxa"/>
            <w:gridSpan w:val="2"/>
          </w:tcPr>
          <w:p w14:paraId="1BD77413" w14:textId="77777777" w:rsidR="0089218D" w:rsidRPr="009039FC" w:rsidRDefault="0089218D" w:rsidP="0089218D">
            <w:pPr>
              <w:pStyle w:val="TableText"/>
              <w:jc w:val="center"/>
            </w:pPr>
            <w:r w:rsidRPr="009039FC">
              <w:t>Length</w:t>
            </w:r>
          </w:p>
        </w:tc>
      </w:tr>
      <w:tr w:rsidR="0089218D" w:rsidRPr="009039FC" w14:paraId="494E66EF" w14:textId="77777777" w:rsidTr="0089218D">
        <w:tc>
          <w:tcPr>
            <w:tcW w:w="3068" w:type="dxa"/>
          </w:tcPr>
          <w:p w14:paraId="384E7FCA" w14:textId="77777777" w:rsidR="0089218D" w:rsidRPr="009039FC" w:rsidRDefault="0089218D" w:rsidP="0089218D">
            <w:pPr>
              <w:pStyle w:val="TableText"/>
              <w:jc w:val="center"/>
            </w:pPr>
            <w:r w:rsidRPr="009039FC">
              <w:t>P</w:t>
            </w:r>
          </w:p>
        </w:tc>
        <w:tc>
          <w:tcPr>
            <w:tcW w:w="3052" w:type="dxa"/>
          </w:tcPr>
          <w:p w14:paraId="368938A2" w14:textId="77777777" w:rsidR="0089218D" w:rsidRPr="009039FC" w:rsidRDefault="0089218D" w:rsidP="0089218D">
            <w:pPr>
              <w:pStyle w:val="TableText"/>
              <w:jc w:val="center"/>
            </w:pPr>
            <w:r w:rsidRPr="009039FC">
              <w:t>P</w:t>
            </w:r>
          </w:p>
        </w:tc>
      </w:tr>
      <w:tr w:rsidR="0089218D" w:rsidRPr="009039FC" w14:paraId="4B3C9F00" w14:textId="77777777" w:rsidTr="0089218D">
        <w:tc>
          <w:tcPr>
            <w:tcW w:w="3068" w:type="dxa"/>
          </w:tcPr>
          <w:p w14:paraId="5FCFAE9F" w14:textId="77777777" w:rsidR="0089218D" w:rsidRPr="009039FC" w:rsidRDefault="0089218D" w:rsidP="0089218D">
            <w:pPr>
              <w:pStyle w:val="TableText"/>
              <w:jc w:val="center"/>
            </w:pPr>
          </w:p>
        </w:tc>
        <w:tc>
          <w:tcPr>
            <w:tcW w:w="3052" w:type="dxa"/>
          </w:tcPr>
          <w:p w14:paraId="3D6AF4C3" w14:textId="77777777" w:rsidR="0089218D" w:rsidRPr="009039FC" w:rsidRDefault="0089218D" w:rsidP="0089218D">
            <w:pPr>
              <w:pStyle w:val="TableText"/>
              <w:jc w:val="center"/>
            </w:pPr>
            <w:r w:rsidRPr="009039FC">
              <w:t>S</w:t>
            </w:r>
          </w:p>
        </w:tc>
      </w:tr>
    </w:tbl>
    <w:p w14:paraId="6FACABBF" w14:textId="77777777" w:rsidR="0089218D" w:rsidRPr="009039FC" w:rsidRDefault="0089218D" w:rsidP="0089218D"/>
    <w:p w14:paraId="4E45BC0A" w14:textId="77777777" w:rsidR="0089218D" w:rsidRPr="009039FC" w:rsidRDefault="0089218D" w:rsidP="0089218D">
      <w:r w:rsidRPr="009039FC">
        <w:t>When an input change is detected, the CMC sends a telegram to the CSC/Host if an input change request for the input is issued.</w:t>
      </w:r>
    </w:p>
    <w:p w14:paraId="644BBCFF" w14:textId="77777777" w:rsidR="0089218D" w:rsidRPr="009039FC" w:rsidRDefault="0089218D" w:rsidP="0089218D">
      <w:r w:rsidRPr="009039FC">
        <w:t>See controls specification for software and hardware for the specification of inputs and input numbers.</w:t>
      </w:r>
    </w:p>
    <w:p w14:paraId="489E7C05" w14:textId="77777777" w:rsidR="0089218D" w:rsidRPr="009039FC" w:rsidRDefault="0089218D" w:rsidP="0089218D">
      <w:r w:rsidRPr="009039FC">
        <w:t>After a CMC reset input table, changed telegrams are sent for inputs with high signal.</w:t>
      </w:r>
    </w:p>
    <w:p w14:paraId="0308AF8D"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328" w:name="_Toc192574145"/>
      <w:bookmarkStart w:id="329" w:name="_Toc534610780"/>
      <w:bookmarkStart w:id="330" w:name="_Toc55827071"/>
      <w:bookmarkStart w:id="331" w:name="_Toc146512304"/>
      <w:r w:rsidRPr="009039FC">
        <w:t>Set function (73)</w:t>
      </w:r>
      <w:bookmarkEnd w:id="328"/>
      <w:bookmarkEnd w:id="329"/>
      <w:bookmarkEnd w:id="330"/>
      <w:bookmarkEnd w:id="331"/>
    </w:p>
    <w:p w14:paraId="7F435EA1" w14:textId="77777777" w:rsidR="0089218D" w:rsidRPr="009039FC" w:rsidRDefault="0089218D" w:rsidP="0089218D">
      <w:r w:rsidRPr="009039FC">
        <w:t>CSC/Host =&gt; CMC</w:t>
      </w:r>
    </w:p>
    <w:p w14:paraId="56923F59" w14:textId="77777777" w:rsidR="0089218D" w:rsidRPr="009039FC" w:rsidRDefault="0089218D" w:rsidP="0089218D">
      <w:r w:rsidRPr="009039FC">
        <w:t>Channel: Routing</w:t>
      </w:r>
    </w:p>
    <w:p w14:paraId="439529A6" w14:textId="77777777" w:rsidR="0089218D" w:rsidRPr="009039FC" w:rsidRDefault="0089218D" w:rsidP="0089218D"/>
    <w:p w14:paraId="4C6BA9DC" w14:textId="77777777" w:rsidR="0089218D" w:rsidRPr="009039FC" w:rsidRDefault="0089218D" w:rsidP="0089218D">
      <w:r w:rsidRPr="009039FC">
        <w:t>Format:</w:t>
      </w:r>
      <w:r w:rsidRPr="009039FC">
        <w:tab/>
        <w:t>TTLL_TIIFF</w:t>
      </w:r>
      <w:r w:rsidRPr="009039FC">
        <w:tab/>
      </w:r>
      <w:r w:rsidRPr="009039FC">
        <w:tab/>
      </w:r>
    </w:p>
    <w:p w14:paraId="59602D9E" w14:textId="77777777" w:rsidR="0089218D" w:rsidRPr="009039FC" w:rsidRDefault="0089218D" w:rsidP="0089218D">
      <w:r w:rsidRPr="009039FC">
        <w:tab/>
        <w:t>TT</w:t>
      </w:r>
      <w:r w:rsidRPr="009039FC">
        <w:tab/>
        <w:t>73 = Telegram Type</w:t>
      </w:r>
    </w:p>
    <w:p w14:paraId="59C2F84A" w14:textId="77777777" w:rsidR="0089218D" w:rsidRPr="009039FC" w:rsidRDefault="0089218D" w:rsidP="0089218D">
      <w:r w:rsidRPr="009039FC">
        <w:tab/>
        <w:t>LL</w:t>
      </w:r>
      <w:r w:rsidRPr="009039FC">
        <w:tab/>
        <w:t>5 = Telegram Length</w:t>
      </w:r>
    </w:p>
    <w:p w14:paraId="27BC0C52" w14:textId="77777777" w:rsidR="0089218D" w:rsidRPr="009039FC" w:rsidRDefault="0089218D" w:rsidP="0089218D">
      <w:r w:rsidRPr="009039FC">
        <w:lastRenderedPageBreak/>
        <w:tab/>
        <w:t>T</w:t>
      </w:r>
      <w:r w:rsidRPr="009039FC">
        <w:tab/>
        <w:t>Object Type</w:t>
      </w:r>
      <w:r w:rsidRPr="009039FC">
        <w:tab/>
        <w:t>0</w:t>
      </w:r>
      <w:r w:rsidRPr="009039FC">
        <w:tab/>
        <w:t>= Sorter</w:t>
      </w:r>
    </w:p>
    <w:p w14:paraId="74316CAB" w14:textId="77777777" w:rsidR="0089218D" w:rsidRPr="009039FC" w:rsidRDefault="0089218D" w:rsidP="0089218D">
      <w:r w:rsidRPr="009039FC">
        <w:tab/>
      </w:r>
      <w:r w:rsidRPr="009039FC">
        <w:tab/>
      </w:r>
      <w:r w:rsidRPr="009039FC">
        <w:tab/>
        <w:t>1</w:t>
      </w:r>
      <w:r w:rsidRPr="009039FC">
        <w:tab/>
        <w:t>= Induction Units</w:t>
      </w:r>
    </w:p>
    <w:p w14:paraId="2722D5E2" w14:textId="77777777" w:rsidR="0089218D" w:rsidRPr="009039FC" w:rsidRDefault="0089218D" w:rsidP="0089218D">
      <w:r w:rsidRPr="009039FC">
        <w:tab/>
      </w:r>
      <w:r w:rsidRPr="009039FC">
        <w:tab/>
      </w:r>
      <w:r w:rsidRPr="009039FC">
        <w:tab/>
        <w:t>2</w:t>
      </w:r>
      <w:r w:rsidRPr="009039FC">
        <w:tab/>
        <w:t>= Chutes</w:t>
      </w:r>
    </w:p>
    <w:p w14:paraId="7E73F905" w14:textId="77777777" w:rsidR="0089218D" w:rsidRPr="009039FC" w:rsidRDefault="0089218D" w:rsidP="0089218D">
      <w:r w:rsidRPr="009039FC">
        <w:tab/>
      </w:r>
      <w:r w:rsidRPr="009039FC">
        <w:tab/>
      </w:r>
      <w:r w:rsidRPr="009039FC">
        <w:tab/>
        <w:t>3</w:t>
      </w:r>
      <w:r w:rsidRPr="009039FC">
        <w:tab/>
        <w:t>= Carrier</w:t>
      </w:r>
    </w:p>
    <w:p w14:paraId="42251E51" w14:textId="77777777" w:rsidR="0089218D" w:rsidRPr="009039FC" w:rsidRDefault="0089218D" w:rsidP="0089218D">
      <w:r w:rsidRPr="009039FC">
        <w:tab/>
      </w:r>
      <w:r w:rsidRPr="009039FC">
        <w:tab/>
      </w:r>
      <w:r w:rsidRPr="009039FC">
        <w:tab/>
        <w:t>4</w:t>
      </w:r>
      <w:r w:rsidRPr="009039FC">
        <w:tab/>
        <w:t>= SPS/MAI</w:t>
      </w:r>
    </w:p>
    <w:p w14:paraId="2508D9AD" w14:textId="77777777" w:rsidR="0089218D" w:rsidRPr="009039FC" w:rsidRDefault="0089218D" w:rsidP="0089218D">
      <w:r w:rsidRPr="009039FC">
        <w:tab/>
      </w:r>
      <w:r w:rsidRPr="009039FC">
        <w:tab/>
      </w:r>
      <w:r w:rsidRPr="009039FC">
        <w:tab/>
        <w:t>5</w:t>
      </w:r>
      <w:r w:rsidRPr="009039FC">
        <w:tab/>
        <w:t>= Scanner</w:t>
      </w:r>
    </w:p>
    <w:p w14:paraId="5F9389ED" w14:textId="77777777" w:rsidR="0089218D" w:rsidRPr="009039FC" w:rsidRDefault="0089218D" w:rsidP="0089218D">
      <w:r w:rsidRPr="009039FC">
        <w:tab/>
      </w:r>
      <w:r w:rsidRPr="009039FC">
        <w:tab/>
      </w:r>
      <w:r w:rsidRPr="009039FC">
        <w:tab/>
        <w:t>6</w:t>
      </w:r>
      <w:r w:rsidRPr="009039FC">
        <w:tab/>
        <w:t xml:space="preserve">= Safety Supervision </w:t>
      </w:r>
    </w:p>
    <w:p w14:paraId="3A1F3F43" w14:textId="77777777" w:rsidR="0089218D" w:rsidRPr="009039FC" w:rsidRDefault="0089218D" w:rsidP="0089218D">
      <w:r w:rsidRPr="009039FC">
        <w:tab/>
        <w:t>II</w:t>
      </w:r>
      <w:r w:rsidRPr="009039FC">
        <w:tab/>
        <w:t>Index number of object</w:t>
      </w:r>
    </w:p>
    <w:p w14:paraId="77613B00" w14:textId="02A03F4C" w:rsidR="00BF55BB" w:rsidRPr="009039FC" w:rsidRDefault="0089218D" w:rsidP="00BF55BB">
      <w:pPr>
        <w:rPr>
          <w:color w:val="FF0000"/>
        </w:rPr>
      </w:pPr>
      <w:r w:rsidRPr="009039FC">
        <w:tab/>
        <w:t>FF</w:t>
      </w:r>
      <w:r w:rsidRPr="009039FC">
        <w:tab/>
        <w:t>Function number</w:t>
      </w:r>
      <w:r w:rsidRPr="009039FC">
        <w:tab/>
      </w:r>
      <w:r w:rsidR="00BF55BB" w:rsidRPr="009039FC">
        <w:rPr>
          <w:color w:val="FF0000"/>
        </w:rPr>
        <w:t>0</w:t>
      </w:r>
      <w:r w:rsidR="00BF55BB" w:rsidRPr="009039FC">
        <w:rPr>
          <w:color w:val="FF0000"/>
        </w:rPr>
        <w:tab/>
        <w:t>= Short container</w:t>
      </w:r>
    </w:p>
    <w:p w14:paraId="682175B8" w14:textId="3DFD3F45" w:rsidR="00BF55BB" w:rsidRPr="009039FC" w:rsidRDefault="00BF55BB" w:rsidP="00BF55BB">
      <w:pPr>
        <w:rPr>
          <w:color w:val="FF0000"/>
        </w:rPr>
      </w:pPr>
      <w:r w:rsidRPr="009039FC">
        <w:rPr>
          <w:color w:val="FF0000"/>
        </w:rPr>
        <w:tab/>
      </w:r>
      <w:r w:rsidRPr="009039FC">
        <w:rPr>
          <w:color w:val="FF0000"/>
        </w:rPr>
        <w:tab/>
      </w:r>
      <w:r w:rsidRPr="009039FC">
        <w:rPr>
          <w:color w:val="FF0000"/>
        </w:rPr>
        <w:tab/>
        <w:t>1</w:t>
      </w:r>
      <w:r w:rsidRPr="009039FC">
        <w:rPr>
          <w:color w:val="FF0000"/>
        </w:rPr>
        <w:tab/>
        <w:t>= Med</w:t>
      </w:r>
      <w:r w:rsidR="00DB4C43" w:rsidRPr="009039FC">
        <w:rPr>
          <w:color w:val="FF0000"/>
        </w:rPr>
        <w:t>ium</w:t>
      </w:r>
      <w:r w:rsidRPr="009039FC">
        <w:rPr>
          <w:color w:val="FF0000"/>
        </w:rPr>
        <w:t xml:space="preserve"> container</w:t>
      </w:r>
    </w:p>
    <w:p w14:paraId="66AE0475" w14:textId="44D3C7A1" w:rsidR="00BF55BB" w:rsidRPr="009039FC" w:rsidRDefault="00BF55BB" w:rsidP="00BF55BB">
      <w:pPr>
        <w:rPr>
          <w:color w:val="FF0000"/>
        </w:rPr>
      </w:pPr>
      <w:r w:rsidRPr="009039FC">
        <w:rPr>
          <w:color w:val="FF0000"/>
        </w:rPr>
        <w:tab/>
      </w:r>
      <w:r w:rsidRPr="009039FC">
        <w:rPr>
          <w:color w:val="FF0000"/>
        </w:rPr>
        <w:tab/>
      </w:r>
      <w:r w:rsidRPr="009039FC">
        <w:rPr>
          <w:color w:val="FF0000"/>
        </w:rPr>
        <w:tab/>
        <w:t>2</w:t>
      </w:r>
      <w:r w:rsidRPr="009039FC">
        <w:rPr>
          <w:color w:val="FF0000"/>
        </w:rPr>
        <w:tab/>
        <w:t>= Tall container</w:t>
      </w:r>
    </w:p>
    <w:p w14:paraId="5BCAB1F9" w14:textId="3CEDFCEE" w:rsidR="0089218D" w:rsidRPr="009039FC" w:rsidRDefault="0089218D" w:rsidP="0089218D"/>
    <w:p w14:paraId="0A1A85FC" w14:textId="77777777" w:rsidR="0089218D" w:rsidRPr="009039FC" w:rsidRDefault="0089218D" w:rsidP="0089218D"/>
    <w:p w14:paraId="3692D6EF"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1FF657D4" w14:textId="77777777" w:rsidTr="0089218D">
        <w:tc>
          <w:tcPr>
            <w:tcW w:w="6120" w:type="dxa"/>
            <w:gridSpan w:val="2"/>
          </w:tcPr>
          <w:p w14:paraId="3A4C661E" w14:textId="77777777" w:rsidR="0089218D" w:rsidRPr="009039FC" w:rsidRDefault="0089218D" w:rsidP="0089218D">
            <w:pPr>
              <w:pStyle w:val="TableText"/>
              <w:jc w:val="center"/>
            </w:pPr>
            <w:r w:rsidRPr="009039FC">
              <w:t>Type</w:t>
            </w:r>
          </w:p>
        </w:tc>
      </w:tr>
      <w:tr w:rsidR="0089218D" w:rsidRPr="009039FC" w14:paraId="776B7006" w14:textId="77777777" w:rsidTr="0089218D">
        <w:tc>
          <w:tcPr>
            <w:tcW w:w="6120" w:type="dxa"/>
            <w:gridSpan w:val="2"/>
          </w:tcPr>
          <w:p w14:paraId="48942C11" w14:textId="77777777" w:rsidR="0089218D" w:rsidRPr="009039FC" w:rsidRDefault="0089218D" w:rsidP="0089218D">
            <w:pPr>
              <w:pStyle w:val="TableText"/>
              <w:jc w:val="center"/>
            </w:pPr>
            <w:r w:rsidRPr="009039FC">
              <w:t>Length</w:t>
            </w:r>
          </w:p>
        </w:tc>
      </w:tr>
      <w:tr w:rsidR="0089218D" w:rsidRPr="009039FC" w14:paraId="71E6BB8A" w14:textId="77777777" w:rsidTr="0089218D">
        <w:tc>
          <w:tcPr>
            <w:tcW w:w="3068" w:type="dxa"/>
          </w:tcPr>
          <w:p w14:paraId="6FB58CF0" w14:textId="77777777" w:rsidR="0089218D" w:rsidRPr="009039FC" w:rsidRDefault="0089218D" w:rsidP="0089218D">
            <w:pPr>
              <w:pStyle w:val="TableText"/>
              <w:jc w:val="center"/>
            </w:pPr>
          </w:p>
        </w:tc>
        <w:tc>
          <w:tcPr>
            <w:tcW w:w="3052" w:type="dxa"/>
          </w:tcPr>
          <w:p w14:paraId="22ECCFA5" w14:textId="77777777" w:rsidR="0089218D" w:rsidRPr="009039FC" w:rsidRDefault="0089218D" w:rsidP="0089218D">
            <w:pPr>
              <w:pStyle w:val="TableText"/>
              <w:jc w:val="center"/>
            </w:pPr>
            <w:r w:rsidRPr="009039FC">
              <w:t>T</w:t>
            </w:r>
          </w:p>
        </w:tc>
      </w:tr>
      <w:tr w:rsidR="0089218D" w:rsidRPr="009039FC" w14:paraId="231C5F18" w14:textId="77777777" w:rsidTr="0089218D">
        <w:tc>
          <w:tcPr>
            <w:tcW w:w="3068" w:type="dxa"/>
          </w:tcPr>
          <w:p w14:paraId="3BB58BBA" w14:textId="77777777" w:rsidR="0089218D" w:rsidRPr="009039FC" w:rsidRDefault="0089218D" w:rsidP="0089218D">
            <w:pPr>
              <w:pStyle w:val="TableText"/>
              <w:jc w:val="center"/>
            </w:pPr>
            <w:r w:rsidRPr="009039FC">
              <w:t>I</w:t>
            </w:r>
          </w:p>
        </w:tc>
        <w:tc>
          <w:tcPr>
            <w:tcW w:w="3052" w:type="dxa"/>
          </w:tcPr>
          <w:p w14:paraId="3EBE3C4E" w14:textId="77777777" w:rsidR="0089218D" w:rsidRPr="009039FC" w:rsidRDefault="0089218D" w:rsidP="0089218D">
            <w:pPr>
              <w:pStyle w:val="TableText"/>
              <w:jc w:val="center"/>
            </w:pPr>
            <w:r w:rsidRPr="009039FC">
              <w:t>I</w:t>
            </w:r>
          </w:p>
        </w:tc>
      </w:tr>
      <w:tr w:rsidR="0089218D" w:rsidRPr="009039FC" w14:paraId="549E5A9B" w14:textId="77777777" w:rsidTr="0089218D">
        <w:tc>
          <w:tcPr>
            <w:tcW w:w="3068" w:type="dxa"/>
          </w:tcPr>
          <w:p w14:paraId="1278DEA2" w14:textId="77777777" w:rsidR="0089218D" w:rsidRPr="009039FC" w:rsidRDefault="0089218D" w:rsidP="0089218D">
            <w:pPr>
              <w:pStyle w:val="TableText"/>
              <w:jc w:val="center"/>
            </w:pPr>
            <w:r w:rsidRPr="009039FC">
              <w:t>F</w:t>
            </w:r>
          </w:p>
        </w:tc>
        <w:tc>
          <w:tcPr>
            <w:tcW w:w="3052" w:type="dxa"/>
          </w:tcPr>
          <w:p w14:paraId="4201A832" w14:textId="77777777" w:rsidR="0089218D" w:rsidRPr="009039FC" w:rsidRDefault="0089218D" w:rsidP="0089218D">
            <w:pPr>
              <w:pStyle w:val="TableText"/>
              <w:jc w:val="center"/>
            </w:pPr>
            <w:r w:rsidRPr="009039FC">
              <w:t>F</w:t>
            </w:r>
          </w:p>
        </w:tc>
      </w:tr>
    </w:tbl>
    <w:p w14:paraId="5A06E158" w14:textId="77777777" w:rsidR="0089218D" w:rsidRPr="009039FC" w:rsidRDefault="0089218D" w:rsidP="0089218D"/>
    <w:p w14:paraId="54FFE288" w14:textId="77777777" w:rsidR="0089218D" w:rsidRPr="009039FC" w:rsidRDefault="0089218D" w:rsidP="0089218D">
      <w:r w:rsidRPr="009039FC">
        <w:t xml:space="preserve">The CSC/Host can request the CMC to perform a number of functions – </w:t>
      </w:r>
      <w:proofErr w:type="gramStart"/>
      <w:r w:rsidRPr="009039FC">
        <w:t>e.g.</w:t>
      </w:r>
      <w:proofErr w:type="gramEnd"/>
      <w:r w:rsidRPr="009039FC">
        <w:t xml:space="preserve"> start an emptying sequence of a chute or inform the CMC that a certain action is allowed the next time a pushbutton is pressed.</w:t>
      </w:r>
    </w:p>
    <w:p w14:paraId="77A25504" w14:textId="1A8717FB" w:rsidR="0089218D" w:rsidRPr="009039FC" w:rsidRDefault="0089218D" w:rsidP="0089218D">
      <w:r w:rsidRPr="009039FC">
        <w:t>The Function number and interval are project specific.</w:t>
      </w:r>
      <w:r w:rsidR="0017600F" w:rsidRPr="009039FC">
        <w:t xml:space="preserve"> </w:t>
      </w:r>
      <w:r w:rsidR="0017600F" w:rsidRPr="009039FC">
        <w:rPr>
          <w:color w:val="FF0000"/>
        </w:rPr>
        <w:t>For this project 0, 1, and 2 numbers are commands to inform the CMC which container type the operator has selected from the ATOP "up", "down" push buttons. Based on this command, CMC will use the appropriate full PEC signal out of the three installed for each direct to container chutes.</w:t>
      </w:r>
      <w:r w:rsidR="00DB4C43" w:rsidRPr="009039FC">
        <w:rPr>
          <w:color w:val="FF0000"/>
        </w:rPr>
        <w:t xml:space="preserve"> This field is not used for the other chute types.</w:t>
      </w:r>
    </w:p>
    <w:p w14:paraId="29A483F3"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332" w:name="_Toc192574146"/>
      <w:bookmarkStart w:id="333" w:name="_Toc534610781"/>
      <w:bookmarkStart w:id="334" w:name="_Toc55827072"/>
      <w:bookmarkStart w:id="335" w:name="_Toc146512305"/>
      <w:r w:rsidRPr="009039FC">
        <w:t>Function status (74)</w:t>
      </w:r>
      <w:bookmarkEnd w:id="332"/>
      <w:bookmarkEnd w:id="333"/>
      <w:bookmarkEnd w:id="334"/>
      <w:bookmarkEnd w:id="335"/>
    </w:p>
    <w:p w14:paraId="2766C0BE" w14:textId="77777777" w:rsidR="0089218D" w:rsidRPr="009039FC" w:rsidRDefault="0089218D" w:rsidP="0089218D">
      <w:r w:rsidRPr="009039FC">
        <w:t>CMC =&gt; CSC/Host</w:t>
      </w:r>
    </w:p>
    <w:p w14:paraId="2BFD0D18" w14:textId="77777777" w:rsidR="0089218D" w:rsidRPr="009039FC" w:rsidRDefault="0089218D" w:rsidP="0089218D">
      <w:r w:rsidRPr="009039FC">
        <w:t>Channel: Routing</w:t>
      </w:r>
    </w:p>
    <w:p w14:paraId="25EC23EB" w14:textId="77777777" w:rsidR="0089218D" w:rsidRPr="009039FC" w:rsidRDefault="0089218D" w:rsidP="0089218D"/>
    <w:p w14:paraId="6F2AABCF" w14:textId="77777777" w:rsidR="0089218D" w:rsidRPr="009039FC" w:rsidRDefault="0089218D" w:rsidP="0089218D">
      <w:r w:rsidRPr="009039FC">
        <w:t>Format:</w:t>
      </w:r>
      <w:r w:rsidRPr="009039FC">
        <w:tab/>
        <w:t>TTLL_TIIFFSS</w:t>
      </w:r>
      <w:r w:rsidRPr="009039FC">
        <w:tab/>
      </w:r>
      <w:r w:rsidRPr="009039FC">
        <w:tab/>
      </w:r>
    </w:p>
    <w:p w14:paraId="530E224D" w14:textId="77777777" w:rsidR="0089218D" w:rsidRPr="009039FC" w:rsidRDefault="0089218D" w:rsidP="0089218D">
      <w:r w:rsidRPr="009039FC">
        <w:tab/>
        <w:t>TT</w:t>
      </w:r>
      <w:r w:rsidRPr="009039FC">
        <w:tab/>
        <w:t>74 = Telegram Type</w:t>
      </w:r>
    </w:p>
    <w:p w14:paraId="6046D8C9" w14:textId="77777777" w:rsidR="0089218D" w:rsidRPr="009039FC" w:rsidRDefault="0089218D" w:rsidP="0089218D">
      <w:r w:rsidRPr="009039FC">
        <w:tab/>
        <w:t>LL</w:t>
      </w:r>
      <w:r w:rsidRPr="009039FC">
        <w:tab/>
        <w:t>6 = Telegram Length</w:t>
      </w:r>
    </w:p>
    <w:p w14:paraId="18F777AE" w14:textId="77777777" w:rsidR="0089218D" w:rsidRPr="009039FC" w:rsidRDefault="0089218D" w:rsidP="0089218D">
      <w:r w:rsidRPr="009039FC">
        <w:tab/>
        <w:t>T</w:t>
      </w:r>
      <w:r w:rsidRPr="009039FC">
        <w:tab/>
        <w:t>Object Type.</w:t>
      </w:r>
      <w:r w:rsidRPr="009039FC">
        <w:tab/>
        <w:t>0</w:t>
      </w:r>
      <w:r w:rsidRPr="009039FC">
        <w:tab/>
        <w:t>= Sorter</w:t>
      </w:r>
    </w:p>
    <w:p w14:paraId="68B70DD3" w14:textId="77777777" w:rsidR="0089218D" w:rsidRPr="009039FC" w:rsidRDefault="0089218D" w:rsidP="0089218D">
      <w:r w:rsidRPr="009039FC">
        <w:tab/>
      </w:r>
      <w:r w:rsidRPr="009039FC">
        <w:tab/>
      </w:r>
      <w:r w:rsidRPr="009039FC">
        <w:tab/>
        <w:t>1</w:t>
      </w:r>
      <w:r w:rsidRPr="009039FC">
        <w:tab/>
        <w:t>= Induction Units</w:t>
      </w:r>
    </w:p>
    <w:p w14:paraId="519A39A8" w14:textId="77777777" w:rsidR="0089218D" w:rsidRPr="009039FC" w:rsidRDefault="0089218D" w:rsidP="0089218D">
      <w:r w:rsidRPr="009039FC">
        <w:tab/>
      </w:r>
      <w:r w:rsidRPr="009039FC">
        <w:tab/>
      </w:r>
      <w:r w:rsidRPr="009039FC">
        <w:tab/>
        <w:t>2</w:t>
      </w:r>
      <w:r w:rsidRPr="009039FC">
        <w:tab/>
        <w:t>= Chutes</w:t>
      </w:r>
    </w:p>
    <w:p w14:paraId="24A2D25A" w14:textId="77777777" w:rsidR="0089218D" w:rsidRPr="009039FC" w:rsidRDefault="0089218D" w:rsidP="0089218D">
      <w:r w:rsidRPr="009039FC">
        <w:tab/>
      </w:r>
      <w:r w:rsidRPr="009039FC">
        <w:tab/>
      </w:r>
      <w:r w:rsidRPr="009039FC">
        <w:tab/>
        <w:t>3</w:t>
      </w:r>
      <w:r w:rsidRPr="009039FC">
        <w:tab/>
        <w:t>= Carrier</w:t>
      </w:r>
    </w:p>
    <w:p w14:paraId="156C84E4" w14:textId="77777777" w:rsidR="0089218D" w:rsidRPr="009039FC" w:rsidRDefault="0089218D" w:rsidP="0089218D">
      <w:r w:rsidRPr="009039FC">
        <w:tab/>
      </w:r>
      <w:r w:rsidRPr="009039FC">
        <w:tab/>
      </w:r>
      <w:r w:rsidRPr="009039FC">
        <w:tab/>
        <w:t>4</w:t>
      </w:r>
      <w:r w:rsidRPr="009039FC">
        <w:tab/>
        <w:t>= SPS/MAI</w:t>
      </w:r>
    </w:p>
    <w:p w14:paraId="7F32C929" w14:textId="77777777" w:rsidR="0089218D" w:rsidRPr="009039FC" w:rsidRDefault="0089218D" w:rsidP="0089218D">
      <w:r w:rsidRPr="009039FC">
        <w:lastRenderedPageBreak/>
        <w:tab/>
      </w:r>
      <w:r w:rsidRPr="009039FC">
        <w:tab/>
      </w:r>
      <w:r w:rsidRPr="009039FC">
        <w:tab/>
        <w:t>5</w:t>
      </w:r>
      <w:r w:rsidRPr="009039FC">
        <w:tab/>
        <w:t>= Scanner</w:t>
      </w:r>
    </w:p>
    <w:p w14:paraId="5A5C1BC9" w14:textId="77777777" w:rsidR="0089218D" w:rsidRPr="009039FC" w:rsidRDefault="0089218D" w:rsidP="0089218D">
      <w:r w:rsidRPr="009039FC">
        <w:tab/>
      </w:r>
      <w:r w:rsidRPr="009039FC">
        <w:tab/>
      </w:r>
      <w:r w:rsidRPr="009039FC">
        <w:tab/>
        <w:t>6</w:t>
      </w:r>
      <w:r w:rsidRPr="009039FC">
        <w:tab/>
        <w:t xml:space="preserve">= Safety Supervision </w:t>
      </w:r>
    </w:p>
    <w:p w14:paraId="1AA2CB75" w14:textId="77777777" w:rsidR="0089218D" w:rsidRPr="009039FC" w:rsidRDefault="0089218D" w:rsidP="0089218D">
      <w:r w:rsidRPr="009039FC">
        <w:tab/>
        <w:t>II</w:t>
      </w:r>
      <w:r w:rsidRPr="009039FC">
        <w:tab/>
        <w:t>Index number of object</w:t>
      </w:r>
    </w:p>
    <w:p w14:paraId="094C96E7" w14:textId="77777777" w:rsidR="00DB4C43" w:rsidRPr="009039FC" w:rsidRDefault="0089218D" w:rsidP="00DB4C43">
      <w:pPr>
        <w:rPr>
          <w:color w:val="FF0000"/>
        </w:rPr>
      </w:pPr>
      <w:r w:rsidRPr="009039FC">
        <w:tab/>
        <w:t>FF</w:t>
      </w:r>
      <w:r w:rsidRPr="009039FC">
        <w:tab/>
        <w:t>Function number</w:t>
      </w:r>
      <w:r w:rsidRPr="009039FC">
        <w:tab/>
      </w:r>
      <w:r w:rsidR="00DB4C43" w:rsidRPr="009039FC">
        <w:rPr>
          <w:color w:val="FF0000"/>
        </w:rPr>
        <w:t>0</w:t>
      </w:r>
      <w:r w:rsidR="00DB4C43" w:rsidRPr="009039FC">
        <w:rPr>
          <w:color w:val="FF0000"/>
        </w:rPr>
        <w:tab/>
        <w:t>= Short container</w:t>
      </w:r>
    </w:p>
    <w:p w14:paraId="5A45C893" w14:textId="77777777" w:rsidR="00DB4C43" w:rsidRPr="009039FC" w:rsidRDefault="00DB4C43" w:rsidP="00DB4C43">
      <w:pPr>
        <w:rPr>
          <w:color w:val="FF0000"/>
        </w:rPr>
      </w:pPr>
      <w:r w:rsidRPr="009039FC">
        <w:rPr>
          <w:color w:val="FF0000"/>
        </w:rPr>
        <w:tab/>
      </w:r>
      <w:r w:rsidRPr="009039FC">
        <w:rPr>
          <w:color w:val="FF0000"/>
        </w:rPr>
        <w:tab/>
      </w:r>
      <w:r w:rsidRPr="009039FC">
        <w:rPr>
          <w:color w:val="FF0000"/>
        </w:rPr>
        <w:tab/>
        <w:t>1</w:t>
      </w:r>
      <w:r w:rsidRPr="009039FC">
        <w:rPr>
          <w:color w:val="FF0000"/>
        </w:rPr>
        <w:tab/>
        <w:t>= Medium container</w:t>
      </w:r>
    </w:p>
    <w:p w14:paraId="422C9322" w14:textId="77777777" w:rsidR="00DB4C43" w:rsidRPr="009039FC" w:rsidRDefault="00DB4C43" w:rsidP="00DB4C43">
      <w:pPr>
        <w:rPr>
          <w:color w:val="FF0000"/>
        </w:rPr>
      </w:pPr>
      <w:r w:rsidRPr="009039FC">
        <w:rPr>
          <w:color w:val="FF0000"/>
        </w:rPr>
        <w:tab/>
      </w:r>
      <w:r w:rsidRPr="009039FC">
        <w:rPr>
          <w:color w:val="FF0000"/>
        </w:rPr>
        <w:tab/>
      </w:r>
      <w:r w:rsidRPr="009039FC">
        <w:rPr>
          <w:color w:val="FF0000"/>
        </w:rPr>
        <w:tab/>
        <w:t>2</w:t>
      </w:r>
      <w:r w:rsidRPr="009039FC">
        <w:rPr>
          <w:color w:val="FF0000"/>
        </w:rPr>
        <w:tab/>
        <w:t>= Tall container</w:t>
      </w:r>
    </w:p>
    <w:p w14:paraId="72640E62" w14:textId="43155020" w:rsidR="0089218D" w:rsidRPr="009039FC" w:rsidRDefault="0089218D" w:rsidP="0089218D"/>
    <w:p w14:paraId="0388BF5D" w14:textId="015934BC" w:rsidR="0089218D" w:rsidRPr="009039FC" w:rsidRDefault="0089218D" w:rsidP="0089218D">
      <w:r w:rsidRPr="009039FC">
        <w:tab/>
        <w:t>SS</w:t>
      </w:r>
      <w:r w:rsidRPr="009039FC">
        <w:tab/>
        <w:t>Function Status</w:t>
      </w:r>
      <w:r w:rsidRPr="009039FC">
        <w:tab/>
        <w:t>(</w:t>
      </w:r>
      <w:r w:rsidR="00DB4C43" w:rsidRPr="009039FC">
        <w:rPr>
          <w:color w:val="FF0000"/>
        </w:rPr>
        <w:t>N/A</w:t>
      </w:r>
      <w:r w:rsidRPr="009039FC">
        <w:t>)</w:t>
      </w:r>
    </w:p>
    <w:p w14:paraId="30220CB5" w14:textId="77777777" w:rsidR="0089218D" w:rsidRPr="009039FC" w:rsidRDefault="0089218D" w:rsidP="0089218D"/>
    <w:p w14:paraId="254E3EE4"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4497A459" w14:textId="77777777" w:rsidTr="0089218D">
        <w:tc>
          <w:tcPr>
            <w:tcW w:w="6120" w:type="dxa"/>
            <w:gridSpan w:val="2"/>
          </w:tcPr>
          <w:p w14:paraId="45CF8114" w14:textId="77777777" w:rsidR="0089218D" w:rsidRPr="009039FC" w:rsidRDefault="0089218D" w:rsidP="0089218D">
            <w:pPr>
              <w:pStyle w:val="TableText"/>
              <w:jc w:val="center"/>
            </w:pPr>
            <w:r w:rsidRPr="009039FC">
              <w:t>Type</w:t>
            </w:r>
          </w:p>
        </w:tc>
      </w:tr>
      <w:tr w:rsidR="0089218D" w:rsidRPr="009039FC" w14:paraId="00596EFD" w14:textId="77777777" w:rsidTr="0089218D">
        <w:tc>
          <w:tcPr>
            <w:tcW w:w="6120" w:type="dxa"/>
            <w:gridSpan w:val="2"/>
          </w:tcPr>
          <w:p w14:paraId="0888BA22" w14:textId="77777777" w:rsidR="0089218D" w:rsidRPr="009039FC" w:rsidRDefault="0089218D" w:rsidP="0089218D">
            <w:pPr>
              <w:pStyle w:val="TableText"/>
              <w:jc w:val="center"/>
            </w:pPr>
            <w:r w:rsidRPr="009039FC">
              <w:t>Length</w:t>
            </w:r>
          </w:p>
        </w:tc>
      </w:tr>
      <w:tr w:rsidR="0089218D" w:rsidRPr="009039FC" w14:paraId="62397D8C" w14:textId="77777777" w:rsidTr="0089218D">
        <w:tc>
          <w:tcPr>
            <w:tcW w:w="3068" w:type="dxa"/>
          </w:tcPr>
          <w:p w14:paraId="0203A213" w14:textId="77777777" w:rsidR="0089218D" w:rsidRPr="009039FC" w:rsidRDefault="0089218D" w:rsidP="0089218D">
            <w:pPr>
              <w:pStyle w:val="TableText"/>
              <w:jc w:val="center"/>
            </w:pPr>
          </w:p>
        </w:tc>
        <w:tc>
          <w:tcPr>
            <w:tcW w:w="3052" w:type="dxa"/>
          </w:tcPr>
          <w:p w14:paraId="606D754A" w14:textId="77777777" w:rsidR="0089218D" w:rsidRPr="009039FC" w:rsidRDefault="0089218D" w:rsidP="0089218D">
            <w:pPr>
              <w:pStyle w:val="TableText"/>
              <w:jc w:val="center"/>
            </w:pPr>
            <w:r w:rsidRPr="009039FC">
              <w:t>T</w:t>
            </w:r>
          </w:p>
        </w:tc>
      </w:tr>
      <w:tr w:rsidR="0089218D" w:rsidRPr="009039FC" w14:paraId="5A848E15" w14:textId="77777777" w:rsidTr="0089218D">
        <w:tc>
          <w:tcPr>
            <w:tcW w:w="3068" w:type="dxa"/>
          </w:tcPr>
          <w:p w14:paraId="5292506E" w14:textId="77777777" w:rsidR="0089218D" w:rsidRPr="009039FC" w:rsidRDefault="0089218D" w:rsidP="0089218D">
            <w:pPr>
              <w:pStyle w:val="TableText"/>
              <w:jc w:val="center"/>
            </w:pPr>
            <w:r w:rsidRPr="009039FC">
              <w:t>I</w:t>
            </w:r>
          </w:p>
        </w:tc>
        <w:tc>
          <w:tcPr>
            <w:tcW w:w="3052" w:type="dxa"/>
          </w:tcPr>
          <w:p w14:paraId="52246D5E" w14:textId="77777777" w:rsidR="0089218D" w:rsidRPr="009039FC" w:rsidRDefault="0089218D" w:rsidP="0089218D">
            <w:pPr>
              <w:pStyle w:val="TableText"/>
              <w:jc w:val="center"/>
            </w:pPr>
            <w:r w:rsidRPr="009039FC">
              <w:t>I</w:t>
            </w:r>
          </w:p>
        </w:tc>
      </w:tr>
      <w:tr w:rsidR="0089218D" w:rsidRPr="009039FC" w14:paraId="4A95DE54" w14:textId="77777777" w:rsidTr="0089218D">
        <w:tc>
          <w:tcPr>
            <w:tcW w:w="3068" w:type="dxa"/>
          </w:tcPr>
          <w:p w14:paraId="2A4B9ACA" w14:textId="77777777" w:rsidR="0089218D" w:rsidRPr="009039FC" w:rsidRDefault="0089218D" w:rsidP="0089218D">
            <w:pPr>
              <w:pStyle w:val="TableText"/>
              <w:jc w:val="center"/>
            </w:pPr>
            <w:r w:rsidRPr="009039FC">
              <w:t>F</w:t>
            </w:r>
          </w:p>
        </w:tc>
        <w:tc>
          <w:tcPr>
            <w:tcW w:w="3052" w:type="dxa"/>
          </w:tcPr>
          <w:p w14:paraId="317E0516" w14:textId="77777777" w:rsidR="0089218D" w:rsidRPr="009039FC" w:rsidRDefault="0089218D" w:rsidP="0089218D">
            <w:pPr>
              <w:pStyle w:val="TableText"/>
              <w:jc w:val="center"/>
            </w:pPr>
            <w:r w:rsidRPr="009039FC">
              <w:t>F</w:t>
            </w:r>
          </w:p>
        </w:tc>
      </w:tr>
      <w:tr w:rsidR="0089218D" w:rsidRPr="009039FC" w14:paraId="2B06039B" w14:textId="77777777" w:rsidTr="0089218D">
        <w:tc>
          <w:tcPr>
            <w:tcW w:w="3068" w:type="dxa"/>
          </w:tcPr>
          <w:p w14:paraId="727F2556" w14:textId="77777777" w:rsidR="0089218D" w:rsidRPr="009039FC" w:rsidRDefault="0089218D" w:rsidP="0089218D">
            <w:pPr>
              <w:pStyle w:val="TableText"/>
              <w:jc w:val="center"/>
            </w:pPr>
            <w:r w:rsidRPr="009039FC">
              <w:t>S</w:t>
            </w:r>
          </w:p>
        </w:tc>
        <w:tc>
          <w:tcPr>
            <w:tcW w:w="3052" w:type="dxa"/>
          </w:tcPr>
          <w:p w14:paraId="12C858DE" w14:textId="77777777" w:rsidR="0089218D" w:rsidRPr="009039FC" w:rsidRDefault="0089218D" w:rsidP="0089218D">
            <w:pPr>
              <w:pStyle w:val="TableText"/>
              <w:jc w:val="center"/>
            </w:pPr>
            <w:r w:rsidRPr="009039FC">
              <w:t>S</w:t>
            </w:r>
          </w:p>
        </w:tc>
      </w:tr>
    </w:tbl>
    <w:p w14:paraId="20C52BAD" w14:textId="77777777" w:rsidR="0089218D" w:rsidRPr="009039FC" w:rsidRDefault="0089218D" w:rsidP="0089218D"/>
    <w:p w14:paraId="47294192" w14:textId="77777777" w:rsidR="0089218D" w:rsidRPr="009039FC" w:rsidRDefault="0089218D" w:rsidP="0089218D">
      <w:r w:rsidRPr="009039FC">
        <w:t>This telegram is used to inform the CSC/Host of the progress and status of a function started with the Set Function telegram (73).</w:t>
      </w:r>
    </w:p>
    <w:p w14:paraId="14C560F3" w14:textId="408C05D1" w:rsidR="0089218D" w:rsidRPr="009039FC" w:rsidRDefault="0089218D" w:rsidP="0089218D">
      <w:r w:rsidRPr="009039FC">
        <w:t>The Function number and interval are project specific.</w:t>
      </w:r>
      <w:r w:rsidR="00DB4C43" w:rsidRPr="009039FC">
        <w:t xml:space="preserve"> </w:t>
      </w:r>
      <w:r w:rsidR="00DB4C43" w:rsidRPr="009039FC">
        <w:rPr>
          <w:color w:val="FF0000"/>
        </w:rPr>
        <w:t>For this project 0, 1, and 2 numbers are statuses to inform the CSC which container type the CMC has currently set for the direct to container chutes. Based on this function, the CSC will display on the ATOP letting know the operator which container type is currently used. This field is not used for the other chute types.</w:t>
      </w:r>
    </w:p>
    <w:p w14:paraId="7324F4C2" w14:textId="3977BC90" w:rsidR="0089218D" w:rsidRPr="009039FC" w:rsidRDefault="0089218D" w:rsidP="0089218D">
      <w:r w:rsidRPr="009039FC">
        <w:t>The Function status is also project specific.</w:t>
      </w:r>
      <w:r w:rsidR="00DB4C43" w:rsidRPr="009039FC">
        <w:t xml:space="preserve"> For this project this field is not applicable</w:t>
      </w:r>
    </w:p>
    <w:p w14:paraId="6BCEB64D"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336" w:name="_Toc192574147"/>
      <w:bookmarkStart w:id="337" w:name="_Toc534610782"/>
      <w:bookmarkStart w:id="338" w:name="_Toc55827073"/>
      <w:bookmarkStart w:id="339" w:name="_Toc146512306"/>
      <w:r w:rsidRPr="009039FC">
        <w:t>Set output (75) (option)</w:t>
      </w:r>
      <w:bookmarkEnd w:id="336"/>
      <w:bookmarkEnd w:id="337"/>
      <w:bookmarkEnd w:id="338"/>
      <w:bookmarkEnd w:id="339"/>
    </w:p>
    <w:p w14:paraId="7434A3AD" w14:textId="77777777" w:rsidR="0089218D" w:rsidRPr="009039FC" w:rsidRDefault="0089218D" w:rsidP="0089218D">
      <w:r w:rsidRPr="009039FC">
        <w:t>CSC/Host =&gt; CMC</w:t>
      </w:r>
    </w:p>
    <w:p w14:paraId="22781FDB" w14:textId="77777777" w:rsidR="0089218D" w:rsidRPr="009039FC" w:rsidRDefault="0089218D" w:rsidP="0089218D">
      <w:r w:rsidRPr="009039FC">
        <w:t>Channel: Routing</w:t>
      </w:r>
    </w:p>
    <w:p w14:paraId="756ADFB5" w14:textId="77777777" w:rsidR="0089218D" w:rsidRPr="009039FC" w:rsidRDefault="0089218D" w:rsidP="0089218D"/>
    <w:p w14:paraId="20152A14" w14:textId="77777777" w:rsidR="0089218D" w:rsidRPr="009039FC" w:rsidRDefault="0089218D" w:rsidP="0089218D">
      <w:r w:rsidRPr="009039FC">
        <w:t>Format:</w:t>
      </w:r>
      <w:r w:rsidRPr="009039FC">
        <w:tab/>
        <w:t>TTLLPP_STT</w:t>
      </w:r>
      <w:r w:rsidRPr="009039FC">
        <w:tab/>
      </w:r>
      <w:r w:rsidRPr="009039FC">
        <w:tab/>
      </w:r>
    </w:p>
    <w:p w14:paraId="66FBF68A" w14:textId="77777777" w:rsidR="0089218D" w:rsidRPr="009039FC" w:rsidRDefault="0089218D" w:rsidP="0089218D">
      <w:r w:rsidRPr="009039FC">
        <w:tab/>
        <w:t>TT</w:t>
      </w:r>
      <w:r w:rsidRPr="009039FC">
        <w:tab/>
        <w:t>75 = Telegram Type</w:t>
      </w:r>
    </w:p>
    <w:p w14:paraId="6B2DEB97" w14:textId="77777777" w:rsidR="0089218D" w:rsidRPr="009039FC" w:rsidRDefault="0089218D" w:rsidP="0089218D">
      <w:r w:rsidRPr="009039FC">
        <w:tab/>
        <w:t>LL</w:t>
      </w:r>
      <w:r w:rsidRPr="009039FC">
        <w:tab/>
        <w:t>5 = Telegram Length</w:t>
      </w:r>
    </w:p>
    <w:p w14:paraId="5BB3E96E" w14:textId="77777777" w:rsidR="0089218D" w:rsidRPr="009039FC" w:rsidRDefault="0089218D" w:rsidP="0089218D">
      <w:r w:rsidRPr="009039FC">
        <w:tab/>
        <w:t>PP</w:t>
      </w:r>
      <w:r w:rsidRPr="009039FC">
        <w:tab/>
        <w:t>Output number</w:t>
      </w:r>
      <w:r w:rsidRPr="009039FC">
        <w:tab/>
        <w:t>(</w:t>
      </w:r>
      <w:proofErr w:type="gramStart"/>
      <w:r w:rsidRPr="009039FC">
        <w:t>0..</w:t>
      </w:r>
      <w:proofErr w:type="gramEnd"/>
      <w:r w:rsidRPr="009039FC">
        <w:t>4095)</w:t>
      </w:r>
    </w:p>
    <w:p w14:paraId="200EF841" w14:textId="77777777" w:rsidR="0089218D" w:rsidRPr="009039FC" w:rsidRDefault="0089218D" w:rsidP="0089218D">
      <w:r w:rsidRPr="009039FC">
        <w:tab/>
        <w:t>S</w:t>
      </w:r>
      <w:r w:rsidRPr="009039FC">
        <w:tab/>
        <w:t>Output status</w:t>
      </w:r>
      <w:r w:rsidRPr="009039FC">
        <w:tab/>
        <w:t>0</w:t>
      </w:r>
      <w:r w:rsidRPr="009039FC">
        <w:tab/>
        <w:t>= turn off</w:t>
      </w:r>
    </w:p>
    <w:p w14:paraId="7956A08A" w14:textId="77777777" w:rsidR="0089218D" w:rsidRPr="009039FC" w:rsidRDefault="0089218D" w:rsidP="0089218D">
      <w:r w:rsidRPr="009039FC">
        <w:tab/>
      </w:r>
      <w:r w:rsidRPr="009039FC">
        <w:tab/>
      </w:r>
      <w:r w:rsidRPr="009039FC">
        <w:tab/>
        <w:t>1</w:t>
      </w:r>
      <w:r w:rsidRPr="009039FC">
        <w:tab/>
        <w:t>= turn on</w:t>
      </w:r>
    </w:p>
    <w:p w14:paraId="0B59C08D" w14:textId="77777777" w:rsidR="0089218D" w:rsidRPr="009039FC" w:rsidRDefault="0089218D" w:rsidP="0089218D">
      <w:r w:rsidRPr="009039FC">
        <w:tab/>
      </w:r>
      <w:r w:rsidRPr="009039FC">
        <w:tab/>
      </w:r>
      <w:r w:rsidRPr="009039FC">
        <w:tab/>
        <w:t>2</w:t>
      </w:r>
      <w:r w:rsidRPr="009039FC">
        <w:tab/>
        <w:t>= flashes slow</w:t>
      </w:r>
    </w:p>
    <w:p w14:paraId="0D3CA2CA" w14:textId="77777777" w:rsidR="0089218D" w:rsidRPr="009039FC" w:rsidRDefault="0089218D" w:rsidP="0089218D">
      <w:r w:rsidRPr="009039FC">
        <w:tab/>
      </w:r>
      <w:r w:rsidRPr="009039FC">
        <w:tab/>
      </w:r>
      <w:r w:rsidRPr="009039FC">
        <w:tab/>
        <w:t>3</w:t>
      </w:r>
      <w:r w:rsidRPr="009039FC">
        <w:tab/>
        <w:t>= flashes fast</w:t>
      </w:r>
    </w:p>
    <w:p w14:paraId="6A3DD062" w14:textId="77777777" w:rsidR="0089218D" w:rsidRPr="009039FC" w:rsidRDefault="0089218D" w:rsidP="0089218D">
      <w:r w:rsidRPr="009039FC">
        <w:tab/>
      </w:r>
      <w:r w:rsidRPr="009039FC">
        <w:tab/>
      </w:r>
      <w:r w:rsidRPr="009039FC">
        <w:tab/>
        <w:t>4</w:t>
      </w:r>
      <w:r w:rsidRPr="009039FC">
        <w:tab/>
        <w:t>= Cycle</w:t>
      </w:r>
      <w:r w:rsidRPr="009039FC">
        <w:tab/>
      </w:r>
      <w:r w:rsidRPr="009039FC">
        <w:tab/>
      </w:r>
      <w:r w:rsidRPr="009039FC">
        <w:tab/>
        <w:t>(Option)</w:t>
      </w:r>
    </w:p>
    <w:p w14:paraId="607037DC" w14:textId="77777777" w:rsidR="0089218D" w:rsidRPr="006206DE" w:rsidRDefault="0089218D" w:rsidP="0089218D">
      <w:pPr>
        <w:rPr>
          <w:lang w:val="da-DK"/>
        </w:rPr>
      </w:pPr>
      <w:r w:rsidRPr="006206DE">
        <w:rPr>
          <w:lang w:val="da-DK"/>
        </w:rPr>
        <w:tab/>
        <w:t>TT</w:t>
      </w:r>
      <w:r w:rsidRPr="006206DE">
        <w:rPr>
          <w:lang w:val="da-DK"/>
        </w:rPr>
        <w:tab/>
        <w:t xml:space="preserve">Timer for </w:t>
      </w:r>
      <w:proofErr w:type="spellStart"/>
      <w:r w:rsidRPr="006206DE">
        <w:rPr>
          <w:lang w:val="da-DK"/>
        </w:rPr>
        <w:t>cycle</w:t>
      </w:r>
      <w:proofErr w:type="spellEnd"/>
      <w:r w:rsidRPr="006206DE">
        <w:rPr>
          <w:lang w:val="da-DK"/>
        </w:rPr>
        <w:t xml:space="preserve"> [10ms]</w:t>
      </w:r>
      <w:r w:rsidRPr="006206DE">
        <w:rPr>
          <w:lang w:val="da-DK"/>
        </w:rPr>
        <w:tab/>
        <w:t>(</w:t>
      </w:r>
      <w:proofErr w:type="gramStart"/>
      <w:r w:rsidRPr="006206DE">
        <w:rPr>
          <w:lang w:val="da-DK"/>
        </w:rPr>
        <w:t>0..</w:t>
      </w:r>
      <w:proofErr w:type="gramEnd"/>
      <w:r w:rsidRPr="006206DE">
        <w:rPr>
          <w:lang w:val="da-DK"/>
        </w:rPr>
        <w:t>9999)</w:t>
      </w:r>
      <w:r w:rsidRPr="006206DE">
        <w:rPr>
          <w:lang w:val="da-DK"/>
        </w:rPr>
        <w:tab/>
      </w:r>
      <w:r w:rsidRPr="006206DE">
        <w:rPr>
          <w:lang w:val="da-DK"/>
        </w:rPr>
        <w:tab/>
      </w:r>
      <w:r w:rsidRPr="006206DE">
        <w:rPr>
          <w:lang w:val="da-DK"/>
        </w:rPr>
        <w:tab/>
        <w:t>(Option)</w:t>
      </w:r>
    </w:p>
    <w:p w14:paraId="4C1BE137" w14:textId="77777777" w:rsidR="0089218D" w:rsidRPr="006206DE" w:rsidRDefault="0089218D" w:rsidP="0089218D">
      <w:pPr>
        <w:rPr>
          <w:lang w:val="da-DK"/>
        </w:rPr>
      </w:pPr>
    </w:p>
    <w:p w14:paraId="649BE334"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77CB1AC3" w14:textId="77777777" w:rsidTr="0089218D">
        <w:tc>
          <w:tcPr>
            <w:tcW w:w="6120" w:type="dxa"/>
            <w:gridSpan w:val="2"/>
          </w:tcPr>
          <w:p w14:paraId="4B683521" w14:textId="77777777" w:rsidR="0089218D" w:rsidRPr="009039FC" w:rsidRDefault="0089218D" w:rsidP="0089218D">
            <w:pPr>
              <w:pStyle w:val="TableText"/>
              <w:jc w:val="center"/>
            </w:pPr>
            <w:r w:rsidRPr="009039FC">
              <w:t>Type</w:t>
            </w:r>
          </w:p>
        </w:tc>
      </w:tr>
      <w:tr w:rsidR="0089218D" w:rsidRPr="009039FC" w14:paraId="220F12FE" w14:textId="77777777" w:rsidTr="0089218D">
        <w:tc>
          <w:tcPr>
            <w:tcW w:w="6120" w:type="dxa"/>
            <w:gridSpan w:val="2"/>
          </w:tcPr>
          <w:p w14:paraId="45CE9AA2" w14:textId="77777777" w:rsidR="0089218D" w:rsidRPr="009039FC" w:rsidRDefault="0089218D" w:rsidP="0089218D">
            <w:pPr>
              <w:pStyle w:val="TableText"/>
              <w:jc w:val="center"/>
            </w:pPr>
            <w:r w:rsidRPr="009039FC">
              <w:t>Length</w:t>
            </w:r>
          </w:p>
        </w:tc>
      </w:tr>
      <w:tr w:rsidR="0089218D" w:rsidRPr="009039FC" w14:paraId="082721DF" w14:textId="77777777" w:rsidTr="0089218D">
        <w:tc>
          <w:tcPr>
            <w:tcW w:w="3068" w:type="dxa"/>
          </w:tcPr>
          <w:p w14:paraId="37586175" w14:textId="77777777" w:rsidR="0089218D" w:rsidRPr="009039FC" w:rsidRDefault="0089218D" w:rsidP="0089218D">
            <w:pPr>
              <w:pStyle w:val="TableText"/>
              <w:jc w:val="center"/>
            </w:pPr>
            <w:r w:rsidRPr="009039FC">
              <w:t>P</w:t>
            </w:r>
          </w:p>
        </w:tc>
        <w:tc>
          <w:tcPr>
            <w:tcW w:w="3052" w:type="dxa"/>
          </w:tcPr>
          <w:p w14:paraId="549F8E69" w14:textId="77777777" w:rsidR="0089218D" w:rsidRPr="009039FC" w:rsidRDefault="0089218D" w:rsidP="0089218D">
            <w:pPr>
              <w:pStyle w:val="TableText"/>
              <w:jc w:val="center"/>
            </w:pPr>
            <w:r w:rsidRPr="009039FC">
              <w:t>P</w:t>
            </w:r>
          </w:p>
        </w:tc>
      </w:tr>
      <w:tr w:rsidR="0089218D" w:rsidRPr="009039FC" w14:paraId="6CC3AC25" w14:textId="77777777" w:rsidTr="0089218D">
        <w:tc>
          <w:tcPr>
            <w:tcW w:w="3068" w:type="dxa"/>
          </w:tcPr>
          <w:p w14:paraId="604B25AD" w14:textId="77777777" w:rsidR="0089218D" w:rsidRPr="009039FC" w:rsidRDefault="0089218D" w:rsidP="0089218D">
            <w:pPr>
              <w:pStyle w:val="TableText"/>
              <w:jc w:val="center"/>
            </w:pPr>
          </w:p>
        </w:tc>
        <w:tc>
          <w:tcPr>
            <w:tcW w:w="3052" w:type="dxa"/>
          </w:tcPr>
          <w:p w14:paraId="3DF14A7E" w14:textId="77777777" w:rsidR="0089218D" w:rsidRPr="009039FC" w:rsidRDefault="0089218D" w:rsidP="0089218D">
            <w:pPr>
              <w:pStyle w:val="TableText"/>
              <w:jc w:val="center"/>
            </w:pPr>
            <w:r w:rsidRPr="009039FC">
              <w:t>S</w:t>
            </w:r>
          </w:p>
        </w:tc>
      </w:tr>
      <w:tr w:rsidR="0089218D" w:rsidRPr="009039FC" w14:paraId="0D5DBF02" w14:textId="77777777" w:rsidTr="0089218D">
        <w:tc>
          <w:tcPr>
            <w:tcW w:w="3068" w:type="dxa"/>
          </w:tcPr>
          <w:p w14:paraId="29B0089F" w14:textId="77777777" w:rsidR="0089218D" w:rsidRPr="009039FC" w:rsidRDefault="0089218D" w:rsidP="0089218D">
            <w:pPr>
              <w:pStyle w:val="TableText"/>
              <w:jc w:val="center"/>
            </w:pPr>
            <w:r w:rsidRPr="009039FC">
              <w:t>T</w:t>
            </w:r>
          </w:p>
        </w:tc>
        <w:tc>
          <w:tcPr>
            <w:tcW w:w="3052" w:type="dxa"/>
          </w:tcPr>
          <w:p w14:paraId="614774EE" w14:textId="77777777" w:rsidR="0089218D" w:rsidRPr="009039FC" w:rsidRDefault="0089218D" w:rsidP="0089218D">
            <w:pPr>
              <w:pStyle w:val="TableText"/>
              <w:jc w:val="center"/>
            </w:pPr>
            <w:r w:rsidRPr="009039FC">
              <w:t>T</w:t>
            </w:r>
          </w:p>
        </w:tc>
      </w:tr>
    </w:tbl>
    <w:p w14:paraId="60755C75" w14:textId="77777777" w:rsidR="0089218D" w:rsidRPr="009039FC" w:rsidRDefault="0089218D" w:rsidP="0089218D"/>
    <w:p w14:paraId="1168DF34" w14:textId="77777777" w:rsidR="0089218D" w:rsidRPr="009039FC" w:rsidRDefault="0089218D" w:rsidP="0089218D">
      <w:r w:rsidRPr="009039FC">
        <w:t>The CSC/Host can require that the CMC sets a specified output to off, on, or flashing slow/fast.</w:t>
      </w:r>
    </w:p>
    <w:p w14:paraId="7F479A8A" w14:textId="77777777" w:rsidR="0089218D" w:rsidRPr="009039FC" w:rsidRDefault="0089218D" w:rsidP="0089218D">
      <w:r w:rsidRPr="009039FC">
        <w:t>The cycle status will set an output high at a time specified in the telegram (one-shot).</w:t>
      </w:r>
    </w:p>
    <w:p w14:paraId="7900995D" w14:textId="77777777" w:rsidR="0089218D" w:rsidRPr="009039FC" w:rsidRDefault="0089218D" w:rsidP="0089218D">
      <w:r w:rsidRPr="009039FC">
        <w:t>See controls specification for software and hardware for the specification of outputs and output number.</w:t>
      </w:r>
    </w:p>
    <w:p w14:paraId="27088118"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340" w:name="_Toc192574148"/>
      <w:bookmarkStart w:id="341" w:name="_Toc534610783"/>
      <w:bookmarkStart w:id="342" w:name="_Toc55827074"/>
      <w:bookmarkStart w:id="343" w:name="_Toc146512307"/>
      <w:r w:rsidRPr="009039FC">
        <w:t>Request max. recirculation (90)</w:t>
      </w:r>
      <w:bookmarkEnd w:id="340"/>
      <w:bookmarkEnd w:id="341"/>
      <w:bookmarkEnd w:id="342"/>
      <w:bookmarkEnd w:id="343"/>
    </w:p>
    <w:p w14:paraId="0C4D3663" w14:textId="77777777" w:rsidR="0089218D" w:rsidRPr="009039FC" w:rsidRDefault="0089218D" w:rsidP="0089218D">
      <w:r w:rsidRPr="009039FC">
        <w:t>CSC/Host =&gt; CMC</w:t>
      </w:r>
    </w:p>
    <w:p w14:paraId="092C1E14" w14:textId="77777777" w:rsidR="0089218D" w:rsidRPr="009039FC" w:rsidRDefault="0089218D" w:rsidP="0089218D">
      <w:r w:rsidRPr="009039FC">
        <w:t>Channel: Routing</w:t>
      </w:r>
    </w:p>
    <w:p w14:paraId="7C8A9BE3" w14:textId="77777777" w:rsidR="0089218D" w:rsidRPr="009039FC" w:rsidRDefault="0089218D" w:rsidP="0089218D"/>
    <w:p w14:paraId="6C8B3D43" w14:textId="77777777" w:rsidR="0089218D" w:rsidRPr="009039FC" w:rsidRDefault="0089218D" w:rsidP="0089218D">
      <w:r w:rsidRPr="009039FC">
        <w:t>Format:</w:t>
      </w:r>
      <w:r w:rsidRPr="009039FC">
        <w:tab/>
        <w:t>TTLL</w:t>
      </w:r>
      <w:r w:rsidRPr="009039FC">
        <w:tab/>
      </w:r>
      <w:r w:rsidRPr="009039FC">
        <w:tab/>
      </w:r>
      <w:r w:rsidRPr="009039FC">
        <w:tab/>
      </w:r>
    </w:p>
    <w:p w14:paraId="34BA1F76" w14:textId="77777777" w:rsidR="0089218D" w:rsidRPr="009039FC" w:rsidRDefault="0089218D" w:rsidP="0089218D">
      <w:r w:rsidRPr="009039FC">
        <w:tab/>
        <w:t>TT</w:t>
      </w:r>
      <w:r w:rsidRPr="009039FC">
        <w:tab/>
        <w:t>90 = Telegram Type</w:t>
      </w:r>
    </w:p>
    <w:p w14:paraId="6355CFE6" w14:textId="77777777" w:rsidR="0089218D" w:rsidRPr="009039FC" w:rsidRDefault="0089218D" w:rsidP="0089218D">
      <w:r w:rsidRPr="009039FC">
        <w:tab/>
        <w:t>LL</w:t>
      </w:r>
      <w:r w:rsidRPr="009039FC">
        <w:tab/>
        <w:t>2 = Telegram Length</w:t>
      </w:r>
    </w:p>
    <w:p w14:paraId="6E15A92E" w14:textId="77777777" w:rsidR="0089218D" w:rsidRPr="009039FC" w:rsidRDefault="0089218D" w:rsidP="0089218D"/>
    <w:p w14:paraId="500848DD"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20"/>
      </w:tblGrid>
      <w:tr w:rsidR="0089218D" w:rsidRPr="009039FC" w14:paraId="7AA76D00" w14:textId="77777777" w:rsidTr="0089218D">
        <w:tc>
          <w:tcPr>
            <w:tcW w:w="6120" w:type="dxa"/>
          </w:tcPr>
          <w:p w14:paraId="68E02990" w14:textId="77777777" w:rsidR="0089218D" w:rsidRPr="009039FC" w:rsidRDefault="0089218D" w:rsidP="0089218D">
            <w:pPr>
              <w:pStyle w:val="TableText"/>
              <w:jc w:val="center"/>
            </w:pPr>
            <w:r w:rsidRPr="009039FC">
              <w:t>Type</w:t>
            </w:r>
          </w:p>
        </w:tc>
      </w:tr>
      <w:tr w:rsidR="0089218D" w:rsidRPr="009039FC" w14:paraId="159655DA" w14:textId="77777777" w:rsidTr="0089218D">
        <w:tc>
          <w:tcPr>
            <w:tcW w:w="6120" w:type="dxa"/>
          </w:tcPr>
          <w:p w14:paraId="040D843A" w14:textId="77777777" w:rsidR="0089218D" w:rsidRPr="009039FC" w:rsidRDefault="0089218D" w:rsidP="0089218D">
            <w:pPr>
              <w:pStyle w:val="TableText"/>
              <w:jc w:val="center"/>
            </w:pPr>
            <w:r w:rsidRPr="009039FC">
              <w:t>Length</w:t>
            </w:r>
          </w:p>
        </w:tc>
      </w:tr>
    </w:tbl>
    <w:p w14:paraId="43684930" w14:textId="77777777" w:rsidR="0089218D" w:rsidRPr="009039FC" w:rsidRDefault="0089218D" w:rsidP="0089218D"/>
    <w:p w14:paraId="12CC8ABC" w14:textId="77777777" w:rsidR="0089218D" w:rsidRPr="009039FC" w:rsidRDefault="0089218D" w:rsidP="0089218D">
      <w:r w:rsidRPr="009039FC">
        <w:t>The CSC/Host may request the Max. Recirculation counter from the CMC. The CMC will return a Max. Recirculation telegram (91).</w:t>
      </w:r>
    </w:p>
    <w:p w14:paraId="4BF30F09"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344" w:name="_Toc192574149"/>
      <w:bookmarkStart w:id="345" w:name="_Toc534610784"/>
      <w:bookmarkStart w:id="346" w:name="_Toc55827075"/>
      <w:bookmarkStart w:id="347" w:name="_Toc146512308"/>
      <w:r w:rsidRPr="009039FC">
        <w:t>Max. recirculation (91)</w:t>
      </w:r>
      <w:bookmarkEnd w:id="344"/>
      <w:bookmarkEnd w:id="345"/>
      <w:bookmarkEnd w:id="346"/>
      <w:bookmarkEnd w:id="347"/>
    </w:p>
    <w:p w14:paraId="4694A3B6" w14:textId="77777777" w:rsidR="0089218D" w:rsidRPr="009039FC" w:rsidRDefault="0089218D" w:rsidP="0089218D">
      <w:r w:rsidRPr="009039FC">
        <w:t>CSC/Host =&gt; CMC</w:t>
      </w:r>
    </w:p>
    <w:p w14:paraId="4F5955FB" w14:textId="77777777" w:rsidR="0089218D" w:rsidRPr="009039FC" w:rsidRDefault="0089218D" w:rsidP="0089218D">
      <w:r w:rsidRPr="009039FC">
        <w:t>CMC =&gt; CSC/Host</w:t>
      </w:r>
    </w:p>
    <w:p w14:paraId="3144685C" w14:textId="77777777" w:rsidR="0089218D" w:rsidRPr="009039FC" w:rsidRDefault="0089218D" w:rsidP="0089218D">
      <w:r w:rsidRPr="009039FC">
        <w:t>Channel:</w:t>
      </w:r>
      <w:r w:rsidRPr="009039FC">
        <w:tab/>
        <w:t>Routing</w:t>
      </w:r>
    </w:p>
    <w:p w14:paraId="286453A9" w14:textId="77777777" w:rsidR="0089218D" w:rsidRPr="009039FC" w:rsidRDefault="0089218D" w:rsidP="0089218D"/>
    <w:p w14:paraId="2BEA43C0" w14:textId="77777777" w:rsidR="0089218D" w:rsidRPr="009039FC" w:rsidRDefault="0089218D" w:rsidP="0089218D">
      <w:r w:rsidRPr="009039FC">
        <w:t>Format:</w:t>
      </w:r>
      <w:r w:rsidRPr="009039FC">
        <w:tab/>
        <w:t>TTLL_N</w:t>
      </w:r>
      <w:r w:rsidRPr="009039FC">
        <w:tab/>
      </w:r>
      <w:r w:rsidRPr="009039FC">
        <w:tab/>
      </w:r>
      <w:r w:rsidRPr="009039FC">
        <w:tab/>
      </w:r>
    </w:p>
    <w:p w14:paraId="5535EFEB" w14:textId="77777777" w:rsidR="0089218D" w:rsidRPr="009039FC" w:rsidRDefault="0089218D" w:rsidP="0089218D">
      <w:r w:rsidRPr="009039FC">
        <w:tab/>
        <w:t>TT</w:t>
      </w:r>
      <w:r w:rsidRPr="009039FC">
        <w:tab/>
        <w:t>91 = Telegram Type</w:t>
      </w:r>
    </w:p>
    <w:p w14:paraId="1141FC0A" w14:textId="77777777" w:rsidR="0089218D" w:rsidRPr="009039FC" w:rsidRDefault="0089218D" w:rsidP="0089218D">
      <w:r w:rsidRPr="009039FC">
        <w:tab/>
        <w:t>LL</w:t>
      </w:r>
      <w:r w:rsidRPr="009039FC">
        <w:tab/>
        <w:t>3 = Telegram Length</w:t>
      </w:r>
    </w:p>
    <w:p w14:paraId="2B6ED42A" w14:textId="77777777" w:rsidR="0089218D" w:rsidRPr="009039FC" w:rsidRDefault="0089218D" w:rsidP="0089218D">
      <w:r w:rsidRPr="009039FC">
        <w:tab/>
        <w:t>N</w:t>
      </w:r>
      <w:r w:rsidRPr="009039FC">
        <w:tab/>
        <w:t xml:space="preserve">Max. </w:t>
      </w:r>
      <w:proofErr w:type="spellStart"/>
      <w:r w:rsidRPr="009039FC">
        <w:t>recirculations</w:t>
      </w:r>
      <w:proofErr w:type="spellEnd"/>
      <w:r w:rsidRPr="009039FC">
        <w:tab/>
        <w:t>(</w:t>
      </w:r>
      <w:proofErr w:type="gramStart"/>
      <w:r w:rsidRPr="009039FC">
        <w:t>0..</w:t>
      </w:r>
      <w:proofErr w:type="gramEnd"/>
      <w:r w:rsidRPr="009039FC">
        <w:t>255)</w:t>
      </w:r>
    </w:p>
    <w:p w14:paraId="55CE2281" w14:textId="77777777" w:rsidR="0089218D" w:rsidRPr="009039FC" w:rsidRDefault="0089218D" w:rsidP="0089218D">
      <w:r w:rsidRPr="009039FC">
        <w:tab/>
      </w:r>
      <w:r w:rsidRPr="009039FC">
        <w:tab/>
      </w:r>
      <w:r w:rsidRPr="009039FC">
        <w:tab/>
        <w:t>0 - 127</w:t>
      </w:r>
      <w:r w:rsidRPr="009039FC">
        <w:tab/>
        <w:t xml:space="preserve">= Number of </w:t>
      </w:r>
      <w:proofErr w:type="spellStart"/>
      <w:r w:rsidRPr="009039FC">
        <w:t>recirculations</w:t>
      </w:r>
      <w:proofErr w:type="spellEnd"/>
    </w:p>
    <w:p w14:paraId="600E8122" w14:textId="77777777" w:rsidR="0089218D" w:rsidRPr="009039FC" w:rsidRDefault="0089218D" w:rsidP="0089218D">
      <w:pPr>
        <w:pStyle w:val="Hanging10"/>
      </w:pPr>
      <w:r w:rsidRPr="009039FC">
        <w:tab/>
      </w:r>
      <w:r w:rsidRPr="009039FC">
        <w:tab/>
      </w:r>
      <w:r w:rsidRPr="009039FC">
        <w:tab/>
        <w:t>&gt;= 128</w:t>
      </w:r>
      <w:r w:rsidRPr="009039FC">
        <w:tab/>
        <w:t>= Infinite number of recirc.</w:t>
      </w:r>
    </w:p>
    <w:p w14:paraId="277CE020" w14:textId="77777777" w:rsidR="0089218D" w:rsidRPr="009039FC" w:rsidRDefault="0089218D" w:rsidP="0089218D"/>
    <w:p w14:paraId="7CAEFF3E"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183D5D76" w14:textId="77777777" w:rsidTr="0089218D">
        <w:tc>
          <w:tcPr>
            <w:tcW w:w="6120" w:type="dxa"/>
            <w:gridSpan w:val="2"/>
          </w:tcPr>
          <w:p w14:paraId="6082E2A2" w14:textId="77777777" w:rsidR="0089218D" w:rsidRPr="009039FC" w:rsidRDefault="0089218D" w:rsidP="0089218D">
            <w:pPr>
              <w:pStyle w:val="TableText"/>
              <w:jc w:val="center"/>
            </w:pPr>
            <w:r w:rsidRPr="009039FC">
              <w:t>Type</w:t>
            </w:r>
          </w:p>
        </w:tc>
      </w:tr>
      <w:tr w:rsidR="0089218D" w:rsidRPr="009039FC" w14:paraId="30EB3C1E" w14:textId="77777777" w:rsidTr="0089218D">
        <w:tc>
          <w:tcPr>
            <w:tcW w:w="6120" w:type="dxa"/>
            <w:gridSpan w:val="2"/>
          </w:tcPr>
          <w:p w14:paraId="05372DF8" w14:textId="77777777" w:rsidR="0089218D" w:rsidRPr="009039FC" w:rsidRDefault="0089218D" w:rsidP="0089218D">
            <w:pPr>
              <w:pStyle w:val="TableText"/>
              <w:jc w:val="center"/>
            </w:pPr>
            <w:r w:rsidRPr="009039FC">
              <w:t>Length</w:t>
            </w:r>
          </w:p>
        </w:tc>
      </w:tr>
      <w:tr w:rsidR="0089218D" w:rsidRPr="009039FC" w14:paraId="53CC8B75" w14:textId="77777777" w:rsidTr="0089218D">
        <w:tc>
          <w:tcPr>
            <w:tcW w:w="3068" w:type="dxa"/>
          </w:tcPr>
          <w:p w14:paraId="4B6E0724" w14:textId="77777777" w:rsidR="0089218D" w:rsidRPr="009039FC" w:rsidRDefault="0089218D" w:rsidP="0089218D">
            <w:pPr>
              <w:pStyle w:val="TableText"/>
              <w:jc w:val="center"/>
            </w:pPr>
          </w:p>
        </w:tc>
        <w:tc>
          <w:tcPr>
            <w:tcW w:w="3052" w:type="dxa"/>
          </w:tcPr>
          <w:p w14:paraId="5714CB6A" w14:textId="77777777" w:rsidR="0089218D" w:rsidRPr="009039FC" w:rsidRDefault="0089218D" w:rsidP="0089218D">
            <w:pPr>
              <w:pStyle w:val="TableText"/>
              <w:jc w:val="center"/>
            </w:pPr>
            <w:r w:rsidRPr="009039FC">
              <w:t>N</w:t>
            </w:r>
          </w:p>
        </w:tc>
      </w:tr>
    </w:tbl>
    <w:p w14:paraId="690EDB32" w14:textId="77777777" w:rsidR="0089218D" w:rsidRPr="009039FC" w:rsidRDefault="0089218D" w:rsidP="0089218D"/>
    <w:p w14:paraId="79FC093E" w14:textId="77777777" w:rsidR="0089218D" w:rsidRPr="009039FC" w:rsidRDefault="0089218D" w:rsidP="0089218D">
      <w:r w:rsidRPr="009039FC">
        <w:t>This telegram is used to send the Max Recirculation number to the CMC, or it is received from the CMC in case the CMC has received a Request Max. Recirculation (90) telegram.</w:t>
      </w:r>
    </w:p>
    <w:p w14:paraId="54FB87EF" w14:textId="77777777" w:rsidR="0089218D" w:rsidRPr="009039FC" w:rsidRDefault="0089218D" w:rsidP="0089218D">
      <w:r w:rsidRPr="009039FC">
        <w:t xml:space="preserve">If an item fails to go to a destination due to a blocked destination, the CMC informs the CSC/Host with the Item Sortation Event telegram (45) and the CSC/Host will then redirect the item to an alternative destination. Each time the item passes the IU/SPS from which the item originally was inducted, the number of </w:t>
      </w:r>
      <w:proofErr w:type="spellStart"/>
      <w:r w:rsidRPr="009039FC">
        <w:t>recirculations</w:t>
      </w:r>
      <w:proofErr w:type="spellEnd"/>
      <w:r w:rsidRPr="009039FC">
        <w:t xml:space="preserve"> is incremented by one.</w:t>
      </w:r>
    </w:p>
    <w:p w14:paraId="509AB1C4" w14:textId="77777777" w:rsidR="0089218D" w:rsidRPr="009039FC" w:rsidRDefault="0089218D" w:rsidP="0089218D">
      <w:r w:rsidRPr="009039FC">
        <w:t xml:space="preserve">If the max. number of recirculation’s is reached, the CMC informs the CSC/Host with the Item Sortation Event telegram (45) and the CSC/Host then will redirect the item to an alternative destination. </w:t>
      </w:r>
    </w:p>
    <w:p w14:paraId="59A29327" w14:textId="77777777" w:rsidR="0089218D" w:rsidRPr="009039FC" w:rsidRDefault="0089218D" w:rsidP="0089218D">
      <w:r w:rsidRPr="009039FC">
        <w:t>If the CSC/Host does not redirect the item, then the item will be dumped in the Max. recirculation dump chute by the CMC (only if CMC is in Host mode).</w:t>
      </w:r>
    </w:p>
    <w:p w14:paraId="4CF42F09"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348" w:name="_Toc192574150"/>
      <w:bookmarkStart w:id="349" w:name="_Toc534610785"/>
      <w:bookmarkStart w:id="350" w:name="_Toc55827076"/>
      <w:bookmarkStart w:id="351" w:name="_Toc146512309"/>
      <w:r w:rsidRPr="009039FC">
        <w:t>Dump chutes (95)</w:t>
      </w:r>
      <w:bookmarkEnd w:id="348"/>
      <w:bookmarkEnd w:id="349"/>
      <w:bookmarkEnd w:id="350"/>
      <w:bookmarkEnd w:id="351"/>
    </w:p>
    <w:p w14:paraId="4EBD4D60" w14:textId="77777777" w:rsidR="0089218D" w:rsidRPr="009039FC" w:rsidRDefault="0089218D" w:rsidP="0089218D">
      <w:r w:rsidRPr="009039FC">
        <w:t>CSC/Host =&gt; CMC</w:t>
      </w:r>
    </w:p>
    <w:p w14:paraId="4F4E454C" w14:textId="77777777" w:rsidR="0089218D" w:rsidRPr="009039FC" w:rsidRDefault="0089218D" w:rsidP="0089218D">
      <w:r w:rsidRPr="009039FC">
        <w:t>CMC =&gt; CSC/Host</w:t>
      </w:r>
    </w:p>
    <w:p w14:paraId="08C56442" w14:textId="77777777" w:rsidR="0089218D" w:rsidRPr="009039FC" w:rsidRDefault="0089218D" w:rsidP="0089218D">
      <w:r w:rsidRPr="009039FC">
        <w:t>Channel: Routing</w:t>
      </w:r>
    </w:p>
    <w:p w14:paraId="17A3DDD1" w14:textId="77777777" w:rsidR="0089218D" w:rsidRPr="009039FC" w:rsidRDefault="0089218D" w:rsidP="0089218D"/>
    <w:p w14:paraId="04816A5B" w14:textId="77777777" w:rsidR="0089218D" w:rsidRPr="009039FC" w:rsidRDefault="0089218D" w:rsidP="0089218D">
      <w:r w:rsidRPr="009039FC">
        <w:t>Format:</w:t>
      </w:r>
      <w:r w:rsidRPr="009039FC">
        <w:tab/>
        <w:t>TTLLIIRRSSPP</w:t>
      </w:r>
      <w:r w:rsidRPr="009039FC">
        <w:tab/>
      </w:r>
      <w:r w:rsidRPr="009039FC">
        <w:tab/>
      </w:r>
    </w:p>
    <w:p w14:paraId="73D9C6D9" w14:textId="77777777" w:rsidR="0089218D" w:rsidRPr="009039FC" w:rsidRDefault="0089218D" w:rsidP="0089218D">
      <w:r w:rsidRPr="009039FC">
        <w:tab/>
        <w:t>TT</w:t>
      </w:r>
      <w:r w:rsidRPr="009039FC">
        <w:tab/>
        <w:t>95 = Telegram Type</w:t>
      </w:r>
    </w:p>
    <w:p w14:paraId="04AE6FF7" w14:textId="77777777" w:rsidR="0089218D" w:rsidRPr="009039FC" w:rsidRDefault="0089218D" w:rsidP="0089218D">
      <w:r w:rsidRPr="009039FC">
        <w:tab/>
        <w:t>LL</w:t>
      </w:r>
      <w:r w:rsidRPr="009039FC">
        <w:tab/>
        <w:t>Telegram Length = 6</w:t>
      </w:r>
    </w:p>
    <w:p w14:paraId="330A1765" w14:textId="77777777" w:rsidR="0089218D" w:rsidRPr="009039FC" w:rsidRDefault="0089218D" w:rsidP="0089218D">
      <w:r w:rsidRPr="009039FC">
        <w:tab/>
        <w:t>II</w:t>
      </w:r>
      <w:r w:rsidRPr="009039FC">
        <w:tab/>
        <w:t>Induction Unit Number</w:t>
      </w:r>
      <w:r w:rsidRPr="009039FC">
        <w:tab/>
        <w:t>(</w:t>
      </w:r>
      <w:proofErr w:type="gramStart"/>
      <w:r w:rsidRPr="009039FC">
        <w:t>0..</w:t>
      </w:r>
      <w:proofErr w:type="gramEnd"/>
      <w:r w:rsidRPr="009039FC">
        <w:t>199)</w:t>
      </w:r>
    </w:p>
    <w:p w14:paraId="25304E2B" w14:textId="77777777" w:rsidR="0089218D" w:rsidRPr="009039FC" w:rsidRDefault="0089218D" w:rsidP="0089218D">
      <w:r w:rsidRPr="009039FC">
        <w:tab/>
        <w:t>RR</w:t>
      </w:r>
      <w:r w:rsidRPr="009039FC">
        <w:tab/>
      </w:r>
      <w:proofErr w:type="spellStart"/>
      <w:r w:rsidRPr="009039FC">
        <w:t>Max.Recirculation</w:t>
      </w:r>
      <w:proofErr w:type="spellEnd"/>
      <w:r w:rsidRPr="009039FC">
        <w:tab/>
        <w:t>(</w:t>
      </w:r>
      <w:proofErr w:type="gramStart"/>
      <w:r w:rsidRPr="009039FC">
        <w:t>0..</w:t>
      </w:r>
      <w:proofErr w:type="gramEnd"/>
      <w:r w:rsidRPr="009039FC">
        <w:t>4199)</w:t>
      </w:r>
    </w:p>
    <w:p w14:paraId="49337E3E" w14:textId="77777777" w:rsidR="0089218D" w:rsidRPr="009039FC" w:rsidRDefault="0089218D" w:rsidP="0089218D">
      <w:r w:rsidRPr="009039FC">
        <w:tab/>
      </w:r>
      <w:r w:rsidRPr="009039FC">
        <w:tab/>
      </w:r>
      <w:r w:rsidRPr="009039FC">
        <w:tab/>
        <w:t>0..2999</w:t>
      </w:r>
      <w:r w:rsidRPr="009039FC">
        <w:tab/>
        <w:t>= Chute 0-2999</w:t>
      </w:r>
    </w:p>
    <w:p w14:paraId="577EFA52" w14:textId="77777777" w:rsidR="0089218D" w:rsidRPr="009039FC" w:rsidRDefault="0089218D" w:rsidP="0089218D">
      <w:r w:rsidRPr="009039FC">
        <w:tab/>
      </w:r>
      <w:r w:rsidRPr="009039FC">
        <w:tab/>
      </w:r>
      <w:r w:rsidRPr="009039FC">
        <w:tab/>
        <w:t>3000..3089</w:t>
      </w:r>
      <w:r w:rsidRPr="009039FC">
        <w:tab/>
        <w:t>= Item parked on sorter</w:t>
      </w:r>
    </w:p>
    <w:p w14:paraId="3D5607E9" w14:textId="77777777" w:rsidR="0089218D" w:rsidRPr="009039FC" w:rsidRDefault="0089218D" w:rsidP="0089218D">
      <w:r w:rsidRPr="009039FC">
        <w:tab/>
      </w:r>
      <w:r w:rsidRPr="009039FC">
        <w:tab/>
      </w:r>
      <w:r w:rsidRPr="009039FC">
        <w:tab/>
        <w:t xml:space="preserve">4000..4098 </w:t>
      </w:r>
      <w:r w:rsidRPr="009039FC">
        <w:tab/>
        <w:t>= Scanner number 0-98</w:t>
      </w:r>
    </w:p>
    <w:p w14:paraId="287A539B" w14:textId="77777777" w:rsidR="0089218D" w:rsidRPr="009039FC" w:rsidRDefault="0089218D" w:rsidP="0089218D">
      <w:r w:rsidRPr="009039FC">
        <w:tab/>
      </w:r>
      <w:r w:rsidRPr="009039FC">
        <w:tab/>
      </w:r>
      <w:r w:rsidRPr="009039FC">
        <w:tab/>
        <w:t xml:space="preserve">4099 </w:t>
      </w:r>
      <w:r w:rsidRPr="009039FC">
        <w:tab/>
        <w:t>= Any scanner</w:t>
      </w:r>
    </w:p>
    <w:p w14:paraId="77E6329A" w14:textId="77777777" w:rsidR="0089218D" w:rsidRPr="009039FC" w:rsidRDefault="0089218D" w:rsidP="0089218D">
      <w:r w:rsidRPr="009039FC">
        <w:tab/>
      </w:r>
      <w:r w:rsidRPr="009039FC">
        <w:tab/>
      </w:r>
      <w:r w:rsidRPr="009039FC">
        <w:tab/>
        <w:t>4100..4198</w:t>
      </w:r>
      <w:r w:rsidRPr="009039FC">
        <w:tab/>
        <w:t>= Volume scanner No. 0-98</w:t>
      </w:r>
    </w:p>
    <w:p w14:paraId="55304138" w14:textId="77777777" w:rsidR="0089218D" w:rsidRPr="009039FC" w:rsidRDefault="0089218D" w:rsidP="0089218D">
      <w:r w:rsidRPr="009039FC">
        <w:tab/>
      </w:r>
      <w:r w:rsidRPr="009039FC">
        <w:tab/>
      </w:r>
      <w:r w:rsidRPr="009039FC">
        <w:tab/>
        <w:t>4199</w:t>
      </w:r>
      <w:r w:rsidRPr="009039FC">
        <w:tab/>
      </w:r>
      <w:r w:rsidRPr="009039FC">
        <w:tab/>
        <w:t>= Any volume scanner</w:t>
      </w:r>
    </w:p>
    <w:p w14:paraId="3742E42D" w14:textId="77777777" w:rsidR="0089218D" w:rsidRPr="009039FC" w:rsidRDefault="0089218D" w:rsidP="0089218D">
      <w:r w:rsidRPr="009039FC">
        <w:tab/>
        <w:t>SS</w:t>
      </w:r>
      <w:r w:rsidRPr="009039FC">
        <w:tab/>
        <w:t>Stray Items</w:t>
      </w:r>
      <w:r w:rsidRPr="009039FC">
        <w:tab/>
        <w:t>(</w:t>
      </w:r>
      <w:proofErr w:type="gramStart"/>
      <w:r w:rsidRPr="009039FC">
        <w:t>0..</w:t>
      </w:r>
      <w:proofErr w:type="gramEnd"/>
      <w:r w:rsidRPr="009039FC">
        <w:t>4199)</w:t>
      </w:r>
    </w:p>
    <w:p w14:paraId="1C385C3B" w14:textId="77777777" w:rsidR="0089218D" w:rsidRPr="009039FC" w:rsidRDefault="0089218D" w:rsidP="0089218D">
      <w:r w:rsidRPr="009039FC">
        <w:tab/>
      </w:r>
      <w:r w:rsidRPr="009039FC">
        <w:tab/>
      </w:r>
      <w:r w:rsidRPr="009039FC">
        <w:tab/>
        <w:t>0..2999</w:t>
      </w:r>
      <w:r w:rsidRPr="009039FC">
        <w:tab/>
        <w:t>= Chute 0-2999</w:t>
      </w:r>
    </w:p>
    <w:p w14:paraId="3936FAA8" w14:textId="77777777" w:rsidR="0089218D" w:rsidRPr="009039FC" w:rsidRDefault="0089218D" w:rsidP="0089218D">
      <w:r w:rsidRPr="009039FC">
        <w:tab/>
      </w:r>
      <w:r w:rsidRPr="009039FC">
        <w:tab/>
      </w:r>
      <w:r w:rsidRPr="009039FC">
        <w:tab/>
        <w:t>3000..3089</w:t>
      </w:r>
      <w:r w:rsidRPr="009039FC">
        <w:tab/>
        <w:t>= Item parked on sorter</w:t>
      </w:r>
    </w:p>
    <w:p w14:paraId="0D3AD3DA" w14:textId="77777777" w:rsidR="0089218D" w:rsidRPr="009039FC" w:rsidRDefault="0089218D" w:rsidP="0089218D">
      <w:r w:rsidRPr="009039FC">
        <w:tab/>
      </w:r>
      <w:r w:rsidRPr="009039FC">
        <w:tab/>
      </w:r>
      <w:r w:rsidRPr="009039FC">
        <w:tab/>
        <w:t>4000..4098</w:t>
      </w:r>
      <w:r w:rsidRPr="009039FC">
        <w:tab/>
        <w:t>= Scanner number 0-98</w:t>
      </w:r>
    </w:p>
    <w:p w14:paraId="24DE1D5A" w14:textId="77777777" w:rsidR="0089218D" w:rsidRPr="009039FC" w:rsidRDefault="0089218D" w:rsidP="0089218D">
      <w:r w:rsidRPr="009039FC">
        <w:tab/>
      </w:r>
      <w:r w:rsidRPr="009039FC">
        <w:tab/>
      </w:r>
      <w:r w:rsidRPr="009039FC">
        <w:tab/>
        <w:t>4099</w:t>
      </w:r>
      <w:r w:rsidRPr="009039FC">
        <w:tab/>
      </w:r>
      <w:r w:rsidRPr="009039FC">
        <w:tab/>
        <w:t>= Any scanner</w:t>
      </w:r>
    </w:p>
    <w:p w14:paraId="7818C049" w14:textId="77777777" w:rsidR="0089218D" w:rsidRPr="009039FC" w:rsidRDefault="0089218D" w:rsidP="0089218D">
      <w:r w:rsidRPr="009039FC">
        <w:tab/>
      </w:r>
      <w:r w:rsidRPr="009039FC">
        <w:tab/>
      </w:r>
      <w:r w:rsidRPr="009039FC">
        <w:tab/>
        <w:t>4100..4198</w:t>
      </w:r>
      <w:r w:rsidRPr="009039FC">
        <w:tab/>
        <w:t>= Volume scanner No. 0-98</w:t>
      </w:r>
    </w:p>
    <w:p w14:paraId="6895B25E" w14:textId="77777777" w:rsidR="0089218D" w:rsidRPr="009039FC" w:rsidRDefault="0089218D" w:rsidP="0089218D">
      <w:r w:rsidRPr="009039FC">
        <w:tab/>
      </w:r>
      <w:r w:rsidRPr="009039FC">
        <w:tab/>
      </w:r>
      <w:r w:rsidRPr="009039FC">
        <w:tab/>
        <w:t>4199</w:t>
      </w:r>
      <w:r w:rsidRPr="009039FC">
        <w:tab/>
      </w:r>
      <w:r w:rsidRPr="009039FC">
        <w:tab/>
        <w:t>= Any volume scanner</w:t>
      </w:r>
    </w:p>
    <w:p w14:paraId="51E8B81C" w14:textId="77777777" w:rsidR="0089218D" w:rsidRPr="009039FC" w:rsidRDefault="0089218D" w:rsidP="0089218D">
      <w:r w:rsidRPr="009039FC">
        <w:lastRenderedPageBreak/>
        <w:tab/>
        <w:t>PP</w:t>
      </w:r>
      <w:r w:rsidRPr="009039FC">
        <w:tab/>
        <w:t>Scanner Problems</w:t>
      </w:r>
      <w:r w:rsidRPr="009039FC">
        <w:tab/>
        <w:t>(</w:t>
      </w:r>
      <w:proofErr w:type="gramStart"/>
      <w:r w:rsidRPr="009039FC">
        <w:t>0..</w:t>
      </w:r>
      <w:proofErr w:type="gramEnd"/>
      <w:r w:rsidRPr="009039FC">
        <w:t>4199)</w:t>
      </w:r>
    </w:p>
    <w:p w14:paraId="67EBDC97" w14:textId="77777777" w:rsidR="0089218D" w:rsidRPr="009039FC" w:rsidRDefault="0089218D" w:rsidP="0089218D">
      <w:r w:rsidRPr="009039FC">
        <w:tab/>
      </w:r>
      <w:r w:rsidRPr="009039FC">
        <w:tab/>
      </w:r>
      <w:r w:rsidRPr="009039FC">
        <w:tab/>
        <w:t>0..2999</w:t>
      </w:r>
      <w:r w:rsidRPr="009039FC">
        <w:tab/>
        <w:t>= Chute 0-2999</w:t>
      </w:r>
    </w:p>
    <w:p w14:paraId="5E7A8590" w14:textId="77777777" w:rsidR="0089218D" w:rsidRPr="009039FC" w:rsidRDefault="0089218D" w:rsidP="0089218D">
      <w:r w:rsidRPr="009039FC">
        <w:tab/>
      </w:r>
      <w:r w:rsidRPr="009039FC">
        <w:tab/>
      </w:r>
      <w:r w:rsidRPr="009039FC">
        <w:tab/>
        <w:t>3000..3089</w:t>
      </w:r>
      <w:r w:rsidRPr="009039FC">
        <w:tab/>
        <w:t>= Item parked on sorter</w:t>
      </w:r>
    </w:p>
    <w:p w14:paraId="1D62D70E" w14:textId="77777777" w:rsidR="0089218D" w:rsidRPr="009039FC" w:rsidRDefault="0089218D" w:rsidP="0089218D">
      <w:r w:rsidRPr="009039FC">
        <w:tab/>
      </w:r>
      <w:r w:rsidRPr="009039FC">
        <w:tab/>
      </w:r>
      <w:r w:rsidRPr="009039FC">
        <w:tab/>
        <w:t>4000..4098</w:t>
      </w:r>
      <w:r w:rsidRPr="009039FC">
        <w:tab/>
        <w:t>= Scanner number 0-98</w:t>
      </w:r>
    </w:p>
    <w:p w14:paraId="73E10395" w14:textId="77777777" w:rsidR="0089218D" w:rsidRPr="009039FC" w:rsidRDefault="0089218D" w:rsidP="0089218D">
      <w:r w:rsidRPr="009039FC">
        <w:tab/>
      </w:r>
      <w:r w:rsidRPr="009039FC">
        <w:tab/>
      </w:r>
      <w:r w:rsidRPr="009039FC">
        <w:tab/>
        <w:t>4099</w:t>
      </w:r>
      <w:r w:rsidRPr="009039FC">
        <w:tab/>
      </w:r>
      <w:r w:rsidRPr="009039FC">
        <w:tab/>
        <w:t>= Any scanner</w:t>
      </w:r>
    </w:p>
    <w:p w14:paraId="1A53609E" w14:textId="77777777" w:rsidR="0089218D" w:rsidRPr="009039FC" w:rsidRDefault="0089218D" w:rsidP="0089218D">
      <w:r w:rsidRPr="009039FC">
        <w:tab/>
      </w:r>
      <w:r w:rsidRPr="009039FC">
        <w:tab/>
      </w:r>
      <w:r w:rsidRPr="009039FC">
        <w:tab/>
        <w:t>4100..4198</w:t>
      </w:r>
      <w:r w:rsidRPr="009039FC">
        <w:tab/>
        <w:t>= Volume scanner No. 0-98</w:t>
      </w:r>
    </w:p>
    <w:p w14:paraId="0BAE600C" w14:textId="77777777" w:rsidR="0089218D" w:rsidRPr="009039FC" w:rsidRDefault="0089218D" w:rsidP="0089218D">
      <w:r w:rsidRPr="009039FC">
        <w:tab/>
      </w:r>
      <w:r w:rsidRPr="009039FC">
        <w:tab/>
      </w:r>
      <w:r w:rsidRPr="009039FC">
        <w:tab/>
        <w:t>4199</w:t>
      </w:r>
      <w:r w:rsidRPr="009039FC">
        <w:tab/>
      </w:r>
      <w:r w:rsidRPr="009039FC">
        <w:tab/>
        <w:t>= Any volume scanner</w:t>
      </w:r>
    </w:p>
    <w:p w14:paraId="3BA76D3F" w14:textId="77777777" w:rsidR="0089218D" w:rsidRPr="009039FC" w:rsidRDefault="0089218D" w:rsidP="0089218D"/>
    <w:p w14:paraId="2116EF44" w14:textId="77777777" w:rsidR="0089218D" w:rsidRPr="009039FC" w:rsidRDefault="0089218D" w:rsidP="0089218D"/>
    <w:p w14:paraId="07E5D454" w14:textId="77777777" w:rsidR="0089218D" w:rsidRPr="009039FC" w:rsidRDefault="0089218D" w:rsidP="0089218D"/>
    <w:p w14:paraId="170F5F14" w14:textId="77777777" w:rsidR="0089218D" w:rsidRPr="009039FC" w:rsidRDefault="0089218D" w:rsidP="0089218D"/>
    <w:p w14:paraId="43BF3D76"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5EB99FCA" w14:textId="77777777" w:rsidTr="0089218D">
        <w:tc>
          <w:tcPr>
            <w:tcW w:w="6120" w:type="dxa"/>
            <w:gridSpan w:val="2"/>
          </w:tcPr>
          <w:p w14:paraId="1AA59E61" w14:textId="77777777" w:rsidR="0089218D" w:rsidRPr="009039FC" w:rsidRDefault="0089218D" w:rsidP="0089218D">
            <w:pPr>
              <w:pStyle w:val="TableText"/>
              <w:jc w:val="center"/>
            </w:pPr>
            <w:r w:rsidRPr="009039FC">
              <w:t>Type</w:t>
            </w:r>
          </w:p>
        </w:tc>
      </w:tr>
      <w:tr w:rsidR="0089218D" w:rsidRPr="009039FC" w14:paraId="6F8547D2" w14:textId="77777777" w:rsidTr="0089218D">
        <w:tc>
          <w:tcPr>
            <w:tcW w:w="6120" w:type="dxa"/>
            <w:gridSpan w:val="2"/>
          </w:tcPr>
          <w:p w14:paraId="1233FD33" w14:textId="77777777" w:rsidR="0089218D" w:rsidRPr="009039FC" w:rsidRDefault="0089218D" w:rsidP="0089218D">
            <w:pPr>
              <w:pStyle w:val="TableText"/>
              <w:jc w:val="center"/>
            </w:pPr>
            <w:r w:rsidRPr="009039FC">
              <w:t>Length</w:t>
            </w:r>
          </w:p>
        </w:tc>
      </w:tr>
      <w:tr w:rsidR="0089218D" w:rsidRPr="009039FC" w14:paraId="6A86AAF1" w14:textId="77777777" w:rsidTr="0089218D">
        <w:tc>
          <w:tcPr>
            <w:tcW w:w="3068" w:type="dxa"/>
          </w:tcPr>
          <w:p w14:paraId="67212944" w14:textId="77777777" w:rsidR="0089218D" w:rsidRPr="009039FC" w:rsidRDefault="0089218D" w:rsidP="0089218D">
            <w:pPr>
              <w:pStyle w:val="TableText"/>
              <w:jc w:val="center"/>
            </w:pPr>
            <w:r w:rsidRPr="009039FC">
              <w:t>I</w:t>
            </w:r>
          </w:p>
        </w:tc>
        <w:tc>
          <w:tcPr>
            <w:tcW w:w="3052" w:type="dxa"/>
          </w:tcPr>
          <w:p w14:paraId="7E38F7C8" w14:textId="77777777" w:rsidR="0089218D" w:rsidRPr="009039FC" w:rsidRDefault="0089218D" w:rsidP="0089218D">
            <w:pPr>
              <w:pStyle w:val="TableText"/>
              <w:jc w:val="center"/>
            </w:pPr>
            <w:r w:rsidRPr="009039FC">
              <w:t>I</w:t>
            </w:r>
          </w:p>
        </w:tc>
      </w:tr>
      <w:tr w:rsidR="0089218D" w:rsidRPr="009039FC" w14:paraId="2D2D56C5" w14:textId="77777777" w:rsidTr="0089218D">
        <w:tc>
          <w:tcPr>
            <w:tcW w:w="3068" w:type="dxa"/>
          </w:tcPr>
          <w:p w14:paraId="4B58BFFC" w14:textId="77777777" w:rsidR="0089218D" w:rsidRPr="009039FC" w:rsidRDefault="0089218D" w:rsidP="0089218D">
            <w:pPr>
              <w:pStyle w:val="TableText"/>
              <w:jc w:val="center"/>
            </w:pPr>
            <w:r w:rsidRPr="009039FC">
              <w:t>R</w:t>
            </w:r>
          </w:p>
        </w:tc>
        <w:tc>
          <w:tcPr>
            <w:tcW w:w="3052" w:type="dxa"/>
          </w:tcPr>
          <w:p w14:paraId="26C9F79F" w14:textId="77777777" w:rsidR="0089218D" w:rsidRPr="009039FC" w:rsidRDefault="0089218D" w:rsidP="0089218D">
            <w:pPr>
              <w:pStyle w:val="TableText"/>
              <w:jc w:val="center"/>
            </w:pPr>
            <w:r w:rsidRPr="009039FC">
              <w:t>R</w:t>
            </w:r>
          </w:p>
        </w:tc>
      </w:tr>
      <w:tr w:rsidR="0089218D" w:rsidRPr="009039FC" w14:paraId="0FC4065A" w14:textId="77777777" w:rsidTr="0089218D">
        <w:tc>
          <w:tcPr>
            <w:tcW w:w="3068" w:type="dxa"/>
          </w:tcPr>
          <w:p w14:paraId="3F668C66" w14:textId="77777777" w:rsidR="0089218D" w:rsidRPr="009039FC" w:rsidRDefault="0089218D" w:rsidP="0089218D">
            <w:pPr>
              <w:pStyle w:val="TableText"/>
              <w:jc w:val="center"/>
            </w:pPr>
            <w:r w:rsidRPr="009039FC">
              <w:t>S</w:t>
            </w:r>
          </w:p>
        </w:tc>
        <w:tc>
          <w:tcPr>
            <w:tcW w:w="3052" w:type="dxa"/>
          </w:tcPr>
          <w:p w14:paraId="5C24EDCF" w14:textId="77777777" w:rsidR="0089218D" w:rsidRPr="009039FC" w:rsidRDefault="0089218D" w:rsidP="0089218D">
            <w:pPr>
              <w:pStyle w:val="TableText"/>
              <w:jc w:val="center"/>
            </w:pPr>
            <w:r w:rsidRPr="009039FC">
              <w:t>S</w:t>
            </w:r>
          </w:p>
        </w:tc>
      </w:tr>
      <w:tr w:rsidR="0089218D" w:rsidRPr="009039FC" w14:paraId="1CF6BA87" w14:textId="77777777" w:rsidTr="0089218D">
        <w:tc>
          <w:tcPr>
            <w:tcW w:w="3068" w:type="dxa"/>
          </w:tcPr>
          <w:p w14:paraId="6E34709A" w14:textId="77777777" w:rsidR="0089218D" w:rsidRPr="009039FC" w:rsidRDefault="0089218D" w:rsidP="0089218D">
            <w:pPr>
              <w:pStyle w:val="TableText"/>
              <w:jc w:val="center"/>
            </w:pPr>
            <w:r w:rsidRPr="009039FC">
              <w:t>P</w:t>
            </w:r>
          </w:p>
        </w:tc>
        <w:tc>
          <w:tcPr>
            <w:tcW w:w="3052" w:type="dxa"/>
          </w:tcPr>
          <w:p w14:paraId="6CD0AFD7" w14:textId="77777777" w:rsidR="0089218D" w:rsidRPr="009039FC" w:rsidRDefault="0089218D" w:rsidP="0089218D">
            <w:pPr>
              <w:pStyle w:val="TableText"/>
              <w:jc w:val="center"/>
            </w:pPr>
            <w:r w:rsidRPr="009039FC">
              <w:t>P</w:t>
            </w:r>
          </w:p>
        </w:tc>
      </w:tr>
    </w:tbl>
    <w:p w14:paraId="405E846A" w14:textId="77777777" w:rsidR="0089218D" w:rsidRPr="009039FC" w:rsidRDefault="0089218D" w:rsidP="0089218D"/>
    <w:p w14:paraId="050AB944" w14:textId="77777777" w:rsidR="0089218D" w:rsidRPr="009039FC" w:rsidRDefault="0089218D" w:rsidP="0089218D">
      <w:r w:rsidRPr="009039FC">
        <w:t xml:space="preserve">The CMC </w:t>
      </w:r>
      <w:proofErr w:type="gramStart"/>
      <w:r w:rsidRPr="009039FC">
        <w:t>is able to</w:t>
      </w:r>
      <w:proofErr w:type="gramEnd"/>
      <w:r w:rsidRPr="009039FC">
        <w:t xml:space="preserve"> accept the above specified dump destinations for each induction unit and SPS/MAIs.</w:t>
      </w:r>
    </w:p>
    <w:p w14:paraId="0772289E" w14:textId="77777777" w:rsidR="0089218D" w:rsidRPr="009039FC" w:rsidRDefault="0089218D" w:rsidP="0089218D">
      <w:r w:rsidRPr="009039FC">
        <w:t xml:space="preserve">The dump chutes are specified per induction unit – meaning that the item to dump will be directed to the dump chute for the induction unit where the item originally was inducted to the sorter. The destination may be a chute; an overhead scanner or the item may be parked on sorter. </w:t>
      </w:r>
    </w:p>
    <w:p w14:paraId="418CF0BE" w14:textId="77777777" w:rsidR="0089218D" w:rsidRPr="009039FC" w:rsidRDefault="0089218D" w:rsidP="0089218D">
      <w:proofErr w:type="spellStart"/>
      <w:r w:rsidRPr="009039FC">
        <w:t>Max.Recirculation</w:t>
      </w:r>
      <w:proofErr w:type="spellEnd"/>
      <w:r w:rsidRPr="009039FC">
        <w:t xml:space="preserve"> dump destination will be used for all items that have recirculated </w:t>
      </w:r>
      <w:proofErr w:type="spellStart"/>
      <w:r w:rsidRPr="009039FC">
        <w:t>Max.Recirculation</w:t>
      </w:r>
      <w:proofErr w:type="spellEnd"/>
      <w:r w:rsidRPr="009039FC">
        <w:t xml:space="preserve"> times on the sorter.</w:t>
      </w:r>
    </w:p>
    <w:p w14:paraId="56FC7D77" w14:textId="77777777" w:rsidR="0089218D" w:rsidRPr="009039FC" w:rsidRDefault="0089218D" w:rsidP="0089218D">
      <w:r w:rsidRPr="009039FC">
        <w:t>Stray Item dump destination will be used for all stray items inducted from SPS/MAI or an induction unit. The handling of stray items on an induction unit will normally be to stop the stray item at the induction unit.</w:t>
      </w:r>
    </w:p>
    <w:p w14:paraId="2F663345" w14:textId="77777777" w:rsidR="0089218D" w:rsidRPr="009039FC" w:rsidRDefault="0089218D" w:rsidP="0089218D">
      <w:r w:rsidRPr="009039FC">
        <w:t xml:space="preserve">The Scanner Problem dump destination will be used if the scanner was not able to read the barcode of an item or if the CSC/Host does not redirect an item </w:t>
      </w:r>
      <w:proofErr w:type="gramStart"/>
      <w:r w:rsidRPr="009039FC">
        <w:t>as a result of</w:t>
      </w:r>
      <w:proofErr w:type="gramEnd"/>
      <w:r w:rsidRPr="009039FC">
        <w:t xml:space="preserve"> a conversion of a barcode to a destination before the carrier with the item reaches a predefined spot on the sorter after the scanner.</w:t>
      </w:r>
    </w:p>
    <w:p w14:paraId="7EC9AD43" w14:textId="77777777" w:rsidR="0089218D" w:rsidRPr="009039FC" w:rsidRDefault="0089218D" w:rsidP="0089218D">
      <w:r w:rsidRPr="009039FC">
        <w:t>The dump chute destination will be used as soon they are received.</w:t>
      </w:r>
    </w:p>
    <w:p w14:paraId="1A08E352" w14:textId="77777777" w:rsidR="0089218D" w:rsidRPr="009039FC" w:rsidRDefault="0089218D" w:rsidP="0089218D">
      <w:r w:rsidRPr="009039FC">
        <w:t>The CSC/Host may also request the dump chutes by sending a Request Dump Chute telegram (96). The CMC will then send the Dump Chute telegram to the CSC/Host.</w:t>
      </w:r>
    </w:p>
    <w:p w14:paraId="62057D8E"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352" w:name="_Toc192574151"/>
      <w:bookmarkStart w:id="353" w:name="_Toc534610786"/>
      <w:bookmarkStart w:id="354" w:name="_Toc55827077"/>
      <w:bookmarkStart w:id="355" w:name="_Toc146512310"/>
      <w:r w:rsidRPr="009039FC">
        <w:t>Request dump chutes (96)</w:t>
      </w:r>
      <w:bookmarkEnd w:id="352"/>
      <w:bookmarkEnd w:id="353"/>
      <w:bookmarkEnd w:id="354"/>
      <w:bookmarkEnd w:id="355"/>
    </w:p>
    <w:p w14:paraId="07AE9658" w14:textId="77777777" w:rsidR="0089218D" w:rsidRPr="009039FC" w:rsidRDefault="0089218D" w:rsidP="0089218D">
      <w:r w:rsidRPr="009039FC">
        <w:t>CSC/Host =&gt; CMC</w:t>
      </w:r>
    </w:p>
    <w:p w14:paraId="4FCA54B5" w14:textId="77777777" w:rsidR="0089218D" w:rsidRPr="009039FC" w:rsidRDefault="0089218D" w:rsidP="0089218D">
      <w:r w:rsidRPr="009039FC">
        <w:t>Channel: Routing</w:t>
      </w:r>
    </w:p>
    <w:p w14:paraId="20207A13" w14:textId="77777777" w:rsidR="0089218D" w:rsidRPr="009039FC" w:rsidRDefault="0089218D" w:rsidP="0089218D">
      <w:r w:rsidRPr="009039FC">
        <w:tab/>
      </w:r>
      <w:r w:rsidRPr="009039FC">
        <w:tab/>
      </w:r>
    </w:p>
    <w:p w14:paraId="18F7E7F9" w14:textId="77777777" w:rsidR="0089218D" w:rsidRPr="009039FC" w:rsidRDefault="0089218D" w:rsidP="0089218D">
      <w:r w:rsidRPr="009039FC">
        <w:lastRenderedPageBreak/>
        <w:t>Format:</w:t>
      </w:r>
      <w:r w:rsidRPr="009039FC">
        <w:tab/>
        <w:t>TTLL_RII</w:t>
      </w:r>
      <w:r w:rsidRPr="009039FC">
        <w:tab/>
      </w:r>
      <w:r w:rsidRPr="009039FC">
        <w:tab/>
      </w:r>
    </w:p>
    <w:p w14:paraId="798AF05A" w14:textId="77777777" w:rsidR="0089218D" w:rsidRPr="009039FC" w:rsidRDefault="0089218D" w:rsidP="0089218D">
      <w:r w:rsidRPr="009039FC">
        <w:tab/>
        <w:t>TT</w:t>
      </w:r>
      <w:r w:rsidRPr="009039FC">
        <w:tab/>
        <w:t>96 = Telegram Type</w:t>
      </w:r>
    </w:p>
    <w:p w14:paraId="6233B60A" w14:textId="77777777" w:rsidR="0089218D" w:rsidRPr="009039FC" w:rsidRDefault="0089218D" w:rsidP="0089218D">
      <w:r w:rsidRPr="009039FC">
        <w:tab/>
        <w:t>LL</w:t>
      </w:r>
      <w:r w:rsidRPr="009039FC">
        <w:tab/>
        <w:t>4 = Telegram Length</w:t>
      </w:r>
    </w:p>
    <w:p w14:paraId="74DB7585" w14:textId="77777777" w:rsidR="0089218D" w:rsidRPr="009039FC" w:rsidRDefault="0089218D" w:rsidP="0089218D">
      <w:r w:rsidRPr="009039FC">
        <w:tab/>
        <w:t>R</w:t>
      </w:r>
      <w:r w:rsidRPr="009039FC">
        <w:tab/>
        <w:t>Request</w:t>
      </w:r>
      <w:r w:rsidRPr="009039FC">
        <w:tab/>
        <w:t>0</w:t>
      </w:r>
      <w:r w:rsidRPr="009039FC">
        <w:tab/>
        <w:t>= Upload for single induction unit</w:t>
      </w:r>
    </w:p>
    <w:p w14:paraId="223871FE" w14:textId="77777777" w:rsidR="0089218D" w:rsidRPr="009039FC" w:rsidRDefault="0089218D" w:rsidP="0089218D">
      <w:r w:rsidRPr="009039FC">
        <w:tab/>
      </w:r>
      <w:r w:rsidRPr="009039FC">
        <w:tab/>
      </w:r>
      <w:r w:rsidRPr="009039FC">
        <w:tab/>
        <w:t>1</w:t>
      </w:r>
      <w:r w:rsidRPr="009039FC">
        <w:tab/>
        <w:t>= Upload for all induction units</w:t>
      </w:r>
    </w:p>
    <w:p w14:paraId="6A79EEB8" w14:textId="77777777" w:rsidR="0089218D" w:rsidRPr="009039FC" w:rsidRDefault="0089218D" w:rsidP="0089218D">
      <w:r w:rsidRPr="009039FC">
        <w:tab/>
        <w:t>II</w:t>
      </w:r>
      <w:r w:rsidRPr="009039FC">
        <w:tab/>
        <w:t>Induction Unit Number</w:t>
      </w:r>
      <w:r w:rsidRPr="009039FC">
        <w:tab/>
        <w:t>(</w:t>
      </w:r>
      <w:proofErr w:type="gramStart"/>
      <w:r w:rsidRPr="009039FC">
        <w:t>0..</w:t>
      </w:r>
      <w:proofErr w:type="gramEnd"/>
      <w:r w:rsidRPr="009039FC">
        <w:t>199)</w:t>
      </w:r>
    </w:p>
    <w:p w14:paraId="62C7F3B1" w14:textId="77777777" w:rsidR="0089218D" w:rsidRPr="009039FC" w:rsidRDefault="0089218D" w:rsidP="0089218D"/>
    <w:p w14:paraId="2BDCA7E4" w14:textId="77777777" w:rsidR="0089218D" w:rsidRPr="009039FC" w:rsidRDefault="0089218D" w:rsidP="0089218D"/>
    <w:p w14:paraId="4B21A075" w14:textId="77777777" w:rsidR="0089218D" w:rsidRPr="009039FC" w:rsidRDefault="0089218D" w:rsidP="0089218D"/>
    <w:p w14:paraId="64157F0B" w14:textId="77777777" w:rsidR="0089218D" w:rsidRPr="009039FC" w:rsidRDefault="0089218D" w:rsidP="0089218D"/>
    <w:p w14:paraId="27B7C155" w14:textId="77777777" w:rsidR="0089218D" w:rsidRPr="009039FC" w:rsidRDefault="0089218D" w:rsidP="0089218D"/>
    <w:p w14:paraId="4F80A8C7"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10B01C4F" w14:textId="77777777" w:rsidTr="0089218D">
        <w:tc>
          <w:tcPr>
            <w:tcW w:w="6120" w:type="dxa"/>
            <w:gridSpan w:val="2"/>
          </w:tcPr>
          <w:p w14:paraId="15D7BE66" w14:textId="77777777" w:rsidR="0089218D" w:rsidRPr="009039FC" w:rsidRDefault="0089218D" w:rsidP="0089218D">
            <w:pPr>
              <w:pStyle w:val="TableText"/>
              <w:jc w:val="center"/>
            </w:pPr>
            <w:r w:rsidRPr="009039FC">
              <w:t>Type</w:t>
            </w:r>
          </w:p>
        </w:tc>
      </w:tr>
      <w:tr w:rsidR="0089218D" w:rsidRPr="009039FC" w14:paraId="1BFB3C0C" w14:textId="77777777" w:rsidTr="0089218D">
        <w:tc>
          <w:tcPr>
            <w:tcW w:w="6120" w:type="dxa"/>
            <w:gridSpan w:val="2"/>
          </w:tcPr>
          <w:p w14:paraId="4F3AC097" w14:textId="77777777" w:rsidR="0089218D" w:rsidRPr="009039FC" w:rsidRDefault="0089218D" w:rsidP="0089218D">
            <w:pPr>
              <w:pStyle w:val="TableText"/>
              <w:jc w:val="center"/>
            </w:pPr>
            <w:r w:rsidRPr="009039FC">
              <w:t>Length</w:t>
            </w:r>
          </w:p>
        </w:tc>
      </w:tr>
      <w:tr w:rsidR="0089218D" w:rsidRPr="009039FC" w14:paraId="1C0414BB" w14:textId="77777777" w:rsidTr="0089218D">
        <w:tc>
          <w:tcPr>
            <w:tcW w:w="3068" w:type="dxa"/>
          </w:tcPr>
          <w:p w14:paraId="103B4E03" w14:textId="77777777" w:rsidR="0089218D" w:rsidRPr="009039FC" w:rsidRDefault="0089218D" w:rsidP="0089218D">
            <w:pPr>
              <w:pStyle w:val="TableText"/>
              <w:jc w:val="center"/>
            </w:pPr>
          </w:p>
        </w:tc>
        <w:tc>
          <w:tcPr>
            <w:tcW w:w="3052" w:type="dxa"/>
          </w:tcPr>
          <w:p w14:paraId="4E2C7EAA" w14:textId="77777777" w:rsidR="0089218D" w:rsidRPr="009039FC" w:rsidRDefault="0089218D" w:rsidP="0089218D">
            <w:pPr>
              <w:pStyle w:val="TableText"/>
              <w:jc w:val="center"/>
            </w:pPr>
            <w:r w:rsidRPr="009039FC">
              <w:t>R</w:t>
            </w:r>
          </w:p>
        </w:tc>
      </w:tr>
      <w:tr w:rsidR="0089218D" w:rsidRPr="009039FC" w14:paraId="04FBE66A" w14:textId="77777777" w:rsidTr="0089218D">
        <w:tc>
          <w:tcPr>
            <w:tcW w:w="3068" w:type="dxa"/>
          </w:tcPr>
          <w:p w14:paraId="639BFCA9" w14:textId="77777777" w:rsidR="0089218D" w:rsidRPr="009039FC" w:rsidRDefault="0089218D" w:rsidP="0089218D">
            <w:pPr>
              <w:pStyle w:val="TableText"/>
              <w:jc w:val="center"/>
            </w:pPr>
            <w:r w:rsidRPr="009039FC">
              <w:t>I</w:t>
            </w:r>
          </w:p>
        </w:tc>
        <w:tc>
          <w:tcPr>
            <w:tcW w:w="3052" w:type="dxa"/>
          </w:tcPr>
          <w:p w14:paraId="7238B81B" w14:textId="77777777" w:rsidR="0089218D" w:rsidRPr="009039FC" w:rsidRDefault="0089218D" w:rsidP="0089218D">
            <w:pPr>
              <w:pStyle w:val="TableText"/>
              <w:jc w:val="center"/>
            </w:pPr>
            <w:r w:rsidRPr="009039FC">
              <w:t>I</w:t>
            </w:r>
          </w:p>
        </w:tc>
      </w:tr>
    </w:tbl>
    <w:p w14:paraId="4EC314B3" w14:textId="77777777" w:rsidR="0089218D" w:rsidRPr="009039FC" w:rsidRDefault="0089218D" w:rsidP="0089218D"/>
    <w:p w14:paraId="2CFDE69A" w14:textId="77777777" w:rsidR="0089218D" w:rsidRPr="009039FC" w:rsidRDefault="0089218D" w:rsidP="0089218D">
      <w:r w:rsidRPr="009039FC">
        <w:t xml:space="preserve">The CSC/Host may request the dump chutes from the CMC. The CMC will return a Dump Chute telegram (95) with the dump chutes for the requested sorter object. </w:t>
      </w:r>
    </w:p>
    <w:p w14:paraId="2384780A" w14:textId="77777777" w:rsidR="0089218D" w:rsidRPr="009039FC" w:rsidRDefault="0089218D" w:rsidP="0089218D">
      <w:r w:rsidRPr="009039FC">
        <w:t xml:space="preserve">If all dump chutes for all induction units are requested, a Dump Chute telegram for each installed induction unit and SPS/MAI will be sent. </w:t>
      </w:r>
    </w:p>
    <w:p w14:paraId="2BFDE629" w14:textId="77777777" w:rsidR="0089218D" w:rsidRPr="009039FC" w:rsidRDefault="0089218D" w:rsidP="0089218D">
      <w:r w:rsidRPr="009039FC">
        <w:t>The value of Induction Unit Number (II) is ignored in case upload for all induction units is requested.</w:t>
      </w:r>
    </w:p>
    <w:p w14:paraId="46737428"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356" w:name="_Toc192574152"/>
      <w:bookmarkStart w:id="357" w:name="_Toc534610787"/>
      <w:bookmarkStart w:id="358" w:name="_Toc55827078"/>
      <w:bookmarkStart w:id="359" w:name="_Toc146512311"/>
      <w:r w:rsidRPr="009039FC">
        <w:t>Set status (97)</w:t>
      </w:r>
      <w:bookmarkEnd w:id="356"/>
      <w:bookmarkEnd w:id="357"/>
      <w:bookmarkEnd w:id="358"/>
      <w:bookmarkEnd w:id="359"/>
    </w:p>
    <w:p w14:paraId="563C0463" w14:textId="77777777" w:rsidR="0089218D" w:rsidRPr="009039FC" w:rsidRDefault="0089218D" w:rsidP="0089218D">
      <w:r w:rsidRPr="009039FC">
        <w:t>CSC/Host =&gt; CMC</w:t>
      </w:r>
    </w:p>
    <w:p w14:paraId="57812C58" w14:textId="77777777" w:rsidR="0089218D" w:rsidRPr="009039FC" w:rsidRDefault="0089218D" w:rsidP="0089218D">
      <w:r w:rsidRPr="009039FC">
        <w:t>Channel: Routing</w:t>
      </w:r>
    </w:p>
    <w:p w14:paraId="118F18C5" w14:textId="77777777" w:rsidR="0089218D" w:rsidRPr="009039FC" w:rsidRDefault="0089218D" w:rsidP="0089218D"/>
    <w:p w14:paraId="39B5E727" w14:textId="77777777" w:rsidR="0089218D" w:rsidRPr="009039FC" w:rsidRDefault="0089218D" w:rsidP="0089218D">
      <w:r w:rsidRPr="009039FC">
        <w:t>Format:</w:t>
      </w:r>
      <w:r w:rsidRPr="009039FC">
        <w:tab/>
        <w:t>TTLLPP_SDD</w:t>
      </w:r>
      <w:r w:rsidRPr="009039FC">
        <w:tab/>
      </w:r>
      <w:r w:rsidRPr="009039FC">
        <w:tab/>
      </w:r>
    </w:p>
    <w:p w14:paraId="127195BE" w14:textId="77777777" w:rsidR="0089218D" w:rsidRPr="009039FC" w:rsidRDefault="0089218D" w:rsidP="0089218D">
      <w:r w:rsidRPr="009039FC">
        <w:tab/>
        <w:t>TT</w:t>
      </w:r>
      <w:r w:rsidRPr="009039FC">
        <w:tab/>
        <w:t>97 = Telegram Type</w:t>
      </w:r>
    </w:p>
    <w:p w14:paraId="2A8A53F2" w14:textId="77777777" w:rsidR="0089218D" w:rsidRPr="009039FC" w:rsidRDefault="0089218D" w:rsidP="0089218D">
      <w:r w:rsidRPr="009039FC">
        <w:tab/>
        <w:t>LL</w:t>
      </w:r>
      <w:r w:rsidRPr="009039FC">
        <w:tab/>
        <w:t>5 = Telegram Length</w:t>
      </w:r>
    </w:p>
    <w:p w14:paraId="17C32E0D" w14:textId="77777777" w:rsidR="0089218D" w:rsidRPr="009039FC" w:rsidRDefault="0089218D" w:rsidP="0089218D">
      <w:r w:rsidRPr="009039FC">
        <w:tab/>
        <w:t>PP</w:t>
      </w:r>
      <w:r w:rsidRPr="009039FC">
        <w:tab/>
        <w:t>Status point</w:t>
      </w:r>
      <w:r w:rsidRPr="009039FC">
        <w:tab/>
        <w:t>(</w:t>
      </w:r>
      <w:proofErr w:type="gramStart"/>
      <w:r w:rsidRPr="009039FC">
        <w:t>0..</w:t>
      </w:r>
      <w:proofErr w:type="gramEnd"/>
      <w:r w:rsidRPr="009039FC">
        <w:t>127)</w:t>
      </w:r>
    </w:p>
    <w:p w14:paraId="35CA78F9" w14:textId="77777777" w:rsidR="0089218D" w:rsidRPr="009039FC" w:rsidRDefault="0089218D" w:rsidP="0089218D">
      <w:r w:rsidRPr="009039FC">
        <w:tab/>
        <w:t>S</w:t>
      </w:r>
      <w:r w:rsidRPr="009039FC">
        <w:tab/>
        <w:t>Status</w:t>
      </w:r>
      <w:r w:rsidRPr="009039FC">
        <w:tab/>
        <w:t>0</w:t>
      </w:r>
      <w:r w:rsidRPr="009039FC">
        <w:tab/>
        <w:t>= Off</w:t>
      </w:r>
    </w:p>
    <w:p w14:paraId="338FB08A" w14:textId="77777777" w:rsidR="0089218D" w:rsidRPr="009039FC" w:rsidRDefault="0089218D" w:rsidP="0089218D">
      <w:r w:rsidRPr="009039FC">
        <w:tab/>
      </w:r>
      <w:r w:rsidRPr="009039FC">
        <w:tab/>
      </w:r>
      <w:r w:rsidRPr="009039FC">
        <w:tab/>
        <w:t>1</w:t>
      </w:r>
      <w:r w:rsidRPr="009039FC">
        <w:tab/>
        <w:t>= On</w:t>
      </w:r>
    </w:p>
    <w:p w14:paraId="2A746DEF" w14:textId="77777777" w:rsidR="0089218D" w:rsidRPr="009039FC" w:rsidRDefault="0089218D" w:rsidP="0089218D">
      <w:r w:rsidRPr="009039FC">
        <w:tab/>
        <w:t>DD</w:t>
      </w:r>
      <w:r w:rsidRPr="009039FC">
        <w:tab/>
        <w:t>Parameter</w:t>
      </w:r>
      <w:r w:rsidRPr="009039FC">
        <w:tab/>
        <w:t>(</w:t>
      </w:r>
      <w:proofErr w:type="gramStart"/>
      <w:r w:rsidRPr="009039FC">
        <w:t>0..</w:t>
      </w:r>
      <w:proofErr w:type="gramEnd"/>
      <w:r w:rsidRPr="009039FC">
        <w:t xml:space="preserve"> 32.767 = </w:t>
      </w:r>
      <w:proofErr w:type="gramStart"/>
      <w:r w:rsidRPr="009039FC">
        <w:t>0..</w:t>
      </w:r>
      <w:proofErr w:type="gramEnd"/>
      <w:r w:rsidRPr="009039FC">
        <w:t>7FFFH)</w:t>
      </w:r>
    </w:p>
    <w:p w14:paraId="4FAA2E75" w14:textId="77777777" w:rsidR="0089218D" w:rsidRPr="009039FC" w:rsidRDefault="0089218D" w:rsidP="0089218D"/>
    <w:p w14:paraId="4EC52707"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011EB48B" w14:textId="77777777" w:rsidTr="0089218D">
        <w:tc>
          <w:tcPr>
            <w:tcW w:w="6120" w:type="dxa"/>
            <w:gridSpan w:val="2"/>
          </w:tcPr>
          <w:p w14:paraId="7C77204A" w14:textId="77777777" w:rsidR="0089218D" w:rsidRPr="009039FC" w:rsidRDefault="0089218D" w:rsidP="0089218D">
            <w:pPr>
              <w:pStyle w:val="TableText"/>
              <w:jc w:val="center"/>
            </w:pPr>
            <w:r w:rsidRPr="009039FC">
              <w:t>Type</w:t>
            </w:r>
          </w:p>
        </w:tc>
      </w:tr>
      <w:tr w:rsidR="0089218D" w:rsidRPr="009039FC" w14:paraId="46305ABD" w14:textId="77777777" w:rsidTr="0089218D">
        <w:tc>
          <w:tcPr>
            <w:tcW w:w="6120" w:type="dxa"/>
            <w:gridSpan w:val="2"/>
          </w:tcPr>
          <w:p w14:paraId="1200DD24" w14:textId="77777777" w:rsidR="0089218D" w:rsidRPr="009039FC" w:rsidRDefault="0089218D" w:rsidP="0089218D">
            <w:pPr>
              <w:pStyle w:val="TableText"/>
              <w:jc w:val="center"/>
            </w:pPr>
            <w:r w:rsidRPr="009039FC">
              <w:t>Length</w:t>
            </w:r>
          </w:p>
        </w:tc>
      </w:tr>
      <w:tr w:rsidR="0089218D" w:rsidRPr="009039FC" w14:paraId="04797F14" w14:textId="77777777" w:rsidTr="0089218D">
        <w:tc>
          <w:tcPr>
            <w:tcW w:w="3068" w:type="dxa"/>
          </w:tcPr>
          <w:p w14:paraId="4815CD87" w14:textId="77777777" w:rsidR="0089218D" w:rsidRPr="009039FC" w:rsidRDefault="0089218D" w:rsidP="0089218D">
            <w:pPr>
              <w:pStyle w:val="TableText"/>
              <w:jc w:val="center"/>
            </w:pPr>
            <w:r w:rsidRPr="009039FC">
              <w:lastRenderedPageBreak/>
              <w:t>P</w:t>
            </w:r>
          </w:p>
        </w:tc>
        <w:tc>
          <w:tcPr>
            <w:tcW w:w="3052" w:type="dxa"/>
          </w:tcPr>
          <w:p w14:paraId="077A9381" w14:textId="77777777" w:rsidR="0089218D" w:rsidRPr="009039FC" w:rsidRDefault="0089218D" w:rsidP="0089218D">
            <w:pPr>
              <w:pStyle w:val="TableText"/>
              <w:jc w:val="center"/>
            </w:pPr>
            <w:r w:rsidRPr="009039FC">
              <w:t>P</w:t>
            </w:r>
          </w:p>
        </w:tc>
      </w:tr>
      <w:tr w:rsidR="0089218D" w:rsidRPr="009039FC" w14:paraId="58D72AE1" w14:textId="77777777" w:rsidTr="0089218D">
        <w:tc>
          <w:tcPr>
            <w:tcW w:w="3068" w:type="dxa"/>
          </w:tcPr>
          <w:p w14:paraId="440CD31E" w14:textId="77777777" w:rsidR="0089218D" w:rsidRPr="009039FC" w:rsidRDefault="0089218D" w:rsidP="0089218D">
            <w:pPr>
              <w:pStyle w:val="TableText"/>
              <w:jc w:val="center"/>
            </w:pPr>
          </w:p>
        </w:tc>
        <w:tc>
          <w:tcPr>
            <w:tcW w:w="3052" w:type="dxa"/>
          </w:tcPr>
          <w:p w14:paraId="3B0C1039" w14:textId="77777777" w:rsidR="0089218D" w:rsidRPr="009039FC" w:rsidRDefault="0089218D" w:rsidP="0089218D">
            <w:pPr>
              <w:pStyle w:val="TableText"/>
              <w:jc w:val="center"/>
            </w:pPr>
            <w:r w:rsidRPr="009039FC">
              <w:t>S</w:t>
            </w:r>
          </w:p>
        </w:tc>
      </w:tr>
      <w:tr w:rsidR="0089218D" w:rsidRPr="009039FC" w14:paraId="695E382D" w14:textId="77777777" w:rsidTr="0089218D">
        <w:tc>
          <w:tcPr>
            <w:tcW w:w="3068" w:type="dxa"/>
          </w:tcPr>
          <w:p w14:paraId="5194E137" w14:textId="77777777" w:rsidR="0089218D" w:rsidRPr="009039FC" w:rsidRDefault="0089218D" w:rsidP="0089218D">
            <w:pPr>
              <w:pStyle w:val="TableText"/>
              <w:jc w:val="center"/>
            </w:pPr>
            <w:r w:rsidRPr="009039FC">
              <w:t>D</w:t>
            </w:r>
          </w:p>
        </w:tc>
        <w:tc>
          <w:tcPr>
            <w:tcW w:w="3052" w:type="dxa"/>
          </w:tcPr>
          <w:p w14:paraId="5790CEE6" w14:textId="77777777" w:rsidR="0089218D" w:rsidRPr="009039FC" w:rsidRDefault="0089218D" w:rsidP="0089218D">
            <w:pPr>
              <w:pStyle w:val="TableText"/>
              <w:jc w:val="center"/>
            </w:pPr>
            <w:r w:rsidRPr="009039FC">
              <w:t>D</w:t>
            </w:r>
          </w:p>
        </w:tc>
      </w:tr>
    </w:tbl>
    <w:p w14:paraId="5E9E0265" w14:textId="77777777" w:rsidR="0089218D" w:rsidRPr="009039FC" w:rsidRDefault="0089218D" w:rsidP="0089218D"/>
    <w:p w14:paraId="6ECEB3AE" w14:textId="77777777" w:rsidR="0089218D" w:rsidRPr="009039FC" w:rsidRDefault="0089218D" w:rsidP="0089218D">
      <w:r w:rsidRPr="009039FC">
        <w:t xml:space="preserve">The CSC/Host may set a status point as either on or off in the status data block of the CMC to have the status point displayed in an external SCADA system where only the CMC has an interface. An example of a CSC/Host status point is ‘Hard disk almost full’. The parameter may be used to transfer additional information such as how much the disk is filled, </w:t>
      </w:r>
      <w:proofErr w:type="gramStart"/>
      <w:r w:rsidRPr="009039FC">
        <w:t>e.g.</w:t>
      </w:r>
      <w:proofErr w:type="gramEnd"/>
      <w:r w:rsidRPr="009039FC">
        <w:t xml:space="preserve"> 80 (%).</w:t>
      </w:r>
    </w:p>
    <w:p w14:paraId="0AD015FF" w14:textId="77777777" w:rsidR="0089218D" w:rsidRPr="009039FC" w:rsidRDefault="0089218D" w:rsidP="0089218D">
      <w:r w:rsidRPr="009039FC">
        <w:t xml:space="preserve">During reset, the CSC/Host point is </w:t>
      </w:r>
      <w:proofErr w:type="gramStart"/>
      <w:r w:rsidRPr="009039FC">
        <w:t>reset</w:t>
      </w:r>
      <w:proofErr w:type="gramEnd"/>
      <w:r w:rsidRPr="009039FC">
        <w:t xml:space="preserve"> and it is the CSC/Host responsibility to set active points on again after the reset.</w:t>
      </w:r>
    </w:p>
    <w:p w14:paraId="6BE88DCF" w14:textId="77777777" w:rsidR="0089218D" w:rsidRPr="009039FC" w:rsidRDefault="0089218D" w:rsidP="0089218D"/>
    <w:p w14:paraId="5395248D"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360" w:name="_Toc192574153"/>
      <w:bookmarkStart w:id="361" w:name="_Toc534610788"/>
      <w:bookmarkStart w:id="362" w:name="_Toc55827079"/>
      <w:bookmarkStart w:id="363" w:name="_Toc146512312"/>
      <w:r w:rsidRPr="009039FC">
        <w:t>Status (99) (option)</w:t>
      </w:r>
      <w:bookmarkEnd w:id="360"/>
      <w:bookmarkEnd w:id="361"/>
      <w:bookmarkEnd w:id="362"/>
      <w:bookmarkEnd w:id="363"/>
    </w:p>
    <w:p w14:paraId="1BA813DC" w14:textId="77777777" w:rsidR="0089218D" w:rsidRPr="009039FC" w:rsidRDefault="0089218D" w:rsidP="0089218D">
      <w:r w:rsidRPr="009039FC">
        <w:t>CMC =&gt; CSC/Host</w:t>
      </w:r>
    </w:p>
    <w:p w14:paraId="1A0EA236" w14:textId="77777777" w:rsidR="0089218D" w:rsidRPr="009039FC" w:rsidRDefault="0089218D" w:rsidP="0089218D">
      <w:r w:rsidRPr="009039FC">
        <w:t>Channel: Routing</w:t>
      </w:r>
    </w:p>
    <w:p w14:paraId="3E71A970" w14:textId="77777777" w:rsidR="0089218D" w:rsidRPr="009039FC" w:rsidRDefault="0089218D" w:rsidP="0089218D"/>
    <w:p w14:paraId="297E13E4" w14:textId="77777777" w:rsidR="0089218D" w:rsidRPr="006206DE" w:rsidRDefault="0089218D" w:rsidP="0089218D">
      <w:pPr>
        <w:rPr>
          <w:lang w:val="de-DE"/>
        </w:rPr>
      </w:pPr>
      <w:proofErr w:type="gramStart"/>
      <w:r w:rsidRPr="006206DE">
        <w:rPr>
          <w:lang w:val="de-DE"/>
        </w:rPr>
        <w:t>Format :</w:t>
      </w:r>
      <w:proofErr w:type="gramEnd"/>
      <w:r w:rsidRPr="006206DE">
        <w:rPr>
          <w:lang w:val="de-DE"/>
        </w:rPr>
        <w:tab/>
        <w:t>TTLL_T_SIIDD..DD</w:t>
      </w:r>
      <w:r w:rsidRPr="006206DE">
        <w:rPr>
          <w:lang w:val="de-DE"/>
        </w:rPr>
        <w:tab/>
      </w:r>
      <w:r w:rsidRPr="006206DE">
        <w:rPr>
          <w:lang w:val="de-DE"/>
        </w:rPr>
        <w:tab/>
      </w:r>
    </w:p>
    <w:p w14:paraId="64CDE260" w14:textId="77777777" w:rsidR="0089218D" w:rsidRPr="009039FC" w:rsidRDefault="0089218D" w:rsidP="0089218D">
      <w:r w:rsidRPr="006206DE">
        <w:rPr>
          <w:lang w:val="de-DE"/>
        </w:rPr>
        <w:tab/>
      </w:r>
      <w:r w:rsidRPr="009039FC">
        <w:t>TT</w:t>
      </w:r>
      <w:r w:rsidRPr="009039FC">
        <w:tab/>
        <w:t>99 = Telegram Type</w:t>
      </w:r>
    </w:p>
    <w:p w14:paraId="497260D4" w14:textId="77777777" w:rsidR="0089218D" w:rsidRPr="009039FC" w:rsidRDefault="0089218D" w:rsidP="0089218D">
      <w:r w:rsidRPr="009039FC">
        <w:tab/>
        <w:t>LL</w:t>
      </w:r>
      <w:r w:rsidRPr="009039FC">
        <w:tab/>
        <w:t>Telegram Length</w:t>
      </w:r>
    </w:p>
    <w:p w14:paraId="43F98AB2" w14:textId="77777777" w:rsidR="0089218D" w:rsidRPr="006206DE" w:rsidRDefault="0089218D" w:rsidP="0089218D">
      <w:pPr>
        <w:rPr>
          <w:lang w:val="fr-FR"/>
        </w:rPr>
      </w:pPr>
      <w:r w:rsidRPr="009039FC">
        <w:tab/>
      </w:r>
      <w:r w:rsidRPr="006206DE">
        <w:rPr>
          <w:lang w:val="fr-FR"/>
        </w:rPr>
        <w:t>T</w:t>
      </w:r>
      <w:r w:rsidRPr="006206DE">
        <w:rPr>
          <w:lang w:val="fr-FR"/>
        </w:rPr>
        <w:tab/>
        <w:t>Object Type.</w:t>
      </w:r>
      <w:r w:rsidRPr="006206DE">
        <w:rPr>
          <w:lang w:val="fr-FR"/>
        </w:rPr>
        <w:tab/>
        <w:t>0</w:t>
      </w:r>
      <w:r w:rsidRPr="006206DE">
        <w:rPr>
          <w:lang w:val="fr-FR"/>
        </w:rPr>
        <w:tab/>
        <w:t xml:space="preserve">= </w:t>
      </w:r>
      <w:proofErr w:type="spellStart"/>
      <w:r w:rsidRPr="006206DE">
        <w:rPr>
          <w:lang w:val="fr-FR"/>
        </w:rPr>
        <w:t>Sorter</w:t>
      </w:r>
      <w:proofErr w:type="spellEnd"/>
    </w:p>
    <w:p w14:paraId="574A94CC" w14:textId="77777777" w:rsidR="0089218D" w:rsidRPr="006206DE" w:rsidRDefault="0089218D" w:rsidP="0089218D">
      <w:pPr>
        <w:rPr>
          <w:lang w:val="fr-FR"/>
        </w:rPr>
      </w:pPr>
      <w:r w:rsidRPr="006206DE">
        <w:rPr>
          <w:lang w:val="fr-FR"/>
        </w:rPr>
        <w:tab/>
      </w:r>
      <w:r w:rsidRPr="006206DE">
        <w:rPr>
          <w:lang w:val="fr-FR"/>
        </w:rPr>
        <w:tab/>
      </w:r>
      <w:r w:rsidRPr="006206DE">
        <w:rPr>
          <w:lang w:val="fr-FR"/>
        </w:rPr>
        <w:tab/>
        <w:t>1</w:t>
      </w:r>
      <w:r w:rsidRPr="006206DE">
        <w:rPr>
          <w:lang w:val="fr-FR"/>
        </w:rPr>
        <w:tab/>
        <w:t xml:space="preserve">= Induction </w:t>
      </w:r>
      <w:proofErr w:type="spellStart"/>
      <w:r w:rsidRPr="006206DE">
        <w:rPr>
          <w:lang w:val="fr-FR"/>
        </w:rPr>
        <w:t>units</w:t>
      </w:r>
      <w:proofErr w:type="spellEnd"/>
    </w:p>
    <w:p w14:paraId="633B308C" w14:textId="77777777" w:rsidR="0089218D" w:rsidRPr="009039FC" w:rsidRDefault="0089218D" w:rsidP="0089218D">
      <w:r w:rsidRPr="006206DE">
        <w:rPr>
          <w:lang w:val="fr-FR"/>
        </w:rPr>
        <w:tab/>
      </w:r>
      <w:r w:rsidRPr="006206DE">
        <w:rPr>
          <w:lang w:val="fr-FR"/>
        </w:rPr>
        <w:tab/>
      </w:r>
      <w:r w:rsidRPr="006206DE">
        <w:rPr>
          <w:lang w:val="fr-FR"/>
        </w:rPr>
        <w:tab/>
      </w:r>
      <w:r w:rsidRPr="009039FC">
        <w:t>2</w:t>
      </w:r>
      <w:r w:rsidRPr="009039FC">
        <w:tab/>
        <w:t>= CMC</w:t>
      </w:r>
    </w:p>
    <w:p w14:paraId="70C24DE9" w14:textId="77777777" w:rsidR="0089218D" w:rsidRPr="009039FC" w:rsidRDefault="0089218D" w:rsidP="0089218D">
      <w:r w:rsidRPr="009039FC">
        <w:tab/>
        <w:t>S</w:t>
      </w:r>
      <w:r w:rsidRPr="009039FC">
        <w:tab/>
        <w:t>Object Subtype</w:t>
      </w:r>
    </w:p>
    <w:p w14:paraId="6933E8CA" w14:textId="77777777" w:rsidR="0089218D" w:rsidRPr="009039FC" w:rsidRDefault="0089218D" w:rsidP="0089218D">
      <w:r w:rsidRPr="009039FC">
        <w:tab/>
        <w:t>II</w:t>
      </w:r>
      <w:r w:rsidRPr="009039FC">
        <w:tab/>
        <w:t>Index number of object</w:t>
      </w:r>
    </w:p>
    <w:p w14:paraId="0776850C" w14:textId="77777777" w:rsidR="0089218D" w:rsidRPr="009039FC" w:rsidRDefault="0089218D" w:rsidP="0089218D">
      <w:r w:rsidRPr="009039FC">
        <w:tab/>
        <w:t>DD</w:t>
      </w:r>
      <w:r w:rsidRPr="009039FC">
        <w:tab/>
        <w:t>1 – 96 words of data</w:t>
      </w:r>
    </w:p>
    <w:p w14:paraId="68DAD3E8" w14:textId="77777777" w:rsidR="0089218D" w:rsidRPr="009039FC" w:rsidRDefault="0089218D" w:rsidP="0089218D"/>
    <w:p w14:paraId="2E004E1D"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05355819" w14:textId="77777777" w:rsidTr="0089218D">
        <w:tc>
          <w:tcPr>
            <w:tcW w:w="6120" w:type="dxa"/>
            <w:gridSpan w:val="2"/>
          </w:tcPr>
          <w:p w14:paraId="5CC1786A" w14:textId="77777777" w:rsidR="0089218D" w:rsidRPr="009039FC" w:rsidRDefault="0089218D" w:rsidP="0089218D">
            <w:pPr>
              <w:pStyle w:val="TableText"/>
              <w:jc w:val="center"/>
            </w:pPr>
            <w:r w:rsidRPr="009039FC">
              <w:t>Type</w:t>
            </w:r>
          </w:p>
        </w:tc>
      </w:tr>
      <w:tr w:rsidR="0089218D" w:rsidRPr="009039FC" w14:paraId="01212A4A" w14:textId="77777777" w:rsidTr="0089218D">
        <w:tc>
          <w:tcPr>
            <w:tcW w:w="6120" w:type="dxa"/>
            <w:gridSpan w:val="2"/>
          </w:tcPr>
          <w:p w14:paraId="6A816589" w14:textId="77777777" w:rsidR="0089218D" w:rsidRPr="009039FC" w:rsidRDefault="0089218D" w:rsidP="0089218D">
            <w:pPr>
              <w:pStyle w:val="TableText"/>
              <w:jc w:val="center"/>
            </w:pPr>
            <w:r w:rsidRPr="009039FC">
              <w:t>Length</w:t>
            </w:r>
          </w:p>
        </w:tc>
      </w:tr>
      <w:tr w:rsidR="0089218D" w:rsidRPr="009039FC" w14:paraId="6B238455" w14:textId="77777777" w:rsidTr="0089218D">
        <w:tc>
          <w:tcPr>
            <w:tcW w:w="3068" w:type="dxa"/>
          </w:tcPr>
          <w:p w14:paraId="70601379" w14:textId="77777777" w:rsidR="0089218D" w:rsidRPr="009039FC" w:rsidRDefault="0089218D" w:rsidP="0089218D">
            <w:pPr>
              <w:pStyle w:val="TableText"/>
              <w:jc w:val="center"/>
            </w:pPr>
          </w:p>
        </w:tc>
        <w:tc>
          <w:tcPr>
            <w:tcW w:w="3052" w:type="dxa"/>
          </w:tcPr>
          <w:p w14:paraId="30D80ACF" w14:textId="77777777" w:rsidR="0089218D" w:rsidRPr="009039FC" w:rsidRDefault="0089218D" w:rsidP="0089218D">
            <w:pPr>
              <w:pStyle w:val="TableText"/>
              <w:jc w:val="center"/>
            </w:pPr>
            <w:r w:rsidRPr="009039FC">
              <w:t>T</w:t>
            </w:r>
          </w:p>
        </w:tc>
      </w:tr>
      <w:tr w:rsidR="0089218D" w:rsidRPr="009039FC" w14:paraId="0F101976" w14:textId="77777777" w:rsidTr="0089218D">
        <w:tc>
          <w:tcPr>
            <w:tcW w:w="3068" w:type="dxa"/>
          </w:tcPr>
          <w:p w14:paraId="4C98A89D" w14:textId="77777777" w:rsidR="0089218D" w:rsidRPr="009039FC" w:rsidRDefault="0089218D" w:rsidP="0089218D">
            <w:pPr>
              <w:pStyle w:val="TableText"/>
              <w:jc w:val="center"/>
            </w:pPr>
          </w:p>
        </w:tc>
        <w:tc>
          <w:tcPr>
            <w:tcW w:w="3052" w:type="dxa"/>
          </w:tcPr>
          <w:p w14:paraId="17897311" w14:textId="77777777" w:rsidR="0089218D" w:rsidRPr="009039FC" w:rsidRDefault="0089218D" w:rsidP="0089218D">
            <w:pPr>
              <w:pStyle w:val="TableText"/>
              <w:jc w:val="center"/>
            </w:pPr>
            <w:r w:rsidRPr="009039FC">
              <w:t>S</w:t>
            </w:r>
          </w:p>
        </w:tc>
      </w:tr>
      <w:tr w:rsidR="0089218D" w:rsidRPr="009039FC" w14:paraId="322777C2" w14:textId="77777777" w:rsidTr="0089218D">
        <w:tc>
          <w:tcPr>
            <w:tcW w:w="3068" w:type="dxa"/>
          </w:tcPr>
          <w:p w14:paraId="77AD85E0" w14:textId="77777777" w:rsidR="0089218D" w:rsidRPr="009039FC" w:rsidRDefault="0089218D" w:rsidP="0089218D">
            <w:pPr>
              <w:pStyle w:val="TableText"/>
              <w:jc w:val="center"/>
            </w:pPr>
            <w:r w:rsidRPr="009039FC">
              <w:t>I</w:t>
            </w:r>
          </w:p>
        </w:tc>
        <w:tc>
          <w:tcPr>
            <w:tcW w:w="3052" w:type="dxa"/>
          </w:tcPr>
          <w:p w14:paraId="56F5E38D" w14:textId="77777777" w:rsidR="0089218D" w:rsidRPr="009039FC" w:rsidRDefault="0089218D" w:rsidP="0089218D">
            <w:pPr>
              <w:pStyle w:val="TableText"/>
              <w:jc w:val="center"/>
            </w:pPr>
            <w:r w:rsidRPr="009039FC">
              <w:t>I</w:t>
            </w:r>
          </w:p>
        </w:tc>
      </w:tr>
      <w:tr w:rsidR="0089218D" w:rsidRPr="009039FC" w14:paraId="5FE6C552" w14:textId="77777777" w:rsidTr="0089218D">
        <w:tc>
          <w:tcPr>
            <w:tcW w:w="3068" w:type="dxa"/>
          </w:tcPr>
          <w:p w14:paraId="2F2A17A8" w14:textId="77777777" w:rsidR="0089218D" w:rsidRPr="009039FC" w:rsidRDefault="0089218D" w:rsidP="0089218D">
            <w:pPr>
              <w:pStyle w:val="TableText"/>
              <w:jc w:val="center"/>
            </w:pPr>
            <w:r w:rsidRPr="009039FC">
              <w:t>D</w:t>
            </w:r>
          </w:p>
        </w:tc>
        <w:tc>
          <w:tcPr>
            <w:tcW w:w="3052" w:type="dxa"/>
          </w:tcPr>
          <w:p w14:paraId="7CDA5B20" w14:textId="77777777" w:rsidR="0089218D" w:rsidRPr="009039FC" w:rsidRDefault="0089218D" w:rsidP="0089218D">
            <w:pPr>
              <w:pStyle w:val="TableText"/>
              <w:jc w:val="center"/>
            </w:pPr>
            <w:r w:rsidRPr="009039FC">
              <w:t>D</w:t>
            </w:r>
          </w:p>
        </w:tc>
      </w:tr>
      <w:tr w:rsidR="0089218D" w:rsidRPr="009039FC" w14:paraId="2AD3378C" w14:textId="77777777" w:rsidTr="0089218D">
        <w:tc>
          <w:tcPr>
            <w:tcW w:w="3068" w:type="dxa"/>
          </w:tcPr>
          <w:p w14:paraId="332CCDCE" w14:textId="77777777" w:rsidR="0089218D" w:rsidRPr="009039FC" w:rsidRDefault="0089218D" w:rsidP="0089218D">
            <w:pPr>
              <w:pStyle w:val="TableText"/>
              <w:jc w:val="center"/>
            </w:pPr>
          </w:p>
        </w:tc>
        <w:tc>
          <w:tcPr>
            <w:tcW w:w="3052" w:type="dxa"/>
          </w:tcPr>
          <w:p w14:paraId="58E02AB5" w14:textId="77777777" w:rsidR="0089218D" w:rsidRPr="009039FC" w:rsidRDefault="0089218D" w:rsidP="0089218D">
            <w:pPr>
              <w:pStyle w:val="TableText"/>
              <w:jc w:val="center"/>
            </w:pPr>
            <w:r w:rsidRPr="009039FC">
              <w:t>...</w:t>
            </w:r>
          </w:p>
        </w:tc>
      </w:tr>
      <w:tr w:rsidR="0089218D" w:rsidRPr="009039FC" w14:paraId="3F0B3A9F" w14:textId="77777777" w:rsidTr="0089218D">
        <w:tc>
          <w:tcPr>
            <w:tcW w:w="3068" w:type="dxa"/>
          </w:tcPr>
          <w:p w14:paraId="0406CEE1" w14:textId="77777777" w:rsidR="0089218D" w:rsidRPr="009039FC" w:rsidRDefault="0089218D" w:rsidP="0089218D">
            <w:pPr>
              <w:pStyle w:val="TableText"/>
              <w:jc w:val="center"/>
            </w:pPr>
            <w:r w:rsidRPr="009039FC">
              <w:t>D</w:t>
            </w:r>
          </w:p>
        </w:tc>
        <w:tc>
          <w:tcPr>
            <w:tcW w:w="3052" w:type="dxa"/>
          </w:tcPr>
          <w:p w14:paraId="143B3920" w14:textId="77777777" w:rsidR="0089218D" w:rsidRPr="009039FC" w:rsidRDefault="0089218D" w:rsidP="0089218D">
            <w:pPr>
              <w:pStyle w:val="TableText"/>
              <w:jc w:val="center"/>
            </w:pPr>
            <w:r w:rsidRPr="009039FC">
              <w:t>D</w:t>
            </w:r>
          </w:p>
        </w:tc>
      </w:tr>
    </w:tbl>
    <w:p w14:paraId="2CD4AFDE" w14:textId="77777777" w:rsidR="0089218D" w:rsidRPr="009039FC" w:rsidRDefault="0089218D" w:rsidP="0089218D"/>
    <w:p w14:paraId="766BA3C6" w14:textId="77777777" w:rsidR="0089218D" w:rsidRPr="009039FC" w:rsidRDefault="0089218D" w:rsidP="0089218D">
      <w:r w:rsidRPr="009039FC">
        <w:t xml:space="preserve">The CMC </w:t>
      </w:r>
      <w:proofErr w:type="gramStart"/>
      <w:r w:rsidRPr="009039FC">
        <w:t>is able to</w:t>
      </w:r>
      <w:proofErr w:type="gramEnd"/>
      <w:r w:rsidRPr="009039FC">
        <w:t xml:space="preserve"> send status for objects defined in Object Type. The telegram contains an identification of the object (type, subtype and index)</w:t>
      </w:r>
    </w:p>
    <w:p w14:paraId="1A76D1C0" w14:textId="77777777" w:rsidR="0089218D" w:rsidRPr="009039FC" w:rsidRDefault="0089218D" w:rsidP="0089218D">
      <w:r w:rsidRPr="009039FC">
        <w:t>The status for the devices listed below will always be sent when the status changes. The status for sorter and induction units will also be sent as response for start and stop.</w:t>
      </w:r>
    </w:p>
    <w:p w14:paraId="5B597F1A" w14:textId="77777777" w:rsidR="0089218D" w:rsidRPr="009039FC" w:rsidRDefault="0089218D" w:rsidP="0089218D">
      <w:r w:rsidRPr="009039FC">
        <w:lastRenderedPageBreak/>
        <w:t>The CMC can be set up to send status for all components during start up if needed.</w:t>
      </w:r>
    </w:p>
    <w:p w14:paraId="136DE5CF" w14:textId="77777777" w:rsidR="0089218D" w:rsidRPr="009039FC" w:rsidRDefault="0089218D" w:rsidP="0089218D">
      <w:r w:rsidRPr="009039FC">
        <w:t>Currently the following status is sent to the CSC/Host:</w:t>
      </w:r>
    </w:p>
    <w:p w14:paraId="7A15F61C" w14:textId="77777777" w:rsidR="0089218D" w:rsidRPr="009039FC" w:rsidRDefault="0089218D" w:rsidP="0089218D">
      <w:r w:rsidRPr="009039FC">
        <w:t>Sorter Status</w:t>
      </w:r>
      <w:r w:rsidRPr="009039FC">
        <w:tab/>
        <w:t>Type:</w:t>
      </w:r>
      <w:r w:rsidRPr="009039FC">
        <w:tab/>
        <w:t>0</w:t>
      </w:r>
    </w:p>
    <w:p w14:paraId="378F8E0D" w14:textId="77777777" w:rsidR="0089218D" w:rsidRPr="009039FC" w:rsidRDefault="0089218D" w:rsidP="0089218D">
      <w:r w:rsidRPr="009039FC">
        <w:tab/>
      </w:r>
      <w:r w:rsidRPr="009039FC">
        <w:tab/>
        <w:t>Subtype:</w:t>
      </w:r>
      <w:r w:rsidRPr="009039FC">
        <w:tab/>
        <w:t>0</w:t>
      </w:r>
    </w:p>
    <w:p w14:paraId="1949688F" w14:textId="77777777" w:rsidR="0089218D" w:rsidRPr="009039FC" w:rsidRDefault="0089218D" w:rsidP="0089218D">
      <w:r w:rsidRPr="009039FC">
        <w:tab/>
      </w:r>
      <w:r w:rsidRPr="009039FC">
        <w:tab/>
        <w:t>Index:</w:t>
      </w:r>
      <w:r w:rsidRPr="009039FC">
        <w:tab/>
        <w:t>0</w:t>
      </w:r>
    </w:p>
    <w:p w14:paraId="303CF5A4" w14:textId="77777777" w:rsidR="0089218D" w:rsidRPr="009039FC" w:rsidRDefault="0089218D" w:rsidP="0089218D">
      <w:r w:rsidRPr="009039FC">
        <w:tab/>
      </w:r>
      <w:r w:rsidRPr="009039FC">
        <w:tab/>
        <w:t>Status:</w:t>
      </w:r>
      <w:r w:rsidRPr="009039FC">
        <w:tab/>
        <w:t>Bit 0</w:t>
      </w:r>
      <w:r w:rsidRPr="009039FC">
        <w:tab/>
      </w:r>
      <w:r w:rsidRPr="009039FC">
        <w:tab/>
        <w:t>: Stopped</w:t>
      </w:r>
    </w:p>
    <w:p w14:paraId="2DA85731" w14:textId="77777777" w:rsidR="0089218D" w:rsidRPr="009039FC" w:rsidRDefault="0089218D" w:rsidP="0089218D">
      <w:r w:rsidRPr="009039FC">
        <w:tab/>
      </w:r>
      <w:r w:rsidRPr="009039FC">
        <w:tab/>
      </w:r>
      <w:r w:rsidRPr="009039FC">
        <w:tab/>
        <w:t>Bit 1</w:t>
      </w:r>
      <w:r w:rsidRPr="009039FC">
        <w:tab/>
      </w:r>
      <w:r w:rsidRPr="009039FC">
        <w:tab/>
        <w:t>: Starting</w:t>
      </w:r>
    </w:p>
    <w:p w14:paraId="2E25B8A3" w14:textId="77777777" w:rsidR="0089218D" w:rsidRPr="009039FC" w:rsidRDefault="0089218D" w:rsidP="0089218D">
      <w:r w:rsidRPr="009039FC">
        <w:tab/>
      </w:r>
      <w:r w:rsidRPr="009039FC">
        <w:tab/>
      </w:r>
      <w:r w:rsidRPr="009039FC">
        <w:tab/>
        <w:t>Bit 2</w:t>
      </w:r>
      <w:r w:rsidRPr="009039FC">
        <w:tab/>
      </w:r>
      <w:r w:rsidRPr="009039FC">
        <w:tab/>
        <w:t xml:space="preserve">: Running </w:t>
      </w:r>
    </w:p>
    <w:p w14:paraId="782903C7" w14:textId="77777777" w:rsidR="0089218D" w:rsidRPr="009039FC" w:rsidRDefault="0089218D" w:rsidP="0089218D">
      <w:r w:rsidRPr="009039FC">
        <w:tab/>
      </w:r>
      <w:r w:rsidRPr="009039FC">
        <w:tab/>
      </w:r>
      <w:r w:rsidRPr="009039FC">
        <w:tab/>
        <w:t>Bit 3</w:t>
      </w:r>
      <w:r w:rsidRPr="009039FC">
        <w:tab/>
      </w:r>
      <w:r w:rsidRPr="009039FC">
        <w:tab/>
        <w:t>: Stopping</w:t>
      </w:r>
    </w:p>
    <w:p w14:paraId="5882DCD5" w14:textId="77777777" w:rsidR="0089218D" w:rsidRPr="009039FC" w:rsidRDefault="0089218D" w:rsidP="0089218D">
      <w:r w:rsidRPr="009039FC">
        <w:tab/>
      </w:r>
      <w:r w:rsidRPr="009039FC">
        <w:tab/>
      </w:r>
      <w:r w:rsidRPr="009039FC">
        <w:tab/>
        <w:t>Bit 4</w:t>
      </w:r>
      <w:r w:rsidRPr="009039FC">
        <w:tab/>
      </w:r>
      <w:r w:rsidRPr="009039FC">
        <w:tab/>
        <w:t xml:space="preserve">: </w:t>
      </w:r>
      <w:proofErr w:type="spellStart"/>
      <w:r w:rsidRPr="009039FC">
        <w:t>SortationAllowed</w:t>
      </w:r>
      <w:proofErr w:type="spellEnd"/>
    </w:p>
    <w:p w14:paraId="2F5EB4D1" w14:textId="77777777" w:rsidR="0089218D" w:rsidRPr="009039FC" w:rsidRDefault="0089218D" w:rsidP="0089218D">
      <w:r w:rsidRPr="009039FC">
        <w:tab/>
      </w:r>
      <w:r w:rsidRPr="009039FC">
        <w:tab/>
      </w:r>
      <w:r w:rsidRPr="009039FC">
        <w:tab/>
        <w:t xml:space="preserve">Bit </w:t>
      </w:r>
      <w:proofErr w:type="gramStart"/>
      <w:r w:rsidRPr="009039FC">
        <w:t>5..</w:t>
      </w:r>
      <w:proofErr w:type="gramEnd"/>
      <w:r w:rsidRPr="009039FC">
        <w:t>7</w:t>
      </w:r>
      <w:r w:rsidRPr="009039FC">
        <w:tab/>
        <w:t>: Not Used</w:t>
      </w:r>
    </w:p>
    <w:p w14:paraId="5F4B7CCE" w14:textId="77777777" w:rsidR="0089218D" w:rsidRPr="009039FC" w:rsidRDefault="0089218D" w:rsidP="0089218D">
      <w:r w:rsidRPr="009039FC">
        <w:tab/>
      </w:r>
      <w:r w:rsidRPr="009039FC">
        <w:tab/>
      </w:r>
      <w:r w:rsidRPr="009039FC">
        <w:tab/>
        <w:t>Bit 8</w:t>
      </w:r>
      <w:r w:rsidRPr="009039FC">
        <w:tab/>
      </w:r>
      <w:r w:rsidRPr="009039FC">
        <w:tab/>
        <w:t>: Disabled</w:t>
      </w:r>
      <w:r w:rsidRPr="009039FC">
        <w:tab/>
        <w:t>(Option)</w:t>
      </w:r>
    </w:p>
    <w:p w14:paraId="6DFFE498" w14:textId="77777777" w:rsidR="0089218D" w:rsidRPr="009039FC" w:rsidRDefault="0089218D" w:rsidP="0089218D">
      <w:r w:rsidRPr="009039FC">
        <w:tab/>
      </w:r>
      <w:r w:rsidRPr="009039FC">
        <w:tab/>
      </w:r>
      <w:r w:rsidRPr="009039FC">
        <w:tab/>
        <w:t>Bit 9</w:t>
      </w:r>
      <w:r w:rsidRPr="009039FC">
        <w:tab/>
      </w:r>
      <w:r w:rsidRPr="009039FC">
        <w:tab/>
        <w:t xml:space="preserve">: Blocked </w:t>
      </w:r>
      <w:r w:rsidRPr="009039FC">
        <w:tab/>
        <w:t>(Option)</w:t>
      </w:r>
    </w:p>
    <w:p w14:paraId="0CF17B6E" w14:textId="77777777" w:rsidR="0089218D" w:rsidRPr="009039FC" w:rsidRDefault="0089218D" w:rsidP="0089218D">
      <w:r w:rsidRPr="009039FC">
        <w:tab/>
        <w:t xml:space="preserve">    </w:t>
      </w:r>
      <w:r w:rsidRPr="009039FC">
        <w:tab/>
      </w:r>
      <w:r w:rsidRPr="009039FC">
        <w:tab/>
        <w:t>Bit 10</w:t>
      </w:r>
      <w:r w:rsidRPr="009039FC">
        <w:tab/>
        <w:t>: Test</w:t>
      </w:r>
      <w:r w:rsidRPr="009039FC">
        <w:tab/>
      </w:r>
    </w:p>
    <w:p w14:paraId="2718E721" w14:textId="77777777" w:rsidR="0089218D" w:rsidRPr="009039FC" w:rsidRDefault="0089218D" w:rsidP="0089218D">
      <w:r w:rsidRPr="009039FC">
        <w:tab/>
      </w:r>
      <w:r w:rsidRPr="009039FC">
        <w:tab/>
      </w:r>
      <w:r w:rsidRPr="009039FC">
        <w:tab/>
        <w:t>Bit 11</w:t>
      </w:r>
      <w:r w:rsidRPr="009039FC">
        <w:tab/>
        <w:t xml:space="preserve">: </w:t>
      </w:r>
      <w:proofErr w:type="spellStart"/>
      <w:r w:rsidRPr="009039FC">
        <w:t>DischargeTest</w:t>
      </w:r>
      <w:proofErr w:type="spellEnd"/>
    </w:p>
    <w:p w14:paraId="0167B15D" w14:textId="77777777" w:rsidR="0089218D" w:rsidRPr="009039FC" w:rsidRDefault="0089218D" w:rsidP="0089218D">
      <w:r w:rsidRPr="009039FC">
        <w:tab/>
      </w:r>
      <w:r w:rsidRPr="009039FC">
        <w:tab/>
      </w:r>
      <w:r w:rsidRPr="009039FC">
        <w:tab/>
        <w:t>Bit 12</w:t>
      </w:r>
      <w:r w:rsidRPr="009039FC">
        <w:tab/>
        <w:t xml:space="preserve">: </w:t>
      </w:r>
      <w:proofErr w:type="spellStart"/>
      <w:r w:rsidRPr="009039FC">
        <w:t>LampTest</w:t>
      </w:r>
      <w:proofErr w:type="spellEnd"/>
    </w:p>
    <w:p w14:paraId="020BDE22" w14:textId="77777777" w:rsidR="0089218D" w:rsidRPr="009039FC" w:rsidRDefault="0089218D" w:rsidP="0089218D">
      <w:r w:rsidRPr="009039FC">
        <w:tab/>
      </w:r>
      <w:r w:rsidRPr="009039FC">
        <w:tab/>
      </w:r>
      <w:r w:rsidRPr="009039FC">
        <w:tab/>
        <w:t>Bit 13</w:t>
      </w:r>
      <w:r w:rsidRPr="009039FC">
        <w:tab/>
        <w:t xml:space="preserve">: </w:t>
      </w:r>
      <w:proofErr w:type="spellStart"/>
      <w:r w:rsidRPr="009039FC">
        <w:t>CarrierToServicePlatform</w:t>
      </w:r>
      <w:proofErr w:type="spellEnd"/>
    </w:p>
    <w:p w14:paraId="1C556B50" w14:textId="77777777" w:rsidR="0089218D" w:rsidRPr="009039FC" w:rsidRDefault="0089218D" w:rsidP="0089218D">
      <w:r w:rsidRPr="009039FC">
        <w:tab/>
      </w:r>
      <w:r w:rsidRPr="009039FC">
        <w:tab/>
      </w:r>
      <w:r w:rsidRPr="009039FC">
        <w:tab/>
        <w:t>Bit 14</w:t>
      </w:r>
      <w:r w:rsidRPr="009039FC">
        <w:tab/>
        <w:t xml:space="preserve">: Not </w:t>
      </w:r>
      <w:proofErr w:type="spellStart"/>
      <w:r w:rsidRPr="009039FC">
        <w:t>Synchron</w:t>
      </w:r>
      <w:proofErr w:type="spellEnd"/>
    </w:p>
    <w:p w14:paraId="14029A71" w14:textId="77777777" w:rsidR="0089218D" w:rsidRPr="009039FC" w:rsidRDefault="0089218D" w:rsidP="0089218D">
      <w:r w:rsidRPr="009039FC">
        <w:tab/>
      </w:r>
      <w:r w:rsidRPr="009039FC">
        <w:tab/>
      </w:r>
      <w:r w:rsidRPr="009039FC">
        <w:tab/>
        <w:t>Bit 15</w:t>
      </w:r>
      <w:r w:rsidRPr="009039FC">
        <w:tab/>
        <w:t>: Error</w:t>
      </w:r>
    </w:p>
    <w:p w14:paraId="42EB98FC" w14:textId="77777777" w:rsidR="0089218D" w:rsidRPr="009039FC" w:rsidRDefault="0089218D" w:rsidP="0089218D">
      <w:pPr>
        <w:tabs>
          <w:tab w:val="clear" w:pos="3119"/>
          <w:tab w:val="left" w:pos="3552"/>
        </w:tabs>
      </w:pPr>
      <w:r w:rsidRPr="009039FC">
        <w:t>Induction Unit Status</w:t>
      </w:r>
      <w:r w:rsidRPr="009039FC">
        <w:tab/>
        <w:t>Type:</w:t>
      </w:r>
      <w:r w:rsidRPr="009039FC">
        <w:tab/>
        <w:t>1</w:t>
      </w:r>
    </w:p>
    <w:p w14:paraId="6358D905" w14:textId="77777777" w:rsidR="0089218D" w:rsidRPr="009039FC" w:rsidRDefault="0089218D" w:rsidP="0089218D">
      <w:pPr>
        <w:tabs>
          <w:tab w:val="clear" w:pos="3119"/>
          <w:tab w:val="left" w:pos="3552"/>
        </w:tabs>
      </w:pPr>
      <w:r w:rsidRPr="009039FC">
        <w:tab/>
      </w:r>
      <w:r w:rsidRPr="009039FC">
        <w:tab/>
        <w:t>Subtype:</w:t>
      </w:r>
      <w:r w:rsidRPr="009039FC">
        <w:tab/>
        <w:t>0</w:t>
      </w:r>
    </w:p>
    <w:p w14:paraId="628A7253" w14:textId="77777777" w:rsidR="0089218D" w:rsidRPr="009039FC" w:rsidRDefault="0089218D" w:rsidP="0089218D">
      <w:pPr>
        <w:tabs>
          <w:tab w:val="clear" w:pos="3119"/>
          <w:tab w:val="left" w:pos="3552"/>
        </w:tabs>
      </w:pPr>
      <w:r w:rsidRPr="009039FC">
        <w:tab/>
      </w:r>
      <w:r w:rsidRPr="009039FC">
        <w:tab/>
        <w:t>Index:</w:t>
      </w:r>
      <w:r w:rsidRPr="009039FC">
        <w:tab/>
        <w:t>Induction unit number (</w:t>
      </w:r>
      <w:proofErr w:type="gramStart"/>
      <w:r w:rsidRPr="009039FC">
        <w:t>0..</w:t>
      </w:r>
      <w:proofErr w:type="gramEnd"/>
      <w:r w:rsidRPr="009039FC">
        <w:t>99)</w:t>
      </w:r>
    </w:p>
    <w:p w14:paraId="7450CE5D" w14:textId="77777777" w:rsidR="0089218D" w:rsidRPr="009039FC" w:rsidRDefault="0089218D" w:rsidP="0089218D">
      <w:pPr>
        <w:tabs>
          <w:tab w:val="clear" w:pos="3119"/>
          <w:tab w:val="left" w:pos="3552"/>
        </w:tabs>
      </w:pPr>
      <w:r w:rsidRPr="009039FC">
        <w:tab/>
      </w:r>
      <w:r w:rsidRPr="009039FC">
        <w:tab/>
        <w:t xml:space="preserve">Status: </w:t>
      </w:r>
      <w:r w:rsidRPr="009039FC">
        <w:tab/>
        <w:t>Bit 0</w:t>
      </w:r>
      <w:r w:rsidRPr="009039FC">
        <w:tab/>
      </w:r>
      <w:r w:rsidRPr="009039FC">
        <w:tab/>
        <w:t>: Stopped</w:t>
      </w:r>
    </w:p>
    <w:p w14:paraId="5B09BB6C" w14:textId="77777777" w:rsidR="0089218D" w:rsidRPr="009039FC" w:rsidRDefault="0089218D" w:rsidP="0089218D">
      <w:pPr>
        <w:tabs>
          <w:tab w:val="clear" w:pos="3119"/>
          <w:tab w:val="left" w:pos="3552"/>
        </w:tabs>
      </w:pPr>
      <w:r w:rsidRPr="009039FC">
        <w:tab/>
      </w:r>
      <w:r w:rsidRPr="009039FC">
        <w:tab/>
      </w:r>
      <w:r w:rsidRPr="009039FC">
        <w:tab/>
        <w:t>Bit 1</w:t>
      </w:r>
      <w:r w:rsidRPr="009039FC">
        <w:tab/>
      </w:r>
      <w:r w:rsidRPr="009039FC">
        <w:tab/>
        <w:t>: Starting</w:t>
      </w:r>
    </w:p>
    <w:p w14:paraId="1F67FEF8" w14:textId="77777777" w:rsidR="0089218D" w:rsidRPr="009039FC" w:rsidRDefault="0089218D" w:rsidP="0089218D">
      <w:pPr>
        <w:tabs>
          <w:tab w:val="clear" w:pos="3119"/>
          <w:tab w:val="left" w:pos="3552"/>
        </w:tabs>
      </w:pPr>
      <w:r w:rsidRPr="009039FC">
        <w:tab/>
      </w:r>
      <w:r w:rsidRPr="009039FC">
        <w:tab/>
      </w:r>
      <w:r w:rsidRPr="009039FC">
        <w:tab/>
        <w:t>Bit 2</w:t>
      </w:r>
      <w:r w:rsidRPr="009039FC">
        <w:tab/>
      </w:r>
      <w:r w:rsidRPr="009039FC">
        <w:tab/>
        <w:t>: Running</w:t>
      </w:r>
    </w:p>
    <w:p w14:paraId="73AD36AC" w14:textId="77777777" w:rsidR="0089218D" w:rsidRPr="009039FC" w:rsidRDefault="0089218D" w:rsidP="0089218D">
      <w:pPr>
        <w:tabs>
          <w:tab w:val="clear" w:pos="3119"/>
          <w:tab w:val="left" w:pos="3552"/>
        </w:tabs>
      </w:pPr>
      <w:r w:rsidRPr="009039FC">
        <w:tab/>
      </w:r>
      <w:r w:rsidRPr="009039FC">
        <w:tab/>
      </w:r>
      <w:r w:rsidRPr="009039FC">
        <w:tab/>
        <w:t>Bit 3</w:t>
      </w:r>
      <w:r w:rsidRPr="009039FC">
        <w:tab/>
      </w:r>
      <w:r w:rsidRPr="009039FC">
        <w:tab/>
        <w:t xml:space="preserve">: Stopping </w:t>
      </w:r>
    </w:p>
    <w:p w14:paraId="571768BB" w14:textId="77777777" w:rsidR="0089218D" w:rsidRPr="009039FC" w:rsidRDefault="0089218D" w:rsidP="0089218D">
      <w:pPr>
        <w:tabs>
          <w:tab w:val="clear" w:pos="3119"/>
          <w:tab w:val="left" w:pos="3552"/>
        </w:tabs>
      </w:pPr>
      <w:r w:rsidRPr="009039FC">
        <w:tab/>
      </w:r>
      <w:r w:rsidRPr="009039FC">
        <w:tab/>
      </w:r>
      <w:r w:rsidRPr="009039FC">
        <w:tab/>
        <w:t xml:space="preserve">Bit </w:t>
      </w:r>
      <w:proofErr w:type="gramStart"/>
      <w:r w:rsidRPr="009039FC">
        <w:t>4..</w:t>
      </w:r>
      <w:proofErr w:type="gramEnd"/>
      <w:r w:rsidRPr="009039FC">
        <w:t>7</w:t>
      </w:r>
      <w:r w:rsidRPr="009039FC">
        <w:tab/>
        <w:t>: Not Used</w:t>
      </w:r>
    </w:p>
    <w:p w14:paraId="3819BEB4" w14:textId="77777777" w:rsidR="0089218D" w:rsidRPr="009039FC" w:rsidRDefault="0089218D" w:rsidP="0089218D">
      <w:pPr>
        <w:tabs>
          <w:tab w:val="clear" w:pos="3119"/>
          <w:tab w:val="left" w:pos="3552"/>
        </w:tabs>
      </w:pPr>
      <w:r w:rsidRPr="009039FC">
        <w:tab/>
      </w:r>
      <w:r w:rsidRPr="009039FC">
        <w:tab/>
      </w:r>
      <w:r w:rsidRPr="009039FC">
        <w:tab/>
        <w:t>Bit 8</w:t>
      </w:r>
      <w:r w:rsidRPr="009039FC">
        <w:tab/>
      </w:r>
      <w:r w:rsidRPr="009039FC">
        <w:tab/>
        <w:t>: Disabled</w:t>
      </w:r>
      <w:r w:rsidRPr="009039FC">
        <w:tab/>
        <w:t>(Option)</w:t>
      </w:r>
    </w:p>
    <w:p w14:paraId="4EB5C107" w14:textId="77777777" w:rsidR="0089218D" w:rsidRPr="009039FC" w:rsidRDefault="0089218D" w:rsidP="0089218D">
      <w:pPr>
        <w:tabs>
          <w:tab w:val="clear" w:pos="3119"/>
          <w:tab w:val="left" w:pos="3552"/>
        </w:tabs>
      </w:pPr>
      <w:r w:rsidRPr="009039FC">
        <w:tab/>
      </w:r>
      <w:r w:rsidRPr="009039FC">
        <w:tab/>
      </w:r>
      <w:r w:rsidRPr="009039FC">
        <w:tab/>
        <w:t>Bit 9</w:t>
      </w:r>
      <w:r w:rsidRPr="009039FC">
        <w:tab/>
      </w:r>
      <w:r w:rsidRPr="009039FC">
        <w:tab/>
        <w:t xml:space="preserve">: Blocked </w:t>
      </w:r>
      <w:r w:rsidRPr="009039FC">
        <w:tab/>
        <w:t>(Option)</w:t>
      </w:r>
    </w:p>
    <w:p w14:paraId="2DBB07E1" w14:textId="77777777" w:rsidR="0089218D" w:rsidRPr="009039FC" w:rsidRDefault="0089218D" w:rsidP="0089218D">
      <w:pPr>
        <w:tabs>
          <w:tab w:val="clear" w:pos="3119"/>
          <w:tab w:val="left" w:pos="3552"/>
        </w:tabs>
      </w:pPr>
      <w:r w:rsidRPr="009039FC">
        <w:tab/>
      </w:r>
      <w:r w:rsidRPr="009039FC">
        <w:tab/>
      </w:r>
      <w:r w:rsidRPr="009039FC">
        <w:tab/>
        <w:t>Bit 10</w:t>
      </w:r>
      <w:r w:rsidRPr="009039FC">
        <w:tab/>
        <w:t>: Test</w:t>
      </w:r>
    </w:p>
    <w:p w14:paraId="7B2A1083" w14:textId="77777777" w:rsidR="0089218D" w:rsidRPr="009039FC" w:rsidRDefault="0089218D" w:rsidP="0089218D">
      <w:pPr>
        <w:tabs>
          <w:tab w:val="clear" w:pos="3119"/>
          <w:tab w:val="left" w:pos="3552"/>
        </w:tabs>
      </w:pPr>
      <w:r w:rsidRPr="009039FC">
        <w:tab/>
      </w:r>
      <w:r w:rsidRPr="009039FC">
        <w:tab/>
      </w:r>
      <w:r w:rsidRPr="009039FC">
        <w:tab/>
        <w:t xml:space="preserve">Bit </w:t>
      </w:r>
      <w:proofErr w:type="gramStart"/>
      <w:r w:rsidRPr="009039FC">
        <w:t>11..</w:t>
      </w:r>
      <w:proofErr w:type="gramEnd"/>
      <w:r w:rsidRPr="009039FC">
        <w:t>14</w:t>
      </w:r>
      <w:r w:rsidRPr="009039FC">
        <w:tab/>
        <w:t>: Not Used</w:t>
      </w:r>
    </w:p>
    <w:p w14:paraId="17C86043" w14:textId="77777777" w:rsidR="0089218D" w:rsidRPr="009039FC" w:rsidRDefault="0089218D" w:rsidP="0089218D">
      <w:pPr>
        <w:tabs>
          <w:tab w:val="clear" w:pos="3119"/>
          <w:tab w:val="left" w:pos="3552"/>
        </w:tabs>
      </w:pPr>
      <w:r w:rsidRPr="009039FC">
        <w:tab/>
      </w:r>
      <w:r w:rsidRPr="009039FC">
        <w:tab/>
      </w:r>
      <w:r w:rsidRPr="009039FC">
        <w:tab/>
        <w:t>Bit 15</w:t>
      </w:r>
      <w:r w:rsidRPr="009039FC">
        <w:tab/>
        <w:t>: Error</w:t>
      </w:r>
    </w:p>
    <w:p w14:paraId="7D21A8C0" w14:textId="77777777" w:rsidR="0089218D" w:rsidRPr="009039FC" w:rsidRDefault="0089218D" w:rsidP="0089218D">
      <w:r w:rsidRPr="009039FC">
        <w:t>CMC Status</w:t>
      </w:r>
      <w:r w:rsidRPr="009039FC">
        <w:tab/>
        <w:t>Type:</w:t>
      </w:r>
      <w:r w:rsidRPr="009039FC">
        <w:tab/>
        <w:t>2</w:t>
      </w:r>
    </w:p>
    <w:p w14:paraId="0F53D9B8" w14:textId="77777777" w:rsidR="0089218D" w:rsidRPr="009039FC" w:rsidRDefault="0089218D" w:rsidP="0089218D">
      <w:r w:rsidRPr="009039FC">
        <w:tab/>
      </w:r>
      <w:r w:rsidRPr="009039FC">
        <w:tab/>
        <w:t>Subtype:</w:t>
      </w:r>
      <w:r w:rsidRPr="009039FC">
        <w:tab/>
        <w:t>0</w:t>
      </w:r>
    </w:p>
    <w:p w14:paraId="1ED42703" w14:textId="77777777" w:rsidR="0089218D" w:rsidRPr="009039FC" w:rsidRDefault="0089218D" w:rsidP="0089218D">
      <w:r w:rsidRPr="009039FC">
        <w:tab/>
      </w:r>
      <w:r w:rsidRPr="009039FC">
        <w:tab/>
        <w:t>Index:</w:t>
      </w:r>
      <w:r w:rsidRPr="009039FC">
        <w:tab/>
        <w:t xml:space="preserve">CMC </w:t>
      </w:r>
      <w:proofErr w:type="gramStart"/>
      <w:r w:rsidRPr="009039FC">
        <w:t>number  =</w:t>
      </w:r>
      <w:proofErr w:type="gramEnd"/>
      <w:r w:rsidRPr="009039FC">
        <w:t xml:space="preserve"> 0</w:t>
      </w:r>
    </w:p>
    <w:p w14:paraId="4BE95649" w14:textId="77777777" w:rsidR="0089218D" w:rsidRPr="009039FC" w:rsidRDefault="0089218D" w:rsidP="0089218D">
      <w:r w:rsidRPr="009039FC">
        <w:tab/>
      </w:r>
      <w:r w:rsidRPr="009039FC">
        <w:tab/>
        <w:t xml:space="preserve">Status: </w:t>
      </w:r>
      <w:r w:rsidRPr="009039FC">
        <w:tab/>
        <w:t xml:space="preserve">Bit </w:t>
      </w:r>
      <w:proofErr w:type="gramStart"/>
      <w:r w:rsidRPr="009039FC">
        <w:t>0..</w:t>
      </w:r>
      <w:proofErr w:type="gramEnd"/>
      <w:r w:rsidRPr="009039FC">
        <w:t>7</w:t>
      </w:r>
      <w:r w:rsidRPr="009039FC">
        <w:tab/>
        <w:t>: Not used</w:t>
      </w:r>
    </w:p>
    <w:p w14:paraId="51A01133" w14:textId="77777777" w:rsidR="0089218D" w:rsidRPr="009039FC" w:rsidRDefault="0089218D" w:rsidP="0089218D">
      <w:pPr>
        <w:pStyle w:val="Hanging12"/>
      </w:pPr>
      <w:r w:rsidRPr="009039FC">
        <w:tab/>
      </w:r>
      <w:r w:rsidRPr="009039FC">
        <w:tab/>
      </w:r>
      <w:r w:rsidRPr="009039FC">
        <w:tab/>
        <w:t>Bit 8</w:t>
      </w:r>
      <w:r w:rsidRPr="009039FC">
        <w:tab/>
        <w:t>: 0</w:t>
      </w:r>
      <w:r w:rsidRPr="009039FC">
        <w:tab/>
        <w:t>= Routing RX channel disconnected</w:t>
      </w:r>
    </w:p>
    <w:p w14:paraId="04C0B3D6" w14:textId="77777777" w:rsidR="0089218D" w:rsidRPr="009039FC" w:rsidRDefault="0089218D" w:rsidP="0089218D">
      <w:pPr>
        <w:pStyle w:val="Hanging12"/>
        <w:tabs>
          <w:tab w:val="clear" w:pos="6481"/>
          <w:tab w:val="left" w:pos="6480"/>
        </w:tabs>
      </w:pPr>
      <w:r w:rsidRPr="009039FC">
        <w:lastRenderedPageBreak/>
        <w:tab/>
      </w:r>
      <w:r w:rsidRPr="009039FC">
        <w:tab/>
      </w:r>
      <w:r w:rsidRPr="009039FC">
        <w:tab/>
      </w:r>
      <w:r w:rsidRPr="009039FC">
        <w:tab/>
      </w:r>
      <w:r w:rsidRPr="009039FC">
        <w:tab/>
        <w:t>: 1</w:t>
      </w:r>
      <w:r w:rsidRPr="009039FC">
        <w:tab/>
        <w:t>= Routing RX channel connected</w:t>
      </w:r>
    </w:p>
    <w:p w14:paraId="6FBFD834" w14:textId="77777777" w:rsidR="0089218D" w:rsidRPr="009039FC" w:rsidRDefault="0089218D" w:rsidP="0089218D">
      <w:pPr>
        <w:pStyle w:val="Hanging12"/>
        <w:tabs>
          <w:tab w:val="clear" w:pos="6481"/>
          <w:tab w:val="left" w:pos="6480"/>
        </w:tabs>
      </w:pPr>
      <w:r w:rsidRPr="009039FC">
        <w:tab/>
      </w:r>
      <w:r w:rsidRPr="009039FC">
        <w:tab/>
      </w:r>
      <w:r w:rsidRPr="009039FC">
        <w:tab/>
        <w:t>Bit 9</w:t>
      </w:r>
      <w:r w:rsidRPr="009039FC">
        <w:tab/>
        <w:t>: 0 = Routing TX channel disconnected</w:t>
      </w:r>
    </w:p>
    <w:p w14:paraId="2DD63D53" w14:textId="77777777" w:rsidR="0089218D" w:rsidRPr="009039FC" w:rsidRDefault="0089218D" w:rsidP="0089218D">
      <w:pPr>
        <w:pStyle w:val="Hanging12"/>
        <w:tabs>
          <w:tab w:val="clear" w:pos="6481"/>
          <w:tab w:val="left" w:pos="6480"/>
        </w:tabs>
      </w:pPr>
      <w:r w:rsidRPr="009039FC">
        <w:tab/>
      </w:r>
      <w:r w:rsidRPr="009039FC">
        <w:tab/>
      </w:r>
      <w:r w:rsidRPr="009039FC">
        <w:tab/>
      </w:r>
      <w:r w:rsidRPr="009039FC">
        <w:tab/>
      </w:r>
      <w:r w:rsidRPr="009039FC">
        <w:tab/>
        <w:t>: 1 = Routing TX channel connected</w:t>
      </w:r>
    </w:p>
    <w:p w14:paraId="0EFB6B80" w14:textId="77777777" w:rsidR="0089218D" w:rsidRPr="009039FC" w:rsidRDefault="0089218D" w:rsidP="0089218D">
      <w:r w:rsidRPr="009039FC">
        <w:tab/>
      </w:r>
      <w:r w:rsidRPr="009039FC">
        <w:tab/>
      </w:r>
      <w:r w:rsidRPr="009039FC">
        <w:tab/>
        <w:t xml:space="preserve">Bit </w:t>
      </w:r>
      <w:proofErr w:type="gramStart"/>
      <w:r w:rsidRPr="009039FC">
        <w:t>10..</w:t>
      </w:r>
      <w:proofErr w:type="gramEnd"/>
      <w:r w:rsidRPr="009039FC">
        <w:t>15</w:t>
      </w:r>
      <w:r w:rsidRPr="009039FC">
        <w:tab/>
        <w:t>: Not used</w:t>
      </w:r>
    </w:p>
    <w:p w14:paraId="5E57D8E0" w14:textId="77777777" w:rsidR="0089218D" w:rsidRPr="009039FC" w:rsidRDefault="0089218D" w:rsidP="0089218D"/>
    <w:p w14:paraId="6B27FF3C" w14:textId="77777777" w:rsidR="0089218D" w:rsidRPr="009039FC" w:rsidRDefault="0089218D" w:rsidP="0089218D"/>
    <w:p w14:paraId="78779648" w14:textId="77777777" w:rsidR="0089218D" w:rsidRPr="009039FC" w:rsidRDefault="0089218D" w:rsidP="0089218D"/>
    <w:p w14:paraId="1ECD412B" w14:textId="77777777" w:rsidR="0089218D" w:rsidRPr="009039FC" w:rsidRDefault="0089218D" w:rsidP="0089218D"/>
    <w:p w14:paraId="4349CF96"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364" w:name="_Toc192574154"/>
      <w:bookmarkStart w:id="365" w:name="_Toc534610789"/>
      <w:bookmarkStart w:id="366" w:name="_Toc55827080"/>
      <w:bookmarkStart w:id="367" w:name="_Toc146512313"/>
      <w:r w:rsidRPr="009039FC">
        <w:t>Reject telegram (100)</w:t>
      </w:r>
      <w:bookmarkEnd w:id="364"/>
      <w:bookmarkEnd w:id="365"/>
      <w:bookmarkEnd w:id="366"/>
      <w:bookmarkEnd w:id="367"/>
      <w:r w:rsidRPr="009039FC">
        <w:tab/>
      </w:r>
      <w:r w:rsidRPr="009039FC">
        <w:tab/>
      </w:r>
      <w:r w:rsidRPr="009039FC">
        <w:tab/>
      </w:r>
    </w:p>
    <w:p w14:paraId="01AD737B" w14:textId="77777777" w:rsidR="0089218D" w:rsidRPr="009039FC" w:rsidRDefault="0089218D" w:rsidP="0089218D">
      <w:r w:rsidRPr="009039FC">
        <w:t>CMC =&gt; CSC/Host</w:t>
      </w:r>
    </w:p>
    <w:p w14:paraId="7633DBD2" w14:textId="77777777" w:rsidR="0089218D" w:rsidRPr="009039FC" w:rsidRDefault="0089218D" w:rsidP="0089218D">
      <w:r w:rsidRPr="009039FC">
        <w:t>Channel: Routing</w:t>
      </w:r>
    </w:p>
    <w:p w14:paraId="3E84F297" w14:textId="77777777" w:rsidR="0089218D" w:rsidRPr="009039FC" w:rsidRDefault="0089218D" w:rsidP="0089218D"/>
    <w:p w14:paraId="0D5B599C" w14:textId="77777777" w:rsidR="0089218D" w:rsidRPr="009039FC" w:rsidRDefault="0089218D" w:rsidP="0089218D">
      <w:r w:rsidRPr="009039FC">
        <w:t>Format:</w:t>
      </w:r>
      <w:r w:rsidRPr="009039FC">
        <w:tab/>
        <w:t>TTLL_RNNSS</w:t>
      </w:r>
      <w:r w:rsidRPr="009039FC">
        <w:tab/>
      </w:r>
      <w:r w:rsidRPr="009039FC">
        <w:tab/>
      </w:r>
    </w:p>
    <w:p w14:paraId="0489657B" w14:textId="77777777" w:rsidR="0089218D" w:rsidRPr="009039FC" w:rsidRDefault="0089218D" w:rsidP="0089218D">
      <w:r w:rsidRPr="009039FC">
        <w:tab/>
        <w:t>TT</w:t>
      </w:r>
      <w:r w:rsidRPr="009039FC">
        <w:tab/>
        <w:t>100 = Telegram Type</w:t>
      </w:r>
    </w:p>
    <w:p w14:paraId="2606CED1" w14:textId="77777777" w:rsidR="0089218D" w:rsidRPr="009039FC" w:rsidRDefault="0089218D" w:rsidP="0089218D">
      <w:r w:rsidRPr="009039FC">
        <w:tab/>
        <w:t>LL</w:t>
      </w:r>
      <w:r w:rsidRPr="009039FC">
        <w:tab/>
        <w:t>5 = Telegram Length</w:t>
      </w:r>
    </w:p>
    <w:p w14:paraId="6E38E511" w14:textId="77777777" w:rsidR="0089218D" w:rsidRPr="009039FC" w:rsidRDefault="0089218D" w:rsidP="0089218D">
      <w:r w:rsidRPr="009039FC">
        <w:tab/>
        <w:t>R</w:t>
      </w:r>
      <w:r w:rsidRPr="009039FC">
        <w:tab/>
        <w:t>Reason</w:t>
      </w:r>
      <w:r w:rsidRPr="009039FC">
        <w:tab/>
        <w:t>0</w:t>
      </w:r>
      <w:r w:rsidRPr="009039FC">
        <w:tab/>
        <w:t>= Unknown telegram number</w:t>
      </w:r>
    </w:p>
    <w:p w14:paraId="17B89F69" w14:textId="77777777" w:rsidR="0089218D" w:rsidRPr="009039FC" w:rsidRDefault="0089218D" w:rsidP="0089218D">
      <w:r w:rsidRPr="009039FC">
        <w:tab/>
      </w:r>
      <w:r w:rsidRPr="009039FC">
        <w:tab/>
      </w:r>
      <w:r w:rsidRPr="009039FC">
        <w:tab/>
        <w:t>1</w:t>
      </w:r>
      <w:r w:rsidRPr="009039FC">
        <w:tab/>
        <w:t>= Illegal length of telegram</w:t>
      </w:r>
    </w:p>
    <w:p w14:paraId="20C837B8" w14:textId="77777777" w:rsidR="0089218D" w:rsidRPr="009039FC" w:rsidRDefault="0089218D" w:rsidP="0089218D">
      <w:r w:rsidRPr="009039FC">
        <w:tab/>
        <w:t>NN</w:t>
      </w:r>
      <w:r w:rsidRPr="009039FC">
        <w:tab/>
        <w:t>Telegram number of received telegram</w:t>
      </w:r>
      <w:r w:rsidRPr="009039FC">
        <w:tab/>
        <w:t>(</w:t>
      </w:r>
      <w:proofErr w:type="gramStart"/>
      <w:r w:rsidRPr="009039FC">
        <w:t>0..</w:t>
      </w:r>
      <w:proofErr w:type="gramEnd"/>
      <w:r w:rsidRPr="009039FC">
        <w:t xml:space="preserve"> 0xFFFF)</w:t>
      </w:r>
    </w:p>
    <w:p w14:paraId="3C0E46A4" w14:textId="77777777" w:rsidR="0089218D" w:rsidRPr="009039FC" w:rsidRDefault="0089218D" w:rsidP="0089218D">
      <w:r w:rsidRPr="009039FC">
        <w:tab/>
        <w:t>SS</w:t>
      </w:r>
      <w:r w:rsidRPr="009039FC">
        <w:tab/>
        <w:t>Telegram length from the received telegram</w:t>
      </w:r>
      <w:r w:rsidRPr="009039FC">
        <w:tab/>
        <w:t>(</w:t>
      </w:r>
      <w:proofErr w:type="gramStart"/>
      <w:r w:rsidRPr="009039FC">
        <w:t>0..</w:t>
      </w:r>
      <w:proofErr w:type="gramEnd"/>
      <w:r w:rsidRPr="009039FC">
        <w:t xml:space="preserve"> 0xFFFF)</w:t>
      </w:r>
    </w:p>
    <w:p w14:paraId="0AB8CF48" w14:textId="77777777" w:rsidR="0089218D" w:rsidRPr="009039FC" w:rsidRDefault="0089218D" w:rsidP="0089218D">
      <w:r w:rsidRPr="009039FC">
        <w:tab/>
      </w:r>
    </w:p>
    <w:p w14:paraId="6EF4BE7E"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8"/>
        <w:gridCol w:w="3052"/>
      </w:tblGrid>
      <w:tr w:rsidR="0089218D" w:rsidRPr="009039FC" w14:paraId="3E1B5BEB" w14:textId="77777777" w:rsidTr="0089218D">
        <w:tc>
          <w:tcPr>
            <w:tcW w:w="6120" w:type="dxa"/>
            <w:gridSpan w:val="2"/>
          </w:tcPr>
          <w:p w14:paraId="3E3CD099" w14:textId="77777777" w:rsidR="0089218D" w:rsidRPr="009039FC" w:rsidRDefault="0089218D" w:rsidP="0089218D">
            <w:pPr>
              <w:pStyle w:val="TableText"/>
              <w:jc w:val="center"/>
            </w:pPr>
            <w:r w:rsidRPr="009039FC">
              <w:t>Type</w:t>
            </w:r>
          </w:p>
        </w:tc>
      </w:tr>
      <w:tr w:rsidR="0089218D" w:rsidRPr="009039FC" w14:paraId="76EBBE1C" w14:textId="77777777" w:rsidTr="0089218D">
        <w:tc>
          <w:tcPr>
            <w:tcW w:w="6120" w:type="dxa"/>
            <w:gridSpan w:val="2"/>
          </w:tcPr>
          <w:p w14:paraId="3AA21426" w14:textId="77777777" w:rsidR="0089218D" w:rsidRPr="009039FC" w:rsidRDefault="0089218D" w:rsidP="0089218D">
            <w:pPr>
              <w:pStyle w:val="TableText"/>
              <w:jc w:val="center"/>
            </w:pPr>
            <w:r w:rsidRPr="009039FC">
              <w:t>Length</w:t>
            </w:r>
          </w:p>
        </w:tc>
      </w:tr>
      <w:tr w:rsidR="0089218D" w:rsidRPr="009039FC" w14:paraId="403EE260" w14:textId="77777777" w:rsidTr="0089218D">
        <w:tc>
          <w:tcPr>
            <w:tcW w:w="3068" w:type="dxa"/>
          </w:tcPr>
          <w:p w14:paraId="4CE91CE0" w14:textId="77777777" w:rsidR="0089218D" w:rsidRPr="009039FC" w:rsidRDefault="0089218D" w:rsidP="0089218D">
            <w:pPr>
              <w:pStyle w:val="TableText"/>
              <w:jc w:val="center"/>
            </w:pPr>
          </w:p>
        </w:tc>
        <w:tc>
          <w:tcPr>
            <w:tcW w:w="3052" w:type="dxa"/>
          </w:tcPr>
          <w:p w14:paraId="26059C03" w14:textId="77777777" w:rsidR="0089218D" w:rsidRPr="009039FC" w:rsidRDefault="0089218D" w:rsidP="0089218D">
            <w:pPr>
              <w:pStyle w:val="TableText"/>
              <w:jc w:val="center"/>
            </w:pPr>
            <w:r w:rsidRPr="009039FC">
              <w:t>R</w:t>
            </w:r>
          </w:p>
        </w:tc>
      </w:tr>
      <w:tr w:rsidR="0089218D" w:rsidRPr="009039FC" w14:paraId="3D51BB37" w14:textId="77777777" w:rsidTr="0089218D">
        <w:tc>
          <w:tcPr>
            <w:tcW w:w="3068" w:type="dxa"/>
          </w:tcPr>
          <w:p w14:paraId="477F5B0F" w14:textId="77777777" w:rsidR="0089218D" w:rsidRPr="009039FC" w:rsidRDefault="0089218D" w:rsidP="0089218D">
            <w:pPr>
              <w:pStyle w:val="TableText"/>
              <w:jc w:val="center"/>
            </w:pPr>
            <w:r w:rsidRPr="009039FC">
              <w:t>N</w:t>
            </w:r>
          </w:p>
        </w:tc>
        <w:tc>
          <w:tcPr>
            <w:tcW w:w="3052" w:type="dxa"/>
          </w:tcPr>
          <w:p w14:paraId="7BD534A6" w14:textId="77777777" w:rsidR="0089218D" w:rsidRPr="009039FC" w:rsidRDefault="0089218D" w:rsidP="0089218D">
            <w:pPr>
              <w:pStyle w:val="TableText"/>
              <w:jc w:val="center"/>
            </w:pPr>
            <w:r w:rsidRPr="009039FC">
              <w:t>N</w:t>
            </w:r>
          </w:p>
        </w:tc>
      </w:tr>
      <w:tr w:rsidR="0089218D" w:rsidRPr="009039FC" w14:paraId="4EC132E3" w14:textId="77777777" w:rsidTr="0089218D">
        <w:tc>
          <w:tcPr>
            <w:tcW w:w="3068" w:type="dxa"/>
          </w:tcPr>
          <w:p w14:paraId="03881104" w14:textId="77777777" w:rsidR="0089218D" w:rsidRPr="009039FC" w:rsidRDefault="0089218D" w:rsidP="0089218D">
            <w:pPr>
              <w:pStyle w:val="TableText"/>
              <w:jc w:val="center"/>
            </w:pPr>
            <w:r w:rsidRPr="009039FC">
              <w:t>S</w:t>
            </w:r>
          </w:p>
        </w:tc>
        <w:tc>
          <w:tcPr>
            <w:tcW w:w="3052" w:type="dxa"/>
          </w:tcPr>
          <w:p w14:paraId="16016660" w14:textId="77777777" w:rsidR="0089218D" w:rsidRPr="009039FC" w:rsidRDefault="0089218D" w:rsidP="0089218D">
            <w:pPr>
              <w:pStyle w:val="TableText"/>
              <w:jc w:val="center"/>
            </w:pPr>
            <w:r w:rsidRPr="009039FC">
              <w:t>S</w:t>
            </w:r>
          </w:p>
        </w:tc>
      </w:tr>
    </w:tbl>
    <w:p w14:paraId="64CA0947" w14:textId="77777777" w:rsidR="0089218D" w:rsidRPr="009039FC" w:rsidRDefault="0089218D" w:rsidP="0089218D"/>
    <w:p w14:paraId="35D2C854" w14:textId="77777777" w:rsidR="0089218D" w:rsidRPr="009039FC" w:rsidRDefault="0089218D" w:rsidP="0089218D">
      <w:r w:rsidRPr="009039FC">
        <w:t>This telegram is used to reject the reception of a telegram received at the Routing channel and is used for debugging purposes.</w:t>
      </w:r>
    </w:p>
    <w:p w14:paraId="725C08B1" w14:textId="77777777" w:rsidR="0089218D" w:rsidRPr="009039FC" w:rsidRDefault="0089218D" w:rsidP="0089218D">
      <w:r w:rsidRPr="009039FC">
        <w:t xml:space="preserve">For </w:t>
      </w:r>
      <w:proofErr w:type="gramStart"/>
      <w:r w:rsidRPr="009039FC">
        <w:t>a number of</w:t>
      </w:r>
      <w:proofErr w:type="gramEnd"/>
      <w:r w:rsidRPr="009039FC">
        <w:t xml:space="preserve"> telegrams, no acknowledge is defined for the telegram in question. In case unknown telegrams are received in the telegram, this telegram may be used to inform the CSC/Host that the telegram sent is rejected and no action is performed by the CMC.</w:t>
      </w:r>
    </w:p>
    <w:p w14:paraId="4FC667C2" w14:textId="77777777" w:rsidR="0089218D" w:rsidRPr="009039FC" w:rsidRDefault="0089218D" w:rsidP="0089218D">
      <w:r w:rsidRPr="009039FC">
        <w:t>The telegram includes the telegram number/type and the length of the rejected telegram.</w:t>
      </w:r>
    </w:p>
    <w:p w14:paraId="09876841" w14:textId="77777777" w:rsidR="0089218D" w:rsidRPr="009039FC" w:rsidRDefault="0089218D" w:rsidP="0089218D">
      <w:pPr>
        <w:pStyle w:val="Heading1"/>
        <w:tabs>
          <w:tab w:val="clear" w:pos="1281"/>
          <w:tab w:val="clear" w:pos="1962"/>
          <w:tab w:val="left" w:pos="1260"/>
        </w:tabs>
        <w:overflowPunct w:val="0"/>
        <w:autoSpaceDE w:val="0"/>
        <w:autoSpaceDN w:val="0"/>
        <w:adjustRightInd w:val="0"/>
        <w:jc w:val="both"/>
        <w:textAlignment w:val="baseline"/>
      </w:pPr>
      <w:bookmarkStart w:id="368" w:name="_Toc192574155"/>
      <w:bookmarkStart w:id="369" w:name="_Toc534610790"/>
      <w:bookmarkStart w:id="370" w:name="_Toc55827081"/>
      <w:bookmarkStart w:id="371" w:name="_Toc146512314"/>
      <w:r w:rsidRPr="009039FC">
        <w:lastRenderedPageBreak/>
        <w:t>Telegram Layout and Scenarios</w:t>
      </w:r>
      <w:bookmarkEnd w:id="368"/>
      <w:bookmarkEnd w:id="369"/>
      <w:bookmarkEnd w:id="370"/>
      <w:bookmarkEnd w:id="371"/>
    </w:p>
    <w:p w14:paraId="2AB732DF" w14:textId="77777777" w:rsidR="0089218D" w:rsidRPr="009039FC" w:rsidRDefault="0089218D" w:rsidP="0089218D">
      <w:r w:rsidRPr="009039FC">
        <w:t xml:space="preserve">This section describes </w:t>
      </w:r>
      <w:proofErr w:type="gramStart"/>
      <w:r w:rsidRPr="009039FC">
        <w:t>a number of</w:t>
      </w:r>
      <w:proofErr w:type="gramEnd"/>
      <w:r w:rsidRPr="009039FC">
        <w:t xml:space="preserve"> telegram scenarios between the CMC and the CSC/Host. The scenarios are split in two – one for normal operation and one for test operation. Not all parameters are shown for the telegrams – only the most important ones are included to ease the understanding.</w:t>
      </w:r>
    </w:p>
    <w:p w14:paraId="512763C3" w14:textId="77777777" w:rsidR="0089218D" w:rsidRPr="009039FC" w:rsidRDefault="0089218D" w:rsidP="0089218D">
      <w:pPr>
        <w:pStyle w:val="Heading2"/>
        <w:tabs>
          <w:tab w:val="clear" w:pos="1281"/>
          <w:tab w:val="clear" w:pos="1962"/>
          <w:tab w:val="left" w:pos="1260"/>
        </w:tabs>
        <w:overflowPunct w:val="0"/>
        <w:autoSpaceDE w:val="0"/>
        <w:autoSpaceDN w:val="0"/>
        <w:adjustRightInd w:val="0"/>
        <w:jc w:val="both"/>
        <w:textAlignment w:val="baseline"/>
      </w:pPr>
      <w:bookmarkStart w:id="372" w:name="_Toc192574156"/>
      <w:bookmarkStart w:id="373" w:name="_Toc534610791"/>
      <w:bookmarkStart w:id="374" w:name="_Toc55827082"/>
      <w:bookmarkStart w:id="375" w:name="_Toc146512315"/>
      <w:r w:rsidRPr="009039FC">
        <w:t>Telegram Layout</w:t>
      </w:r>
      <w:bookmarkEnd w:id="372"/>
      <w:bookmarkEnd w:id="373"/>
      <w:bookmarkEnd w:id="374"/>
      <w:bookmarkEnd w:id="375"/>
    </w:p>
    <w:p w14:paraId="6F2B0601"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376" w:name="_Toc192574157"/>
      <w:bookmarkStart w:id="377" w:name="_Toc534610792"/>
      <w:bookmarkStart w:id="378" w:name="_Toc55827083"/>
      <w:bookmarkStart w:id="379" w:name="_Toc146512316"/>
      <w:r w:rsidRPr="009039FC">
        <w:t>Telegram layout – Protocol version 3</w:t>
      </w:r>
      <w:bookmarkEnd w:id="376"/>
      <w:bookmarkEnd w:id="377"/>
      <w:bookmarkEnd w:id="378"/>
      <w:bookmarkEnd w:id="379"/>
    </w:p>
    <w:p w14:paraId="60925038" w14:textId="77777777" w:rsidR="0089218D" w:rsidRPr="009039FC" w:rsidRDefault="0089218D" w:rsidP="0089218D"/>
    <w:p w14:paraId="681C57EC" w14:textId="77777777" w:rsidR="0089218D" w:rsidRPr="009039FC" w:rsidRDefault="0089218D" w:rsidP="0089218D">
      <w:pPr>
        <w:rPr>
          <w:b/>
          <w:bCs/>
        </w:rPr>
      </w:pPr>
      <w:r w:rsidRPr="009039FC">
        <w:rPr>
          <w:b/>
          <w:bCs/>
        </w:rPr>
        <w:t xml:space="preserve">Note: The examples below are for a Siemens S7 PLC. For an Allen-Bradley PLC, be aware that when data type is a double word (item-id, sequence number </w:t>
      </w:r>
      <w:proofErr w:type="spellStart"/>
      <w:r w:rsidRPr="009039FC">
        <w:rPr>
          <w:b/>
          <w:bCs/>
        </w:rPr>
        <w:t>etc</w:t>
      </w:r>
      <w:proofErr w:type="spellEnd"/>
      <w:r w:rsidRPr="009039FC">
        <w:rPr>
          <w:b/>
          <w:bCs/>
        </w:rPr>
        <w:t>), the word order is switched compared to the examples below.</w:t>
      </w:r>
    </w:p>
    <w:p w14:paraId="2265E1F0" w14:textId="77777777" w:rsidR="0089218D" w:rsidRPr="009039FC" w:rsidRDefault="0089218D" w:rsidP="0089218D"/>
    <w:p w14:paraId="39996890"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7"/>
        <w:gridCol w:w="1440"/>
        <w:gridCol w:w="903"/>
        <w:gridCol w:w="1445"/>
        <w:gridCol w:w="1435"/>
      </w:tblGrid>
      <w:tr w:rsidR="0089218D" w:rsidRPr="009039FC" w14:paraId="5CD8E843" w14:textId="77777777" w:rsidTr="0089218D">
        <w:tc>
          <w:tcPr>
            <w:tcW w:w="897" w:type="dxa"/>
            <w:shd w:val="clear" w:color="auto" w:fill="C0C0C0"/>
          </w:tcPr>
          <w:p w14:paraId="4D4D34E1" w14:textId="77777777" w:rsidR="0089218D" w:rsidRPr="009039FC" w:rsidRDefault="0089218D" w:rsidP="0089218D">
            <w:pPr>
              <w:pStyle w:val="TableText"/>
              <w:jc w:val="center"/>
            </w:pPr>
            <w:r w:rsidRPr="009039FC">
              <w:t>Offset Total</w:t>
            </w:r>
          </w:p>
          <w:p w14:paraId="25F26A0A" w14:textId="77777777" w:rsidR="0089218D" w:rsidRPr="009039FC" w:rsidRDefault="0089218D" w:rsidP="0089218D">
            <w:pPr>
              <w:pStyle w:val="TableText"/>
              <w:jc w:val="center"/>
            </w:pPr>
            <w:r w:rsidRPr="009039FC">
              <w:t>0</w:t>
            </w:r>
          </w:p>
        </w:tc>
        <w:tc>
          <w:tcPr>
            <w:tcW w:w="1440" w:type="dxa"/>
            <w:vMerge w:val="restart"/>
            <w:shd w:val="clear" w:color="auto" w:fill="C0C0C0"/>
            <w:vAlign w:val="center"/>
          </w:tcPr>
          <w:p w14:paraId="5FDAD45A" w14:textId="77777777" w:rsidR="0089218D" w:rsidRPr="009039FC" w:rsidRDefault="0089218D" w:rsidP="0089218D">
            <w:pPr>
              <w:pStyle w:val="TableText"/>
              <w:jc w:val="center"/>
            </w:pPr>
            <w:r w:rsidRPr="009039FC">
              <w:t>Channel Header</w:t>
            </w:r>
          </w:p>
        </w:tc>
        <w:tc>
          <w:tcPr>
            <w:tcW w:w="3783" w:type="dxa"/>
            <w:gridSpan w:val="3"/>
            <w:shd w:val="clear" w:color="auto" w:fill="D9D9D9"/>
            <w:vAlign w:val="bottom"/>
          </w:tcPr>
          <w:p w14:paraId="69116EEA" w14:textId="77777777" w:rsidR="0089218D" w:rsidRPr="009039FC" w:rsidRDefault="0089218D" w:rsidP="0089218D">
            <w:pPr>
              <w:pStyle w:val="TableText"/>
              <w:jc w:val="center"/>
            </w:pPr>
            <w:r w:rsidRPr="009039FC">
              <w:t>Channel ID = 02</w:t>
            </w:r>
          </w:p>
        </w:tc>
      </w:tr>
      <w:tr w:rsidR="0089218D" w:rsidRPr="009039FC" w14:paraId="1FAE7877" w14:textId="77777777" w:rsidTr="0089218D">
        <w:tc>
          <w:tcPr>
            <w:tcW w:w="897" w:type="dxa"/>
            <w:shd w:val="clear" w:color="auto" w:fill="C0C0C0"/>
          </w:tcPr>
          <w:p w14:paraId="085349B4" w14:textId="77777777" w:rsidR="0089218D" w:rsidRPr="009039FC" w:rsidRDefault="0089218D" w:rsidP="0089218D">
            <w:pPr>
              <w:pStyle w:val="TableText"/>
              <w:jc w:val="center"/>
            </w:pPr>
            <w:r w:rsidRPr="009039FC">
              <w:t>1</w:t>
            </w:r>
          </w:p>
        </w:tc>
        <w:tc>
          <w:tcPr>
            <w:tcW w:w="1440" w:type="dxa"/>
            <w:vMerge/>
            <w:shd w:val="clear" w:color="auto" w:fill="C0C0C0"/>
            <w:vAlign w:val="center"/>
          </w:tcPr>
          <w:p w14:paraId="7E3F3F6D" w14:textId="77777777" w:rsidR="0089218D" w:rsidRPr="009039FC" w:rsidRDefault="0089218D" w:rsidP="0089218D">
            <w:pPr>
              <w:pStyle w:val="TableText"/>
              <w:jc w:val="center"/>
            </w:pPr>
          </w:p>
        </w:tc>
        <w:tc>
          <w:tcPr>
            <w:tcW w:w="3783" w:type="dxa"/>
            <w:gridSpan w:val="3"/>
            <w:shd w:val="clear" w:color="auto" w:fill="D9D9D9"/>
          </w:tcPr>
          <w:p w14:paraId="5B712BE9" w14:textId="77777777" w:rsidR="0089218D" w:rsidRPr="009039FC" w:rsidRDefault="0089218D" w:rsidP="0089218D">
            <w:pPr>
              <w:pStyle w:val="TableText"/>
              <w:jc w:val="center"/>
            </w:pPr>
            <w:r w:rsidRPr="009039FC">
              <w:t>Protocol Version = 03</w:t>
            </w:r>
          </w:p>
        </w:tc>
      </w:tr>
      <w:tr w:rsidR="0089218D" w:rsidRPr="009039FC" w14:paraId="513EA709" w14:textId="77777777" w:rsidTr="0089218D">
        <w:tc>
          <w:tcPr>
            <w:tcW w:w="897" w:type="dxa"/>
            <w:shd w:val="clear" w:color="auto" w:fill="auto"/>
            <w:vAlign w:val="bottom"/>
          </w:tcPr>
          <w:p w14:paraId="03503983" w14:textId="77777777" w:rsidR="0089218D" w:rsidRPr="009039FC" w:rsidRDefault="0089218D" w:rsidP="0089218D">
            <w:pPr>
              <w:pStyle w:val="TableText"/>
              <w:jc w:val="center"/>
            </w:pPr>
            <w:r w:rsidRPr="009039FC">
              <w:t>2</w:t>
            </w:r>
          </w:p>
        </w:tc>
        <w:tc>
          <w:tcPr>
            <w:tcW w:w="1440" w:type="dxa"/>
            <w:vMerge w:val="restart"/>
            <w:shd w:val="clear" w:color="auto" w:fill="auto"/>
            <w:vAlign w:val="center"/>
          </w:tcPr>
          <w:p w14:paraId="37BB069F" w14:textId="77777777" w:rsidR="0089218D" w:rsidRPr="009039FC" w:rsidRDefault="0089218D" w:rsidP="0089218D">
            <w:pPr>
              <w:pStyle w:val="TableText"/>
              <w:jc w:val="center"/>
            </w:pPr>
            <w:r w:rsidRPr="009039FC">
              <w:t>Telegram Header</w:t>
            </w:r>
          </w:p>
        </w:tc>
        <w:tc>
          <w:tcPr>
            <w:tcW w:w="903" w:type="dxa"/>
          </w:tcPr>
          <w:p w14:paraId="1CF9C5CD" w14:textId="77777777" w:rsidR="0089218D" w:rsidRPr="009039FC" w:rsidRDefault="0089218D" w:rsidP="0089218D">
            <w:pPr>
              <w:pStyle w:val="TableText"/>
              <w:jc w:val="center"/>
            </w:pPr>
            <w:r w:rsidRPr="009039FC">
              <w:t>Offset</w:t>
            </w:r>
          </w:p>
          <w:p w14:paraId="35261141" w14:textId="77777777" w:rsidR="0089218D" w:rsidRPr="009039FC" w:rsidRDefault="0089218D" w:rsidP="0089218D">
            <w:pPr>
              <w:pStyle w:val="TableText"/>
              <w:jc w:val="center"/>
            </w:pPr>
            <w:r w:rsidRPr="009039FC">
              <w:t>0</w:t>
            </w:r>
          </w:p>
        </w:tc>
        <w:tc>
          <w:tcPr>
            <w:tcW w:w="2880" w:type="dxa"/>
            <w:gridSpan w:val="2"/>
            <w:vAlign w:val="bottom"/>
          </w:tcPr>
          <w:p w14:paraId="1070C4E8" w14:textId="77777777" w:rsidR="0089218D" w:rsidRPr="009039FC" w:rsidRDefault="0089218D" w:rsidP="0089218D">
            <w:pPr>
              <w:pStyle w:val="TableText"/>
              <w:jc w:val="center"/>
            </w:pPr>
            <w:r w:rsidRPr="009039FC">
              <w:t>Telegram Type = 45</w:t>
            </w:r>
          </w:p>
        </w:tc>
      </w:tr>
      <w:tr w:rsidR="0089218D" w:rsidRPr="009039FC" w14:paraId="25C1CC49" w14:textId="77777777" w:rsidTr="0089218D">
        <w:tc>
          <w:tcPr>
            <w:tcW w:w="897" w:type="dxa"/>
            <w:shd w:val="clear" w:color="auto" w:fill="auto"/>
          </w:tcPr>
          <w:p w14:paraId="6B9AEB4B" w14:textId="77777777" w:rsidR="0089218D" w:rsidRPr="009039FC" w:rsidRDefault="0089218D" w:rsidP="0089218D">
            <w:pPr>
              <w:pStyle w:val="TableText"/>
              <w:jc w:val="center"/>
            </w:pPr>
            <w:r w:rsidRPr="009039FC">
              <w:t>3</w:t>
            </w:r>
          </w:p>
        </w:tc>
        <w:tc>
          <w:tcPr>
            <w:tcW w:w="1440" w:type="dxa"/>
            <w:vMerge/>
            <w:shd w:val="clear" w:color="auto" w:fill="C0C0C0"/>
            <w:vAlign w:val="center"/>
          </w:tcPr>
          <w:p w14:paraId="31419315" w14:textId="77777777" w:rsidR="0089218D" w:rsidRPr="009039FC" w:rsidRDefault="0089218D" w:rsidP="0089218D">
            <w:pPr>
              <w:pStyle w:val="TableText"/>
              <w:jc w:val="center"/>
            </w:pPr>
          </w:p>
        </w:tc>
        <w:tc>
          <w:tcPr>
            <w:tcW w:w="903" w:type="dxa"/>
          </w:tcPr>
          <w:p w14:paraId="3BB469C4" w14:textId="77777777" w:rsidR="0089218D" w:rsidRPr="009039FC" w:rsidRDefault="0089218D" w:rsidP="0089218D">
            <w:pPr>
              <w:pStyle w:val="TableText"/>
              <w:jc w:val="center"/>
            </w:pPr>
            <w:r w:rsidRPr="009039FC">
              <w:t>1</w:t>
            </w:r>
          </w:p>
        </w:tc>
        <w:tc>
          <w:tcPr>
            <w:tcW w:w="2880" w:type="dxa"/>
            <w:gridSpan w:val="2"/>
          </w:tcPr>
          <w:p w14:paraId="134A5594" w14:textId="77777777" w:rsidR="0089218D" w:rsidRPr="009039FC" w:rsidRDefault="0089218D" w:rsidP="0089218D">
            <w:pPr>
              <w:pStyle w:val="TableText"/>
              <w:jc w:val="center"/>
            </w:pPr>
            <w:r w:rsidRPr="009039FC">
              <w:t>Telegram Length = 10</w:t>
            </w:r>
          </w:p>
        </w:tc>
      </w:tr>
      <w:tr w:rsidR="0089218D" w:rsidRPr="009039FC" w14:paraId="08A3F500" w14:textId="77777777" w:rsidTr="0089218D">
        <w:tc>
          <w:tcPr>
            <w:tcW w:w="897" w:type="dxa"/>
            <w:shd w:val="clear" w:color="auto" w:fill="C0C0C0"/>
          </w:tcPr>
          <w:p w14:paraId="16C6C4DE" w14:textId="77777777" w:rsidR="0089218D" w:rsidRPr="009039FC" w:rsidRDefault="0089218D" w:rsidP="0089218D">
            <w:pPr>
              <w:pStyle w:val="TableText"/>
              <w:jc w:val="center"/>
            </w:pPr>
            <w:r w:rsidRPr="009039FC">
              <w:t>4</w:t>
            </w:r>
          </w:p>
        </w:tc>
        <w:tc>
          <w:tcPr>
            <w:tcW w:w="1440" w:type="dxa"/>
            <w:vMerge w:val="restart"/>
            <w:shd w:val="clear" w:color="auto" w:fill="C0C0C0"/>
            <w:vAlign w:val="center"/>
          </w:tcPr>
          <w:p w14:paraId="627B42E7" w14:textId="77777777" w:rsidR="0089218D" w:rsidRPr="009039FC" w:rsidRDefault="0089218D" w:rsidP="0089218D">
            <w:pPr>
              <w:pStyle w:val="TableText"/>
              <w:jc w:val="center"/>
            </w:pPr>
            <w:r w:rsidRPr="009039FC">
              <w:t>Data</w:t>
            </w:r>
          </w:p>
        </w:tc>
        <w:tc>
          <w:tcPr>
            <w:tcW w:w="903" w:type="dxa"/>
            <w:shd w:val="clear" w:color="auto" w:fill="D9D9D9"/>
          </w:tcPr>
          <w:p w14:paraId="2DC271FC" w14:textId="77777777" w:rsidR="0089218D" w:rsidRPr="009039FC" w:rsidRDefault="0089218D" w:rsidP="0089218D">
            <w:pPr>
              <w:pStyle w:val="TableText"/>
              <w:jc w:val="center"/>
            </w:pPr>
            <w:r w:rsidRPr="009039FC">
              <w:t>2</w:t>
            </w:r>
          </w:p>
        </w:tc>
        <w:tc>
          <w:tcPr>
            <w:tcW w:w="1445" w:type="dxa"/>
            <w:shd w:val="clear" w:color="auto" w:fill="D9D9D9"/>
          </w:tcPr>
          <w:p w14:paraId="179B90C3" w14:textId="77777777" w:rsidR="0089218D" w:rsidRPr="009039FC" w:rsidRDefault="0089218D" w:rsidP="0089218D">
            <w:pPr>
              <w:pStyle w:val="TableText"/>
              <w:jc w:val="center"/>
            </w:pPr>
            <w:r w:rsidRPr="009039FC">
              <w:t>D = 01</w:t>
            </w:r>
            <w:r w:rsidRPr="009039FC">
              <w:rPr>
                <w:vertAlign w:val="subscript"/>
              </w:rPr>
              <w:t>H</w:t>
            </w:r>
          </w:p>
        </w:tc>
        <w:tc>
          <w:tcPr>
            <w:tcW w:w="1435" w:type="dxa"/>
            <w:shd w:val="clear" w:color="auto" w:fill="D9D9D9"/>
          </w:tcPr>
          <w:p w14:paraId="460D55DE" w14:textId="77777777" w:rsidR="0089218D" w:rsidRPr="009039FC" w:rsidRDefault="0089218D" w:rsidP="0089218D">
            <w:pPr>
              <w:pStyle w:val="TableText"/>
              <w:jc w:val="center"/>
            </w:pPr>
            <w:r w:rsidRPr="009039FC">
              <w:t>D = 00</w:t>
            </w:r>
            <w:r w:rsidRPr="009039FC">
              <w:rPr>
                <w:vertAlign w:val="subscript"/>
              </w:rPr>
              <w:t>H</w:t>
            </w:r>
          </w:p>
        </w:tc>
      </w:tr>
      <w:tr w:rsidR="0089218D" w:rsidRPr="009039FC" w14:paraId="4C0475FA" w14:textId="77777777" w:rsidTr="0089218D">
        <w:tc>
          <w:tcPr>
            <w:tcW w:w="897" w:type="dxa"/>
            <w:shd w:val="clear" w:color="auto" w:fill="C0C0C0"/>
          </w:tcPr>
          <w:p w14:paraId="14FAC231" w14:textId="77777777" w:rsidR="0089218D" w:rsidRPr="009039FC" w:rsidRDefault="0089218D" w:rsidP="0089218D">
            <w:pPr>
              <w:pStyle w:val="TableText"/>
              <w:jc w:val="center"/>
            </w:pPr>
            <w:r w:rsidRPr="009039FC">
              <w:t>5</w:t>
            </w:r>
          </w:p>
        </w:tc>
        <w:tc>
          <w:tcPr>
            <w:tcW w:w="1440" w:type="dxa"/>
            <w:vMerge/>
            <w:shd w:val="clear" w:color="auto" w:fill="C0C0C0"/>
          </w:tcPr>
          <w:p w14:paraId="72F88653" w14:textId="77777777" w:rsidR="0089218D" w:rsidRPr="009039FC" w:rsidRDefault="0089218D" w:rsidP="0089218D">
            <w:pPr>
              <w:pStyle w:val="TableText"/>
              <w:jc w:val="center"/>
            </w:pPr>
          </w:p>
        </w:tc>
        <w:tc>
          <w:tcPr>
            <w:tcW w:w="903" w:type="dxa"/>
            <w:shd w:val="clear" w:color="auto" w:fill="D9D9D9"/>
          </w:tcPr>
          <w:p w14:paraId="434604A8" w14:textId="77777777" w:rsidR="0089218D" w:rsidRPr="009039FC" w:rsidRDefault="0089218D" w:rsidP="0089218D">
            <w:pPr>
              <w:pStyle w:val="TableText"/>
              <w:jc w:val="center"/>
            </w:pPr>
            <w:r w:rsidRPr="009039FC">
              <w:t>3</w:t>
            </w:r>
          </w:p>
        </w:tc>
        <w:tc>
          <w:tcPr>
            <w:tcW w:w="1445" w:type="dxa"/>
            <w:shd w:val="clear" w:color="auto" w:fill="D9D9D9"/>
          </w:tcPr>
          <w:p w14:paraId="702D6716" w14:textId="77777777" w:rsidR="0089218D" w:rsidRPr="009039FC" w:rsidRDefault="0089218D" w:rsidP="0089218D">
            <w:pPr>
              <w:pStyle w:val="TableText"/>
              <w:jc w:val="center"/>
            </w:pPr>
            <w:r w:rsidRPr="009039FC">
              <w:t>X = 00</w:t>
            </w:r>
            <w:r w:rsidRPr="009039FC">
              <w:rPr>
                <w:vertAlign w:val="subscript"/>
              </w:rPr>
              <w:t>H</w:t>
            </w:r>
          </w:p>
        </w:tc>
        <w:tc>
          <w:tcPr>
            <w:tcW w:w="1435" w:type="dxa"/>
            <w:shd w:val="clear" w:color="auto" w:fill="D9D9D9"/>
          </w:tcPr>
          <w:p w14:paraId="18D8B0D4" w14:textId="77777777" w:rsidR="0089218D" w:rsidRPr="009039FC" w:rsidRDefault="0089218D" w:rsidP="0089218D">
            <w:pPr>
              <w:pStyle w:val="TableText"/>
              <w:jc w:val="center"/>
            </w:pPr>
            <w:r w:rsidRPr="009039FC">
              <w:t>X = 10</w:t>
            </w:r>
            <w:r w:rsidRPr="009039FC">
              <w:rPr>
                <w:vertAlign w:val="subscript"/>
              </w:rPr>
              <w:t>H</w:t>
            </w:r>
          </w:p>
        </w:tc>
      </w:tr>
      <w:tr w:rsidR="0089218D" w:rsidRPr="009039FC" w14:paraId="6934B85A" w14:textId="77777777" w:rsidTr="0089218D">
        <w:tc>
          <w:tcPr>
            <w:tcW w:w="897" w:type="dxa"/>
            <w:shd w:val="clear" w:color="auto" w:fill="C0C0C0"/>
          </w:tcPr>
          <w:p w14:paraId="622EE42A" w14:textId="77777777" w:rsidR="0089218D" w:rsidRPr="009039FC" w:rsidRDefault="0089218D" w:rsidP="0089218D">
            <w:pPr>
              <w:pStyle w:val="TableText"/>
              <w:jc w:val="center"/>
            </w:pPr>
            <w:r w:rsidRPr="009039FC">
              <w:t>6</w:t>
            </w:r>
          </w:p>
        </w:tc>
        <w:tc>
          <w:tcPr>
            <w:tcW w:w="1440" w:type="dxa"/>
            <w:vMerge/>
            <w:shd w:val="clear" w:color="auto" w:fill="C0C0C0"/>
          </w:tcPr>
          <w:p w14:paraId="3BF41220" w14:textId="77777777" w:rsidR="0089218D" w:rsidRPr="009039FC" w:rsidRDefault="0089218D" w:rsidP="0089218D">
            <w:pPr>
              <w:pStyle w:val="TableText"/>
              <w:jc w:val="center"/>
            </w:pPr>
          </w:p>
        </w:tc>
        <w:tc>
          <w:tcPr>
            <w:tcW w:w="903" w:type="dxa"/>
            <w:shd w:val="clear" w:color="auto" w:fill="D9D9D9"/>
          </w:tcPr>
          <w:p w14:paraId="1D681A90" w14:textId="77777777" w:rsidR="0089218D" w:rsidRPr="009039FC" w:rsidRDefault="0089218D" w:rsidP="0089218D">
            <w:pPr>
              <w:pStyle w:val="TableText"/>
              <w:jc w:val="center"/>
            </w:pPr>
            <w:r w:rsidRPr="009039FC">
              <w:t>4</w:t>
            </w:r>
          </w:p>
        </w:tc>
        <w:tc>
          <w:tcPr>
            <w:tcW w:w="1445" w:type="dxa"/>
            <w:shd w:val="clear" w:color="auto" w:fill="D9D9D9"/>
          </w:tcPr>
          <w:p w14:paraId="3DCFBDFC" w14:textId="77777777" w:rsidR="0089218D" w:rsidRPr="009039FC" w:rsidRDefault="0089218D" w:rsidP="0089218D">
            <w:pPr>
              <w:pStyle w:val="TableText"/>
              <w:jc w:val="center"/>
            </w:pPr>
            <w:r w:rsidRPr="009039FC">
              <w:t>G = 00</w:t>
            </w:r>
            <w:r w:rsidRPr="009039FC">
              <w:rPr>
                <w:vertAlign w:val="subscript"/>
              </w:rPr>
              <w:t>H</w:t>
            </w:r>
          </w:p>
        </w:tc>
        <w:tc>
          <w:tcPr>
            <w:tcW w:w="1435" w:type="dxa"/>
            <w:shd w:val="clear" w:color="auto" w:fill="D9D9D9"/>
          </w:tcPr>
          <w:p w14:paraId="65B844CF" w14:textId="77777777" w:rsidR="0089218D" w:rsidRPr="009039FC" w:rsidRDefault="0089218D" w:rsidP="0089218D">
            <w:pPr>
              <w:pStyle w:val="TableText"/>
              <w:jc w:val="center"/>
            </w:pPr>
            <w:r w:rsidRPr="009039FC">
              <w:t>G = 00</w:t>
            </w:r>
            <w:r w:rsidRPr="009039FC">
              <w:rPr>
                <w:vertAlign w:val="subscript"/>
              </w:rPr>
              <w:t>H</w:t>
            </w:r>
          </w:p>
        </w:tc>
      </w:tr>
      <w:tr w:rsidR="0089218D" w:rsidRPr="009039FC" w14:paraId="73FD5124" w14:textId="77777777" w:rsidTr="0089218D">
        <w:tc>
          <w:tcPr>
            <w:tcW w:w="897" w:type="dxa"/>
            <w:shd w:val="clear" w:color="auto" w:fill="C0C0C0"/>
          </w:tcPr>
          <w:p w14:paraId="269137E7" w14:textId="77777777" w:rsidR="0089218D" w:rsidRPr="009039FC" w:rsidRDefault="0089218D" w:rsidP="0089218D">
            <w:pPr>
              <w:pStyle w:val="TableText"/>
              <w:jc w:val="center"/>
            </w:pPr>
            <w:r w:rsidRPr="009039FC">
              <w:t>7</w:t>
            </w:r>
          </w:p>
        </w:tc>
        <w:tc>
          <w:tcPr>
            <w:tcW w:w="1440" w:type="dxa"/>
            <w:vMerge/>
            <w:shd w:val="clear" w:color="auto" w:fill="C0C0C0"/>
          </w:tcPr>
          <w:p w14:paraId="2C1A5F47" w14:textId="77777777" w:rsidR="0089218D" w:rsidRPr="009039FC" w:rsidRDefault="0089218D" w:rsidP="0089218D">
            <w:pPr>
              <w:pStyle w:val="TableText"/>
              <w:jc w:val="center"/>
            </w:pPr>
          </w:p>
        </w:tc>
        <w:tc>
          <w:tcPr>
            <w:tcW w:w="903" w:type="dxa"/>
            <w:shd w:val="clear" w:color="auto" w:fill="D9D9D9"/>
          </w:tcPr>
          <w:p w14:paraId="0AC5EFC7" w14:textId="77777777" w:rsidR="0089218D" w:rsidRPr="009039FC" w:rsidRDefault="0089218D" w:rsidP="0089218D">
            <w:pPr>
              <w:pStyle w:val="TableText"/>
              <w:jc w:val="center"/>
            </w:pPr>
            <w:r w:rsidRPr="009039FC">
              <w:t>5</w:t>
            </w:r>
          </w:p>
        </w:tc>
        <w:tc>
          <w:tcPr>
            <w:tcW w:w="1445" w:type="dxa"/>
            <w:shd w:val="clear" w:color="auto" w:fill="D9D9D9"/>
          </w:tcPr>
          <w:p w14:paraId="668C559F" w14:textId="77777777" w:rsidR="0089218D" w:rsidRPr="009039FC" w:rsidRDefault="0089218D" w:rsidP="0089218D">
            <w:pPr>
              <w:pStyle w:val="TableText"/>
              <w:jc w:val="center"/>
            </w:pPr>
            <w:r w:rsidRPr="009039FC">
              <w:t>G = 32</w:t>
            </w:r>
            <w:r w:rsidRPr="009039FC">
              <w:rPr>
                <w:vertAlign w:val="subscript"/>
              </w:rPr>
              <w:t>H</w:t>
            </w:r>
          </w:p>
        </w:tc>
        <w:tc>
          <w:tcPr>
            <w:tcW w:w="1435" w:type="dxa"/>
            <w:shd w:val="clear" w:color="auto" w:fill="D9D9D9"/>
          </w:tcPr>
          <w:p w14:paraId="30BD94AC" w14:textId="77777777" w:rsidR="0089218D" w:rsidRPr="009039FC" w:rsidRDefault="0089218D" w:rsidP="0089218D">
            <w:pPr>
              <w:pStyle w:val="TableText"/>
              <w:jc w:val="center"/>
            </w:pPr>
            <w:r w:rsidRPr="009039FC">
              <w:t>G = 10</w:t>
            </w:r>
            <w:r w:rsidRPr="009039FC">
              <w:rPr>
                <w:vertAlign w:val="subscript"/>
              </w:rPr>
              <w:t>H</w:t>
            </w:r>
          </w:p>
        </w:tc>
      </w:tr>
      <w:tr w:rsidR="0089218D" w:rsidRPr="009039FC" w14:paraId="1CB5CB8D" w14:textId="77777777" w:rsidTr="0089218D">
        <w:tc>
          <w:tcPr>
            <w:tcW w:w="897" w:type="dxa"/>
            <w:shd w:val="clear" w:color="auto" w:fill="C0C0C0"/>
          </w:tcPr>
          <w:p w14:paraId="581EB6EE" w14:textId="77777777" w:rsidR="0089218D" w:rsidRPr="009039FC" w:rsidRDefault="0089218D" w:rsidP="0089218D">
            <w:pPr>
              <w:pStyle w:val="TableText"/>
              <w:jc w:val="center"/>
            </w:pPr>
            <w:r w:rsidRPr="009039FC">
              <w:t>8</w:t>
            </w:r>
          </w:p>
        </w:tc>
        <w:tc>
          <w:tcPr>
            <w:tcW w:w="1440" w:type="dxa"/>
            <w:vMerge/>
            <w:shd w:val="clear" w:color="auto" w:fill="C0C0C0"/>
          </w:tcPr>
          <w:p w14:paraId="2D5CB52F" w14:textId="77777777" w:rsidR="0089218D" w:rsidRPr="009039FC" w:rsidRDefault="0089218D" w:rsidP="0089218D">
            <w:pPr>
              <w:pStyle w:val="TableText"/>
              <w:jc w:val="center"/>
            </w:pPr>
          </w:p>
        </w:tc>
        <w:tc>
          <w:tcPr>
            <w:tcW w:w="903" w:type="dxa"/>
            <w:shd w:val="clear" w:color="auto" w:fill="D9D9D9"/>
          </w:tcPr>
          <w:p w14:paraId="589F950E" w14:textId="77777777" w:rsidR="0089218D" w:rsidRPr="009039FC" w:rsidRDefault="0089218D" w:rsidP="0089218D">
            <w:pPr>
              <w:pStyle w:val="TableText"/>
              <w:jc w:val="center"/>
            </w:pPr>
            <w:r w:rsidRPr="009039FC">
              <w:t>6</w:t>
            </w:r>
          </w:p>
        </w:tc>
        <w:tc>
          <w:tcPr>
            <w:tcW w:w="1445" w:type="dxa"/>
            <w:shd w:val="clear" w:color="auto" w:fill="D9D9D9"/>
          </w:tcPr>
          <w:p w14:paraId="7D2610C6" w14:textId="77777777" w:rsidR="0089218D" w:rsidRPr="009039FC" w:rsidRDefault="0089218D" w:rsidP="0089218D">
            <w:pPr>
              <w:pStyle w:val="TableText"/>
              <w:jc w:val="center"/>
            </w:pPr>
            <w:r w:rsidRPr="009039FC">
              <w:t>C = 00</w:t>
            </w:r>
            <w:r w:rsidRPr="009039FC">
              <w:rPr>
                <w:vertAlign w:val="subscript"/>
              </w:rPr>
              <w:t>H</w:t>
            </w:r>
          </w:p>
        </w:tc>
        <w:tc>
          <w:tcPr>
            <w:tcW w:w="1435" w:type="dxa"/>
            <w:shd w:val="clear" w:color="auto" w:fill="D9D9D9"/>
          </w:tcPr>
          <w:p w14:paraId="385E8234" w14:textId="77777777" w:rsidR="0089218D" w:rsidRPr="009039FC" w:rsidRDefault="0089218D" w:rsidP="0089218D">
            <w:pPr>
              <w:pStyle w:val="TableText"/>
              <w:jc w:val="center"/>
            </w:pPr>
            <w:r w:rsidRPr="009039FC">
              <w:t>C = 02</w:t>
            </w:r>
            <w:r w:rsidRPr="009039FC">
              <w:rPr>
                <w:vertAlign w:val="subscript"/>
              </w:rPr>
              <w:t>H</w:t>
            </w:r>
          </w:p>
        </w:tc>
      </w:tr>
      <w:tr w:rsidR="0089218D" w:rsidRPr="009039FC" w14:paraId="64F490F7" w14:textId="77777777" w:rsidTr="0089218D">
        <w:tc>
          <w:tcPr>
            <w:tcW w:w="897" w:type="dxa"/>
            <w:shd w:val="clear" w:color="auto" w:fill="C0C0C0"/>
          </w:tcPr>
          <w:p w14:paraId="054E9EB7" w14:textId="77777777" w:rsidR="0089218D" w:rsidRPr="009039FC" w:rsidRDefault="0089218D" w:rsidP="0089218D">
            <w:pPr>
              <w:pStyle w:val="TableText"/>
              <w:jc w:val="center"/>
            </w:pPr>
            <w:r w:rsidRPr="009039FC">
              <w:t>9</w:t>
            </w:r>
          </w:p>
        </w:tc>
        <w:tc>
          <w:tcPr>
            <w:tcW w:w="1440" w:type="dxa"/>
            <w:vMerge/>
            <w:shd w:val="clear" w:color="auto" w:fill="C0C0C0"/>
          </w:tcPr>
          <w:p w14:paraId="342B98B0" w14:textId="77777777" w:rsidR="0089218D" w:rsidRPr="009039FC" w:rsidRDefault="0089218D" w:rsidP="0089218D">
            <w:pPr>
              <w:pStyle w:val="TableText"/>
              <w:jc w:val="center"/>
            </w:pPr>
          </w:p>
        </w:tc>
        <w:tc>
          <w:tcPr>
            <w:tcW w:w="903" w:type="dxa"/>
            <w:shd w:val="clear" w:color="auto" w:fill="D9D9D9"/>
          </w:tcPr>
          <w:p w14:paraId="078D7959" w14:textId="77777777" w:rsidR="0089218D" w:rsidRPr="009039FC" w:rsidRDefault="0089218D" w:rsidP="0089218D">
            <w:pPr>
              <w:pStyle w:val="TableText"/>
              <w:jc w:val="center"/>
            </w:pPr>
            <w:r w:rsidRPr="009039FC">
              <w:t>7</w:t>
            </w:r>
          </w:p>
        </w:tc>
        <w:tc>
          <w:tcPr>
            <w:tcW w:w="1445" w:type="dxa"/>
            <w:shd w:val="clear" w:color="auto" w:fill="D9D9D9"/>
          </w:tcPr>
          <w:p w14:paraId="597503E7" w14:textId="77777777" w:rsidR="0089218D" w:rsidRPr="009039FC" w:rsidRDefault="0089218D" w:rsidP="0089218D">
            <w:pPr>
              <w:pStyle w:val="TableText"/>
              <w:jc w:val="center"/>
            </w:pPr>
          </w:p>
        </w:tc>
        <w:tc>
          <w:tcPr>
            <w:tcW w:w="1435" w:type="dxa"/>
            <w:shd w:val="clear" w:color="auto" w:fill="D9D9D9"/>
          </w:tcPr>
          <w:p w14:paraId="79239413" w14:textId="77777777" w:rsidR="0089218D" w:rsidRPr="009039FC" w:rsidRDefault="0089218D" w:rsidP="0089218D">
            <w:pPr>
              <w:pStyle w:val="TableText"/>
              <w:jc w:val="center"/>
            </w:pPr>
            <w:r w:rsidRPr="009039FC">
              <w:t>S = 01</w:t>
            </w:r>
            <w:r w:rsidRPr="009039FC">
              <w:rPr>
                <w:vertAlign w:val="subscript"/>
              </w:rPr>
              <w:t>H</w:t>
            </w:r>
          </w:p>
        </w:tc>
      </w:tr>
      <w:tr w:rsidR="0089218D" w:rsidRPr="009039FC" w14:paraId="4FA810C3" w14:textId="77777777" w:rsidTr="0089218D">
        <w:tc>
          <w:tcPr>
            <w:tcW w:w="897" w:type="dxa"/>
            <w:shd w:val="clear" w:color="auto" w:fill="C0C0C0"/>
          </w:tcPr>
          <w:p w14:paraId="156A3B82" w14:textId="77777777" w:rsidR="0089218D" w:rsidRPr="009039FC" w:rsidRDefault="0089218D" w:rsidP="0089218D">
            <w:pPr>
              <w:pStyle w:val="TableText"/>
              <w:jc w:val="center"/>
            </w:pPr>
            <w:r w:rsidRPr="009039FC">
              <w:t>10</w:t>
            </w:r>
          </w:p>
        </w:tc>
        <w:tc>
          <w:tcPr>
            <w:tcW w:w="1440" w:type="dxa"/>
            <w:vMerge/>
            <w:shd w:val="clear" w:color="auto" w:fill="C0C0C0"/>
          </w:tcPr>
          <w:p w14:paraId="2779B3A8" w14:textId="77777777" w:rsidR="0089218D" w:rsidRPr="009039FC" w:rsidRDefault="0089218D" w:rsidP="0089218D">
            <w:pPr>
              <w:pStyle w:val="TableText"/>
              <w:jc w:val="center"/>
            </w:pPr>
          </w:p>
        </w:tc>
        <w:tc>
          <w:tcPr>
            <w:tcW w:w="903" w:type="dxa"/>
            <w:shd w:val="clear" w:color="auto" w:fill="D9D9D9"/>
          </w:tcPr>
          <w:p w14:paraId="02EE0E2D" w14:textId="77777777" w:rsidR="0089218D" w:rsidRPr="009039FC" w:rsidRDefault="0089218D" w:rsidP="0089218D">
            <w:pPr>
              <w:pStyle w:val="TableText"/>
              <w:jc w:val="center"/>
            </w:pPr>
            <w:r w:rsidRPr="009039FC">
              <w:t>8</w:t>
            </w:r>
          </w:p>
        </w:tc>
        <w:tc>
          <w:tcPr>
            <w:tcW w:w="1445" w:type="dxa"/>
            <w:shd w:val="clear" w:color="auto" w:fill="D9D9D9"/>
          </w:tcPr>
          <w:p w14:paraId="01A2752C" w14:textId="77777777" w:rsidR="0089218D" w:rsidRPr="009039FC" w:rsidRDefault="0089218D" w:rsidP="0089218D">
            <w:pPr>
              <w:pStyle w:val="TableText"/>
              <w:jc w:val="center"/>
            </w:pPr>
            <w:r w:rsidRPr="009039FC">
              <w:t>H = 00</w:t>
            </w:r>
            <w:r w:rsidRPr="009039FC">
              <w:rPr>
                <w:vertAlign w:val="subscript"/>
              </w:rPr>
              <w:t>H</w:t>
            </w:r>
          </w:p>
        </w:tc>
        <w:tc>
          <w:tcPr>
            <w:tcW w:w="1435" w:type="dxa"/>
            <w:shd w:val="clear" w:color="auto" w:fill="D9D9D9"/>
          </w:tcPr>
          <w:p w14:paraId="5075BB87" w14:textId="77777777" w:rsidR="0089218D" w:rsidRPr="009039FC" w:rsidRDefault="0089218D" w:rsidP="0089218D">
            <w:pPr>
              <w:pStyle w:val="TableText"/>
              <w:jc w:val="center"/>
            </w:pPr>
            <w:r w:rsidRPr="009039FC">
              <w:t>H = 00</w:t>
            </w:r>
            <w:r w:rsidRPr="009039FC">
              <w:rPr>
                <w:vertAlign w:val="subscript"/>
              </w:rPr>
              <w:t>H</w:t>
            </w:r>
          </w:p>
        </w:tc>
      </w:tr>
      <w:tr w:rsidR="0089218D" w:rsidRPr="009039FC" w14:paraId="60F44F1F" w14:textId="77777777" w:rsidTr="0089218D">
        <w:tc>
          <w:tcPr>
            <w:tcW w:w="897" w:type="dxa"/>
            <w:shd w:val="clear" w:color="auto" w:fill="C0C0C0"/>
          </w:tcPr>
          <w:p w14:paraId="7D97F70E" w14:textId="77777777" w:rsidR="0089218D" w:rsidRPr="009039FC" w:rsidRDefault="0089218D" w:rsidP="0089218D">
            <w:pPr>
              <w:pStyle w:val="TableText"/>
              <w:jc w:val="center"/>
            </w:pPr>
            <w:r w:rsidRPr="009039FC">
              <w:t>11</w:t>
            </w:r>
          </w:p>
        </w:tc>
        <w:tc>
          <w:tcPr>
            <w:tcW w:w="1440" w:type="dxa"/>
            <w:vMerge/>
            <w:shd w:val="clear" w:color="auto" w:fill="C0C0C0"/>
          </w:tcPr>
          <w:p w14:paraId="49EDDBB5" w14:textId="77777777" w:rsidR="0089218D" w:rsidRPr="009039FC" w:rsidRDefault="0089218D" w:rsidP="0089218D">
            <w:pPr>
              <w:pStyle w:val="TableText"/>
              <w:jc w:val="center"/>
            </w:pPr>
          </w:p>
        </w:tc>
        <w:tc>
          <w:tcPr>
            <w:tcW w:w="903" w:type="dxa"/>
            <w:shd w:val="clear" w:color="auto" w:fill="D9D9D9"/>
          </w:tcPr>
          <w:p w14:paraId="45127FE7" w14:textId="77777777" w:rsidR="0089218D" w:rsidRPr="009039FC" w:rsidRDefault="0089218D" w:rsidP="0089218D">
            <w:pPr>
              <w:pStyle w:val="TableText"/>
              <w:jc w:val="center"/>
            </w:pPr>
            <w:r w:rsidRPr="009039FC">
              <w:t>9</w:t>
            </w:r>
          </w:p>
        </w:tc>
        <w:tc>
          <w:tcPr>
            <w:tcW w:w="1445" w:type="dxa"/>
            <w:shd w:val="clear" w:color="auto" w:fill="D9D9D9"/>
          </w:tcPr>
          <w:p w14:paraId="71C18FE4" w14:textId="77777777" w:rsidR="0089218D" w:rsidRPr="009039FC" w:rsidRDefault="0089218D" w:rsidP="0089218D">
            <w:pPr>
              <w:pStyle w:val="TableText"/>
              <w:jc w:val="center"/>
            </w:pPr>
            <w:r w:rsidRPr="009039FC">
              <w:t>N = 01</w:t>
            </w:r>
            <w:r w:rsidRPr="009039FC">
              <w:rPr>
                <w:vertAlign w:val="subscript"/>
              </w:rPr>
              <w:t>H</w:t>
            </w:r>
          </w:p>
        </w:tc>
        <w:tc>
          <w:tcPr>
            <w:tcW w:w="1435" w:type="dxa"/>
            <w:shd w:val="clear" w:color="auto" w:fill="D9D9D9"/>
          </w:tcPr>
          <w:p w14:paraId="29BA08E7" w14:textId="77777777" w:rsidR="0089218D" w:rsidRPr="009039FC" w:rsidRDefault="0089218D" w:rsidP="0089218D">
            <w:pPr>
              <w:pStyle w:val="TableText"/>
              <w:jc w:val="center"/>
            </w:pPr>
            <w:r w:rsidRPr="009039FC">
              <w:t>N = 00</w:t>
            </w:r>
            <w:r w:rsidRPr="009039FC">
              <w:rPr>
                <w:vertAlign w:val="subscript"/>
              </w:rPr>
              <w:t>H</w:t>
            </w:r>
          </w:p>
        </w:tc>
      </w:tr>
    </w:tbl>
    <w:p w14:paraId="178C43DD" w14:textId="77777777" w:rsidR="0089218D" w:rsidRPr="009039FC" w:rsidRDefault="0089218D" w:rsidP="0089218D"/>
    <w:p w14:paraId="7B142277" w14:textId="77777777" w:rsidR="0089218D" w:rsidRPr="009039FC" w:rsidRDefault="0089218D" w:rsidP="0089218D">
      <w:r w:rsidRPr="009039FC">
        <w:t>This example shows the data layout of an Item Sortation Event telegram (45) including the channel header.</w:t>
      </w:r>
    </w:p>
    <w:p w14:paraId="4E7B1D60" w14:textId="77777777" w:rsidR="0089218D" w:rsidRPr="009039FC" w:rsidRDefault="0089218D" w:rsidP="0089218D">
      <w:r w:rsidRPr="009039FC">
        <w:t>The length of the telegram is including the telegram header but excluding the channel header.</w:t>
      </w:r>
    </w:p>
    <w:p w14:paraId="6422C650" w14:textId="77777777" w:rsidR="0089218D" w:rsidRPr="009039FC" w:rsidRDefault="0089218D" w:rsidP="0089218D">
      <w:r w:rsidRPr="009039FC">
        <w:t>The data in the Item Sortation Event are as follows:</w:t>
      </w:r>
    </w:p>
    <w:p w14:paraId="251ECE1F" w14:textId="77777777" w:rsidR="0089218D" w:rsidRPr="006206DE" w:rsidRDefault="0089218D" w:rsidP="0089218D">
      <w:pPr>
        <w:rPr>
          <w:lang w:val="pt-BR"/>
        </w:rPr>
      </w:pPr>
      <w:r w:rsidRPr="009039FC">
        <w:tab/>
      </w:r>
      <w:r w:rsidRPr="006206DE">
        <w:rPr>
          <w:lang w:val="pt-BR"/>
        </w:rPr>
        <w:t xml:space="preserve">Destination (DD) </w:t>
      </w:r>
      <w:r w:rsidRPr="006206DE">
        <w:rPr>
          <w:lang w:val="pt-BR"/>
        </w:rPr>
        <w:tab/>
        <w:t>= 0100</w:t>
      </w:r>
      <w:r w:rsidRPr="006206DE">
        <w:rPr>
          <w:vertAlign w:val="subscript"/>
          <w:lang w:val="pt-BR"/>
        </w:rPr>
        <w:t>H</w:t>
      </w:r>
      <w:r w:rsidRPr="006206DE">
        <w:rPr>
          <w:lang w:val="pt-BR"/>
        </w:rPr>
        <w:tab/>
        <w:t>= 256</w:t>
      </w:r>
      <w:r w:rsidRPr="006206DE">
        <w:rPr>
          <w:vertAlign w:val="subscript"/>
          <w:lang w:val="pt-BR"/>
        </w:rPr>
        <w:t>D</w:t>
      </w:r>
    </w:p>
    <w:p w14:paraId="29D633AF" w14:textId="77777777" w:rsidR="0089218D" w:rsidRPr="006206DE" w:rsidRDefault="0089218D" w:rsidP="0089218D">
      <w:pPr>
        <w:rPr>
          <w:lang w:val="pt-BR"/>
        </w:rPr>
      </w:pPr>
      <w:r w:rsidRPr="006206DE">
        <w:rPr>
          <w:lang w:val="pt-BR"/>
        </w:rPr>
        <w:tab/>
        <w:t>Index (XX)</w:t>
      </w:r>
      <w:r w:rsidRPr="006206DE">
        <w:rPr>
          <w:lang w:val="pt-BR"/>
        </w:rPr>
        <w:tab/>
      </w:r>
      <w:r w:rsidRPr="006206DE">
        <w:rPr>
          <w:lang w:val="pt-BR"/>
        </w:rPr>
        <w:tab/>
        <w:t>= 0010</w:t>
      </w:r>
      <w:r w:rsidRPr="006206DE">
        <w:rPr>
          <w:vertAlign w:val="subscript"/>
          <w:lang w:val="pt-BR"/>
        </w:rPr>
        <w:t>H</w:t>
      </w:r>
      <w:r w:rsidRPr="006206DE">
        <w:rPr>
          <w:lang w:val="pt-BR"/>
        </w:rPr>
        <w:tab/>
        <w:t>= 16</w:t>
      </w:r>
      <w:r w:rsidRPr="006206DE">
        <w:rPr>
          <w:vertAlign w:val="subscript"/>
          <w:lang w:val="pt-BR"/>
        </w:rPr>
        <w:t>D</w:t>
      </w:r>
    </w:p>
    <w:p w14:paraId="198991CD" w14:textId="77777777" w:rsidR="0089218D" w:rsidRPr="006206DE" w:rsidRDefault="0089218D" w:rsidP="0089218D">
      <w:pPr>
        <w:rPr>
          <w:lang w:val="pt-BR"/>
        </w:rPr>
      </w:pPr>
      <w:r w:rsidRPr="006206DE">
        <w:rPr>
          <w:lang w:val="pt-BR"/>
        </w:rPr>
        <w:tab/>
        <w:t>Item ID (GGGG)</w:t>
      </w:r>
      <w:r w:rsidRPr="006206DE">
        <w:rPr>
          <w:lang w:val="pt-BR"/>
        </w:rPr>
        <w:tab/>
        <w:t>= 00003210</w:t>
      </w:r>
      <w:r w:rsidRPr="006206DE">
        <w:rPr>
          <w:vertAlign w:val="subscript"/>
          <w:lang w:val="pt-BR"/>
        </w:rPr>
        <w:t>H</w:t>
      </w:r>
      <w:r w:rsidRPr="006206DE">
        <w:rPr>
          <w:lang w:val="pt-BR"/>
        </w:rPr>
        <w:tab/>
        <w:t>= 12.816</w:t>
      </w:r>
      <w:r w:rsidRPr="006206DE">
        <w:rPr>
          <w:vertAlign w:val="subscript"/>
          <w:lang w:val="pt-BR"/>
        </w:rPr>
        <w:t>D</w:t>
      </w:r>
      <w:r w:rsidRPr="006206DE">
        <w:rPr>
          <w:lang w:val="pt-BR"/>
        </w:rPr>
        <w:tab/>
      </w:r>
    </w:p>
    <w:p w14:paraId="4DAB150D" w14:textId="77777777" w:rsidR="0089218D" w:rsidRPr="009039FC" w:rsidRDefault="0089218D" w:rsidP="0089218D">
      <w:r w:rsidRPr="006206DE">
        <w:rPr>
          <w:lang w:val="pt-BR"/>
        </w:rPr>
        <w:tab/>
      </w:r>
      <w:r w:rsidRPr="009039FC">
        <w:t>Carrier (CC)</w:t>
      </w:r>
      <w:r w:rsidRPr="009039FC">
        <w:tab/>
      </w:r>
      <w:r w:rsidRPr="009039FC">
        <w:tab/>
        <w:t>= 0002</w:t>
      </w:r>
      <w:r w:rsidRPr="009039FC">
        <w:rPr>
          <w:vertAlign w:val="subscript"/>
        </w:rPr>
        <w:t>H</w:t>
      </w:r>
      <w:r w:rsidRPr="009039FC">
        <w:tab/>
        <w:t>= 2</w:t>
      </w:r>
      <w:r w:rsidRPr="009039FC">
        <w:rPr>
          <w:vertAlign w:val="subscript"/>
        </w:rPr>
        <w:t>D</w:t>
      </w:r>
    </w:p>
    <w:p w14:paraId="37537AAD" w14:textId="77777777" w:rsidR="0089218D" w:rsidRPr="009039FC" w:rsidRDefault="0089218D" w:rsidP="0089218D">
      <w:r w:rsidRPr="009039FC">
        <w:tab/>
        <w:t>Reason (S)</w:t>
      </w:r>
      <w:r w:rsidRPr="009039FC">
        <w:tab/>
      </w:r>
      <w:r w:rsidRPr="009039FC">
        <w:tab/>
        <w:t>= 01</w:t>
      </w:r>
      <w:r w:rsidRPr="009039FC">
        <w:rPr>
          <w:vertAlign w:val="subscript"/>
        </w:rPr>
        <w:t>H</w:t>
      </w:r>
      <w:r w:rsidRPr="009039FC">
        <w:tab/>
        <w:t>= 1</w:t>
      </w:r>
      <w:r w:rsidRPr="009039FC">
        <w:rPr>
          <w:vertAlign w:val="subscript"/>
        </w:rPr>
        <w:t>D</w:t>
      </w:r>
    </w:p>
    <w:p w14:paraId="1896085B" w14:textId="77777777" w:rsidR="0089218D" w:rsidRPr="009039FC" w:rsidRDefault="0089218D" w:rsidP="0089218D">
      <w:r w:rsidRPr="009039FC">
        <w:lastRenderedPageBreak/>
        <w:tab/>
        <w:t>Chute Status (HH)</w:t>
      </w:r>
      <w:r w:rsidRPr="009039FC">
        <w:tab/>
        <w:t>= 0000</w:t>
      </w:r>
      <w:r w:rsidRPr="009039FC">
        <w:rPr>
          <w:vertAlign w:val="subscript"/>
        </w:rPr>
        <w:t>H</w:t>
      </w:r>
      <w:r w:rsidRPr="009039FC">
        <w:t xml:space="preserve"> </w:t>
      </w:r>
      <w:r w:rsidRPr="009039FC">
        <w:tab/>
        <w:t>= 0</w:t>
      </w:r>
      <w:r w:rsidRPr="009039FC">
        <w:rPr>
          <w:vertAlign w:val="subscript"/>
        </w:rPr>
        <w:t>D</w:t>
      </w:r>
    </w:p>
    <w:p w14:paraId="4ECB45CD" w14:textId="77777777" w:rsidR="0089218D" w:rsidRPr="009039FC" w:rsidRDefault="0089218D" w:rsidP="0089218D">
      <w:pPr>
        <w:rPr>
          <w:vertAlign w:val="subscript"/>
        </w:rPr>
      </w:pPr>
      <w:r w:rsidRPr="009039FC">
        <w:tab/>
        <w:t>New Destination (NN)</w:t>
      </w:r>
      <w:r w:rsidRPr="009039FC">
        <w:tab/>
        <w:t>= 0100</w:t>
      </w:r>
      <w:r w:rsidRPr="009039FC">
        <w:rPr>
          <w:vertAlign w:val="subscript"/>
        </w:rPr>
        <w:t>H</w:t>
      </w:r>
      <w:r w:rsidRPr="009039FC">
        <w:tab/>
        <w:t>= 256</w:t>
      </w:r>
      <w:r w:rsidRPr="009039FC">
        <w:rPr>
          <w:vertAlign w:val="subscript"/>
        </w:rPr>
        <w:t>D</w:t>
      </w:r>
    </w:p>
    <w:p w14:paraId="6741B2E5" w14:textId="77777777" w:rsidR="0089218D" w:rsidRPr="009039FC" w:rsidRDefault="0089218D" w:rsidP="0089218D">
      <w:pPr>
        <w:rPr>
          <w:vertAlign w:val="subscript"/>
        </w:rPr>
      </w:pPr>
    </w:p>
    <w:p w14:paraId="5E78EAD5" w14:textId="77777777" w:rsidR="0089218D" w:rsidRPr="009039FC" w:rsidRDefault="0089218D" w:rsidP="0089218D">
      <w:r w:rsidRPr="009039FC">
        <w:t>The next example shows the data layout of a telegram block with two telegrams included.</w:t>
      </w:r>
    </w:p>
    <w:p w14:paraId="5FD5DFF1"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7"/>
        <w:gridCol w:w="1440"/>
        <w:gridCol w:w="903"/>
        <w:gridCol w:w="1445"/>
        <w:gridCol w:w="1435"/>
      </w:tblGrid>
      <w:tr w:rsidR="0089218D" w:rsidRPr="009039FC" w14:paraId="0874C2FA" w14:textId="77777777" w:rsidTr="0089218D">
        <w:tc>
          <w:tcPr>
            <w:tcW w:w="897" w:type="dxa"/>
            <w:shd w:val="clear" w:color="auto" w:fill="C0C0C0"/>
          </w:tcPr>
          <w:p w14:paraId="2AFD1657" w14:textId="77777777" w:rsidR="0089218D" w:rsidRPr="009039FC" w:rsidRDefault="0089218D" w:rsidP="0089218D">
            <w:pPr>
              <w:pStyle w:val="TableText"/>
              <w:jc w:val="center"/>
            </w:pPr>
            <w:r w:rsidRPr="009039FC">
              <w:t>Offset Total</w:t>
            </w:r>
          </w:p>
          <w:p w14:paraId="4A4ECFC3" w14:textId="77777777" w:rsidR="0089218D" w:rsidRPr="009039FC" w:rsidRDefault="0089218D" w:rsidP="0089218D">
            <w:pPr>
              <w:pStyle w:val="TableText"/>
              <w:jc w:val="center"/>
            </w:pPr>
            <w:r w:rsidRPr="009039FC">
              <w:t>0</w:t>
            </w:r>
          </w:p>
        </w:tc>
        <w:tc>
          <w:tcPr>
            <w:tcW w:w="1440" w:type="dxa"/>
            <w:vMerge w:val="restart"/>
            <w:shd w:val="clear" w:color="auto" w:fill="C0C0C0"/>
            <w:vAlign w:val="center"/>
          </w:tcPr>
          <w:p w14:paraId="4C85429B" w14:textId="77777777" w:rsidR="0089218D" w:rsidRPr="009039FC" w:rsidRDefault="0089218D" w:rsidP="0089218D">
            <w:pPr>
              <w:pStyle w:val="TableText"/>
              <w:jc w:val="center"/>
            </w:pPr>
            <w:r w:rsidRPr="009039FC">
              <w:t>Channel Header</w:t>
            </w:r>
          </w:p>
        </w:tc>
        <w:tc>
          <w:tcPr>
            <w:tcW w:w="3783" w:type="dxa"/>
            <w:gridSpan w:val="3"/>
            <w:shd w:val="clear" w:color="auto" w:fill="D9D9D9"/>
            <w:vAlign w:val="bottom"/>
          </w:tcPr>
          <w:p w14:paraId="2F591B30" w14:textId="77777777" w:rsidR="0089218D" w:rsidRPr="009039FC" w:rsidRDefault="0089218D" w:rsidP="0089218D">
            <w:pPr>
              <w:pStyle w:val="TableText"/>
              <w:jc w:val="center"/>
            </w:pPr>
            <w:r w:rsidRPr="009039FC">
              <w:t>Channel ID = 02</w:t>
            </w:r>
          </w:p>
        </w:tc>
      </w:tr>
      <w:tr w:rsidR="0089218D" w:rsidRPr="009039FC" w14:paraId="128786E7" w14:textId="77777777" w:rsidTr="0089218D">
        <w:tc>
          <w:tcPr>
            <w:tcW w:w="897" w:type="dxa"/>
            <w:shd w:val="clear" w:color="auto" w:fill="C0C0C0"/>
          </w:tcPr>
          <w:p w14:paraId="0268AFB0" w14:textId="77777777" w:rsidR="0089218D" w:rsidRPr="009039FC" w:rsidRDefault="0089218D" w:rsidP="0089218D">
            <w:pPr>
              <w:pStyle w:val="TableText"/>
              <w:jc w:val="center"/>
            </w:pPr>
            <w:r w:rsidRPr="009039FC">
              <w:t>1</w:t>
            </w:r>
          </w:p>
        </w:tc>
        <w:tc>
          <w:tcPr>
            <w:tcW w:w="1440" w:type="dxa"/>
            <w:vMerge/>
            <w:shd w:val="clear" w:color="auto" w:fill="C0C0C0"/>
            <w:vAlign w:val="center"/>
          </w:tcPr>
          <w:p w14:paraId="0528B5A1" w14:textId="77777777" w:rsidR="0089218D" w:rsidRPr="009039FC" w:rsidRDefault="0089218D" w:rsidP="0089218D">
            <w:pPr>
              <w:pStyle w:val="TableText"/>
              <w:jc w:val="center"/>
            </w:pPr>
          </w:p>
        </w:tc>
        <w:tc>
          <w:tcPr>
            <w:tcW w:w="3783" w:type="dxa"/>
            <w:gridSpan w:val="3"/>
            <w:shd w:val="clear" w:color="auto" w:fill="D9D9D9"/>
          </w:tcPr>
          <w:p w14:paraId="05CC87EF" w14:textId="77777777" w:rsidR="0089218D" w:rsidRPr="009039FC" w:rsidRDefault="0089218D" w:rsidP="0089218D">
            <w:pPr>
              <w:pStyle w:val="TableText"/>
              <w:jc w:val="center"/>
            </w:pPr>
            <w:r w:rsidRPr="009039FC">
              <w:t>Protocol Version = 03</w:t>
            </w:r>
          </w:p>
        </w:tc>
      </w:tr>
      <w:tr w:rsidR="0089218D" w:rsidRPr="009039FC" w14:paraId="0896DD16" w14:textId="77777777" w:rsidTr="0089218D">
        <w:tc>
          <w:tcPr>
            <w:tcW w:w="897" w:type="dxa"/>
            <w:shd w:val="clear" w:color="auto" w:fill="auto"/>
            <w:vAlign w:val="bottom"/>
          </w:tcPr>
          <w:p w14:paraId="744F0124" w14:textId="77777777" w:rsidR="0089218D" w:rsidRPr="009039FC" w:rsidRDefault="0089218D" w:rsidP="0089218D">
            <w:pPr>
              <w:pStyle w:val="TableText"/>
              <w:jc w:val="center"/>
            </w:pPr>
            <w:r w:rsidRPr="009039FC">
              <w:t>2</w:t>
            </w:r>
          </w:p>
        </w:tc>
        <w:tc>
          <w:tcPr>
            <w:tcW w:w="1440" w:type="dxa"/>
            <w:vMerge w:val="restart"/>
            <w:shd w:val="clear" w:color="auto" w:fill="auto"/>
            <w:vAlign w:val="center"/>
          </w:tcPr>
          <w:p w14:paraId="15EBC85A" w14:textId="77777777" w:rsidR="0089218D" w:rsidRPr="009039FC" w:rsidRDefault="0089218D" w:rsidP="0089218D">
            <w:pPr>
              <w:pStyle w:val="TableText"/>
              <w:jc w:val="center"/>
            </w:pPr>
            <w:r w:rsidRPr="009039FC">
              <w:t>Telegram Header</w:t>
            </w:r>
          </w:p>
          <w:p w14:paraId="1171EB5B" w14:textId="77777777" w:rsidR="0089218D" w:rsidRPr="009039FC" w:rsidRDefault="0089218D" w:rsidP="0089218D">
            <w:pPr>
              <w:pStyle w:val="TableText"/>
              <w:jc w:val="center"/>
            </w:pPr>
            <w:r w:rsidRPr="009039FC">
              <w:t>1</w:t>
            </w:r>
          </w:p>
        </w:tc>
        <w:tc>
          <w:tcPr>
            <w:tcW w:w="903" w:type="dxa"/>
          </w:tcPr>
          <w:p w14:paraId="5A5EC08C" w14:textId="77777777" w:rsidR="0089218D" w:rsidRPr="009039FC" w:rsidRDefault="0089218D" w:rsidP="0089218D">
            <w:pPr>
              <w:pStyle w:val="TableText"/>
              <w:jc w:val="center"/>
            </w:pPr>
            <w:r w:rsidRPr="009039FC">
              <w:t>Offset</w:t>
            </w:r>
          </w:p>
          <w:p w14:paraId="000DA76F" w14:textId="77777777" w:rsidR="0089218D" w:rsidRPr="009039FC" w:rsidRDefault="0089218D" w:rsidP="0089218D">
            <w:pPr>
              <w:pStyle w:val="TableText"/>
              <w:jc w:val="center"/>
            </w:pPr>
            <w:r w:rsidRPr="009039FC">
              <w:t>0</w:t>
            </w:r>
          </w:p>
        </w:tc>
        <w:tc>
          <w:tcPr>
            <w:tcW w:w="2880" w:type="dxa"/>
            <w:gridSpan w:val="2"/>
            <w:vAlign w:val="bottom"/>
          </w:tcPr>
          <w:p w14:paraId="26DD085F" w14:textId="77777777" w:rsidR="0089218D" w:rsidRPr="009039FC" w:rsidRDefault="0089218D" w:rsidP="0089218D">
            <w:pPr>
              <w:pStyle w:val="TableText"/>
              <w:jc w:val="center"/>
            </w:pPr>
            <w:r w:rsidRPr="009039FC">
              <w:t>Telegram Type = 45</w:t>
            </w:r>
          </w:p>
        </w:tc>
      </w:tr>
      <w:tr w:rsidR="0089218D" w:rsidRPr="009039FC" w14:paraId="14189907" w14:textId="77777777" w:rsidTr="0089218D">
        <w:tc>
          <w:tcPr>
            <w:tcW w:w="897" w:type="dxa"/>
            <w:shd w:val="clear" w:color="auto" w:fill="auto"/>
          </w:tcPr>
          <w:p w14:paraId="1EAC5B6D" w14:textId="77777777" w:rsidR="0089218D" w:rsidRPr="009039FC" w:rsidRDefault="0089218D" w:rsidP="0089218D">
            <w:pPr>
              <w:pStyle w:val="TableText"/>
              <w:jc w:val="center"/>
            </w:pPr>
            <w:r w:rsidRPr="009039FC">
              <w:t>3</w:t>
            </w:r>
          </w:p>
        </w:tc>
        <w:tc>
          <w:tcPr>
            <w:tcW w:w="1440" w:type="dxa"/>
            <w:vMerge/>
            <w:shd w:val="clear" w:color="auto" w:fill="C0C0C0"/>
            <w:vAlign w:val="center"/>
          </w:tcPr>
          <w:p w14:paraId="553C348C" w14:textId="77777777" w:rsidR="0089218D" w:rsidRPr="009039FC" w:rsidRDefault="0089218D" w:rsidP="0089218D">
            <w:pPr>
              <w:pStyle w:val="TableText"/>
              <w:jc w:val="center"/>
            </w:pPr>
          </w:p>
        </w:tc>
        <w:tc>
          <w:tcPr>
            <w:tcW w:w="903" w:type="dxa"/>
          </w:tcPr>
          <w:p w14:paraId="01B8B16F" w14:textId="77777777" w:rsidR="0089218D" w:rsidRPr="009039FC" w:rsidRDefault="0089218D" w:rsidP="0089218D">
            <w:pPr>
              <w:pStyle w:val="TableText"/>
              <w:jc w:val="center"/>
            </w:pPr>
            <w:r w:rsidRPr="009039FC">
              <w:t>1</w:t>
            </w:r>
          </w:p>
        </w:tc>
        <w:tc>
          <w:tcPr>
            <w:tcW w:w="2880" w:type="dxa"/>
            <w:gridSpan w:val="2"/>
          </w:tcPr>
          <w:p w14:paraId="257BA93F" w14:textId="77777777" w:rsidR="0089218D" w:rsidRPr="009039FC" w:rsidRDefault="0089218D" w:rsidP="0089218D">
            <w:pPr>
              <w:pStyle w:val="TableText"/>
              <w:jc w:val="center"/>
            </w:pPr>
            <w:r w:rsidRPr="009039FC">
              <w:t>Telegram Length = 10</w:t>
            </w:r>
          </w:p>
        </w:tc>
      </w:tr>
      <w:tr w:rsidR="0089218D" w:rsidRPr="009039FC" w14:paraId="0785C163" w14:textId="77777777" w:rsidTr="0089218D">
        <w:tc>
          <w:tcPr>
            <w:tcW w:w="897" w:type="dxa"/>
            <w:shd w:val="clear" w:color="auto" w:fill="C0C0C0"/>
          </w:tcPr>
          <w:p w14:paraId="0EB3626F" w14:textId="77777777" w:rsidR="0089218D" w:rsidRPr="009039FC" w:rsidRDefault="0089218D" w:rsidP="0089218D">
            <w:pPr>
              <w:pStyle w:val="TableText"/>
              <w:jc w:val="center"/>
            </w:pPr>
            <w:r w:rsidRPr="009039FC">
              <w:t>4</w:t>
            </w:r>
          </w:p>
        </w:tc>
        <w:tc>
          <w:tcPr>
            <w:tcW w:w="1440" w:type="dxa"/>
            <w:vMerge w:val="restart"/>
            <w:shd w:val="clear" w:color="auto" w:fill="C0C0C0"/>
            <w:vAlign w:val="center"/>
          </w:tcPr>
          <w:p w14:paraId="12D3FB58" w14:textId="77777777" w:rsidR="0089218D" w:rsidRPr="009039FC" w:rsidRDefault="0089218D" w:rsidP="0089218D">
            <w:pPr>
              <w:pStyle w:val="TableText"/>
              <w:jc w:val="center"/>
            </w:pPr>
            <w:r w:rsidRPr="009039FC">
              <w:t>Data</w:t>
            </w:r>
          </w:p>
          <w:p w14:paraId="695E093A" w14:textId="77777777" w:rsidR="0089218D" w:rsidRPr="009039FC" w:rsidRDefault="0089218D" w:rsidP="0089218D">
            <w:pPr>
              <w:pStyle w:val="TableText"/>
              <w:jc w:val="center"/>
            </w:pPr>
            <w:r w:rsidRPr="009039FC">
              <w:t>1</w:t>
            </w:r>
          </w:p>
        </w:tc>
        <w:tc>
          <w:tcPr>
            <w:tcW w:w="903" w:type="dxa"/>
            <w:shd w:val="clear" w:color="auto" w:fill="D9D9D9"/>
          </w:tcPr>
          <w:p w14:paraId="5794E0FE" w14:textId="77777777" w:rsidR="0089218D" w:rsidRPr="009039FC" w:rsidRDefault="0089218D" w:rsidP="0089218D">
            <w:pPr>
              <w:pStyle w:val="TableText"/>
              <w:jc w:val="center"/>
            </w:pPr>
            <w:r w:rsidRPr="009039FC">
              <w:t>2</w:t>
            </w:r>
          </w:p>
        </w:tc>
        <w:tc>
          <w:tcPr>
            <w:tcW w:w="1445" w:type="dxa"/>
            <w:shd w:val="clear" w:color="auto" w:fill="D9D9D9"/>
          </w:tcPr>
          <w:p w14:paraId="058851D5" w14:textId="77777777" w:rsidR="0089218D" w:rsidRPr="009039FC" w:rsidRDefault="0089218D" w:rsidP="0089218D">
            <w:pPr>
              <w:pStyle w:val="TableText"/>
              <w:jc w:val="center"/>
            </w:pPr>
            <w:r w:rsidRPr="009039FC">
              <w:t>D = 01</w:t>
            </w:r>
            <w:r w:rsidRPr="009039FC">
              <w:rPr>
                <w:vertAlign w:val="subscript"/>
              </w:rPr>
              <w:t>H</w:t>
            </w:r>
          </w:p>
        </w:tc>
        <w:tc>
          <w:tcPr>
            <w:tcW w:w="1435" w:type="dxa"/>
            <w:shd w:val="clear" w:color="auto" w:fill="D9D9D9"/>
          </w:tcPr>
          <w:p w14:paraId="59B81EE3" w14:textId="77777777" w:rsidR="0089218D" w:rsidRPr="009039FC" w:rsidRDefault="0089218D" w:rsidP="0089218D">
            <w:pPr>
              <w:pStyle w:val="TableText"/>
              <w:jc w:val="center"/>
            </w:pPr>
            <w:r w:rsidRPr="009039FC">
              <w:t>D = 00</w:t>
            </w:r>
            <w:r w:rsidRPr="009039FC">
              <w:rPr>
                <w:vertAlign w:val="subscript"/>
              </w:rPr>
              <w:t>H</w:t>
            </w:r>
          </w:p>
        </w:tc>
      </w:tr>
      <w:tr w:rsidR="0089218D" w:rsidRPr="009039FC" w14:paraId="7BBF4DD6" w14:textId="77777777" w:rsidTr="0089218D">
        <w:tc>
          <w:tcPr>
            <w:tcW w:w="897" w:type="dxa"/>
            <w:shd w:val="clear" w:color="auto" w:fill="C0C0C0"/>
          </w:tcPr>
          <w:p w14:paraId="31589B0D" w14:textId="77777777" w:rsidR="0089218D" w:rsidRPr="009039FC" w:rsidRDefault="0089218D" w:rsidP="0089218D">
            <w:pPr>
              <w:pStyle w:val="TableText"/>
              <w:jc w:val="center"/>
            </w:pPr>
            <w:r w:rsidRPr="009039FC">
              <w:t>5</w:t>
            </w:r>
          </w:p>
        </w:tc>
        <w:tc>
          <w:tcPr>
            <w:tcW w:w="1440" w:type="dxa"/>
            <w:vMerge/>
            <w:shd w:val="clear" w:color="auto" w:fill="C0C0C0"/>
          </w:tcPr>
          <w:p w14:paraId="2F412262" w14:textId="77777777" w:rsidR="0089218D" w:rsidRPr="009039FC" w:rsidRDefault="0089218D" w:rsidP="0089218D">
            <w:pPr>
              <w:pStyle w:val="TableText"/>
              <w:jc w:val="center"/>
            </w:pPr>
          </w:p>
        </w:tc>
        <w:tc>
          <w:tcPr>
            <w:tcW w:w="903" w:type="dxa"/>
            <w:shd w:val="clear" w:color="auto" w:fill="D9D9D9"/>
          </w:tcPr>
          <w:p w14:paraId="70D0C937" w14:textId="77777777" w:rsidR="0089218D" w:rsidRPr="009039FC" w:rsidRDefault="0089218D" w:rsidP="0089218D">
            <w:pPr>
              <w:pStyle w:val="TableText"/>
              <w:jc w:val="center"/>
            </w:pPr>
            <w:r w:rsidRPr="009039FC">
              <w:t>3</w:t>
            </w:r>
          </w:p>
        </w:tc>
        <w:tc>
          <w:tcPr>
            <w:tcW w:w="1445" w:type="dxa"/>
            <w:shd w:val="clear" w:color="auto" w:fill="D9D9D9"/>
          </w:tcPr>
          <w:p w14:paraId="14C424FD" w14:textId="77777777" w:rsidR="0089218D" w:rsidRPr="009039FC" w:rsidRDefault="0089218D" w:rsidP="0089218D">
            <w:pPr>
              <w:pStyle w:val="TableText"/>
              <w:jc w:val="center"/>
            </w:pPr>
            <w:r w:rsidRPr="009039FC">
              <w:t>X = 00</w:t>
            </w:r>
            <w:r w:rsidRPr="009039FC">
              <w:rPr>
                <w:vertAlign w:val="subscript"/>
              </w:rPr>
              <w:t>H</w:t>
            </w:r>
          </w:p>
        </w:tc>
        <w:tc>
          <w:tcPr>
            <w:tcW w:w="1435" w:type="dxa"/>
            <w:shd w:val="clear" w:color="auto" w:fill="D9D9D9"/>
          </w:tcPr>
          <w:p w14:paraId="43CBC7DD" w14:textId="77777777" w:rsidR="0089218D" w:rsidRPr="009039FC" w:rsidRDefault="0089218D" w:rsidP="0089218D">
            <w:pPr>
              <w:pStyle w:val="TableText"/>
              <w:jc w:val="center"/>
            </w:pPr>
            <w:r w:rsidRPr="009039FC">
              <w:t>X = 10</w:t>
            </w:r>
            <w:r w:rsidRPr="009039FC">
              <w:rPr>
                <w:vertAlign w:val="subscript"/>
              </w:rPr>
              <w:t>H</w:t>
            </w:r>
          </w:p>
        </w:tc>
      </w:tr>
      <w:tr w:rsidR="0089218D" w:rsidRPr="009039FC" w14:paraId="55A18C53" w14:textId="77777777" w:rsidTr="0089218D">
        <w:tc>
          <w:tcPr>
            <w:tcW w:w="897" w:type="dxa"/>
            <w:shd w:val="clear" w:color="auto" w:fill="C0C0C0"/>
          </w:tcPr>
          <w:p w14:paraId="751A01CD" w14:textId="77777777" w:rsidR="0089218D" w:rsidRPr="009039FC" w:rsidRDefault="0089218D" w:rsidP="0089218D">
            <w:pPr>
              <w:pStyle w:val="TableText"/>
              <w:jc w:val="center"/>
            </w:pPr>
            <w:r w:rsidRPr="009039FC">
              <w:t>6</w:t>
            </w:r>
          </w:p>
        </w:tc>
        <w:tc>
          <w:tcPr>
            <w:tcW w:w="1440" w:type="dxa"/>
            <w:vMerge/>
            <w:shd w:val="clear" w:color="auto" w:fill="C0C0C0"/>
          </w:tcPr>
          <w:p w14:paraId="01C40771" w14:textId="77777777" w:rsidR="0089218D" w:rsidRPr="009039FC" w:rsidRDefault="0089218D" w:rsidP="0089218D">
            <w:pPr>
              <w:pStyle w:val="TableText"/>
              <w:jc w:val="center"/>
            </w:pPr>
          </w:p>
        </w:tc>
        <w:tc>
          <w:tcPr>
            <w:tcW w:w="903" w:type="dxa"/>
            <w:shd w:val="clear" w:color="auto" w:fill="D9D9D9"/>
          </w:tcPr>
          <w:p w14:paraId="585E382A" w14:textId="77777777" w:rsidR="0089218D" w:rsidRPr="009039FC" w:rsidRDefault="0089218D" w:rsidP="0089218D">
            <w:pPr>
              <w:pStyle w:val="TableText"/>
              <w:jc w:val="center"/>
            </w:pPr>
            <w:r w:rsidRPr="009039FC">
              <w:t>4</w:t>
            </w:r>
          </w:p>
        </w:tc>
        <w:tc>
          <w:tcPr>
            <w:tcW w:w="1445" w:type="dxa"/>
            <w:shd w:val="clear" w:color="auto" w:fill="D9D9D9"/>
          </w:tcPr>
          <w:p w14:paraId="319D935B" w14:textId="77777777" w:rsidR="0089218D" w:rsidRPr="009039FC" w:rsidRDefault="0089218D" w:rsidP="0089218D">
            <w:pPr>
              <w:pStyle w:val="TableText"/>
              <w:jc w:val="center"/>
            </w:pPr>
            <w:r w:rsidRPr="009039FC">
              <w:t>G = 00</w:t>
            </w:r>
            <w:r w:rsidRPr="009039FC">
              <w:rPr>
                <w:vertAlign w:val="subscript"/>
              </w:rPr>
              <w:t>H</w:t>
            </w:r>
          </w:p>
        </w:tc>
        <w:tc>
          <w:tcPr>
            <w:tcW w:w="1435" w:type="dxa"/>
            <w:shd w:val="clear" w:color="auto" w:fill="D9D9D9"/>
          </w:tcPr>
          <w:p w14:paraId="052ACA5A" w14:textId="77777777" w:rsidR="0089218D" w:rsidRPr="009039FC" w:rsidRDefault="0089218D" w:rsidP="0089218D">
            <w:pPr>
              <w:pStyle w:val="TableText"/>
              <w:jc w:val="center"/>
            </w:pPr>
            <w:r w:rsidRPr="009039FC">
              <w:t>G = 00</w:t>
            </w:r>
            <w:r w:rsidRPr="009039FC">
              <w:rPr>
                <w:vertAlign w:val="subscript"/>
              </w:rPr>
              <w:t>H</w:t>
            </w:r>
          </w:p>
        </w:tc>
      </w:tr>
      <w:tr w:rsidR="0089218D" w:rsidRPr="009039FC" w14:paraId="4FE7827F" w14:textId="77777777" w:rsidTr="0089218D">
        <w:tc>
          <w:tcPr>
            <w:tcW w:w="897" w:type="dxa"/>
            <w:shd w:val="clear" w:color="auto" w:fill="C0C0C0"/>
          </w:tcPr>
          <w:p w14:paraId="31913DBF" w14:textId="77777777" w:rsidR="0089218D" w:rsidRPr="009039FC" w:rsidRDefault="0089218D" w:rsidP="0089218D">
            <w:pPr>
              <w:pStyle w:val="TableText"/>
              <w:jc w:val="center"/>
            </w:pPr>
            <w:r w:rsidRPr="009039FC">
              <w:t>7</w:t>
            </w:r>
          </w:p>
        </w:tc>
        <w:tc>
          <w:tcPr>
            <w:tcW w:w="1440" w:type="dxa"/>
            <w:vMerge/>
            <w:shd w:val="clear" w:color="auto" w:fill="C0C0C0"/>
          </w:tcPr>
          <w:p w14:paraId="2BFA89F3" w14:textId="77777777" w:rsidR="0089218D" w:rsidRPr="009039FC" w:rsidRDefault="0089218D" w:rsidP="0089218D">
            <w:pPr>
              <w:pStyle w:val="TableText"/>
              <w:jc w:val="center"/>
            </w:pPr>
          </w:p>
        </w:tc>
        <w:tc>
          <w:tcPr>
            <w:tcW w:w="903" w:type="dxa"/>
            <w:shd w:val="clear" w:color="auto" w:fill="D9D9D9"/>
          </w:tcPr>
          <w:p w14:paraId="458B06A5" w14:textId="77777777" w:rsidR="0089218D" w:rsidRPr="009039FC" w:rsidRDefault="0089218D" w:rsidP="0089218D">
            <w:pPr>
              <w:pStyle w:val="TableText"/>
              <w:jc w:val="center"/>
            </w:pPr>
            <w:r w:rsidRPr="009039FC">
              <w:t>5</w:t>
            </w:r>
          </w:p>
        </w:tc>
        <w:tc>
          <w:tcPr>
            <w:tcW w:w="1445" w:type="dxa"/>
            <w:shd w:val="clear" w:color="auto" w:fill="D9D9D9"/>
          </w:tcPr>
          <w:p w14:paraId="018AB9D8" w14:textId="77777777" w:rsidR="0089218D" w:rsidRPr="009039FC" w:rsidRDefault="0089218D" w:rsidP="0089218D">
            <w:pPr>
              <w:pStyle w:val="TableText"/>
              <w:jc w:val="center"/>
            </w:pPr>
            <w:r w:rsidRPr="009039FC">
              <w:t>G = 32</w:t>
            </w:r>
            <w:r w:rsidRPr="009039FC">
              <w:rPr>
                <w:vertAlign w:val="subscript"/>
              </w:rPr>
              <w:t>H</w:t>
            </w:r>
          </w:p>
        </w:tc>
        <w:tc>
          <w:tcPr>
            <w:tcW w:w="1435" w:type="dxa"/>
            <w:shd w:val="clear" w:color="auto" w:fill="D9D9D9"/>
          </w:tcPr>
          <w:p w14:paraId="42083509" w14:textId="77777777" w:rsidR="0089218D" w:rsidRPr="009039FC" w:rsidRDefault="0089218D" w:rsidP="0089218D">
            <w:pPr>
              <w:pStyle w:val="TableText"/>
              <w:jc w:val="center"/>
            </w:pPr>
            <w:r w:rsidRPr="009039FC">
              <w:t>G = 10</w:t>
            </w:r>
            <w:r w:rsidRPr="009039FC">
              <w:rPr>
                <w:vertAlign w:val="subscript"/>
              </w:rPr>
              <w:t>H</w:t>
            </w:r>
          </w:p>
        </w:tc>
      </w:tr>
      <w:tr w:rsidR="0089218D" w:rsidRPr="009039FC" w14:paraId="4596D9BA" w14:textId="77777777" w:rsidTr="0089218D">
        <w:tc>
          <w:tcPr>
            <w:tcW w:w="897" w:type="dxa"/>
            <w:shd w:val="clear" w:color="auto" w:fill="C0C0C0"/>
          </w:tcPr>
          <w:p w14:paraId="7F861A79" w14:textId="77777777" w:rsidR="0089218D" w:rsidRPr="009039FC" w:rsidRDefault="0089218D" w:rsidP="0089218D">
            <w:pPr>
              <w:pStyle w:val="TableText"/>
              <w:jc w:val="center"/>
            </w:pPr>
            <w:r w:rsidRPr="009039FC">
              <w:t>8</w:t>
            </w:r>
          </w:p>
        </w:tc>
        <w:tc>
          <w:tcPr>
            <w:tcW w:w="1440" w:type="dxa"/>
            <w:vMerge/>
            <w:shd w:val="clear" w:color="auto" w:fill="C0C0C0"/>
          </w:tcPr>
          <w:p w14:paraId="56B29A14" w14:textId="77777777" w:rsidR="0089218D" w:rsidRPr="009039FC" w:rsidRDefault="0089218D" w:rsidP="0089218D">
            <w:pPr>
              <w:pStyle w:val="TableText"/>
              <w:jc w:val="center"/>
            </w:pPr>
          </w:p>
        </w:tc>
        <w:tc>
          <w:tcPr>
            <w:tcW w:w="903" w:type="dxa"/>
            <w:shd w:val="clear" w:color="auto" w:fill="D9D9D9"/>
          </w:tcPr>
          <w:p w14:paraId="1CCDD081" w14:textId="77777777" w:rsidR="0089218D" w:rsidRPr="009039FC" w:rsidRDefault="0089218D" w:rsidP="0089218D">
            <w:pPr>
              <w:pStyle w:val="TableText"/>
              <w:jc w:val="center"/>
            </w:pPr>
            <w:r w:rsidRPr="009039FC">
              <w:t>6</w:t>
            </w:r>
          </w:p>
        </w:tc>
        <w:tc>
          <w:tcPr>
            <w:tcW w:w="1445" w:type="dxa"/>
            <w:shd w:val="clear" w:color="auto" w:fill="D9D9D9"/>
          </w:tcPr>
          <w:p w14:paraId="1EC4932C" w14:textId="77777777" w:rsidR="0089218D" w:rsidRPr="009039FC" w:rsidRDefault="0089218D" w:rsidP="0089218D">
            <w:pPr>
              <w:pStyle w:val="TableText"/>
              <w:jc w:val="center"/>
            </w:pPr>
            <w:r w:rsidRPr="009039FC">
              <w:t>C = 00</w:t>
            </w:r>
            <w:r w:rsidRPr="009039FC">
              <w:rPr>
                <w:vertAlign w:val="subscript"/>
              </w:rPr>
              <w:t>H</w:t>
            </w:r>
          </w:p>
        </w:tc>
        <w:tc>
          <w:tcPr>
            <w:tcW w:w="1435" w:type="dxa"/>
            <w:shd w:val="clear" w:color="auto" w:fill="D9D9D9"/>
          </w:tcPr>
          <w:p w14:paraId="764EBC33" w14:textId="77777777" w:rsidR="0089218D" w:rsidRPr="009039FC" w:rsidRDefault="0089218D" w:rsidP="0089218D">
            <w:pPr>
              <w:pStyle w:val="TableText"/>
              <w:jc w:val="center"/>
            </w:pPr>
            <w:r w:rsidRPr="009039FC">
              <w:t>C = 02</w:t>
            </w:r>
            <w:r w:rsidRPr="009039FC">
              <w:rPr>
                <w:vertAlign w:val="subscript"/>
              </w:rPr>
              <w:t>H</w:t>
            </w:r>
          </w:p>
        </w:tc>
      </w:tr>
      <w:tr w:rsidR="0089218D" w:rsidRPr="009039FC" w14:paraId="04B374FC" w14:textId="77777777" w:rsidTr="0089218D">
        <w:tc>
          <w:tcPr>
            <w:tcW w:w="897" w:type="dxa"/>
            <w:shd w:val="clear" w:color="auto" w:fill="C0C0C0"/>
          </w:tcPr>
          <w:p w14:paraId="472B8F4F" w14:textId="77777777" w:rsidR="0089218D" w:rsidRPr="009039FC" w:rsidRDefault="0089218D" w:rsidP="0089218D">
            <w:pPr>
              <w:pStyle w:val="TableText"/>
              <w:jc w:val="center"/>
            </w:pPr>
            <w:r w:rsidRPr="009039FC">
              <w:t>9</w:t>
            </w:r>
          </w:p>
        </w:tc>
        <w:tc>
          <w:tcPr>
            <w:tcW w:w="1440" w:type="dxa"/>
            <w:vMerge/>
            <w:shd w:val="clear" w:color="auto" w:fill="C0C0C0"/>
          </w:tcPr>
          <w:p w14:paraId="6D25A243" w14:textId="77777777" w:rsidR="0089218D" w:rsidRPr="009039FC" w:rsidRDefault="0089218D" w:rsidP="0089218D">
            <w:pPr>
              <w:pStyle w:val="TableText"/>
              <w:jc w:val="center"/>
            </w:pPr>
          </w:p>
        </w:tc>
        <w:tc>
          <w:tcPr>
            <w:tcW w:w="903" w:type="dxa"/>
            <w:shd w:val="clear" w:color="auto" w:fill="D9D9D9"/>
          </w:tcPr>
          <w:p w14:paraId="57CED901" w14:textId="77777777" w:rsidR="0089218D" w:rsidRPr="009039FC" w:rsidRDefault="0089218D" w:rsidP="0089218D">
            <w:pPr>
              <w:pStyle w:val="TableText"/>
              <w:jc w:val="center"/>
            </w:pPr>
            <w:r w:rsidRPr="009039FC">
              <w:t>7</w:t>
            </w:r>
          </w:p>
        </w:tc>
        <w:tc>
          <w:tcPr>
            <w:tcW w:w="1445" w:type="dxa"/>
            <w:shd w:val="clear" w:color="auto" w:fill="D9D9D9"/>
          </w:tcPr>
          <w:p w14:paraId="3567CE29" w14:textId="77777777" w:rsidR="0089218D" w:rsidRPr="009039FC" w:rsidRDefault="0089218D" w:rsidP="0089218D">
            <w:pPr>
              <w:pStyle w:val="TableText"/>
              <w:jc w:val="center"/>
            </w:pPr>
          </w:p>
        </w:tc>
        <w:tc>
          <w:tcPr>
            <w:tcW w:w="1435" w:type="dxa"/>
            <w:shd w:val="clear" w:color="auto" w:fill="D9D9D9"/>
          </w:tcPr>
          <w:p w14:paraId="6A5CC9B8" w14:textId="77777777" w:rsidR="0089218D" w:rsidRPr="009039FC" w:rsidRDefault="0089218D" w:rsidP="0089218D">
            <w:pPr>
              <w:pStyle w:val="TableText"/>
              <w:jc w:val="center"/>
            </w:pPr>
            <w:r w:rsidRPr="009039FC">
              <w:t>S = 01</w:t>
            </w:r>
            <w:r w:rsidRPr="009039FC">
              <w:rPr>
                <w:vertAlign w:val="subscript"/>
              </w:rPr>
              <w:t>H</w:t>
            </w:r>
          </w:p>
        </w:tc>
      </w:tr>
      <w:tr w:rsidR="0089218D" w:rsidRPr="009039FC" w14:paraId="1C7FA956" w14:textId="77777777" w:rsidTr="0089218D">
        <w:tc>
          <w:tcPr>
            <w:tcW w:w="897" w:type="dxa"/>
            <w:shd w:val="clear" w:color="auto" w:fill="C0C0C0"/>
          </w:tcPr>
          <w:p w14:paraId="739B928E" w14:textId="77777777" w:rsidR="0089218D" w:rsidRPr="009039FC" w:rsidRDefault="0089218D" w:rsidP="0089218D">
            <w:pPr>
              <w:pStyle w:val="TableText"/>
              <w:jc w:val="center"/>
            </w:pPr>
            <w:r w:rsidRPr="009039FC">
              <w:t>10</w:t>
            </w:r>
          </w:p>
        </w:tc>
        <w:tc>
          <w:tcPr>
            <w:tcW w:w="1440" w:type="dxa"/>
            <w:vMerge/>
            <w:shd w:val="clear" w:color="auto" w:fill="C0C0C0"/>
          </w:tcPr>
          <w:p w14:paraId="32523577" w14:textId="77777777" w:rsidR="0089218D" w:rsidRPr="009039FC" w:rsidRDefault="0089218D" w:rsidP="0089218D">
            <w:pPr>
              <w:pStyle w:val="TableText"/>
              <w:jc w:val="center"/>
            </w:pPr>
          </w:p>
        </w:tc>
        <w:tc>
          <w:tcPr>
            <w:tcW w:w="903" w:type="dxa"/>
            <w:shd w:val="clear" w:color="auto" w:fill="D9D9D9"/>
          </w:tcPr>
          <w:p w14:paraId="16D9F505" w14:textId="77777777" w:rsidR="0089218D" w:rsidRPr="009039FC" w:rsidRDefault="0089218D" w:rsidP="0089218D">
            <w:pPr>
              <w:pStyle w:val="TableText"/>
              <w:jc w:val="center"/>
            </w:pPr>
            <w:r w:rsidRPr="009039FC">
              <w:t>8</w:t>
            </w:r>
          </w:p>
        </w:tc>
        <w:tc>
          <w:tcPr>
            <w:tcW w:w="1445" w:type="dxa"/>
            <w:shd w:val="clear" w:color="auto" w:fill="D9D9D9"/>
          </w:tcPr>
          <w:p w14:paraId="42996BAD" w14:textId="77777777" w:rsidR="0089218D" w:rsidRPr="009039FC" w:rsidRDefault="0089218D" w:rsidP="0089218D">
            <w:pPr>
              <w:pStyle w:val="TableText"/>
              <w:jc w:val="center"/>
            </w:pPr>
            <w:r w:rsidRPr="009039FC">
              <w:t>H = 00</w:t>
            </w:r>
            <w:r w:rsidRPr="009039FC">
              <w:rPr>
                <w:vertAlign w:val="subscript"/>
              </w:rPr>
              <w:t>H</w:t>
            </w:r>
          </w:p>
        </w:tc>
        <w:tc>
          <w:tcPr>
            <w:tcW w:w="1435" w:type="dxa"/>
            <w:shd w:val="clear" w:color="auto" w:fill="D9D9D9"/>
          </w:tcPr>
          <w:p w14:paraId="12C4A1CB" w14:textId="77777777" w:rsidR="0089218D" w:rsidRPr="009039FC" w:rsidRDefault="0089218D" w:rsidP="0089218D">
            <w:pPr>
              <w:pStyle w:val="TableText"/>
              <w:jc w:val="center"/>
            </w:pPr>
            <w:r w:rsidRPr="009039FC">
              <w:t>H = 00</w:t>
            </w:r>
            <w:r w:rsidRPr="009039FC">
              <w:rPr>
                <w:vertAlign w:val="subscript"/>
              </w:rPr>
              <w:t>H</w:t>
            </w:r>
          </w:p>
        </w:tc>
      </w:tr>
      <w:tr w:rsidR="0089218D" w:rsidRPr="009039FC" w14:paraId="4A4A5EBB" w14:textId="77777777" w:rsidTr="0089218D">
        <w:tc>
          <w:tcPr>
            <w:tcW w:w="897" w:type="dxa"/>
            <w:shd w:val="clear" w:color="auto" w:fill="C0C0C0"/>
          </w:tcPr>
          <w:p w14:paraId="689011BF" w14:textId="77777777" w:rsidR="0089218D" w:rsidRPr="009039FC" w:rsidRDefault="0089218D" w:rsidP="0089218D">
            <w:pPr>
              <w:pStyle w:val="TableText"/>
              <w:jc w:val="center"/>
            </w:pPr>
            <w:r w:rsidRPr="009039FC">
              <w:t>11</w:t>
            </w:r>
          </w:p>
        </w:tc>
        <w:tc>
          <w:tcPr>
            <w:tcW w:w="1440" w:type="dxa"/>
            <w:vMerge/>
            <w:shd w:val="clear" w:color="auto" w:fill="C0C0C0"/>
          </w:tcPr>
          <w:p w14:paraId="7A05AD7E" w14:textId="77777777" w:rsidR="0089218D" w:rsidRPr="009039FC" w:rsidRDefault="0089218D" w:rsidP="0089218D">
            <w:pPr>
              <w:pStyle w:val="TableText"/>
              <w:jc w:val="center"/>
            </w:pPr>
          </w:p>
        </w:tc>
        <w:tc>
          <w:tcPr>
            <w:tcW w:w="903" w:type="dxa"/>
            <w:shd w:val="clear" w:color="auto" w:fill="D9D9D9"/>
          </w:tcPr>
          <w:p w14:paraId="46DDA433" w14:textId="77777777" w:rsidR="0089218D" w:rsidRPr="009039FC" w:rsidRDefault="0089218D" w:rsidP="0089218D">
            <w:pPr>
              <w:pStyle w:val="TableText"/>
              <w:jc w:val="center"/>
            </w:pPr>
            <w:r w:rsidRPr="009039FC">
              <w:t>9</w:t>
            </w:r>
          </w:p>
        </w:tc>
        <w:tc>
          <w:tcPr>
            <w:tcW w:w="1445" w:type="dxa"/>
            <w:shd w:val="clear" w:color="auto" w:fill="D9D9D9"/>
          </w:tcPr>
          <w:p w14:paraId="3FF101E2" w14:textId="77777777" w:rsidR="0089218D" w:rsidRPr="009039FC" w:rsidRDefault="0089218D" w:rsidP="0089218D">
            <w:pPr>
              <w:pStyle w:val="TableText"/>
              <w:jc w:val="center"/>
            </w:pPr>
            <w:r w:rsidRPr="009039FC">
              <w:t>N = 01</w:t>
            </w:r>
            <w:r w:rsidRPr="009039FC">
              <w:rPr>
                <w:vertAlign w:val="subscript"/>
              </w:rPr>
              <w:t>H</w:t>
            </w:r>
          </w:p>
        </w:tc>
        <w:tc>
          <w:tcPr>
            <w:tcW w:w="1435" w:type="dxa"/>
            <w:shd w:val="clear" w:color="auto" w:fill="D9D9D9"/>
          </w:tcPr>
          <w:p w14:paraId="1BE20E46" w14:textId="77777777" w:rsidR="0089218D" w:rsidRPr="009039FC" w:rsidRDefault="0089218D" w:rsidP="0089218D">
            <w:pPr>
              <w:pStyle w:val="TableText"/>
              <w:jc w:val="center"/>
            </w:pPr>
            <w:r w:rsidRPr="009039FC">
              <w:t>N = 00</w:t>
            </w:r>
            <w:r w:rsidRPr="009039FC">
              <w:rPr>
                <w:vertAlign w:val="subscript"/>
              </w:rPr>
              <w:t>H</w:t>
            </w:r>
          </w:p>
        </w:tc>
      </w:tr>
      <w:tr w:rsidR="0089218D" w:rsidRPr="009039FC" w14:paraId="3E00C422" w14:textId="77777777" w:rsidTr="0089218D">
        <w:tc>
          <w:tcPr>
            <w:tcW w:w="897" w:type="dxa"/>
            <w:shd w:val="clear" w:color="auto" w:fill="auto"/>
            <w:vAlign w:val="bottom"/>
          </w:tcPr>
          <w:p w14:paraId="22211AD4" w14:textId="77777777" w:rsidR="0089218D" w:rsidRPr="009039FC" w:rsidRDefault="0089218D" w:rsidP="0089218D">
            <w:pPr>
              <w:pStyle w:val="TableText"/>
              <w:jc w:val="center"/>
            </w:pPr>
            <w:r w:rsidRPr="009039FC">
              <w:t>12</w:t>
            </w:r>
          </w:p>
        </w:tc>
        <w:tc>
          <w:tcPr>
            <w:tcW w:w="1440" w:type="dxa"/>
            <w:vMerge w:val="restart"/>
            <w:shd w:val="clear" w:color="auto" w:fill="auto"/>
            <w:vAlign w:val="center"/>
          </w:tcPr>
          <w:p w14:paraId="6B0F0A42" w14:textId="77777777" w:rsidR="0089218D" w:rsidRPr="009039FC" w:rsidRDefault="0089218D" w:rsidP="0089218D">
            <w:pPr>
              <w:pStyle w:val="TableText"/>
              <w:jc w:val="center"/>
            </w:pPr>
            <w:r w:rsidRPr="009039FC">
              <w:t>Telegram Header</w:t>
            </w:r>
          </w:p>
          <w:p w14:paraId="3B097E9D" w14:textId="77777777" w:rsidR="0089218D" w:rsidRPr="009039FC" w:rsidRDefault="0089218D" w:rsidP="0089218D">
            <w:pPr>
              <w:pStyle w:val="TableText"/>
              <w:jc w:val="center"/>
            </w:pPr>
            <w:r w:rsidRPr="009039FC">
              <w:t>2</w:t>
            </w:r>
          </w:p>
        </w:tc>
        <w:tc>
          <w:tcPr>
            <w:tcW w:w="903" w:type="dxa"/>
            <w:shd w:val="clear" w:color="auto" w:fill="auto"/>
          </w:tcPr>
          <w:p w14:paraId="764B1197" w14:textId="77777777" w:rsidR="0089218D" w:rsidRPr="009039FC" w:rsidRDefault="0089218D" w:rsidP="0089218D">
            <w:pPr>
              <w:pStyle w:val="TableText"/>
              <w:jc w:val="center"/>
            </w:pPr>
            <w:r w:rsidRPr="009039FC">
              <w:t>Offset</w:t>
            </w:r>
          </w:p>
          <w:p w14:paraId="38EED5C7" w14:textId="77777777" w:rsidR="0089218D" w:rsidRPr="009039FC" w:rsidRDefault="0089218D" w:rsidP="0089218D">
            <w:pPr>
              <w:pStyle w:val="TableText"/>
              <w:jc w:val="center"/>
            </w:pPr>
            <w:r w:rsidRPr="009039FC">
              <w:t>0</w:t>
            </w:r>
          </w:p>
        </w:tc>
        <w:tc>
          <w:tcPr>
            <w:tcW w:w="2880" w:type="dxa"/>
            <w:gridSpan w:val="2"/>
            <w:shd w:val="clear" w:color="auto" w:fill="auto"/>
            <w:vAlign w:val="bottom"/>
          </w:tcPr>
          <w:p w14:paraId="3D8BF9F3" w14:textId="77777777" w:rsidR="0089218D" w:rsidRPr="009039FC" w:rsidRDefault="0089218D" w:rsidP="0089218D">
            <w:pPr>
              <w:pStyle w:val="TableText"/>
              <w:jc w:val="center"/>
            </w:pPr>
            <w:r w:rsidRPr="009039FC">
              <w:t>Telegram Type = 45</w:t>
            </w:r>
          </w:p>
        </w:tc>
      </w:tr>
      <w:tr w:rsidR="0089218D" w:rsidRPr="009039FC" w14:paraId="4F15C92D" w14:textId="77777777" w:rsidTr="0089218D">
        <w:tc>
          <w:tcPr>
            <w:tcW w:w="897" w:type="dxa"/>
            <w:shd w:val="clear" w:color="auto" w:fill="auto"/>
          </w:tcPr>
          <w:p w14:paraId="3E71128F" w14:textId="77777777" w:rsidR="0089218D" w:rsidRPr="009039FC" w:rsidRDefault="0089218D" w:rsidP="0089218D">
            <w:pPr>
              <w:pStyle w:val="TableText"/>
              <w:jc w:val="center"/>
            </w:pPr>
            <w:r w:rsidRPr="009039FC">
              <w:t>13</w:t>
            </w:r>
          </w:p>
        </w:tc>
        <w:tc>
          <w:tcPr>
            <w:tcW w:w="1440" w:type="dxa"/>
            <w:vMerge/>
            <w:shd w:val="clear" w:color="auto" w:fill="auto"/>
            <w:vAlign w:val="center"/>
          </w:tcPr>
          <w:p w14:paraId="12E1D95C" w14:textId="77777777" w:rsidR="0089218D" w:rsidRPr="009039FC" w:rsidRDefault="0089218D" w:rsidP="0089218D">
            <w:pPr>
              <w:pStyle w:val="TableText"/>
              <w:jc w:val="center"/>
            </w:pPr>
          </w:p>
        </w:tc>
        <w:tc>
          <w:tcPr>
            <w:tcW w:w="903" w:type="dxa"/>
            <w:shd w:val="clear" w:color="auto" w:fill="auto"/>
          </w:tcPr>
          <w:p w14:paraId="7D5C56FD" w14:textId="77777777" w:rsidR="0089218D" w:rsidRPr="009039FC" w:rsidRDefault="0089218D" w:rsidP="0089218D">
            <w:pPr>
              <w:pStyle w:val="TableText"/>
              <w:jc w:val="center"/>
            </w:pPr>
            <w:r w:rsidRPr="009039FC">
              <w:t>1</w:t>
            </w:r>
          </w:p>
        </w:tc>
        <w:tc>
          <w:tcPr>
            <w:tcW w:w="2880" w:type="dxa"/>
            <w:gridSpan w:val="2"/>
            <w:shd w:val="clear" w:color="auto" w:fill="auto"/>
          </w:tcPr>
          <w:p w14:paraId="5A822D6E" w14:textId="77777777" w:rsidR="0089218D" w:rsidRPr="009039FC" w:rsidRDefault="0089218D" w:rsidP="0089218D">
            <w:pPr>
              <w:pStyle w:val="TableText"/>
              <w:jc w:val="center"/>
            </w:pPr>
            <w:r w:rsidRPr="009039FC">
              <w:t>Telegram Length = 10</w:t>
            </w:r>
          </w:p>
        </w:tc>
      </w:tr>
      <w:tr w:rsidR="0089218D" w:rsidRPr="009039FC" w14:paraId="78BC4BE5" w14:textId="77777777" w:rsidTr="0089218D">
        <w:tc>
          <w:tcPr>
            <w:tcW w:w="897" w:type="dxa"/>
            <w:shd w:val="clear" w:color="auto" w:fill="C0C0C0"/>
          </w:tcPr>
          <w:p w14:paraId="11D392A0" w14:textId="77777777" w:rsidR="0089218D" w:rsidRPr="009039FC" w:rsidRDefault="0089218D" w:rsidP="0089218D">
            <w:pPr>
              <w:pStyle w:val="TableText"/>
              <w:jc w:val="center"/>
            </w:pPr>
            <w:r w:rsidRPr="009039FC">
              <w:t>14</w:t>
            </w:r>
          </w:p>
        </w:tc>
        <w:tc>
          <w:tcPr>
            <w:tcW w:w="1440" w:type="dxa"/>
            <w:vMerge w:val="restart"/>
            <w:shd w:val="clear" w:color="auto" w:fill="C0C0C0"/>
            <w:vAlign w:val="center"/>
          </w:tcPr>
          <w:p w14:paraId="7CACBE57" w14:textId="77777777" w:rsidR="0089218D" w:rsidRPr="009039FC" w:rsidRDefault="0089218D" w:rsidP="0089218D">
            <w:pPr>
              <w:pStyle w:val="TableText"/>
              <w:jc w:val="center"/>
            </w:pPr>
            <w:r w:rsidRPr="009039FC">
              <w:t>Data</w:t>
            </w:r>
          </w:p>
          <w:p w14:paraId="0A0F14FB" w14:textId="77777777" w:rsidR="0089218D" w:rsidRPr="009039FC" w:rsidRDefault="0089218D" w:rsidP="0089218D">
            <w:pPr>
              <w:pStyle w:val="TableText"/>
              <w:jc w:val="center"/>
            </w:pPr>
            <w:r w:rsidRPr="009039FC">
              <w:t>2</w:t>
            </w:r>
          </w:p>
        </w:tc>
        <w:tc>
          <w:tcPr>
            <w:tcW w:w="903" w:type="dxa"/>
            <w:shd w:val="clear" w:color="auto" w:fill="D9D9D9"/>
          </w:tcPr>
          <w:p w14:paraId="7FA4A0F2" w14:textId="77777777" w:rsidR="0089218D" w:rsidRPr="009039FC" w:rsidRDefault="0089218D" w:rsidP="0089218D">
            <w:pPr>
              <w:pStyle w:val="TableText"/>
              <w:jc w:val="center"/>
            </w:pPr>
            <w:r w:rsidRPr="009039FC">
              <w:t>2</w:t>
            </w:r>
          </w:p>
        </w:tc>
        <w:tc>
          <w:tcPr>
            <w:tcW w:w="1445" w:type="dxa"/>
            <w:shd w:val="clear" w:color="auto" w:fill="D9D9D9"/>
          </w:tcPr>
          <w:p w14:paraId="69BF53DB" w14:textId="77777777" w:rsidR="0089218D" w:rsidRPr="009039FC" w:rsidRDefault="0089218D" w:rsidP="0089218D">
            <w:pPr>
              <w:pStyle w:val="TableText"/>
              <w:jc w:val="center"/>
            </w:pPr>
            <w:r w:rsidRPr="009039FC">
              <w:t>D = 01</w:t>
            </w:r>
            <w:r w:rsidRPr="009039FC">
              <w:rPr>
                <w:vertAlign w:val="subscript"/>
              </w:rPr>
              <w:t>H</w:t>
            </w:r>
          </w:p>
        </w:tc>
        <w:tc>
          <w:tcPr>
            <w:tcW w:w="1435" w:type="dxa"/>
            <w:shd w:val="clear" w:color="auto" w:fill="D9D9D9"/>
          </w:tcPr>
          <w:p w14:paraId="6C00E0C8" w14:textId="77777777" w:rsidR="0089218D" w:rsidRPr="009039FC" w:rsidRDefault="0089218D" w:rsidP="0089218D">
            <w:pPr>
              <w:pStyle w:val="TableText"/>
              <w:jc w:val="center"/>
            </w:pPr>
            <w:r w:rsidRPr="009039FC">
              <w:t>D = 00</w:t>
            </w:r>
            <w:r w:rsidRPr="009039FC">
              <w:rPr>
                <w:vertAlign w:val="subscript"/>
              </w:rPr>
              <w:t>H</w:t>
            </w:r>
          </w:p>
        </w:tc>
      </w:tr>
      <w:tr w:rsidR="0089218D" w:rsidRPr="009039FC" w14:paraId="631DF830" w14:textId="77777777" w:rsidTr="0089218D">
        <w:tc>
          <w:tcPr>
            <w:tcW w:w="897" w:type="dxa"/>
            <w:shd w:val="clear" w:color="auto" w:fill="C0C0C0"/>
          </w:tcPr>
          <w:p w14:paraId="6AB8781D" w14:textId="77777777" w:rsidR="0089218D" w:rsidRPr="009039FC" w:rsidRDefault="0089218D" w:rsidP="0089218D">
            <w:pPr>
              <w:pStyle w:val="TableText"/>
              <w:jc w:val="center"/>
            </w:pPr>
            <w:r w:rsidRPr="009039FC">
              <w:t>15</w:t>
            </w:r>
          </w:p>
        </w:tc>
        <w:tc>
          <w:tcPr>
            <w:tcW w:w="1440" w:type="dxa"/>
            <w:vMerge/>
            <w:shd w:val="clear" w:color="auto" w:fill="C0C0C0"/>
          </w:tcPr>
          <w:p w14:paraId="41E4EE57" w14:textId="77777777" w:rsidR="0089218D" w:rsidRPr="009039FC" w:rsidRDefault="0089218D" w:rsidP="0089218D">
            <w:pPr>
              <w:pStyle w:val="TableText"/>
              <w:jc w:val="center"/>
            </w:pPr>
          </w:p>
        </w:tc>
        <w:tc>
          <w:tcPr>
            <w:tcW w:w="903" w:type="dxa"/>
            <w:shd w:val="clear" w:color="auto" w:fill="D9D9D9"/>
          </w:tcPr>
          <w:p w14:paraId="06985879" w14:textId="77777777" w:rsidR="0089218D" w:rsidRPr="009039FC" w:rsidRDefault="0089218D" w:rsidP="0089218D">
            <w:pPr>
              <w:pStyle w:val="TableText"/>
              <w:jc w:val="center"/>
            </w:pPr>
            <w:r w:rsidRPr="009039FC">
              <w:t>3</w:t>
            </w:r>
          </w:p>
        </w:tc>
        <w:tc>
          <w:tcPr>
            <w:tcW w:w="1445" w:type="dxa"/>
            <w:shd w:val="clear" w:color="auto" w:fill="D9D9D9"/>
          </w:tcPr>
          <w:p w14:paraId="1D86DDC5" w14:textId="77777777" w:rsidR="0089218D" w:rsidRPr="009039FC" w:rsidRDefault="0089218D" w:rsidP="0089218D">
            <w:pPr>
              <w:pStyle w:val="TableText"/>
              <w:jc w:val="center"/>
            </w:pPr>
            <w:r w:rsidRPr="009039FC">
              <w:t>X = 00</w:t>
            </w:r>
            <w:r w:rsidRPr="009039FC">
              <w:rPr>
                <w:vertAlign w:val="subscript"/>
              </w:rPr>
              <w:t>H</w:t>
            </w:r>
          </w:p>
        </w:tc>
        <w:tc>
          <w:tcPr>
            <w:tcW w:w="1435" w:type="dxa"/>
            <w:shd w:val="clear" w:color="auto" w:fill="D9D9D9"/>
          </w:tcPr>
          <w:p w14:paraId="59F690CD" w14:textId="77777777" w:rsidR="0089218D" w:rsidRPr="009039FC" w:rsidRDefault="0089218D" w:rsidP="0089218D">
            <w:pPr>
              <w:pStyle w:val="TableText"/>
              <w:jc w:val="center"/>
            </w:pPr>
            <w:r w:rsidRPr="009039FC">
              <w:t>X = 01</w:t>
            </w:r>
            <w:r w:rsidRPr="009039FC">
              <w:rPr>
                <w:vertAlign w:val="subscript"/>
              </w:rPr>
              <w:t>H</w:t>
            </w:r>
          </w:p>
        </w:tc>
      </w:tr>
      <w:tr w:rsidR="0089218D" w:rsidRPr="009039FC" w14:paraId="58DA4F29" w14:textId="77777777" w:rsidTr="0089218D">
        <w:tc>
          <w:tcPr>
            <w:tcW w:w="897" w:type="dxa"/>
            <w:shd w:val="clear" w:color="auto" w:fill="C0C0C0"/>
          </w:tcPr>
          <w:p w14:paraId="0FC742F9" w14:textId="77777777" w:rsidR="0089218D" w:rsidRPr="009039FC" w:rsidRDefault="0089218D" w:rsidP="0089218D">
            <w:pPr>
              <w:pStyle w:val="TableText"/>
              <w:jc w:val="center"/>
            </w:pPr>
            <w:r w:rsidRPr="009039FC">
              <w:t>16</w:t>
            </w:r>
          </w:p>
        </w:tc>
        <w:tc>
          <w:tcPr>
            <w:tcW w:w="1440" w:type="dxa"/>
            <w:vMerge/>
            <w:shd w:val="clear" w:color="auto" w:fill="C0C0C0"/>
          </w:tcPr>
          <w:p w14:paraId="6A6115C2" w14:textId="77777777" w:rsidR="0089218D" w:rsidRPr="009039FC" w:rsidRDefault="0089218D" w:rsidP="0089218D">
            <w:pPr>
              <w:pStyle w:val="TableText"/>
              <w:jc w:val="center"/>
            </w:pPr>
          </w:p>
        </w:tc>
        <w:tc>
          <w:tcPr>
            <w:tcW w:w="903" w:type="dxa"/>
            <w:shd w:val="clear" w:color="auto" w:fill="D9D9D9"/>
          </w:tcPr>
          <w:p w14:paraId="298CA25F" w14:textId="77777777" w:rsidR="0089218D" w:rsidRPr="009039FC" w:rsidRDefault="0089218D" w:rsidP="0089218D">
            <w:pPr>
              <w:pStyle w:val="TableText"/>
              <w:jc w:val="center"/>
            </w:pPr>
            <w:r w:rsidRPr="009039FC">
              <w:t>4</w:t>
            </w:r>
          </w:p>
        </w:tc>
        <w:tc>
          <w:tcPr>
            <w:tcW w:w="1445" w:type="dxa"/>
            <w:shd w:val="clear" w:color="auto" w:fill="D9D9D9"/>
          </w:tcPr>
          <w:p w14:paraId="133DE9C3" w14:textId="77777777" w:rsidR="0089218D" w:rsidRPr="009039FC" w:rsidRDefault="0089218D" w:rsidP="0089218D">
            <w:pPr>
              <w:pStyle w:val="TableText"/>
              <w:jc w:val="center"/>
            </w:pPr>
            <w:r w:rsidRPr="009039FC">
              <w:t>G = 00</w:t>
            </w:r>
            <w:r w:rsidRPr="009039FC">
              <w:rPr>
                <w:vertAlign w:val="subscript"/>
              </w:rPr>
              <w:t>H</w:t>
            </w:r>
          </w:p>
        </w:tc>
        <w:tc>
          <w:tcPr>
            <w:tcW w:w="1435" w:type="dxa"/>
            <w:shd w:val="clear" w:color="auto" w:fill="D9D9D9"/>
          </w:tcPr>
          <w:p w14:paraId="493D89BF" w14:textId="77777777" w:rsidR="0089218D" w:rsidRPr="009039FC" w:rsidRDefault="0089218D" w:rsidP="0089218D">
            <w:pPr>
              <w:pStyle w:val="TableText"/>
              <w:jc w:val="center"/>
            </w:pPr>
            <w:r w:rsidRPr="009039FC">
              <w:t>G = 00</w:t>
            </w:r>
            <w:r w:rsidRPr="009039FC">
              <w:rPr>
                <w:vertAlign w:val="subscript"/>
              </w:rPr>
              <w:t>H</w:t>
            </w:r>
          </w:p>
        </w:tc>
      </w:tr>
      <w:tr w:rsidR="0089218D" w:rsidRPr="009039FC" w14:paraId="6028BEB0" w14:textId="77777777" w:rsidTr="0089218D">
        <w:tc>
          <w:tcPr>
            <w:tcW w:w="897" w:type="dxa"/>
            <w:shd w:val="clear" w:color="auto" w:fill="C0C0C0"/>
          </w:tcPr>
          <w:p w14:paraId="4A1BAB84" w14:textId="77777777" w:rsidR="0089218D" w:rsidRPr="009039FC" w:rsidRDefault="0089218D" w:rsidP="0089218D">
            <w:pPr>
              <w:pStyle w:val="TableText"/>
              <w:jc w:val="center"/>
            </w:pPr>
            <w:r w:rsidRPr="009039FC">
              <w:t>17</w:t>
            </w:r>
          </w:p>
        </w:tc>
        <w:tc>
          <w:tcPr>
            <w:tcW w:w="1440" w:type="dxa"/>
            <w:vMerge/>
            <w:shd w:val="clear" w:color="auto" w:fill="C0C0C0"/>
          </w:tcPr>
          <w:p w14:paraId="228FB5B4" w14:textId="77777777" w:rsidR="0089218D" w:rsidRPr="009039FC" w:rsidRDefault="0089218D" w:rsidP="0089218D">
            <w:pPr>
              <w:pStyle w:val="TableText"/>
              <w:jc w:val="center"/>
            </w:pPr>
          </w:p>
        </w:tc>
        <w:tc>
          <w:tcPr>
            <w:tcW w:w="903" w:type="dxa"/>
            <w:shd w:val="clear" w:color="auto" w:fill="D9D9D9"/>
          </w:tcPr>
          <w:p w14:paraId="7E3A908E" w14:textId="77777777" w:rsidR="0089218D" w:rsidRPr="009039FC" w:rsidRDefault="0089218D" w:rsidP="0089218D">
            <w:pPr>
              <w:pStyle w:val="TableText"/>
              <w:jc w:val="center"/>
            </w:pPr>
            <w:r w:rsidRPr="009039FC">
              <w:t>5</w:t>
            </w:r>
          </w:p>
        </w:tc>
        <w:tc>
          <w:tcPr>
            <w:tcW w:w="1445" w:type="dxa"/>
            <w:shd w:val="clear" w:color="auto" w:fill="D9D9D9"/>
          </w:tcPr>
          <w:p w14:paraId="27C89372" w14:textId="77777777" w:rsidR="0089218D" w:rsidRPr="009039FC" w:rsidRDefault="0089218D" w:rsidP="0089218D">
            <w:pPr>
              <w:pStyle w:val="TableText"/>
              <w:jc w:val="center"/>
            </w:pPr>
            <w:r w:rsidRPr="009039FC">
              <w:t>G = 32</w:t>
            </w:r>
            <w:r w:rsidRPr="009039FC">
              <w:rPr>
                <w:vertAlign w:val="subscript"/>
              </w:rPr>
              <w:t>H</w:t>
            </w:r>
          </w:p>
        </w:tc>
        <w:tc>
          <w:tcPr>
            <w:tcW w:w="1435" w:type="dxa"/>
            <w:shd w:val="clear" w:color="auto" w:fill="D9D9D9"/>
          </w:tcPr>
          <w:p w14:paraId="54CD39A1" w14:textId="77777777" w:rsidR="0089218D" w:rsidRPr="009039FC" w:rsidRDefault="0089218D" w:rsidP="0089218D">
            <w:pPr>
              <w:pStyle w:val="TableText"/>
              <w:jc w:val="center"/>
            </w:pPr>
            <w:r w:rsidRPr="009039FC">
              <w:t>G = 11</w:t>
            </w:r>
            <w:r w:rsidRPr="009039FC">
              <w:rPr>
                <w:vertAlign w:val="subscript"/>
              </w:rPr>
              <w:t>H</w:t>
            </w:r>
          </w:p>
        </w:tc>
      </w:tr>
      <w:tr w:rsidR="0089218D" w:rsidRPr="009039FC" w14:paraId="3482471D" w14:textId="77777777" w:rsidTr="0089218D">
        <w:tc>
          <w:tcPr>
            <w:tcW w:w="897" w:type="dxa"/>
            <w:shd w:val="clear" w:color="auto" w:fill="C0C0C0"/>
          </w:tcPr>
          <w:p w14:paraId="162840AE" w14:textId="77777777" w:rsidR="0089218D" w:rsidRPr="009039FC" w:rsidRDefault="0089218D" w:rsidP="0089218D">
            <w:pPr>
              <w:pStyle w:val="TableText"/>
              <w:jc w:val="center"/>
            </w:pPr>
            <w:r w:rsidRPr="009039FC">
              <w:t>18</w:t>
            </w:r>
          </w:p>
        </w:tc>
        <w:tc>
          <w:tcPr>
            <w:tcW w:w="1440" w:type="dxa"/>
            <w:vMerge/>
            <w:shd w:val="clear" w:color="auto" w:fill="C0C0C0"/>
          </w:tcPr>
          <w:p w14:paraId="2146056A" w14:textId="77777777" w:rsidR="0089218D" w:rsidRPr="009039FC" w:rsidRDefault="0089218D" w:rsidP="0089218D">
            <w:pPr>
              <w:pStyle w:val="TableText"/>
              <w:jc w:val="center"/>
            </w:pPr>
          </w:p>
        </w:tc>
        <w:tc>
          <w:tcPr>
            <w:tcW w:w="903" w:type="dxa"/>
            <w:shd w:val="clear" w:color="auto" w:fill="D9D9D9"/>
          </w:tcPr>
          <w:p w14:paraId="164A81D0" w14:textId="77777777" w:rsidR="0089218D" w:rsidRPr="009039FC" w:rsidRDefault="0089218D" w:rsidP="0089218D">
            <w:pPr>
              <w:pStyle w:val="TableText"/>
              <w:jc w:val="center"/>
            </w:pPr>
            <w:r w:rsidRPr="009039FC">
              <w:t>6</w:t>
            </w:r>
          </w:p>
        </w:tc>
        <w:tc>
          <w:tcPr>
            <w:tcW w:w="1445" w:type="dxa"/>
            <w:shd w:val="clear" w:color="auto" w:fill="D9D9D9"/>
          </w:tcPr>
          <w:p w14:paraId="4362B4EC" w14:textId="77777777" w:rsidR="0089218D" w:rsidRPr="009039FC" w:rsidRDefault="0089218D" w:rsidP="0089218D">
            <w:pPr>
              <w:pStyle w:val="TableText"/>
              <w:jc w:val="center"/>
            </w:pPr>
            <w:r w:rsidRPr="009039FC">
              <w:t>C = 00</w:t>
            </w:r>
            <w:r w:rsidRPr="009039FC">
              <w:rPr>
                <w:vertAlign w:val="subscript"/>
              </w:rPr>
              <w:t>H</w:t>
            </w:r>
          </w:p>
        </w:tc>
        <w:tc>
          <w:tcPr>
            <w:tcW w:w="1435" w:type="dxa"/>
            <w:shd w:val="clear" w:color="auto" w:fill="D9D9D9"/>
          </w:tcPr>
          <w:p w14:paraId="3CC38997" w14:textId="77777777" w:rsidR="0089218D" w:rsidRPr="009039FC" w:rsidRDefault="0089218D" w:rsidP="0089218D">
            <w:pPr>
              <w:pStyle w:val="TableText"/>
              <w:jc w:val="center"/>
            </w:pPr>
            <w:r w:rsidRPr="009039FC">
              <w:t>C = 02</w:t>
            </w:r>
            <w:r w:rsidRPr="009039FC">
              <w:rPr>
                <w:vertAlign w:val="subscript"/>
              </w:rPr>
              <w:t>H</w:t>
            </w:r>
          </w:p>
        </w:tc>
      </w:tr>
      <w:tr w:rsidR="0089218D" w:rsidRPr="009039FC" w14:paraId="28CC2FFF" w14:textId="77777777" w:rsidTr="0089218D">
        <w:tc>
          <w:tcPr>
            <w:tcW w:w="897" w:type="dxa"/>
            <w:shd w:val="clear" w:color="auto" w:fill="C0C0C0"/>
          </w:tcPr>
          <w:p w14:paraId="04EEF489" w14:textId="77777777" w:rsidR="0089218D" w:rsidRPr="009039FC" w:rsidRDefault="0089218D" w:rsidP="0089218D">
            <w:pPr>
              <w:pStyle w:val="TableText"/>
              <w:jc w:val="center"/>
            </w:pPr>
            <w:r w:rsidRPr="009039FC">
              <w:t>19</w:t>
            </w:r>
          </w:p>
        </w:tc>
        <w:tc>
          <w:tcPr>
            <w:tcW w:w="1440" w:type="dxa"/>
            <w:vMerge/>
            <w:shd w:val="clear" w:color="auto" w:fill="C0C0C0"/>
          </w:tcPr>
          <w:p w14:paraId="5E27ECCE" w14:textId="77777777" w:rsidR="0089218D" w:rsidRPr="009039FC" w:rsidRDefault="0089218D" w:rsidP="0089218D">
            <w:pPr>
              <w:pStyle w:val="TableText"/>
              <w:jc w:val="center"/>
            </w:pPr>
          </w:p>
        </w:tc>
        <w:tc>
          <w:tcPr>
            <w:tcW w:w="903" w:type="dxa"/>
            <w:shd w:val="clear" w:color="auto" w:fill="D9D9D9"/>
          </w:tcPr>
          <w:p w14:paraId="3CB48E27" w14:textId="77777777" w:rsidR="0089218D" w:rsidRPr="009039FC" w:rsidRDefault="0089218D" w:rsidP="0089218D">
            <w:pPr>
              <w:pStyle w:val="TableText"/>
              <w:jc w:val="center"/>
            </w:pPr>
            <w:r w:rsidRPr="009039FC">
              <w:t>7</w:t>
            </w:r>
          </w:p>
        </w:tc>
        <w:tc>
          <w:tcPr>
            <w:tcW w:w="1445" w:type="dxa"/>
            <w:shd w:val="clear" w:color="auto" w:fill="D9D9D9"/>
          </w:tcPr>
          <w:p w14:paraId="75BE368C" w14:textId="77777777" w:rsidR="0089218D" w:rsidRPr="009039FC" w:rsidRDefault="0089218D" w:rsidP="0089218D">
            <w:pPr>
              <w:pStyle w:val="TableText"/>
              <w:jc w:val="center"/>
            </w:pPr>
          </w:p>
        </w:tc>
        <w:tc>
          <w:tcPr>
            <w:tcW w:w="1435" w:type="dxa"/>
            <w:shd w:val="clear" w:color="auto" w:fill="D9D9D9"/>
          </w:tcPr>
          <w:p w14:paraId="1D3F8489" w14:textId="77777777" w:rsidR="0089218D" w:rsidRPr="009039FC" w:rsidRDefault="0089218D" w:rsidP="0089218D">
            <w:pPr>
              <w:pStyle w:val="TableText"/>
              <w:jc w:val="center"/>
            </w:pPr>
            <w:r w:rsidRPr="009039FC">
              <w:t>S = 01</w:t>
            </w:r>
            <w:r w:rsidRPr="009039FC">
              <w:rPr>
                <w:vertAlign w:val="subscript"/>
              </w:rPr>
              <w:t>H</w:t>
            </w:r>
          </w:p>
        </w:tc>
      </w:tr>
      <w:tr w:rsidR="0089218D" w:rsidRPr="009039FC" w14:paraId="1CB156F2" w14:textId="77777777" w:rsidTr="0089218D">
        <w:tc>
          <w:tcPr>
            <w:tcW w:w="897" w:type="dxa"/>
            <w:shd w:val="clear" w:color="auto" w:fill="C0C0C0"/>
          </w:tcPr>
          <w:p w14:paraId="3C5A1444" w14:textId="77777777" w:rsidR="0089218D" w:rsidRPr="009039FC" w:rsidRDefault="0089218D" w:rsidP="0089218D">
            <w:pPr>
              <w:pStyle w:val="TableText"/>
              <w:jc w:val="center"/>
            </w:pPr>
            <w:r w:rsidRPr="009039FC">
              <w:t>20</w:t>
            </w:r>
          </w:p>
        </w:tc>
        <w:tc>
          <w:tcPr>
            <w:tcW w:w="1440" w:type="dxa"/>
            <w:vMerge/>
            <w:shd w:val="clear" w:color="auto" w:fill="C0C0C0"/>
          </w:tcPr>
          <w:p w14:paraId="66C84B3E" w14:textId="77777777" w:rsidR="0089218D" w:rsidRPr="009039FC" w:rsidRDefault="0089218D" w:rsidP="0089218D">
            <w:pPr>
              <w:pStyle w:val="TableText"/>
              <w:jc w:val="center"/>
            </w:pPr>
          </w:p>
        </w:tc>
        <w:tc>
          <w:tcPr>
            <w:tcW w:w="903" w:type="dxa"/>
            <w:shd w:val="clear" w:color="auto" w:fill="D9D9D9"/>
          </w:tcPr>
          <w:p w14:paraId="2CFB81DC" w14:textId="77777777" w:rsidR="0089218D" w:rsidRPr="009039FC" w:rsidRDefault="0089218D" w:rsidP="0089218D">
            <w:pPr>
              <w:pStyle w:val="TableText"/>
              <w:jc w:val="center"/>
            </w:pPr>
            <w:r w:rsidRPr="009039FC">
              <w:t>8</w:t>
            </w:r>
          </w:p>
        </w:tc>
        <w:tc>
          <w:tcPr>
            <w:tcW w:w="1445" w:type="dxa"/>
            <w:shd w:val="clear" w:color="auto" w:fill="D9D9D9"/>
          </w:tcPr>
          <w:p w14:paraId="47B1A3D2" w14:textId="77777777" w:rsidR="0089218D" w:rsidRPr="009039FC" w:rsidRDefault="0089218D" w:rsidP="0089218D">
            <w:pPr>
              <w:pStyle w:val="TableText"/>
              <w:jc w:val="center"/>
            </w:pPr>
            <w:r w:rsidRPr="009039FC">
              <w:t>H = 00</w:t>
            </w:r>
            <w:r w:rsidRPr="009039FC">
              <w:rPr>
                <w:vertAlign w:val="subscript"/>
              </w:rPr>
              <w:t>H</w:t>
            </w:r>
          </w:p>
        </w:tc>
        <w:tc>
          <w:tcPr>
            <w:tcW w:w="1435" w:type="dxa"/>
            <w:shd w:val="clear" w:color="auto" w:fill="D9D9D9"/>
          </w:tcPr>
          <w:p w14:paraId="04E69366" w14:textId="77777777" w:rsidR="0089218D" w:rsidRPr="009039FC" w:rsidRDefault="0089218D" w:rsidP="0089218D">
            <w:pPr>
              <w:pStyle w:val="TableText"/>
              <w:jc w:val="center"/>
            </w:pPr>
            <w:r w:rsidRPr="009039FC">
              <w:t>H = 00</w:t>
            </w:r>
            <w:r w:rsidRPr="009039FC">
              <w:rPr>
                <w:vertAlign w:val="subscript"/>
              </w:rPr>
              <w:t>H</w:t>
            </w:r>
          </w:p>
        </w:tc>
      </w:tr>
      <w:tr w:rsidR="0089218D" w:rsidRPr="009039FC" w14:paraId="6A0E2693" w14:textId="77777777" w:rsidTr="0089218D">
        <w:tc>
          <w:tcPr>
            <w:tcW w:w="897" w:type="dxa"/>
            <w:shd w:val="clear" w:color="auto" w:fill="C0C0C0"/>
          </w:tcPr>
          <w:p w14:paraId="5A613FCE" w14:textId="77777777" w:rsidR="0089218D" w:rsidRPr="009039FC" w:rsidRDefault="0089218D" w:rsidP="0089218D">
            <w:pPr>
              <w:pStyle w:val="TableText"/>
              <w:jc w:val="center"/>
            </w:pPr>
            <w:r w:rsidRPr="009039FC">
              <w:t>21</w:t>
            </w:r>
          </w:p>
        </w:tc>
        <w:tc>
          <w:tcPr>
            <w:tcW w:w="1440" w:type="dxa"/>
            <w:vMerge/>
            <w:shd w:val="clear" w:color="auto" w:fill="C0C0C0"/>
          </w:tcPr>
          <w:p w14:paraId="5FD99D06" w14:textId="77777777" w:rsidR="0089218D" w:rsidRPr="009039FC" w:rsidRDefault="0089218D" w:rsidP="0089218D">
            <w:pPr>
              <w:pStyle w:val="TableText"/>
              <w:jc w:val="center"/>
            </w:pPr>
          </w:p>
        </w:tc>
        <w:tc>
          <w:tcPr>
            <w:tcW w:w="903" w:type="dxa"/>
            <w:shd w:val="clear" w:color="auto" w:fill="D9D9D9"/>
          </w:tcPr>
          <w:p w14:paraId="3A69CB31" w14:textId="77777777" w:rsidR="0089218D" w:rsidRPr="009039FC" w:rsidRDefault="0089218D" w:rsidP="0089218D">
            <w:pPr>
              <w:pStyle w:val="TableText"/>
              <w:jc w:val="center"/>
            </w:pPr>
            <w:r w:rsidRPr="009039FC">
              <w:t>9</w:t>
            </w:r>
          </w:p>
        </w:tc>
        <w:tc>
          <w:tcPr>
            <w:tcW w:w="1445" w:type="dxa"/>
            <w:shd w:val="clear" w:color="auto" w:fill="D9D9D9"/>
          </w:tcPr>
          <w:p w14:paraId="07A4F2BE" w14:textId="77777777" w:rsidR="0089218D" w:rsidRPr="009039FC" w:rsidRDefault="0089218D" w:rsidP="0089218D">
            <w:pPr>
              <w:pStyle w:val="TableText"/>
              <w:jc w:val="center"/>
            </w:pPr>
            <w:r w:rsidRPr="009039FC">
              <w:t>N = 01</w:t>
            </w:r>
            <w:r w:rsidRPr="009039FC">
              <w:rPr>
                <w:vertAlign w:val="subscript"/>
              </w:rPr>
              <w:t>H</w:t>
            </w:r>
          </w:p>
        </w:tc>
        <w:tc>
          <w:tcPr>
            <w:tcW w:w="1435" w:type="dxa"/>
            <w:shd w:val="clear" w:color="auto" w:fill="D9D9D9"/>
          </w:tcPr>
          <w:p w14:paraId="5E0111A1" w14:textId="77777777" w:rsidR="0089218D" w:rsidRPr="009039FC" w:rsidRDefault="0089218D" w:rsidP="0089218D">
            <w:pPr>
              <w:pStyle w:val="TableText"/>
              <w:jc w:val="center"/>
            </w:pPr>
            <w:r w:rsidRPr="009039FC">
              <w:t>N = 00</w:t>
            </w:r>
            <w:r w:rsidRPr="009039FC">
              <w:rPr>
                <w:vertAlign w:val="subscript"/>
              </w:rPr>
              <w:t>H</w:t>
            </w:r>
          </w:p>
        </w:tc>
      </w:tr>
    </w:tbl>
    <w:p w14:paraId="3BEAD47B" w14:textId="77777777" w:rsidR="0089218D" w:rsidRPr="009039FC" w:rsidRDefault="0089218D" w:rsidP="0089218D"/>
    <w:p w14:paraId="3AE64EEC" w14:textId="77777777" w:rsidR="0089218D" w:rsidRPr="009039FC" w:rsidRDefault="0089218D" w:rsidP="0089218D">
      <w:r w:rsidRPr="009039FC">
        <w:t>This example shows the data layout of two Item Sortation Event telegrams (45) including the channel header sent in one telegram block.</w:t>
      </w:r>
    </w:p>
    <w:p w14:paraId="306E7E37" w14:textId="77777777" w:rsidR="0089218D" w:rsidRPr="009039FC" w:rsidRDefault="0089218D" w:rsidP="0089218D"/>
    <w:p w14:paraId="19ECCC97" w14:textId="77777777" w:rsidR="0089218D" w:rsidRPr="009039FC" w:rsidRDefault="0089218D" w:rsidP="0089218D"/>
    <w:p w14:paraId="2C7170B5" w14:textId="77777777" w:rsidR="0089218D" w:rsidRPr="009039FC" w:rsidRDefault="0089218D" w:rsidP="0089218D"/>
    <w:p w14:paraId="16FD9DE8"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380" w:name="_Toc192574158"/>
      <w:bookmarkStart w:id="381" w:name="_Toc534610793"/>
      <w:bookmarkStart w:id="382" w:name="_Ref55809378"/>
      <w:bookmarkStart w:id="383" w:name="_Toc55827084"/>
      <w:bookmarkStart w:id="384" w:name="_Toc146512317"/>
      <w:r w:rsidRPr="009039FC">
        <w:lastRenderedPageBreak/>
        <w:t>Telegram layout – Protocol version 4</w:t>
      </w:r>
      <w:bookmarkEnd w:id="380"/>
      <w:bookmarkEnd w:id="381"/>
      <w:bookmarkEnd w:id="382"/>
      <w:bookmarkEnd w:id="383"/>
      <w:bookmarkEnd w:id="384"/>
    </w:p>
    <w:p w14:paraId="1A9F9211" w14:textId="77777777" w:rsidR="0089218D" w:rsidRPr="009039FC" w:rsidRDefault="0089218D" w:rsidP="0089218D">
      <w:r w:rsidRPr="009039FC">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7"/>
        <w:gridCol w:w="1440"/>
        <w:gridCol w:w="903"/>
        <w:gridCol w:w="1445"/>
        <w:gridCol w:w="1435"/>
      </w:tblGrid>
      <w:tr w:rsidR="0089218D" w:rsidRPr="009039FC" w14:paraId="3FB6FFFF" w14:textId="77777777" w:rsidTr="0089218D">
        <w:tc>
          <w:tcPr>
            <w:tcW w:w="897" w:type="dxa"/>
            <w:shd w:val="clear" w:color="auto" w:fill="C0C0C0"/>
          </w:tcPr>
          <w:p w14:paraId="76B36645" w14:textId="77777777" w:rsidR="0089218D" w:rsidRPr="009039FC" w:rsidRDefault="0089218D" w:rsidP="0089218D">
            <w:pPr>
              <w:pStyle w:val="TableText"/>
              <w:jc w:val="center"/>
            </w:pPr>
            <w:r w:rsidRPr="009039FC">
              <w:t>Offset Total</w:t>
            </w:r>
          </w:p>
          <w:p w14:paraId="5B676BF0" w14:textId="77777777" w:rsidR="0089218D" w:rsidRPr="009039FC" w:rsidRDefault="0089218D" w:rsidP="0089218D">
            <w:pPr>
              <w:pStyle w:val="TableText"/>
              <w:jc w:val="center"/>
            </w:pPr>
            <w:r w:rsidRPr="009039FC">
              <w:t>0</w:t>
            </w:r>
          </w:p>
        </w:tc>
        <w:tc>
          <w:tcPr>
            <w:tcW w:w="1440" w:type="dxa"/>
            <w:vMerge w:val="restart"/>
            <w:shd w:val="clear" w:color="auto" w:fill="C0C0C0"/>
            <w:vAlign w:val="center"/>
          </w:tcPr>
          <w:p w14:paraId="29A4AE3B" w14:textId="77777777" w:rsidR="0089218D" w:rsidRPr="009039FC" w:rsidRDefault="0089218D" w:rsidP="0089218D">
            <w:pPr>
              <w:pStyle w:val="TableText"/>
              <w:jc w:val="center"/>
            </w:pPr>
            <w:r w:rsidRPr="009039FC">
              <w:t>Channel Header</w:t>
            </w:r>
          </w:p>
        </w:tc>
        <w:tc>
          <w:tcPr>
            <w:tcW w:w="3783" w:type="dxa"/>
            <w:gridSpan w:val="3"/>
            <w:shd w:val="clear" w:color="auto" w:fill="D9D9D9"/>
            <w:vAlign w:val="bottom"/>
          </w:tcPr>
          <w:p w14:paraId="2DBCD152" w14:textId="77777777" w:rsidR="0089218D" w:rsidRPr="009039FC" w:rsidRDefault="0089218D" w:rsidP="0089218D">
            <w:pPr>
              <w:pStyle w:val="TableText"/>
              <w:jc w:val="center"/>
            </w:pPr>
            <w:r w:rsidRPr="009039FC">
              <w:t>Channel ID = 02</w:t>
            </w:r>
          </w:p>
        </w:tc>
      </w:tr>
      <w:tr w:rsidR="0089218D" w:rsidRPr="009039FC" w14:paraId="099EE560" w14:textId="77777777" w:rsidTr="0089218D">
        <w:tc>
          <w:tcPr>
            <w:tcW w:w="897" w:type="dxa"/>
            <w:shd w:val="clear" w:color="auto" w:fill="C0C0C0"/>
          </w:tcPr>
          <w:p w14:paraId="6A879EDE" w14:textId="77777777" w:rsidR="0089218D" w:rsidRPr="009039FC" w:rsidRDefault="0089218D" w:rsidP="0089218D">
            <w:pPr>
              <w:pStyle w:val="TableText"/>
              <w:jc w:val="center"/>
            </w:pPr>
            <w:r w:rsidRPr="009039FC">
              <w:t>1</w:t>
            </w:r>
          </w:p>
        </w:tc>
        <w:tc>
          <w:tcPr>
            <w:tcW w:w="1440" w:type="dxa"/>
            <w:vMerge/>
            <w:shd w:val="clear" w:color="auto" w:fill="C0C0C0"/>
            <w:vAlign w:val="center"/>
          </w:tcPr>
          <w:p w14:paraId="6FE6A48E" w14:textId="77777777" w:rsidR="0089218D" w:rsidRPr="009039FC" w:rsidRDefault="0089218D" w:rsidP="0089218D">
            <w:pPr>
              <w:pStyle w:val="TableText"/>
              <w:jc w:val="center"/>
            </w:pPr>
          </w:p>
        </w:tc>
        <w:tc>
          <w:tcPr>
            <w:tcW w:w="3783" w:type="dxa"/>
            <w:gridSpan w:val="3"/>
            <w:shd w:val="clear" w:color="auto" w:fill="D9D9D9"/>
          </w:tcPr>
          <w:p w14:paraId="7E43C9BA" w14:textId="77777777" w:rsidR="0089218D" w:rsidRPr="009039FC" w:rsidRDefault="0089218D" w:rsidP="0089218D">
            <w:pPr>
              <w:pStyle w:val="TableText"/>
              <w:jc w:val="center"/>
            </w:pPr>
            <w:r w:rsidRPr="009039FC">
              <w:t>Protocol Version = 04</w:t>
            </w:r>
          </w:p>
        </w:tc>
      </w:tr>
      <w:tr w:rsidR="0089218D" w:rsidRPr="009039FC" w14:paraId="2D2BC981" w14:textId="77777777" w:rsidTr="0089218D">
        <w:tc>
          <w:tcPr>
            <w:tcW w:w="897" w:type="dxa"/>
            <w:shd w:val="clear" w:color="auto" w:fill="C0C0C0"/>
          </w:tcPr>
          <w:p w14:paraId="2FD250A5" w14:textId="77777777" w:rsidR="0089218D" w:rsidRPr="009039FC" w:rsidRDefault="0089218D" w:rsidP="0089218D">
            <w:pPr>
              <w:pStyle w:val="TableText"/>
              <w:jc w:val="center"/>
            </w:pPr>
            <w:r w:rsidRPr="009039FC">
              <w:t>2</w:t>
            </w:r>
          </w:p>
        </w:tc>
        <w:tc>
          <w:tcPr>
            <w:tcW w:w="1440" w:type="dxa"/>
            <w:vMerge/>
            <w:shd w:val="clear" w:color="auto" w:fill="C0C0C0"/>
            <w:vAlign w:val="center"/>
          </w:tcPr>
          <w:p w14:paraId="326C8955" w14:textId="77777777" w:rsidR="0089218D" w:rsidRPr="009039FC" w:rsidRDefault="0089218D" w:rsidP="0089218D">
            <w:pPr>
              <w:pStyle w:val="TableText"/>
              <w:jc w:val="center"/>
            </w:pPr>
          </w:p>
        </w:tc>
        <w:tc>
          <w:tcPr>
            <w:tcW w:w="3783" w:type="dxa"/>
            <w:gridSpan w:val="3"/>
            <w:shd w:val="clear" w:color="auto" w:fill="D9D9D9"/>
          </w:tcPr>
          <w:p w14:paraId="08DD4EFC" w14:textId="77777777" w:rsidR="0089218D" w:rsidRPr="009039FC" w:rsidRDefault="0089218D" w:rsidP="0089218D">
            <w:pPr>
              <w:pStyle w:val="TableText"/>
              <w:jc w:val="center"/>
            </w:pPr>
            <w:r w:rsidRPr="009039FC">
              <w:t>Sequence number (lower word)</w:t>
            </w:r>
          </w:p>
        </w:tc>
      </w:tr>
      <w:tr w:rsidR="0089218D" w:rsidRPr="009039FC" w14:paraId="1CCC9055" w14:textId="77777777" w:rsidTr="0089218D">
        <w:tc>
          <w:tcPr>
            <w:tcW w:w="897" w:type="dxa"/>
            <w:shd w:val="clear" w:color="auto" w:fill="C0C0C0"/>
          </w:tcPr>
          <w:p w14:paraId="03DE16EF" w14:textId="77777777" w:rsidR="0089218D" w:rsidRPr="009039FC" w:rsidRDefault="0089218D" w:rsidP="0089218D">
            <w:pPr>
              <w:pStyle w:val="TableText"/>
              <w:jc w:val="center"/>
            </w:pPr>
            <w:r w:rsidRPr="009039FC">
              <w:t>3</w:t>
            </w:r>
          </w:p>
        </w:tc>
        <w:tc>
          <w:tcPr>
            <w:tcW w:w="1440" w:type="dxa"/>
            <w:vMerge/>
            <w:shd w:val="clear" w:color="auto" w:fill="C0C0C0"/>
            <w:vAlign w:val="center"/>
          </w:tcPr>
          <w:p w14:paraId="7A2283B8" w14:textId="77777777" w:rsidR="0089218D" w:rsidRPr="009039FC" w:rsidRDefault="0089218D" w:rsidP="0089218D">
            <w:pPr>
              <w:pStyle w:val="TableText"/>
              <w:jc w:val="center"/>
            </w:pPr>
          </w:p>
        </w:tc>
        <w:tc>
          <w:tcPr>
            <w:tcW w:w="3783" w:type="dxa"/>
            <w:gridSpan w:val="3"/>
            <w:shd w:val="clear" w:color="auto" w:fill="D9D9D9"/>
          </w:tcPr>
          <w:p w14:paraId="19243331" w14:textId="77777777" w:rsidR="0089218D" w:rsidRPr="009039FC" w:rsidRDefault="0089218D" w:rsidP="0089218D">
            <w:pPr>
              <w:pStyle w:val="TableText"/>
              <w:jc w:val="center"/>
            </w:pPr>
            <w:r w:rsidRPr="009039FC">
              <w:t>Sequence number (upper word)</w:t>
            </w:r>
          </w:p>
        </w:tc>
      </w:tr>
      <w:tr w:rsidR="0089218D" w:rsidRPr="009039FC" w14:paraId="48BACD5E" w14:textId="77777777" w:rsidTr="0089218D">
        <w:tc>
          <w:tcPr>
            <w:tcW w:w="897" w:type="dxa"/>
            <w:shd w:val="clear" w:color="auto" w:fill="auto"/>
            <w:vAlign w:val="bottom"/>
          </w:tcPr>
          <w:p w14:paraId="6EC9C2D3" w14:textId="77777777" w:rsidR="0089218D" w:rsidRPr="009039FC" w:rsidRDefault="0089218D" w:rsidP="0089218D">
            <w:pPr>
              <w:pStyle w:val="TableText"/>
              <w:jc w:val="center"/>
            </w:pPr>
            <w:r w:rsidRPr="009039FC">
              <w:t>4</w:t>
            </w:r>
          </w:p>
        </w:tc>
        <w:tc>
          <w:tcPr>
            <w:tcW w:w="1440" w:type="dxa"/>
            <w:vMerge w:val="restart"/>
            <w:shd w:val="clear" w:color="auto" w:fill="auto"/>
            <w:vAlign w:val="center"/>
          </w:tcPr>
          <w:p w14:paraId="4D441076" w14:textId="77777777" w:rsidR="0089218D" w:rsidRPr="009039FC" w:rsidRDefault="0089218D" w:rsidP="0089218D">
            <w:pPr>
              <w:pStyle w:val="TableText"/>
              <w:jc w:val="center"/>
            </w:pPr>
            <w:r w:rsidRPr="009039FC">
              <w:t>Telegram Header</w:t>
            </w:r>
          </w:p>
        </w:tc>
        <w:tc>
          <w:tcPr>
            <w:tcW w:w="903" w:type="dxa"/>
          </w:tcPr>
          <w:p w14:paraId="473869CA" w14:textId="77777777" w:rsidR="0089218D" w:rsidRPr="009039FC" w:rsidRDefault="0089218D" w:rsidP="0089218D">
            <w:pPr>
              <w:pStyle w:val="TableText"/>
              <w:jc w:val="center"/>
            </w:pPr>
            <w:r w:rsidRPr="009039FC">
              <w:t>Offset</w:t>
            </w:r>
          </w:p>
          <w:p w14:paraId="5A3F4BF0" w14:textId="77777777" w:rsidR="0089218D" w:rsidRPr="009039FC" w:rsidRDefault="0089218D" w:rsidP="0089218D">
            <w:pPr>
              <w:pStyle w:val="TableText"/>
              <w:jc w:val="center"/>
            </w:pPr>
            <w:r w:rsidRPr="009039FC">
              <w:t>0</w:t>
            </w:r>
          </w:p>
        </w:tc>
        <w:tc>
          <w:tcPr>
            <w:tcW w:w="2880" w:type="dxa"/>
            <w:gridSpan w:val="2"/>
            <w:vAlign w:val="bottom"/>
          </w:tcPr>
          <w:p w14:paraId="4951230F" w14:textId="77777777" w:rsidR="0089218D" w:rsidRPr="009039FC" w:rsidRDefault="0089218D" w:rsidP="0089218D">
            <w:pPr>
              <w:pStyle w:val="TableText"/>
              <w:jc w:val="center"/>
            </w:pPr>
            <w:r w:rsidRPr="009039FC">
              <w:t>Telegram Type = 45</w:t>
            </w:r>
          </w:p>
        </w:tc>
      </w:tr>
      <w:tr w:rsidR="0089218D" w:rsidRPr="009039FC" w14:paraId="37FCF029" w14:textId="77777777" w:rsidTr="0089218D">
        <w:tc>
          <w:tcPr>
            <w:tcW w:w="897" w:type="dxa"/>
            <w:shd w:val="clear" w:color="auto" w:fill="auto"/>
          </w:tcPr>
          <w:p w14:paraId="41655D99" w14:textId="77777777" w:rsidR="0089218D" w:rsidRPr="009039FC" w:rsidRDefault="0089218D" w:rsidP="0089218D">
            <w:pPr>
              <w:pStyle w:val="TableText"/>
              <w:jc w:val="center"/>
            </w:pPr>
            <w:r w:rsidRPr="009039FC">
              <w:t>5</w:t>
            </w:r>
          </w:p>
        </w:tc>
        <w:tc>
          <w:tcPr>
            <w:tcW w:w="1440" w:type="dxa"/>
            <w:vMerge/>
            <w:shd w:val="clear" w:color="auto" w:fill="C0C0C0"/>
            <w:vAlign w:val="center"/>
          </w:tcPr>
          <w:p w14:paraId="68C4973D" w14:textId="77777777" w:rsidR="0089218D" w:rsidRPr="009039FC" w:rsidRDefault="0089218D" w:rsidP="0089218D">
            <w:pPr>
              <w:pStyle w:val="TableText"/>
              <w:jc w:val="center"/>
            </w:pPr>
          </w:p>
        </w:tc>
        <w:tc>
          <w:tcPr>
            <w:tcW w:w="903" w:type="dxa"/>
          </w:tcPr>
          <w:p w14:paraId="58EAE523" w14:textId="77777777" w:rsidR="0089218D" w:rsidRPr="009039FC" w:rsidRDefault="0089218D" w:rsidP="0089218D">
            <w:pPr>
              <w:pStyle w:val="TableText"/>
              <w:jc w:val="center"/>
            </w:pPr>
            <w:r w:rsidRPr="009039FC">
              <w:t>1</w:t>
            </w:r>
          </w:p>
        </w:tc>
        <w:tc>
          <w:tcPr>
            <w:tcW w:w="2880" w:type="dxa"/>
            <w:gridSpan w:val="2"/>
          </w:tcPr>
          <w:p w14:paraId="466551B9" w14:textId="77777777" w:rsidR="0089218D" w:rsidRPr="009039FC" w:rsidRDefault="0089218D" w:rsidP="0089218D">
            <w:pPr>
              <w:pStyle w:val="TableText"/>
              <w:jc w:val="center"/>
            </w:pPr>
            <w:r w:rsidRPr="009039FC">
              <w:t>Telegram Length = 10</w:t>
            </w:r>
          </w:p>
        </w:tc>
      </w:tr>
      <w:tr w:rsidR="0089218D" w:rsidRPr="009039FC" w14:paraId="5FEAF8E0" w14:textId="77777777" w:rsidTr="0089218D">
        <w:tc>
          <w:tcPr>
            <w:tcW w:w="897" w:type="dxa"/>
            <w:shd w:val="clear" w:color="auto" w:fill="C0C0C0"/>
          </w:tcPr>
          <w:p w14:paraId="7D963972" w14:textId="77777777" w:rsidR="0089218D" w:rsidRPr="009039FC" w:rsidRDefault="0089218D" w:rsidP="0089218D">
            <w:pPr>
              <w:pStyle w:val="TableText"/>
              <w:jc w:val="center"/>
            </w:pPr>
            <w:r w:rsidRPr="009039FC">
              <w:t>6</w:t>
            </w:r>
          </w:p>
        </w:tc>
        <w:tc>
          <w:tcPr>
            <w:tcW w:w="1440" w:type="dxa"/>
            <w:vMerge w:val="restart"/>
            <w:shd w:val="clear" w:color="auto" w:fill="C0C0C0"/>
            <w:vAlign w:val="center"/>
          </w:tcPr>
          <w:p w14:paraId="0726C17B" w14:textId="77777777" w:rsidR="0089218D" w:rsidRPr="009039FC" w:rsidRDefault="0089218D" w:rsidP="0089218D">
            <w:pPr>
              <w:pStyle w:val="TableText"/>
              <w:jc w:val="center"/>
            </w:pPr>
            <w:r w:rsidRPr="009039FC">
              <w:t>Data</w:t>
            </w:r>
          </w:p>
        </w:tc>
        <w:tc>
          <w:tcPr>
            <w:tcW w:w="903" w:type="dxa"/>
            <w:shd w:val="clear" w:color="auto" w:fill="D9D9D9"/>
          </w:tcPr>
          <w:p w14:paraId="74D930EC" w14:textId="77777777" w:rsidR="0089218D" w:rsidRPr="009039FC" w:rsidRDefault="0089218D" w:rsidP="0089218D">
            <w:pPr>
              <w:pStyle w:val="TableText"/>
              <w:jc w:val="center"/>
            </w:pPr>
            <w:r w:rsidRPr="009039FC">
              <w:t>2</w:t>
            </w:r>
          </w:p>
        </w:tc>
        <w:tc>
          <w:tcPr>
            <w:tcW w:w="1445" w:type="dxa"/>
            <w:shd w:val="clear" w:color="auto" w:fill="D9D9D9"/>
          </w:tcPr>
          <w:p w14:paraId="4B36B223" w14:textId="77777777" w:rsidR="0089218D" w:rsidRPr="009039FC" w:rsidRDefault="0089218D" w:rsidP="0089218D">
            <w:pPr>
              <w:pStyle w:val="TableText"/>
              <w:jc w:val="center"/>
            </w:pPr>
            <w:r w:rsidRPr="009039FC">
              <w:t>D = 01</w:t>
            </w:r>
            <w:r w:rsidRPr="009039FC">
              <w:rPr>
                <w:vertAlign w:val="subscript"/>
              </w:rPr>
              <w:t>H</w:t>
            </w:r>
          </w:p>
        </w:tc>
        <w:tc>
          <w:tcPr>
            <w:tcW w:w="1435" w:type="dxa"/>
            <w:shd w:val="clear" w:color="auto" w:fill="D9D9D9"/>
          </w:tcPr>
          <w:p w14:paraId="0C5CD1D8" w14:textId="77777777" w:rsidR="0089218D" w:rsidRPr="009039FC" w:rsidRDefault="0089218D" w:rsidP="0089218D">
            <w:pPr>
              <w:pStyle w:val="TableText"/>
              <w:jc w:val="center"/>
            </w:pPr>
            <w:r w:rsidRPr="009039FC">
              <w:t>D = 00</w:t>
            </w:r>
            <w:r w:rsidRPr="009039FC">
              <w:rPr>
                <w:vertAlign w:val="subscript"/>
              </w:rPr>
              <w:t>H</w:t>
            </w:r>
          </w:p>
        </w:tc>
      </w:tr>
      <w:tr w:rsidR="0089218D" w:rsidRPr="009039FC" w14:paraId="5313C15E" w14:textId="77777777" w:rsidTr="0089218D">
        <w:tc>
          <w:tcPr>
            <w:tcW w:w="897" w:type="dxa"/>
            <w:shd w:val="clear" w:color="auto" w:fill="C0C0C0"/>
          </w:tcPr>
          <w:p w14:paraId="545A860F" w14:textId="77777777" w:rsidR="0089218D" w:rsidRPr="009039FC" w:rsidRDefault="0089218D" w:rsidP="0089218D">
            <w:pPr>
              <w:pStyle w:val="TableText"/>
              <w:jc w:val="center"/>
            </w:pPr>
            <w:r w:rsidRPr="009039FC">
              <w:t>7</w:t>
            </w:r>
          </w:p>
        </w:tc>
        <w:tc>
          <w:tcPr>
            <w:tcW w:w="1440" w:type="dxa"/>
            <w:vMerge/>
            <w:shd w:val="clear" w:color="auto" w:fill="C0C0C0"/>
          </w:tcPr>
          <w:p w14:paraId="2FD5E1BD" w14:textId="77777777" w:rsidR="0089218D" w:rsidRPr="009039FC" w:rsidRDefault="0089218D" w:rsidP="0089218D">
            <w:pPr>
              <w:pStyle w:val="TableText"/>
              <w:jc w:val="center"/>
            </w:pPr>
          </w:p>
        </w:tc>
        <w:tc>
          <w:tcPr>
            <w:tcW w:w="903" w:type="dxa"/>
            <w:shd w:val="clear" w:color="auto" w:fill="D9D9D9"/>
          </w:tcPr>
          <w:p w14:paraId="3B41E5E7" w14:textId="77777777" w:rsidR="0089218D" w:rsidRPr="009039FC" w:rsidRDefault="0089218D" w:rsidP="0089218D">
            <w:pPr>
              <w:pStyle w:val="TableText"/>
              <w:jc w:val="center"/>
            </w:pPr>
            <w:r w:rsidRPr="009039FC">
              <w:t>3</w:t>
            </w:r>
          </w:p>
        </w:tc>
        <w:tc>
          <w:tcPr>
            <w:tcW w:w="1445" w:type="dxa"/>
            <w:shd w:val="clear" w:color="auto" w:fill="D9D9D9"/>
          </w:tcPr>
          <w:p w14:paraId="6A1DAB61" w14:textId="77777777" w:rsidR="0089218D" w:rsidRPr="009039FC" w:rsidRDefault="0089218D" w:rsidP="0089218D">
            <w:pPr>
              <w:pStyle w:val="TableText"/>
              <w:jc w:val="center"/>
            </w:pPr>
            <w:r w:rsidRPr="009039FC">
              <w:t>X = 00</w:t>
            </w:r>
            <w:r w:rsidRPr="009039FC">
              <w:rPr>
                <w:vertAlign w:val="subscript"/>
              </w:rPr>
              <w:t>H</w:t>
            </w:r>
          </w:p>
        </w:tc>
        <w:tc>
          <w:tcPr>
            <w:tcW w:w="1435" w:type="dxa"/>
            <w:shd w:val="clear" w:color="auto" w:fill="D9D9D9"/>
          </w:tcPr>
          <w:p w14:paraId="0F4487A0" w14:textId="77777777" w:rsidR="0089218D" w:rsidRPr="009039FC" w:rsidRDefault="0089218D" w:rsidP="0089218D">
            <w:pPr>
              <w:pStyle w:val="TableText"/>
              <w:jc w:val="center"/>
            </w:pPr>
            <w:r w:rsidRPr="009039FC">
              <w:t>X = 10</w:t>
            </w:r>
            <w:r w:rsidRPr="009039FC">
              <w:rPr>
                <w:vertAlign w:val="subscript"/>
              </w:rPr>
              <w:t>H</w:t>
            </w:r>
          </w:p>
        </w:tc>
      </w:tr>
      <w:tr w:rsidR="0089218D" w:rsidRPr="009039FC" w14:paraId="2F3B015C" w14:textId="77777777" w:rsidTr="0089218D">
        <w:tc>
          <w:tcPr>
            <w:tcW w:w="897" w:type="dxa"/>
            <w:shd w:val="clear" w:color="auto" w:fill="C0C0C0"/>
          </w:tcPr>
          <w:p w14:paraId="37EE0E7D" w14:textId="77777777" w:rsidR="0089218D" w:rsidRPr="009039FC" w:rsidRDefault="0089218D" w:rsidP="0089218D">
            <w:pPr>
              <w:pStyle w:val="TableText"/>
              <w:jc w:val="center"/>
            </w:pPr>
            <w:r w:rsidRPr="009039FC">
              <w:t>8</w:t>
            </w:r>
          </w:p>
        </w:tc>
        <w:tc>
          <w:tcPr>
            <w:tcW w:w="1440" w:type="dxa"/>
            <w:vMerge/>
            <w:shd w:val="clear" w:color="auto" w:fill="C0C0C0"/>
          </w:tcPr>
          <w:p w14:paraId="42AE94FF" w14:textId="77777777" w:rsidR="0089218D" w:rsidRPr="009039FC" w:rsidRDefault="0089218D" w:rsidP="0089218D">
            <w:pPr>
              <w:pStyle w:val="TableText"/>
              <w:jc w:val="center"/>
            </w:pPr>
          </w:p>
        </w:tc>
        <w:tc>
          <w:tcPr>
            <w:tcW w:w="903" w:type="dxa"/>
            <w:shd w:val="clear" w:color="auto" w:fill="D9D9D9"/>
          </w:tcPr>
          <w:p w14:paraId="3E96CE55" w14:textId="77777777" w:rsidR="0089218D" w:rsidRPr="009039FC" w:rsidRDefault="0089218D" w:rsidP="0089218D">
            <w:pPr>
              <w:pStyle w:val="TableText"/>
              <w:jc w:val="center"/>
            </w:pPr>
            <w:r w:rsidRPr="009039FC">
              <w:t>4</w:t>
            </w:r>
          </w:p>
        </w:tc>
        <w:tc>
          <w:tcPr>
            <w:tcW w:w="1445" w:type="dxa"/>
            <w:shd w:val="clear" w:color="auto" w:fill="D9D9D9"/>
          </w:tcPr>
          <w:p w14:paraId="3A766899" w14:textId="77777777" w:rsidR="0089218D" w:rsidRPr="009039FC" w:rsidRDefault="0089218D" w:rsidP="0089218D">
            <w:pPr>
              <w:pStyle w:val="TableText"/>
              <w:jc w:val="center"/>
            </w:pPr>
            <w:r w:rsidRPr="009039FC">
              <w:t>G = 32</w:t>
            </w:r>
            <w:r w:rsidRPr="009039FC">
              <w:rPr>
                <w:vertAlign w:val="subscript"/>
              </w:rPr>
              <w:t>H</w:t>
            </w:r>
          </w:p>
        </w:tc>
        <w:tc>
          <w:tcPr>
            <w:tcW w:w="1435" w:type="dxa"/>
            <w:shd w:val="clear" w:color="auto" w:fill="D9D9D9"/>
          </w:tcPr>
          <w:p w14:paraId="6B9787A0" w14:textId="77777777" w:rsidR="0089218D" w:rsidRPr="009039FC" w:rsidRDefault="0089218D" w:rsidP="0089218D">
            <w:pPr>
              <w:pStyle w:val="TableText"/>
              <w:jc w:val="center"/>
            </w:pPr>
            <w:r w:rsidRPr="009039FC">
              <w:t>G = 10</w:t>
            </w:r>
            <w:r w:rsidRPr="009039FC">
              <w:rPr>
                <w:vertAlign w:val="subscript"/>
              </w:rPr>
              <w:t>H</w:t>
            </w:r>
          </w:p>
        </w:tc>
      </w:tr>
      <w:tr w:rsidR="0089218D" w:rsidRPr="009039FC" w14:paraId="070F8B14" w14:textId="77777777" w:rsidTr="0089218D">
        <w:tc>
          <w:tcPr>
            <w:tcW w:w="897" w:type="dxa"/>
            <w:shd w:val="clear" w:color="auto" w:fill="C0C0C0"/>
          </w:tcPr>
          <w:p w14:paraId="05AFE032" w14:textId="77777777" w:rsidR="0089218D" w:rsidRPr="009039FC" w:rsidRDefault="0089218D" w:rsidP="0089218D">
            <w:pPr>
              <w:pStyle w:val="TableText"/>
              <w:jc w:val="center"/>
            </w:pPr>
            <w:r w:rsidRPr="009039FC">
              <w:t>9</w:t>
            </w:r>
          </w:p>
        </w:tc>
        <w:tc>
          <w:tcPr>
            <w:tcW w:w="1440" w:type="dxa"/>
            <w:vMerge/>
            <w:shd w:val="clear" w:color="auto" w:fill="C0C0C0"/>
          </w:tcPr>
          <w:p w14:paraId="4738935D" w14:textId="77777777" w:rsidR="0089218D" w:rsidRPr="009039FC" w:rsidRDefault="0089218D" w:rsidP="0089218D">
            <w:pPr>
              <w:pStyle w:val="TableText"/>
              <w:jc w:val="center"/>
            </w:pPr>
          </w:p>
        </w:tc>
        <w:tc>
          <w:tcPr>
            <w:tcW w:w="903" w:type="dxa"/>
            <w:shd w:val="clear" w:color="auto" w:fill="D9D9D9"/>
          </w:tcPr>
          <w:p w14:paraId="607A2F46" w14:textId="77777777" w:rsidR="0089218D" w:rsidRPr="009039FC" w:rsidRDefault="0089218D" w:rsidP="0089218D">
            <w:pPr>
              <w:pStyle w:val="TableText"/>
              <w:jc w:val="center"/>
            </w:pPr>
            <w:r w:rsidRPr="009039FC">
              <w:t>5</w:t>
            </w:r>
          </w:p>
        </w:tc>
        <w:tc>
          <w:tcPr>
            <w:tcW w:w="1445" w:type="dxa"/>
            <w:shd w:val="clear" w:color="auto" w:fill="D9D9D9"/>
          </w:tcPr>
          <w:p w14:paraId="4A747E20" w14:textId="77777777" w:rsidR="0089218D" w:rsidRPr="009039FC" w:rsidRDefault="0089218D" w:rsidP="0089218D">
            <w:pPr>
              <w:pStyle w:val="TableText"/>
              <w:jc w:val="center"/>
            </w:pPr>
            <w:r w:rsidRPr="009039FC">
              <w:t>G = 00</w:t>
            </w:r>
            <w:r w:rsidRPr="009039FC">
              <w:rPr>
                <w:vertAlign w:val="subscript"/>
              </w:rPr>
              <w:t>H</w:t>
            </w:r>
          </w:p>
        </w:tc>
        <w:tc>
          <w:tcPr>
            <w:tcW w:w="1435" w:type="dxa"/>
            <w:shd w:val="clear" w:color="auto" w:fill="D9D9D9"/>
          </w:tcPr>
          <w:p w14:paraId="72176877" w14:textId="77777777" w:rsidR="0089218D" w:rsidRPr="009039FC" w:rsidRDefault="0089218D" w:rsidP="0089218D">
            <w:pPr>
              <w:pStyle w:val="TableText"/>
              <w:jc w:val="center"/>
            </w:pPr>
            <w:r w:rsidRPr="009039FC">
              <w:t>G = 00</w:t>
            </w:r>
            <w:r w:rsidRPr="009039FC">
              <w:rPr>
                <w:vertAlign w:val="subscript"/>
              </w:rPr>
              <w:t>H</w:t>
            </w:r>
          </w:p>
        </w:tc>
      </w:tr>
      <w:tr w:rsidR="0089218D" w:rsidRPr="009039FC" w14:paraId="05BE425B" w14:textId="77777777" w:rsidTr="0089218D">
        <w:tc>
          <w:tcPr>
            <w:tcW w:w="897" w:type="dxa"/>
            <w:shd w:val="clear" w:color="auto" w:fill="C0C0C0"/>
          </w:tcPr>
          <w:p w14:paraId="7A573CD4" w14:textId="77777777" w:rsidR="0089218D" w:rsidRPr="009039FC" w:rsidRDefault="0089218D" w:rsidP="0089218D">
            <w:pPr>
              <w:pStyle w:val="TableText"/>
              <w:jc w:val="center"/>
            </w:pPr>
            <w:r w:rsidRPr="009039FC">
              <w:t>10</w:t>
            </w:r>
          </w:p>
        </w:tc>
        <w:tc>
          <w:tcPr>
            <w:tcW w:w="1440" w:type="dxa"/>
            <w:vMerge/>
            <w:shd w:val="clear" w:color="auto" w:fill="C0C0C0"/>
          </w:tcPr>
          <w:p w14:paraId="7FC5848D" w14:textId="77777777" w:rsidR="0089218D" w:rsidRPr="009039FC" w:rsidRDefault="0089218D" w:rsidP="0089218D">
            <w:pPr>
              <w:pStyle w:val="TableText"/>
              <w:jc w:val="center"/>
            </w:pPr>
          </w:p>
        </w:tc>
        <w:tc>
          <w:tcPr>
            <w:tcW w:w="903" w:type="dxa"/>
            <w:shd w:val="clear" w:color="auto" w:fill="D9D9D9"/>
          </w:tcPr>
          <w:p w14:paraId="577B1905" w14:textId="77777777" w:rsidR="0089218D" w:rsidRPr="009039FC" w:rsidRDefault="0089218D" w:rsidP="0089218D">
            <w:pPr>
              <w:pStyle w:val="TableText"/>
              <w:jc w:val="center"/>
            </w:pPr>
            <w:r w:rsidRPr="009039FC">
              <w:t>6</w:t>
            </w:r>
          </w:p>
        </w:tc>
        <w:tc>
          <w:tcPr>
            <w:tcW w:w="1445" w:type="dxa"/>
            <w:shd w:val="clear" w:color="auto" w:fill="D9D9D9"/>
          </w:tcPr>
          <w:p w14:paraId="287BC223" w14:textId="77777777" w:rsidR="0089218D" w:rsidRPr="009039FC" w:rsidRDefault="0089218D" w:rsidP="0089218D">
            <w:pPr>
              <w:pStyle w:val="TableText"/>
              <w:jc w:val="center"/>
            </w:pPr>
            <w:r w:rsidRPr="009039FC">
              <w:t>C = 00</w:t>
            </w:r>
            <w:r w:rsidRPr="009039FC">
              <w:rPr>
                <w:vertAlign w:val="subscript"/>
              </w:rPr>
              <w:t>H</w:t>
            </w:r>
          </w:p>
        </w:tc>
        <w:tc>
          <w:tcPr>
            <w:tcW w:w="1435" w:type="dxa"/>
            <w:shd w:val="clear" w:color="auto" w:fill="D9D9D9"/>
          </w:tcPr>
          <w:p w14:paraId="2ED39314" w14:textId="77777777" w:rsidR="0089218D" w:rsidRPr="009039FC" w:rsidRDefault="0089218D" w:rsidP="0089218D">
            <w:pPr>
              <w:pStyle w:val="TableText"/>
              <w:jc w:val="center"/>
            </w:pPr>
            <w:r w:rsidRPr="009039FC">
              <w:t>C = 02</w:t>
            </w:r>
            <w:r w:rsidRPr="009039FC">
              <w:rPr>
                <w:vertAlign w:val="subscript"/>
              </w:rPr>
              <w:t>H</w:t>
            </w:r>
          </w:p>
        </w:tc>
      </w:tr>
      <w:tr w:rsidR="0089218D" w:rsidRPr="009039FC" w14:paraId="113F0FB9" w14:textId="77777777" w:rsidTr="0089218D">
        <w:tc>
          <w:tcPr>
            <w:tcW w:w="897" w:type="dxa"/>
            <w:shd w:val="clear" w:color="auto" w:fill="C0C0C0"/>
          </w:tcPr>
          <w:p w14:paraId="6F045999" w14:textId="77777777" w:rsidR="0089218D" w:rsidRPr="009039FC" w:rsidRDefault="0089218D" w:rsidP="0089218D">
            <w:pPr>
              <w:pStyle w:val="TableText"/>
              <w:jc w:val="center"/>
            </w:pPr>
            <w:r w:rsidRPr="009039FC">
              <w:t>11</w:t>
            </w:r>
          </w:p>
        </w:tc>
        <w:tc>
          <w:tcPr>
            <w:tcW w:w="1440" w:type="dxa"/>
            <w:vMerge/>
            <w:shd w:val="clear" w:color="auto" w:fill="C0C0C0"/>
          </w:tcPr>
          <w:p w14:paraId="14EE39CC" w14:textId="77777777" w:rsidR="0089218D" w:rsidRPr="009039FC" w:rsidRDefault="0089218D" w:rsidP="0089218D">
            <w:pPr>
              <w:pStyle w:val="TableText"/>
              <w:jc w:val="center"/>
            </w:pPr>
          </w:p>
        </w:tc>
        <w:tc>
          <w:tcPr>
            <w:tcW w:w="903" w:type="dxa"/>
            <w:shd w:val="clear" w:color="auto" w:fill="D9D9D9"/>
          </w:tcPr>
          <w:p w14:paraId="122BFA4A" w14:textId="77777777" w:rsidR="0089218D" w:rsidRPr="009039FC" w:rsidRDefault="0089218D" w:rsidP="0089218D">
            <w:pPr>
              <w:pStyle w:val="TableText"/>
              <w:jc w:val="center"/>
            </w:pPr>
            <w:r w:rsidRPr="009039FC">
              <w:t>7</w:t>
            </w:r>
          </w:p>
        </w:tc>
        <w:tc>
          <w:tcPr>
            <w:tcW w:w="1445" w:type="dxa"/>
            <w:shd w:val="clear" w:color="auto" w:fill="D9D9D9"/>
          </w:tcPr>
          <w:p w14:paraId="3C2D9EAF" w14:textId="77777777" w:rsidR="0089218D" w:rsidRPr="009039FC" w:rsidRDefault="0089218D" w:rsidP="0089218D">
            <w:pPr>
              <w:pStyle w:val="TableText"/>
              <w:jc w:val="center"/>
            </w:pPr>
          </w:p>
        </w:tc>
        <w:tc>
          <w:tcPr>
            <w:tcW w:w="1435" w:type="dxa"/>
            <w:shd w:val="clear" w:color="auto" w:fill="D9D9D9"/>
          </w:tcPr>
          <w:p w14:paraId="3D2D6316" w14:textId="77777777" w:rsidR="0089218D" w:rsidRPr="009039FC" w:rsidRDefault="0089218D" w:rsidP="0089218D">
            <w:pPr>
              <w:pStyle w:val="TableText"/>
              <w:jc w:val="center"/>
            </w:pPr>
            <w:r w:rsidRPr="009039FC">
              <w:t>S = 01</w:t>
            </w:r>
            <w:r w:rsidRPr="009039FC">
              <w:rPr>
                <w:vertAlign w:val="subscript"/>
              </w:rPr>
              <w:t>H</w:t>
            </w:r>
          </w:p>
        </w:tc>
      </w:tr>
      <w:tr w:rsidR="0089218D" w:rsidRPr="009039FC" w14:paraId="35E38E04" w14:textId="77777777" w:rsidTr="0089218D">
        <w:tc>
          <w:tcPr>
            <w:tcW w:w="897" w:type="dxa"/>
            <w:shd w:val="clear" w:color="auto" w:fill="C0C0C0"/>
          </w:tcPr>
          <w:p w14:paraId="3B4ADFAF" w14:textId="77777777" w:rsidR="0089218D" w:rsidRPr="009039FC" w:rsidRDefault="0089218D" w:rsidP="0089218D">
            <w:pPr>
              <w:pStyle w:val="TableText"/>
              <w:jc w:val="center"/>
            </w:pPr>
            <w:r w:rsidRPr="009039FC">
              <w:t>12</w:t>
            </w:r>
          </w:p>
        </w:tc>
        <w:tc>
          <w:tcPr>
            <w:tcW w:w="1440" w:type="dxa"/>
            <w:vMerge/>
            <w:shd w:val="clear" w:color="auto" w:fill="C0C0C0"/>
          </w:tcPr>
          <w:p w14:paraId="42740E3F" w14:textId="77777777" w:rsidR="0089218D" w:rsidRPr="009039FC" w:rsidRDefault="0089218D" w:rsidP="0089218D">
            <w:pPr>
              <w:pStyle w:val="TableText"/>
              <w:jc w:val="center"/>
            </w:pPr>
          </w:p>
        </w:tc>
        <w:tc>
          <w:tcPr>
            <w:tcW w:w="903" w:type="dxa"/>
            <w:shd w:val="clear" w:color="auto" w:fill="D9D9D9"/>
          </w:tcPr>
          <w:p w14:paraId="79536046" w14:textId="77777777" w:rsidR="0089218D" w:rsidRPr="009039FC" w:rsidRDefault="0089218D" w:rsidP="0089218D">
            <w:pPr>
              <w:pStyle w:val="TableText"/>
              <w:jc w:val="center"/>
            </w:pPr>
            <w:r w:rsidRPr="009039FC">
              <w:t>8</w:t>
            </w:r>
          </w:p>
        </w:tc>
        <w:tc>
          <w:tcPr>
            <w:tcW w:w="1445" w:type="dxa"/>
            <w:shd w:val="clear" w:color="auto" w:fill="D9D9D9"/>
          </w:tcPr>
          <w:p w14:paraId="0EA15205" w14:textId="77777777" w:rsidR="0089218D" w:rsidRPr="009039FC" w:rsidRDefault="0089218D" w:rsidP="0089218D">
            <w:pPr>
              <w:pStyle w:val="TableText"/>
              <w:jc w:val="center"/>
            </w:pPr>
            <w:r w:rsidRPr="009039FC">
              <w:t>H = 00</w:t>
            </w:r>
            <w:r w:rsidRPr="009039FC">
              <w:rPr>
                <w:vertAlign w:val="subscript"/>
              </w:rPr>
              <w:t>H</w:t>
            </w:r>
          </w:p>
        </w:tc>
        <w:tc>
          <w:tcPr>
            <w:tcW w:w="1435" w:type="dxa"/>
            <w:shd w:val="clear" w:color="auto" w:fill="D9D9D9"/>
          </w:tcPr>
          <w:p w14:paraId="5DD45591" w14:textId="77777777" w:rsidR="0089218D" w:rsidRPr="009039FC" w:rsidRDefault="0089218D" w:rsidP="0089218D">
            <w:pPr>
              <w:pStyle w:val="TableText"/>
              <w:jc w:val="center"/>
            </w:pPr>
            <w:r w:rsidRPr="009039FC">
              <w:t>H = 00</w:t>
            </w:r>
            <w:r w:rsidRPr="009039FC">
              <w:rPr>
                <w:vertAlign w:val="subscript"/>
              </w:rPr>
              <w:t>H</w:t>
            </w:r>
          </w:p>
        </w:tc>
      </w:tr>
      <w:tr w:rsidR="0089218D" w:rsidRPr="009039FC" w14:paraId="339A34B8" w14:textId="77777777" w:rsidTr="0089218D">
        <w:tc>
          <w:tcPr>
            <w:tcW w:w="897" w:type="dxa"/>
            <w:shd w:val="clear" w:color="auto" w:fill="C0C0C0"/>
          </w:tcPr>
          <w:p w14:paraId="75CC1055" w14:textId="77777777" w:rsidR="0089218D" w:rsidRPr="009039FC" w:rsidRDefault="0089218D" w:rsidP="0089218D">
            <w:pPr>
              <w:pStyle w:val="TableText"/>
              <w:jc w:val="center"/>
            </w:pPr>
            <w:r w:rsidRPr="009039FC">
              <w:t>13</w:t>
            </w:r>
          </w:p>
        </w:tc>
        <w:tc>
          <w:tcPr>
            <w:tcW w:w="1440" w:type="dxa"/>
            <w:vMerge/>
            <w:shd w:val="clear" w:color="auto" w:fill="C0C0C0"/>
          </w:tcPr>
          <w:p w14:paraId="309B87C3" w14:textId="77777777" w:rsidR="0089218D" w:rsidRPr="009039FC" w:rsidRDefault="0089218D" w:rsidP="0089218D">
            <w:pPr>
              <w:pStyle w:val="TableText"/>
              <w:jc w:val="center"/>
            </w:pPr>
          </w:p>
        </w:tc>
        <w:tc>
          <w:tcPr>
            <w:tcW w:w="903" w:type="dxa"/>
            <w:shd w:val="clear" w:color="auto" w:fill="D9D9D9"/>
          </w:tcPr>
          <w:p w14:paraId="59B4197B" w14:textId="77777777" w:rsidR="0089218D" w:rsidRPr="009039FC" w:rsidRDefault="0089218D" w:rsidP="0089218D">
            <w:pPr>
              <w:pStyle w:val="TableText"/>
              <w:jc w:val="center"/>
            </w:pPr>
            <w:r w:rsidRPr="009039FC">
              <w:t>9</w:t>
            </w:r>
          </w:p>
        </w:tc>
        <w:tc>
          <w:tcPr>
            <w:tcW w:w="1445" w:type="dxa"/>
            <w:shd w:val="clear" w:color="auto" w:fill="D9D9D9"/>
          </w:tcPr>
          <w:p w14:paraId="6D42751F" w14:textId="77777777" w:rsidR="0089218D" w:rsidRPr="009039FC" w:rsidRDefault="0089218D" w:rsidP="0089218D">
            <w:pPr>
              <w:pStyle w:val="TableText"/>
              <w:jc w:val="center"/>
            </w:pPr>
            <w:r w:rsidRPr="009039FC">
              <w:t>N = 01</w:t>
            </w:r>
            <w:r w:rsidRPr="009039FC">
              <w:rPr>
                <w:vertAlign w:val="subscript"/>
              </w:rPr>
              <w:t>H</w:t>
            </w:r>
          </w:p>
        </w:tc>
        <w:tc>
          <w:tcPr>
            <w:tcW w:w="1435" w:type="dxa"/>
            <w:shd w:val="clear" w:color="auto" w:fill="D9D9D9"/>
          </w:tcPr>
          <w:p w14:paraId="2994269E" w14:textId="77777777" w:rsidR="0089218D" w:rsidRPr="009039FC" w:rsidRDefault="0089218D" w:rsidP="0089218D">
            <w:pPr>
              <w:pStyle w:val="TableText"/>
              <w:jc w:val="center"/>
            </w:pPr>
            <w:r w:rsidRPr="009039FC">
              <w:t>N = 00</w:t>
            </w:r>
            <w:r w:rsidRPr="009039FC">
              <w:rPr>
                <w:vertAlign w:val="subscript"/>
              </w:rPr>
              <w:t>H</w:t>
            </w:r>
          </w:p>
        </w:tc>
      </w:tr>
    </w:tbl>
    <w:p w14:paraId="3DE54EF6" w14:textId="77777777" w:rsidR="0089218D" w:rsidRPr="009039FC" w:rsidRDefault="0089218D" w:rsidP="0089218D"/>
    <w:p w14:paraId="2112FE39" w14:textId="77777777" w:rsidR="0089218D" w:rsidRPr="009039FC" w:rsidRDefault="0089218D" w:rsidP="0089218D">
      <w:r w:rsidRPr="009039FC">
        <w:t>This example shows the data layout of an Item Sortation Event telegram (45) including the channel header.</w:t>
      </w:r>
    </w:p>
    <w:p w14:paraId="70AF95CA" w14:textId="77777777" w:rsidR="0089218D" w:rsidRPr="009039FC" w:rsidRDefault="0089218D" w:rsidP="0089218D">
      <w:r w:rsidRPr="009039FC">
        <w:t>The length of the telegram includes the telegram header but excludes the channel header.</w:t>
      </w:r>
    </w:p>
    <w:p w14:paraId="1B12525B" w14:textId="77777777" w:rsidR="0089218D" w:rsidRPr="009039FC" w:rsidRDefault="0089218D" w:rsidP="0089218D">
      <w:r w:rsidRPr="009039FC">
        <w:t>The data in the Item Sortation Event are as follows:</w:t>
      </w:r>
    </w:p>
    <w:p w14:paraId="28EE3D29" w14:textId="77777777" w:rsidR="0089218D" w:rsidRPr="006206DE" w:rsidRDefault="0089218D" w:rsidP="0089218D">
      <w:pPr>
        <w:rPr>
          <w:lang w:val="pt-BR"/>
        </w:rPr>
      </w:pPr>
      <w:r w:rsidRPr="009039FC">
        <w:tab/>
      </w:r>
      <w:r w:rsidRPr="006206DE">
        <w:rPr>
          <w:lang w:val="pt-BR"/>
        </w:rPr>
        <w:t xml:space="preserve">Destination (DD) </w:t>
      </w:r>
      <w:r w:rsidRPr="006206DE">
        <w:rPr>
          <w:lang w:val="pt-BR"/>
        </w:rPr>
        <w:tab/>
        <w:t>= 0100</w:t>
      </w:r>
      <w:r w:rsidRPr="006206DE">
        <w:rPr>
          <w:vertAlign w:val="subscript"/>
          <w:lang w:val="pt-BR"/>
        </w:rPr>
        <w:t>H</w:t>
      </w:r>
      <w:r w:rsidRPr="006206DE">
        <w:rPr>
          <w:lang w:val="pt-BR"/>
        </w:rPr>
        <w:tab/>
        <w:t>= 256</w:t>
      </w:r>
      <w:r w:rsidRPr="006206DE">
        <w:rPr>
          <w:vertAlign w:val="subscript"/>
          <w:lang w:val="pt-BR"/>
        </w:rPr>
        <w:t>D</w:t>
      </w:r>
    </w:p>
    <w:p w14:paraId="56AD080A" w14:textId="77777777" w:rsidR="0089218D" w:rsidRPr="006206DE" w:rsidRDefault="0089218D" w:rsidP="0089218D">
      <w:pPr>
        <w:rPr>
          <w:lang w:val="pt-BR"/>
        </w:rPr>
      </w:pPr>
      <w:r w:rsidRPr="006206DE">
        <w:rPr>
          <w:lang w:val="pt-BR"/>
        </w:rPr>
        <w:tab/>
        <w:t>Index (XX)</w:t>
      </w:r>
      <w:r w:rsidRPr="006206DE">
        <w:rPr>
          <w:lang w:val="pt-BR"/>
        </w:rPr>
        <w:tab/>
      </w:r>
      <w:r w:rsidRPr="006206DE">
        <w:rPr>
          <w:lang w:val="pt-BR"/>
        </w:rPr>
        <w:tab/>
        <w:t>= 0010</w:t>
      </w:r>
      <w:r w:rsidRPr="006206DE">
        <w:rPr>
          <w:vertAlign w:val="subscript"/>
          <w:lang w:val="pt-BR"/>
        </w:rPr>
        <w:t>H</w:t>
      </w:r>
      <w:r w:rsidRPr="006206DE">
        <w:rPr>
          <w:lang w:val="pt-BR"/>
        </w:rPr>
        <w:tab/>
        <w:t>= 16</w:t>
      </w:r>
      <w:r w:rsidRPr="006206DE">
        <w:rPr>
          <w:vertAlign w:val="subscript"/>
          <w:lang w:val="pt-BR"/>
        </w:rPr>
        <w:t>D</w:t>
      </w:r>
    </w:p>
    <w:p w14:paraId="471A3FAC" w14:textId="77777777" w:rsidR="0089218D" w:rsidRPr="006206DE" w:rsidRDefault="0089218D" w:rsidP="0089218D">
      <w:pPr>
        <w:rPr>
          <w:lang w:val="pt-BR"/>
        </w:rPr>
      </w:pPr>
      <w:r w:rsidRPr="006206DE">
        <w:rPr>
          <w:lang w:val="pt-BR"/>
        </w:rPr>
        <w:tab/>
        <w:t>Item ID (GGGG)</w:t>
      </w:r>
      <w:r w:rsidRPr="006206DE">
        <w:rPr>
          <w:lang w:val="pt-BR"/>
        </w:rPr>
        <w:tab/>
        <w:t>= 00003210</w:t>
      </w:r>
      <w:r w:rsidRPr="006206DE">
        <w:rPr>
          <w:vertAlign w:val="subscript"/>
          <w:lang w:val="pt-BR"/>
        </w:rPr>
        <w:t>H</w:t>
      </w:r>
      <w:r w:rsidRPr="006206DE">
        <w:rPr>
          <w:lang w:val="pt-BR"/>
        </w:rPr>
        <w:tab/>
        <w:t>= 12.816</w:t>
      </w:r>
      <w:r w:rsidRPr="006206DE">
        <w:rPr>
          <w:vertAlign w:val="subscript"/>
          <w:lang w:val="pt-BR"/>
        </w:rPr>
        <w:t>D</w:t>
      </w:r>
      <w:r w:rsidRPr="006206DE">
        <w:rPr>
          <w:lang w:val="pt-BR"/>
        </w:rPr>
        <w:tab/>
      </w:r>
    </w:p>
    <w:p w14:paraId="550993BB" w14:textId="77777777" w:rsidR="0089218D" w:rsidRPr="009039FC" w:rsidRDefault="0089218D" w:rsidP="0089218D">
      <w:r w:rsidRPr="006206DE">
        <w:rPr>
          <w:lang w:val="pt-BR"/>
        </w:rPr>
        <w:tab/>
      </w:r>
      <w:r w:rsidRPr="009039FC">
        <w:t>Carrier (CC)</w:t>
      </w:r>
      <w:r w:rsidRPr="009039FC">
        <w:tab/>
      </w:r>
      <w:r w:rsidRPr="009039FC">
        <w:tab/>
        <w:t>= 0002</w:t>
      </w:r>
      <w:r w:rsidRPr="009039FC">
        <w:rPr>
          <w:vertAlign w:val="subscript"/>
        </w:rPr>
        <w:t>H</w:t>
      </w:r>
      <w:r w:rsidRPr="009039FC">
        <w:tab/>
        <w:t>= 2</w:t>
      </w:r>
      <w:r w:rsidRPr="009039FC">
        <w:rPr>
          <w:vertAlign w:val="subscript"/>
        </w:rPr>
        <w:t>D</w:t>
      </w:r>
    </w:p>
    <w:p w14:paraId="6B755C80" w14:textId="77777777" w:rsidR="0089218D" w:rsidRPr="009039FC" w:rsidRDefault="0089218D" w:rsidP="0089218D">
      <w:r w:rsidRPr="009039FC">
        <w:tab/>
        <w:t>Reason (S)</w:t>
      </w:r>
      <w:r w:rsidRPr="009039FC">
        <w:tab/>
      </w:r>
      <w:r w:rsidRPr="009039FC">
        <w:tab/>
        <w:t>= 01</w:t>
      </w:r>
      <w:r w:rsidRPr="009039FC">
        <w:rPr>
          <w:vertAlign w:val="subscript"/>
        </w:rPr>
        <w:t>H</w:t>
      </w:r>
      <w:r w:rsidRPr="009039FC">
        <w:tab/>
        <w:t>= 1</w:t>
      </w:r>
      <w:r w:rsidRPr="009039FC">
        <w:rPr>
          <w:vertAlign w:val="subscript"/>
        </w:rPr>
        <w:t>D</w:t>
      </w:r>
    </w:p>
    <w:p w14:paraId="106A861A" w14:textId="77777777" w:rsidR="0089218D" w:rsidRPr="009039FC" w:rsidRDefault="0089218D" w:rsidP="0089218D">
      <w:r w:rsidRPr="009039FC">
        <w:tab/>
        <w:t>Chute Status (HH)</w:t>
      </w:r>
      <w:r w:rsidRPr="009039FC">
        <w:tab/>
        <w:t>= 0000</w:t>
      </w:r>
      <w:r w:rsidRPr="009039FC">
        <w:rPr>
          <w:vertAlign w:val="subscript"/>
        </w:rPr>
        <w:t>H</w:t>
      </w:r>
      <w:r w:rsidRPr="009039FC">
        <w:t xml:space="preserve"> </w:t>
      </w:r>
      <w:r w:rsidRPr="009039FC">
        <w:tab/>
        <w:t>= 0</w:t>
      </w:r>
      <w:r w:rsidRPr="009039FC">
        <w:rPr>
          <w:vertAlign w:val="subscript"/>
        </w:rPr>
        <w:t>D</w:t>
      </w:r>
    </w:p>
    <w:p w14:paraId="61A740A0" w14:textId="77777777" w:rsidR="0089218D" w:rsidRPr="009039FC" w:rsidRDefault="0089218D" w:rsidP="0089218D">
      <w:r w:rsidRPr="009039FC">
        <w:tab/>
        <w:t>New Destination (NN)</w:t>
      </w:r>
      <w:r w:rsidRPr="009039FC">
        <w:tab/>
        <w:t>= 0100</w:t>
      </w:r>
      <w:r w:rsidRPr="009039FC">
        <w:rPr>
          <w:vertAlign w:val="subscript"/>
        </w:rPr>
        <w:t>H</w:t>
      </w:r>
      <w:r w:rsidRPr="009039FC">
        <w:tab/>
        <w:t>= 256</w:t>
      </w:r>
      <w:r w:rsidRPr="009039FC">
        <w:rPr>
          <w:vertAlign w:val="subscript"/>
        </w:rPr>
        <w:t>D</w:t>
      </w:r>
      <w:r w:rsidRPr="009039FC">
        <w:t xml:space="preserve"> </w:t>
      </w:r>
    </w:p>
    <w:p w14:paraId="68672844" w14:textId="77777777" w:rsidR="0089218D" w:rsidRPr="009039FC" w:rsidRDefault="0089218D" w:rsidP="0089218D"/>
    <w:p w14:paraId="5880B95B" w14:textId="77777777" w:rsidR="0089218D" w:rsidRPr="009039FC" w:rsidRDefault="0089218D" w:rsidP="0089218D">
      <w:r w:rsidRPr="009039FC">
        <w:t>The next example shows the data layout of a telegram block with two telegrams included.</w:t>
      </w:r>
    </w:p>
    <w:p w14:paraId="5D53AD2D" w14:textId="77777777" w:rsidR="0089218D" w:rsidRPr="009039FC" w:rsidRDefault="0089218D" w:rsidP="0089218D"/>
    <w:p w14:paraId="6E277E5F" w14:textId="77777777" w:rsidR="0089218D" w:rsidRPr="009039FC" w:rsidRDefault="0089218D" w:rsidP="0089218D"/>
    <w:p w14:paraId="7C27F958" w14:textId="77777777" w:rsidR="0089218D" w:rsidRPr="009039FC" w:rsidRDefault="0089218D" w:rsidP="0089218D"/>
    <w:p w14:paraId="2495A878" w14:textId="77777777" w:rsidR="0089218D" w:rsidRPr="009039FC" w:rsidRDefault="0089218D" w:rsidP="0089218D"/>
    <w:p w14:paraId="1C6CD50B" w14:textId="77777777" w:rsidR="0089218D" w:rsidRPr="009039FC" w:rsidRDefault="0089218D" w:rsidP="0089218D"/>
    <w:p w14:paraId="1635CB7C" w14:textId="77777777" w:rsidR="0089218D" w:rsidRPr="009039FC" w:rsidRDefault="0089218D" w:rsidP="0089218D">
      <w:r w:rsidRPr="009039FC">
        <w:lastRenderedPageBreak/>
        <w:t>File layout:</w:t>
      </w:r>
    </w:p>
    <w:tbl>
      <w:tblPr>
        <w:tblW w:w="612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7"/>
        <w:gridCol w:w="1440"/>
        <w:gridCol w:w="903"/>
        <w:gridCol w:w="1445"/>
        <w:gridCol w:w="1435"/>
      </w:tblGrid>
      <w:tr w:rsidR="0089218D" w:rsidRPr="009039FC" w14:paraId="0BF5C6CA" w14:textId="77777777" w:rsidTr="0089218D">
        <w:tc>
          <w:tcPr>
            <w:tcW w:w="897" w:type="dxa"/>
            <w:shd w:val="clear" w:color="auto" w:fill="C0C0C0"/>
          </w:tcPr>
          <w:p w14:paraId="28CC0846" w14:textId="77777777" w:rsidR="0089218D" w:rsidRPr="009039FC" w:rsidRDefault="0089218D" w:rsidP="0089218D">
            <w:pPr>
              <w:pStyle w:val="TableText"/>
              <w:jc w:val="center"/>
            </w:pPr>
            <w:r w:rsidRPr="009039FC">
              <w:t>Offset Total</w:t>
            </w:r>
          </w:p>
          <w:p w14:paraId="3666300F" w14:textId="77777777" w:rsidR="0089218D" w:rsidRPr="009039FC" w:rsidRDefault="0089218D" w:rsidP="0089218D">
            <w:pPr>
              <w:pStyle w:val="TableText"/>
              <w:jc w:val="center"/>
            </w:pPr>
            <w:r w:rsidRPr="009039FC">
              <w:t>0</w:t>
            </w:r>
          </w:p>
        </w:tc>
        <w:tc>
          <w:tcPr>
            <w:tcW w:w="1440" w:type="dxa"/>
            <w:vMerge w:val="restart"/>
            <w:shd w:val="clear" w:color="auto" w:fill="C0C0C0"/>
            <w:vAlign w:val="center"/>
          </w:tcPr>
          <w:p w14:paraId="094E85FF" w14:textId="77777777" w:rsidR="0089218D" w:rsidRPr="009039FC" w:rsidRDefault="0089218D" w:rsidP="0089218D">
            <w:pPr>
              <w:pStyle w:val="TableText"/>
              <w:jc w:val="center"/>
            </w:pPr>
            <w:r w:rsidRPr="009039FC">
              <w:t>Channel Header</w:t>
            </w:r>
          </w:p>
        </w:tc>
        <w:tc>
          <w:tcPr>
            <w:tcW w:w="3783" w:type="dxa"/>
            <w:gridSpan w:val="3"/>
            <w:shd w:val="clear" w:color="auto" w:fill="D9D9D9"/>
            <w:vAlign w:val="bottom"/>
          </w:tcPr>
          <w:p w14:paraId="2477333F" w14:textId="77777777" w:rsidR="0089218D" w:rsidRPr="009039FC" w:rsidRDefault="0089218D" w:rsidP="0089218D">
            <w:pPr>
              <w:pStyle w:val="TableText"/>
              <w:jc w:val="center"/>
            </w:pPr>
            <w:r w:rsidRPr="009039FC">
              <w:t>Channel Id = 02</w:t>
            </w:r>
          </w:p>
        </w:tc>
      </w:tr>
      <w:tr w:rsidR="0089218D" w:rsidRPr="009039FC" w14:paraId="07EE69A0" w14:textId="77777777" w:rsidTr="0089218D">
        <w:tc>
          <w:tcPr>
            <w:tcW w:w="897" w:type="dxa"/>
            <w:shd w:val="clear" w:color="auto" w:fill="C0C0C0"/>
          </w:tcPr>
          <w:p w14:paraId="6ED7F11F" w14:textId="77777777" w:rsidR="0089218D" w:rsidRPr="009039FC" w:rsidRDefault="0089218D" w:rsidP="0089218D">
            <w:pPr>
              <w:pStyle w:val="TableText"/>
              <w:jc w:val="center"/>
            </w:pPr>
            <w:r w:rsidRPr="009039FC">
              <w:t>1</w:t>
            </w:r>
          </w:p>
        </w:tc>
        <w:tc>
          <w:tcPr>
            <w:tcW w:w="1440" w:type="dxa"/>
            <w:vMerge/>
            <w:shd w:val="clear" w:color="auto" w:fill="C0C0C0"/>
            <w:vAlign w:val="center"/>
          </w:tcPr>
          <w:p w14:paraId="6D4A25E0" w14:textId="77777777" w:rsidR="0089218D" w:rsidRPr="009039FC" w:rsidRDefault="0089218D" w:rsidP="0089218D">
            <w:pPr>
              <w:pStyle w:val="TableText"/>
              <w:jc w:val="center"/>
            </w:pPr>
          </w:p>
        </w:tc>
        <w:tc>
          <w:tcPr>
            <w:tcW w:w="3783" w:type="dxa"/>
            <w:gridSpan w:val="3"/>
            <w:shd w:val="clear" w:color="auto" w:fill="D9D9D9"/>
          </w:tcPr>
          <w:p w14:paraId="509BE6B4" w14:textId="77777777" w:rsidR="0089218D" w:rsidRPr="009039FC" w:rsidRDefault="0089218D" w:rsidP="0089218D">
            <w:pPr>
              <w:pStyle w:val="TableText"/>
              <w:jc w:val="center"/>
            </w:pPr>
            <w:r w:rsidRPr="009039FC">
              <w:t>Protocol Version = 04</w:t>
            </w:r>
          </w:p>
        </w:tc>
      </w:tr>
      <w:tr w:rsidR="0089218D" w:rsidRPr="009039FC" w14:paraId="364EA632" w14:textId="77777777" w:rsidTr="0089218D">
        <w:tc>
          <w:tcPr>
            <w:tcW w:w="897" w:type="dxa"/>
            <w:shd w:val="clear" w:color="auto" w:fill="C0C0C0"/>
          </w:tcPr>
          <w:p w14:paraId="6056D79F" w14:textId="77777777" w:rsidR="0089218D" w:rsidRPr="009039FC" w:rsidRDefault="0089218D" w:rsidP="0089218D">
            <w:pPr>
              <w:pStyle w:val="TableText"/>
              <w:jc w:val="center"/>
            </w:pPr>
            <w:r w:rsidRPr="009039FC">
              <w:t>2</w:t>
            </w:r>
          </w:p>
        </w:tc>
        <w:tc>
          <w:tcPr>
            <w:tcW w:w="1440" w:type="dxa"/>
            <w:vMerge/>
            <w:shd w:val="clear" w:color="auto" w:fill="C0C0C0"/>
            <w:vAlign w:val="center"/>
          </w:tcPr>
          <w:p w14:paraId="7E9AC6F3" w14:textId="77777777" w:rsidR="0089218D" w:rsidRPr="009039FC" w:rsidRDefault="0089218D" w:rsidP="0089218D">
            <w:pPr>
              <w:pStyle w:val="TableText"/>
              <w:jc w:val="center"/>
            </w:pPr>
          </w:p>
        </w:tc>
        <w:tc>
          <w:tcPr>
            <w:tcW w:w="3783" w:type="dxa"/>
            <w:gridSpan w:val="3"/>
            <w:shd w:val="clear" w:color="auto" w:fill="D9D9D9"/>
          </w:tcPr>
          <w:p w14:paraId="12CF5077" w14:textId="77777777" w:rsidR="0089218D" w:rsidRPr="009039FC" w:rsidRDefault="0089218D" w:rsidP="0089218D">
            <w:pPr>
              <w:pStyle w:val="TableText"/>
              <w:jc w:val="center"/>
            </w:pPr>
            <w:r w:rsidRPr="009039FC">
              <w:t>Sequence number (lower word)</w:t>
            </w:r>
          </w:p>
        </w:tc>
      </w:tr>
      <w:tr w:rsidR="0089218D" w:rsidRPr="009039FC" w14:paraId="282752E3" w14:textId="77777777" w:rsidTr="0089218D">
        <w:tc>
          <w:tcPr>
            <w:tcW w:w="897" w:type="dxa"/>
            <w:shd w:val="clear" w:color="auto" w:fill="C0C0C0"/>
          </w:tcPr>
          <w:p w14:paraId="024A9227" w14:textId="77777777" w:rsidR="0089218D" w:rsidRPr="009039FC" w:rsidRDefault="0089218D" w:rsidP="0089218D">
            <w:pPr>
              <w:pStyle w:val="TableText"/>
              <w:jc w:val="center"/>
            </w:pPr>
            <w:r w:rsidRPr="009039FC">
              <w:t>3</w:t>
            </w:r>
          </w:p>
        </w:tc>
        <w:tc>
          <w:tcPr>
            <w:tcW w:w="1440" w:type="dxa"/>
            <w:vMerge/>
            <w:shd w:val="clear" w:color="auto" w:fill="C0C0C0"/>
            <w:vAlign w:val="center"/>
          </w:tcPr>
          <w:p w14:paraId="01D58850" w14:textId="77777777" w:rsidR="0089218D" w:rsidRPr="009039FC" w:rsidRDefault="0089218D" w:rsidP="0089218D">
            <w:pPr>
              <w:pStyle w:val="TableText"/>
              <w:jc w:val="center"/>
            </w:pPr>
          </w:p>
        </w:tc>
        <w:tc>
          <w:tcPr>
            <w:tcW w:w="3783" w:type="dxa"/>
            <w:gridSpan w:val="3"/>
            <w:shd w:val="clear" w:color="auto" w:fill="D9D9D9"/>
          </w:tcPr>
          <w:p w14:paraId="77DB03A2" w14:textId="77777777" w:rsidR="0089218D" w:rsidRPr="009039FC" w:rsidRDefault="0089218D" w:rsidP="0089218D">
            <w:pPr>
              <w:pStyle w:val="TableText"/>
              <w:jc w:val="center"/>
            </w:pPr>
            <w:r w:rsidRPr="009039FC">
              <w:t>Sequence number (upper word)</w:t>
            </w:r>
          </w:p>
        </w:tc>
      </w:tr>
      <w:tr w:rsidR="0089218D" w:rsidRPr="009039FC" w14:paraId="25E8AADC" w14:textId="77777777" w:rsidTr="0089218D">
        <w:tc>
          <w:tcPr>
            <w:tcW w:w="897" w:type="dxa"/>
            <w:shd w:val="clear" w:color="auto" w:fill="auto"/>
            <w:vAlign w:val="bottom"/>
          </w:tcPr>
          <w:p w14:paraId="07A3962D" w14:textId="77777777" w:rsidR="0089218D" w:rsidRPr="009039FC" w:rsidRDefault="0089218D" w:rsidP="0089218D">
            <w:pPr>
              <w:pStyle w:val="TableText"/>
              <w:jc w:val="center"/>
            </w:pPr>
            <w:r w:rsidRPr="009039FC">
              <w:t>4</w:t>
            </w:r>
          </w:p>
        </w:tc>
        <w:tc>
          <w:tcPr>
            <w:tcW w:w="1440" w:type="dxa"/>
            <w:vMerge w:val="restart"/>
            <w:shd w:val="clear" w:color="auto" w:fill="auto"/>
            <w:vAlign w:val="center"/>
          </w:tcPr>
          <w:p w14:paraId="29C4E94E" w14:textId="77777777" w:rsidR="0089218D" w:rsidRPr="009039FC" w:rsidRDefault="0089218D" w:rsidP="0089218D">
            <w:pPr>
              <w:pStyle w:val="TableText"/>
              <w:jc w:val="center"/>
            </w:pPr>
            <w:r w:rsidRPr="009039FC">
              <w:t>Telegram Header</w:t>
            </w:r>
          </w:p>
          <w:p w14:paraId="02372E94" w14:textId="77777777" w:rsidR="0089218D" w:rsidRPr="009039FC" w:rsidRDefault="0089218D" w:rsidP="0089218D">
            <w:pPr>
              <w:pStyle w:val="TableText"/>
              <w:jc w:val="center"/>
            </w:pPr>
            <w:r w:rsidRPr="009039FC">
              <w:t>1</w:t>
            </w:r>
          </w:p>
        </w:tc>
        <w:tc>
          <w:tcPr>
            <w:tcW w:w="903" w:type="dxa"/>
          </w:tcPr>
          <w:p w14:paraId="1A02A40F" w14:textId="77777777" w:rsidR="0089218D" w:rsidRPr="009039FC" w:rsidRDefault="0089218D" w:rsidP="0089218D">
            <w:pPr>
              <w:pStyle w:val="TableText"/>
              <w:jc w:val="center"/>
            </w:pPr>
            <w:r w:rsidRPr="009039FC">
              <w:t>Offset</w:t>
            </w:r>
          </w:p>
          <w:p w14:paraId="725C8115" w14:textId="77777777" w:rsidR="0089218D" w:rsidRPr="009039FC" w:rsidRDefault="0089218D" w:rsidP="0089218D">
            <w:pPr>
              <w:pStyle w:val="TableText"/>
              <w:jc w:val="center"/>
            </w:pPr>
            <w:r w:rsidRPr="009039FC">
              <w:t>0</w:t>
            </w:r>
          </w:p>
        </w:tc>
        <w:tc>
          <w:tcPr>
            <w:tcW w:w="2880" w:type="dxa"/>
            <w:gridSpan w:val="2"/>
            <w:vAlign w:val="bottom"/>
          </w:tcPr>
          <w:p w14:paraId="61D0E4DC" w14:textId="77777777" w:rsidR="0089218D" w:rsidRPr="009039FC" w:rsidRDefault="0089218D" w:rsidP="0089218D">
            <w:pPr>
              <w:pStyle w:val="TableText"/>
              <w:jc w:val="center"/>
            </w:pPr>
            <w:r w:rsidRPr="009039FC">
              <w:t>Telegram Type = 45</w:t>
            </w:r>
          </w:p>
        </w:tc>
      </w:tr>
      <w:tr w:rsidR="0089218D" w:rsidRPr="009039FC" w14:paraId="382C643F" w14:textId="77777777" w:rsidTr="0089218D">
        <w:tc>
          <w:tcPr>
            <w:tcW w:w="897" w:type="dxa"/>
            <w:shd w:val="clear" w:color="auto" w:fill="auto"/>
          </w:tcPr>
          <w:p w14:paraId="69EF72B7" w14:textId="77777777" w:rsidR="0089218D" w:rsidRPr="009039FC" w:rsidRDefault="0089218D" w:rsidP="0089218D">
            <w:pPr>
              <w:pStyle w:val="TableText"/>
              <w:jc w:val="center"/>
            </w:pPr>
            <w:r w:rsidRPr="009039FC">
              <w:t>5</w:t>
            </w:r>
          </w:p>
        </w:tc>
        <w:tc>
          <w:tcPr>
            <w:tcW w:w="1440" w:type="dxa"/>
            <w:vMerge/>
            <w:shd w:val="clear" w:color="auto" w:fill="C0C0C0"/>
            <w:vAlign w:val="center"/>
          </w:tcPr>
          <w:p w14:paraId="2210CA8C" w14:textId="77777777" w:rsidR="0089218D" w:rsidRPr="009039FC" w:rsidRDefault="0089218D" w:rsidP="0089218D">
            <w:pPr>
              <w:pStyle w:val="TableText"/>
              <w:jc w:val="center"/>
            </w:pPr>
          </w:p>
        </w:tc>
        <w:tc>
          <w:tcPr>
            <w:tcW w:w="903" w:type="dxa"/>
          </w:tcPr>
          <w:p w14:paraId="79371E32" w14:textId="77777777" w:rsidR="0089218D" w:rsidRPr="009039FC" w:rsidRDefault="0089218D" w:rsidP="0089218D">
            <w:pPr>
              <w:pStyle w:val="TableText"/>
              <w:jc w:val="center"/>
            </w:pPr>
            <w:r w:rsidRPr="009039FC">
              <w:t>1</w:t>
            </w:r>
          </w:p>
        </w:tc>
        <w:tc>
          <w:tcPr>
            <w:tcW w:w="2880" w:type="dxa"/>
            <w:gridSpan w:val="2"/>
          </w:tcPr>
          <w:p w14:paraId="528E4CFD" w14:textId="77777777" w:rsidR="0089218D" w:rsidRPr="009039FC" w:rsidRDefault="0089218D" w:rsidP="0089218D">
            <w:pPr>
              <w:pStyle w:val="TableText"/>
              <w:jc w:val="center"/>
            </w:pPr>
            <w:r w:rsidRPr="009039FC">
              <w:t>Telegram Length = 10</w:t>
            </w:r>
          </w:p>
        </w:tc>
      </w:tr>
      <w:tr w:rsidR="0089218D" w:rsidRPr="009039FC" w14:paraId="5ECCCF8A" w14:textId="77777777" w:rsidTr="0089218D">
        <w:tc>
          <w:tcPr>
            <w:tcW w:w="897" w:type="dxa"/>
            <w:shd w:val="clear" w:color="auto" w:fill="C0C0C0"/>
          </w:tcPr>
          <w:p w14:paraId="1A0E92AA" w14:textId="77777777" w:rsidR="0089218D" w:rsidRPr="009039FC" w:rsidRDefault="0089218D" w:rsidP="0089218D">
            <w:pPr>
              <w:pStyle w:val="TableText"/>
              <w:jc w:val="center"/>
            </w:pPr>
            <w:r w:rsidRPr="009039FC">
              <w:t>6</w:t>
            </w:r>
          </w:p>
        </w:tc>
        <w:tc>
          <w:tcPr>
            <w:tcW w:w="1440" w:type="dxa"/>
            <w:vMerge w:val="restart"/>
            <w:shd w:val="clear" w:color="auto" w:fill="C0C0C0"/>
            <w:vAlign w:val="center"/>
          </w:tcPr>
          <w:p w14:paraId="3C1D4C10" w14:textId="77777777" w:rsidR="0089218D" w:rsidRPr="009039FC" w:rsidRDefault="0089218D" w:rsidP="0089218D">
            <w:pPr>
              <w:pStyle w:val="TableText"/>
              <w:jc w:val="center"/>
            </w:pPr>
            <w:r w:rsidRPr="009039FC">
              <w:t>Data</w:t>
            </w:r>
          </w:p>
          <w:p w14:paraId="4AFBE684" w14:textId="77777777" w:rsidR="0089218D" w:rsidRPr="009039FC" w:rsidRDefault="0089218D" w:rsidP="0089218D">
            <w:pPr>
              <w:pStyle w:val="TableText"/>
              <w:jc w:val="center"/>
            </w:pPr>
            <w:r w:rsidRPr="009039FC">
              <w:t>1</w:t>
            </w:r>
          </w:p>
        </w:tc>
        <w:tc>
          <w:tcPr>
            <w:tcW w:w="903" w:type="dxa"/>
            <w:shd w:val="clear" w:color="auto" w:fill="D9D9D9"/>
          </w:tcPr>
          <w:p w14:paraId="3CC73497" w14:textId="77777777" w:rsidR="0089218D" w:rsidRPr="009039FC" w:rsidRDefault="0089218D" w:rsidP="0089218D">
            <w:pPr>
              <w:pStyle w:val="TableText"/>
              <w:jc w:val="center"/>
            </w:pPr>
            <w:r w:rsidRPr="009039FC">
              <w:t>2</w:t>
            </w:r>
          </w:p>
        </w:tc>
        <w:tc>
          <w:tcPr>
            <w:tcW w:w="1445" w:type="dxa"/>
            <w:shd w:val="clear" w:color="auto" w:fill="D9D9D9"/>
          </w:tcPr>
          <w:p w14:paraId="41394824" w14:textId="77777777" w:rsidR="0089218D" w:rsidRPr="009039FC" w:rsidRDefault="0089218D" w:rsidP="0089218D">
            <w:pPr>
              <w:pStyle w:val="TableText"/>
              <w:jc w:val="center"/>
            </w:pPr>
            <w:r w:rsidRPr="009039FC">
              <w:t>D = 01</w:t>
            </w:r>
            <w:r w:rsidRPr="009039FC">
              <w:rPr>
                <w:vertAlign w:val="subscript"/>
              </w:rPr>
              <w:t>H</w:t>
            </w:r>
          </w:p>
        </w:tc>
        <w:tc>
          <w:tcPr>
            <w:tcW w:w="1435" w:type="dxa"/>
            <w:shd w:val="clear" w:color="auto" w:fill="D9D9D9"/>
          </w:tcPr>
          <w:p w14:paraId="4D916B43" w14:textId="77777777" w:rsidR="0089218D" w:rsidRPr="009039FC" w:rsidRDefault="0089218D" w:rsidP="0089218D">
            <w:pPr>
              <w:pStyle w:val="TableText"/>
              <w:jc w:val="center"/>
            </w:pPr>
            <w:r w:rsidRPr="009039FC">
              <w:t>D = 00</w:t>
            </w:r>
            <w:r w:rsidRPr="009039FC">
              <w:rPr>
                <w:vertAlign w:val="subscript"/>
              </w:rPr>
              <w:t>H</w:t>
            </w:r>
          </w:p>
        </w:tc>
      </w:tr>
      <w:tr w:rsidR="0089218D" w:rsidRPr="009039FC" w14:paraId="3645F1B4" w14:textId="77777777" w:rsidTr="0089218D">
        <w:tc>
          <w:tcPr>
            <w:tcW w:w="897" w:type="dxa"/>
            <w:shd w:val="clear" w:color="auto" w:fill="C0C0C0"/>
          </w:tcPr>
          <w:p w14:paraId="7242D80B" w14:textId="77777777" w:rsidR="0089218D" w:rsidRPr="009039FC" w:rsidRDefault="0089218D" w:rsidP="0089218D">
            <w:pPr>
              <w:pStyle w:val="TableText"/>
              <w:jc w:val="center"/>
            </w:pPr>
            <w:r w:rsidRPr="009039FC">
              <w:t>7</w:t>
            </w:r>
          </w:p>
        </w:tc>
        <w:tc>
          <w:tcPr>
            <w:tcW w:w="1440" w:type="dxa"/>
            <w:vMerge/>
            <w:shd w:val="clear" w:color="auto" w:fill="C0C0C0"/>
          </w:tcPr>
          <w:p w14:paraId="096701F4" w14:textId="77777777" w:rsidR="0089218D" w:rsidRPr="009039FC" w:rsidRDefault="0089218D" w:rsidP="0089218D">
            <w:pPr>
              <w:pStyle w:val="TableText"/>
              <w:jc w:val="center"/>
            </w:pPr>
          </w:p>
        </w:tc>
        <w:tc>
          <w:tcPr>
            <w:tcW w:w="903" w:type="dxa"/>
            <w:shd w:val="clear" w:color="auto" w:fill="D9D9D9"/>
          </w:tcPr>
          <w:p w14:paraId="4FC2AD1B" w14:textId="77777777" w:rsidR="0089218D" w:rsidRPr="009039FC" w:rsidRDefault="0089218D" w:rsidP="0089218D">
            <w:pPr>
              <w:pStyle w:val="TableText"/>
              <w:jc w:val="center"/>
            </w:pPr>
            <w:r w:rsidRPr="009039FC">
              <w:t>3</w:t>
            </w:r>
          </w:p>
        </w:tc>
        <w:tc>
          <w:tcPr>
            <w:tcW w:w="1445" w:type="dxa"/>
            <w:shd w:val="clear" w:color="auto" w:fill="D9D9D9"/>
          </w:tcPr>
          <w:p w14:paraId="7A77B8E0" w14:textId="77777777" w:rsidR="0089218D" w:rsidRPr="009039FC" w:rsidRDefault="0089218D" w:rsidP="0089218D">
            <w:pPr>
              <w:pStyle w:val="TableText"/>
              <w:jc w:val="center"/>
            </w:pPr>
            <w:r w:rsidRPr="009039FC">
              <w:t>X = 00</w:t>
            </w:r>
            <w:r w:rsidRPr="009039FC">
              <w:rPr>
                <w:vertAlign w:val="subscript"/>
              </w:rPr>
              <w:t>H</w:t>
            </w:r>
          </w:p>
        </w:tc>
        <w:tc>
          <w:tcPr>
            <w:tcW w:w="1435" w:type="dxa"/>
            <w:shd w:val="clear" w:color="auto" w:fill="D9D9D9"/>
          </w:tcPr>
          <w:p w14:paraId="5DFC61EF" w14:textId="77777777" w:rsidR="0089218D" w:rsidRPr="009039FC" w:rsidRDefault="0089218D" w:rsidP="0089218D">
            <w:pPr>
              <w:pStyle w:val="TableText"/>
              <w:jc w:val="center"/>
            </w:pPr>
            <w:r w:rsidRPr="009039FC">
              <w:t>X = 10</w:t>
            </w:r>
            <w:r w:rsidRPr="009039FC">
              <w:rPr>
                <w:vertAlign w:val="subscript"/>
              </w:rPr>
              <w:t>H</w:t>
            </w:r>
          </w:p>
        </w:tc>
      </w:tr>
      <w:tr w:rsidR="0089218D" w:rsidRPr="009039FC" w14:paraId="619C3053" w14:textId="77777777" w:rsidTr="0089218D">
        <w:tc>
          <w:tcPr>
            <w:tcW w:w="897" w:type="dxa"/>
            <w:shd w:val="clear" w:color="auto" w:fill="C0C0C0"/>
          </w:tcPr>
          <w:p w14:paraId="3456651A" w14:textId="77777777" w:rsidR="0089218D" w:rsidRPr="009039FC" w:rsidRDefault="0089218D" w:rsidP="0089218D">
            <w:pPr>
              <w:pStyle w:val="TableText"/>
              <w:jc w:val="center"/>
            </w:pPr>
            <w:r w:rsidRPr="009039FC">
              <w:t>8</w:t>
            </w:r>
          </w:p>
        </w:tc>
        <w:tc>
          <w:tcPr>
            <w:tcW w:w="1440" w:type="dxa"/>
            <w:vMerge/>
            <w:shd w:val="clear" w:color="auto" w:fill="C0C0C0"/>
          </w:tcPr>
          <w:p w14:paraId="717160B2" w14:textId="77777777" w:rsidR="0089218D" w:rsidRPr="009039FC" w:rsidRDefault="0089218D" w:rsidP="0089218D">
            <w:pPr>
              <w:pStyle w:val="TableText"/>
              <w:jc w:val="center"/>
            </w:pPr>
          </w:p>
        </w:tc>
        <w:tc>
          <w:tcPr>
            <w:tcW w:w="903" w:type="dxa"/>
            <w:shd w:val="clear" w:color="auto" w:fill="D9D9D9"/>
          </w:tcPr>
          <w:p w14:paraId="25978D18" w14:textId="77777777" w:rsidR="0089218D" w:rsidRPr="009039FC" w:rsidRDefault="0089218D" w:rsidP="0089218D">
            <w:pPr>
              <w:pStyle w:val="TableText"/>
              <w:jc w:val="center"/>
            </w:pPr>
            <w:r w:rsidRPr="009039FC">
              <w:t>4</w:t>
            </w:r>
          </w:p>
        </w:tc>
        <w:tc>
          <w:tcPr>
            <w:tcW w:w="1445" w:type="dxa"/>
            <w:shd w:val="clear" w:color="auto" w:fill="D9D9D9"/>
          </w:tcPr>
          <w:p w14:paraId="420C9215" w14:textId="77777777" w:rsidR="0089218D" w:rsidRPr="009039FC" w:rsidRDefault="0089218D" w:rsidP="0089218D">
            <w:pPr>
              <w:pStyle w:val="TableText"/>
              <w:jc w:val="center"/>
            </w:pPr>
            <w:r w:rsidRPr="009039FC">
              <w:t>G = 32</w:t>
            </w:r>
            <w:r w:rsidRPr="009039FC">
              <w:rPr>
                <w:vertAlign w:val="subscript"/>
              </w:rPr>
              <w:t>H</w:t>
            </w:r>
          </w:p>
        </w:tc>
        <w:tc>
          <w:tcPr>
            <w:tcW w:w="1435" w:type="dxa"/>
            <w:shd w:val="clear" w:color="auto" w:fill="D9D9D9"/>
          </w:tcPr>
          <w:p w14:paraId="774D0A97" w14:textId="77777777" w:rsidR="0089218D" w:rsidRPr="009039FC" w:rsidRDefault="0089218D" w:rsidP="0089218D">
            <w:pPr>
              <w:pStyle w:val="TableText"/>
              <w:jc w:val="center"/>
            </w:pPr>
            <w:r w:rsidRPr="009039FC">
              <w:t>G = 10</w:t>
            </w:r>
            <w:r w:rsidRPr="009039FC">
              <w:rPr>
                <w:vertAlign w:val="subscript"/>
              </w:rPr>
              <w:t>H</w:t>
            </w:r>
          </w:p>
        </w:tc>
      </w:tr>
      <w:tr w:rsidR="0089218D" w:rsidRPr="009039FC" w14:paraId="79C5E1E2" w14:textId="77777777" w:rsidTr="0089218D">
        <w:tc>
          <w:tcPr>
            <w:tcW w:w="897" w:type="dxa"/>
            <w:shd w:val="clear" w:color="auto" w:fill="C0C0C0"/>
          </w:tcPr>
          <w:p w14:paraId="3FF6C887" w14:textId="77777777" w:rsidR="0089218D" w:rsidRPr="009039FC" w:rsidRDefault="0089218D" w:rsidP="0089218D">
            <w:pPr>
              <w:pStyle w:val="TableText"/>
              <w:jc w:val="center"/>
            </w:pPr>
            <w:r w:rsidRPr="009039FC">
              <w:t>9</w:t>
            </w:r>
          </w:p>
        </w:tc>
        <w:tc>
          <w:tcPr>
            <w:tcW w:w="1440" w:type="dxa"/>
            <w:vMerge/>
            <w:shd w:val="clear" w:color="auto" w:fill="C0C0C0"/>
          </w:tcPr>
          <w:p w14:paraId="7977BDDA" w14:textId="77777777" w:rsidR="0089218D" w:rsidRPr="009039FC" w:rsidRDefault="0089218D" w:rsidP="0089218D">
            <w:pPr>
              <w:pStyle w:val="TableText"/>
              <w:jc w:val="center"/>
            </w:pPr>
          </w:p>
        </w:tc>
        <w:tc>
          <w:tcPr>
            <w:tcW w:w="903" w:type="dxa"/>
            <w:shd w:val="clear" w:color="auto" w:fill="D9D9D9"/>
          </w:tcPr>
          <w:p w14:paraId="01BB5A19" w14:textId="77777777" w:rsidR="0089218D" w:rsidRPr="009039FC" w:rsidRDefault="0089218D" w:rsidP="0089218D">
            <w:pPr>
              <w:pStyle w:val="TableText"/>
              <w:jc w:val="center"/>
            </w:pPr>
            <w:r w:rsidRPr="009039FC">
              <w:t>5</w:t>
            </w:r>
          </w:p>
        </w:tc>
        <w:tc>
          <w:tcPr>
            <w:tcW w:w="1445" w:type="dxa"/>
            <w:shd w:val="clear" w:color="auto" w:fill="D9D9D9"/>
          </w:tcPr>
          <w:p w14:paraId="0B7C14FA" w14:textId="77777777" w:rsidR="0089218D" w:rsidRPr="009039FC" w:rsidRDefault="0089218D" w:rsidP="0089218D">
            <w:pPr>
              <w:pStyle w:val="TableText"/>
              <w:jc w:val="center"/>
            </w:pPr>
            <w:r w:rsidRPr="009039FC">
              <w:t>G = 00</w:t>
            </w:r>
            <w:r w:rsidRPr="009039FC">
              <w:rPr>
                <w:vertAlign w:val="subscript"/>
              </w:rPr>
              <w:t>H</w:t>
            </w:r>
          </w:p>
        </w:tc>
        <w:tc>
          <w:tcPr>
            <w:tcW w:w="1435" w:type="dxa"/>
            <w:shd w:val="clear" w:color="auto" w:fill="D9D9D9"/>
          </w:tcPr>
          <w:p w14:paraId="323D6E86" w14:textId="77777777" w:rsidR="0089218D" w:rsidRPr="009039FC" w:rsidRDefault="0089218D" w:rsidP="0089218D">
            <w:pPr>
              <w:pStyle w:val="TableText"/>
              <w:jc w:val="center"/>
            </w:pPr>
            <w:r w:rsidRPr="009039FC">
              <w:t>G = 00</w:t>
            </w:r>
            <w:r w:rsidRPr="009039FC">
              <w:rPr>
                <w:vertAlign w:val="subscript"/>
              </w:rPr>
              <w:t>H</w:t>
            </w:r>
          </w:p>
        </w:tc>
      </w:tr>
      <w:tr w:rsidR="0089218D" w:rsidRPr="009039FC" w14:paraId="1B823828" w14:textId="77777777" w:rsidTr="0089218D">
        <w:tc>
          <w:tcPr>
            <w:tcW w:w="897" w:type="dxa"/>
            <w:shd w:val="clear" w:color="auto" w:fill="C0C0C0"/>
          </w:tcPr>
          <w:p w14:paraId="37779C8B" w14:textId="77777777" w:rsidR="0089218D" w:rsidRPr="009039FC" w:rsidRDefault="0089218D" w:rsidP="0089218D">
            <w:pPr>
              <w:pStyle w:val="TableText"/>
              <w:jc w:val="center"/>
            </w:pPr>
            <w:r w:rsidRPr="009039FC">
              <w:t>10</w:t>
            </w:r>
          </w:p>
        </w:tc>
        <w:tc>
          <w:tcPr>
            <w:tcW w:w="1440" w:type="dxa"/>
            <w:vMerge/>
            <w:shd w:val="clear" w:color="auto" w:fill="C0C0C0"/>
          </w:tcPr>
          <w:p w14:paraId="02BD3EEA" w14:textId="77777777" w:rsidR="0089218D" w:rsidRPr="009039FC" w:rsidRDefault="0089218D" w:rsidP="0089218D">
            <w:pPr>
              <w:pStyle w:val="TableText"/>
              <w:jc w:val="center"/>
            </w:pPr>
          </w:p>
        </w:tc>
        <w:tc>
          <w:tcPr>
            <w:tcW w:w="903" w:type="dxa"/>
            <w:shd w:val="clear" w:color="auto" w:fill="D9D9D9"/>
          </w:tcPr>
          <w:p w14:paraId="31235640" w14:textId="77777777" w:rsidR="0089218D" w:rsidRPr="009039FC" w:rsidRDefault="0089218D" w:rsidP="0089218D">
            <w:pPr>
              <w:pStyle w:val="TableText"/>
              <w:jc w:val="center"/>
            </w:pPr>
            <w:r w:rsidRPr="009039FC">
              <w:t>6</w:t>
            </w:r>
          </w:p>
        </w:tc>
        <w:tc>
          <w:tcPr>
            <w:tcW w:w="1445" w:type="dxa"/>
            <w:shd w:val="clear" w:color="auto" w:fill="D9D9D9"/>
          </w:tcPr>
          <w:p w14:paraId="33B0946B" w14:textId="77777777" w:rsidR="0089218D" w:rsidRPr="009039FC" w:rsidRDefault="0089218D" w:rsidP="0089218D">
            <w:pPr>
              <w:pStyle w:val="TableText"/>
              <w:jc w:val="center"/>
            </w:pPr>
            <w:r w:rsidRPr="009039FC">
              <w:t>C = 00</w:t>
            </w:r>
            <w:r w:rsidRPr="009039FC">
              <w:rPr>
                <w:vertAlign w:val="subscript"/>
              </w:rPr>
              <w:t>H</w:t>
            </w:r>
          </w:p>
        </w:tc>
        <w:tc>
          <w:tcPr>
            <w:tcW w:w="1435" w:type="dxa"/>
            <w:shd w:val="clear" w:color="auto" w:fill="D9D9D9"/>
          </w:tcPr>
          <w:p w14:paraId="183A9C13" w14:textId="77777777" w:rsidR="0089218D" w:rsidRPr="009039FC" w:rsidRDefault="0089218D" w:rsidP="0089218D">
            <w:pPr>
              <w:pStyle w:val="TableText"/>
              <w:jc w:val="center"/>
            </w:pPr>
            <w:r w:rsidRPr="009039FC">
              <w:t>C = 02</w:t>
            </w:r>
            <w:r w:rsidRPr="009039FC">
              <w:rPr>
                <w:vertAlign w:val="subscript"/>
              </w:rPr>
              <w:t>H</w:t>
            </w:r>
          </w:p>
        </w:tc>
      </w:tr>
      <w:tr w:rsidR="0089218D" w:rsidRPr="009039FC" w14:paraId="5518B9A9" w14:textId="77777777" w:rsidTr="0089218D">
        <w:tc>
          <w:tcPr>
            <w:tcW w:w="897" w:type="dxa"/>
            <w:shd w:val="clear" w:color="auto" w:fill="C0C0C0"/>
          </w:tcPr>
          <w:p w14:paraId="6DB1134C" w14:textId="77777777" w:rsidR="0089218D" w:rsidRPr="009039FC" w:rsidRDefault="0089218D" w:rsidP="0089218D">
            <w:pPr>
              <w:pStyle w:val="TableText"/>
              <w:jc w:val="center"/>
            </w:pPr>
            <w:r w:rsidRPr="009039FC">
              <w:t>11</w:t>
            </w:r>
          </w:p>
        </w:tc>
        <w:tc>
          <w:tcPr>
            <w:tcW w:w="1440" w:type="dxa"/>
            <w:vMerge/>
            <w:shd w:val="clear" w:color="auto" w:fill="C0C0C0"/>
          </w:tcPr>
          <w:p w14:paraId="3D3E305D" w14:textId="77777777" w:rsidR="0089218D" w:rsidRPr="009039FC" w:rsidRDefault="0089218D" w:rsidP="0089218D">
            <w:pPr>
              <w:pStyle w:val="TableText"/>
              <w:jc w:val="center"/>
            </w:pPr>
          </w:p>
        </w:tc>
        <w:tc>
          <w:tcPr>
            <w:tcW w:w="903" w:type="dxa"/>
            <w:shd w:val="clear" w:color="auto" w:fill="D9D9D9"/>
          </w:tcPr>
          <w:p w14:paraId="15D22D0A" w14:textId="77777777" w:rsidR="0089218D" w:rsidRPr="009039FC" w:rsidRDefault="0089218D" w:rsidP="0089218D">
            <w:pPr>
              <w:pStyle w:val="TableText"/>
              <w:jc w:val="center"/>
            </w:pPr>
            <w:r w:rsidRPr="009039FC">
              <w:t>7</w:t>
            </w:r>
          </w:p>
        </w:tc>
        <w:tc>
          <w:tcPr>
            <w:tcW w:w="1445" w:type="dxa"/>
            <w:shd w:val="clear" w:color="auto" w:fill="D9D9D9"/>
          </w:tcPr>
          <w:p w14:paraId="3B169686" w14:textId="77777777" w:rsidR="0089218D" w:rsidRPr="009039FC" w:rsidRDefault="0089218D" w:rsidP="0089218D">
            <w:pPr>
              <w:pStyle w:val="TableText"/>
              <w:jc w:val="center"/>
            </w:pPr>
          </w:p>
        </w:tc>
        <w:tc>
          <w:tcPr>
            <w:tcW w:w="1435" w:type="dxa"/>
            <w:shd w:val="clear" w:color="auto" w:fill="D9D9D9"/>
          </w:tcPr>
          <w:p w14:paraId="6C996DDD" w14:textId="77777777" w:rsidR="0089218D" w:rsidRPr="009039FC" w:rsidRDefault="0089218D" w:rsidP="0089218D">
            <w:pPr>
              <w:pStyle w:val="TableText"/>
              <w:jc w:val="center"/>
            </w:pPr>
            <w:r w:rsidRPr="009039FC">
              <w:t>S = 01</w:t>
            </w:r>
            <w:r w:rsidRPr="009039FC">
              <w:rPr>
                <w:vertAlign w:val="subscript"/>
              </w:rPr>
              <w:t>H</w:t>
            </w:r>
          </w:p>
        </w:tc>
      </w:tr>
      <w:tr w:rsidR="0089218D" w:rsidRPr="009039FC" w14:paraId="719D47EE" w14:textId="77777777" w:rsidTr="0089218D">
        <w:tc>
          <w:tcPr>
            <w:tcW w:w="897" w:type="dxa"/>
            <w:shd w:val="clear" w:color="auto" w:fill="C0C0C0"/>
          </w:tcPr>
          <w:p w14:paraId="30976455" w14:textId="77777777" w:rsidR="0089218D" w:rsidRPr="009039FC" w:rsidRDefault="0089218D" w:rsidP="0089218D">
            <w:pPr>
              <w:pStyle w:val="TableText"/>
              <w:jc w:val="center"/>
            </w:pPr>
            <w:r w:rsidRPr="009039FC">
              <w:t>12</w:t>
            </w:r>
          </w:p>
        </w:tc>
        <w:tc>
          <w:tcPr>
            <w:tcW w:w="1440" w:type="dxa"/>
            <w:vMerge/>
            <w:shd w:val="clear" w:color="auto" w:fill="C0C0C0"/>
          </w:tcPr>
          <w:p w14:paraId="3AF0E5D9" w14:textId="77777777" w:rsidR="0089218D" w:rsidRPr="009039FC" w:rsidRDefault="0089218D" w:rsidP="0089218D">
            <w:pPr>
              <w:pStyle w:val="TableText"/>
              <w:jc w:val="center"/>
            </w:pPr>
          </w:p>
        </w:tc>
        <w:tc>
          <w:tcPr>
            <w:tcW w:w="903" w:type="dxa"/>
            <w:shd w:val="clear" w:color="auto" w:fill="D9D9D9"/>
          </w:tcPr>
          <w:p w14:paraId="46AE8EEC" w14:textId="77777777" w:rsidR="0089218D" w:rsidRPr="009039FC" w:rsidRDefault="0089218D" w:rsidP="0089218D">
            <w:pPr>
              <w:pStyle w:val="TableText"/>
              <w:jc w:val="center"/>
            </w:pPr>
            <w:r w:rsidRPr="009039FC">
              <w:t>8</w:t>
            </w:r>
          </w:p>
        </w:tc>
        <w:tc>
          <w:tcPr>
            <w:tcW w:w="1445" w:type="dxa"/>
            <w:shd w:val="clear" w:color="auto" w:fill="D9D9D9"/>
          </w:tcPr>
          <w:p w14:paraId="31ADCC73" w14:textId="77777777" w:rsidR="0089218D" w:rsidRPr="009039FC" w:rsidRDefault="0089218D" w:rsidP="0089218D">
            <w:pPr>
              <w:pStyle w:val="TableText"/>
              <w:jc w:val="center"/>
            </w:pPr>
            <w:r w:rsidRPr="009039FC">
              <w:t>H = 00</w:t>
            </w:r>
            <w:r w:rsidRPr="009039FC">
              <w:rPr>
                <w:vertAlign w:val="subscript"/>
              </w:rPr>
              <w:t>H</w:t>
            </w:r>
          </w:p>
        </w:tc>
        <w:tc>
          <w:tcPr>
            <w:tcW w:w="1435" w:type="dxa"/>
            <w:shd w:val="clear" w:color="auto" w:fill="D9D9D9"/>
          </w:tcPr>
          <w:p w14:paraId="73893403" w14:textId="77777777" w:rsidR="0089218D" w:rsidRPr="009039FC" w:rsidRDefault="0089218D" w:rsidP="0089218D">
            <w:pPr>
              <w:pStyle w:val="TableText"/>
              <w:jc w:val="center"/>
            </w:pPr>
            <w:r w:rsidRPr="009039FC">
              <w:t>H = 00</w:t>
            </w:r>
            <w:r w:rsidRPr="009039FC">
              <w:rPr>
                <w:vertAlign w:val="subscript"/>
              </w:rPr>
              <w:t>H</w:t>
            </w:r>
          </w:p>
        </w:tc>
      </w:tr>
      <w:tr w:rsidR="0089218D" w:rsidRPr="009039FC" w14:paraId="1D70D006" w14:textId="77777777" w:rsidTr="0089218D">
        <w:tc>
          <w:tcPr>
            <w:tcW w:w="897" w:type="dxa"/>
            <w:shd w:val="clear" w:color="auto" w:fill="C0C0C0"/>
          </w:tcPr>
          <w:p w14:paraId="39DD6495" w14:textId="77777777" w:rsidR="0089218D" w:rsidRPr="009039FC" w:rsidRDefault="0089218D" w:rsidP="0089218D">
            <w:pPr>
              <w:pStyle w:val="TableText"/>
              <w:jc w:val="center"/>
            </w:pPr>
            <w:r w:rsidRPr="009039FC">
              <w:t>13</w:t>
            </w:r>
          </w:p>
        </w:tc>
        <w:tc>
          <w:tcPr>
            <w:tcW w:w="1440" w:type="dxa"/>
            <w:vMerge/>
            <w:shd w:val="clear" w:color="auto" w:fill="C0C0C0"/>
          </w:tcPr>
          <w:p w14:paraId="7D6869FD" w14:textId="77777777" w:rsidR="0089218D" w:rsidRPr="009039FC" w:rsidRDefault="0089218D" w:rsidP="0089218D">
            <w:pPr>
              <w:pStyle w:val="TableText"/>
              <w:jc w:val="center"/>
            </w:pPr>
          </w:p>
        </w:tc>
        <w:tc>
          <w:tcPr>
            <w:tcW w:w="903" w:type="dxa"/>
            <w:shd w:val="clear" w:color="auto" w:fill="D9D9D9"/>
          </w:tcPr>
          <w:p w14:paraId="29B70227" w14:textId="77777777" w:rsidR="0089218D" w:rsidRPr="009039FC" w:rsidRDefault="0089218D" w:rsidP="0089218D">
            <w:pPr>
              <w:pStyle w:val="TableText"/>
              <w:jc w:val="center"/>
            </w:pPr>
            <w:r w:rsidRPr="009039FC">
              <w:t>9</w:t>
            </w:r>
          </w:p>
        </w:tc>
        <w:tc>
          <w:tcPr>
            <w:tcW w:w="1445" w:type="dxa"/>
            <w:shd w:val="clear" w:color="auto" w:fill="D9D9D9"/>
          </w:tcPr>
          <w:p w14:paraId="6CDA53BA" w14:textId="77777777" w:rsidR="0089218D" w:rsidRPr="009039FC" w:rsidRDefault="0089218D" w:rsidP="0089218D">
            <w:pPr>
              <w:pStyle w:val="TableText"/>
              <w:jc w:val="center"/>
            </w:pPr>
            <w:r w:rsidRPr="009039FC">
              <w:t>N = 01</w:t>
            </w:r>
            <w:r w:rsidRPr="009039FC">
              <w:rPr>
                <w:vertAlign w:val="subscript"/>
              </w:rPr>
              <w:t>H</w:t>
            </w:r>
          </w:p>
        </w:tc>
        <w:tc>
          <w:tcPr>
            <w:tcW w:w="1435" w:type="dxa"/>
            <w:shd w:val="clear" w:color="auto" w:fill="D9D9D9"/>
          </w:tcPr>
          <w:p w14:paraId="0ECB044E" w14:textId="77777777" w:rsidR="0089218D" w:rsidRPr="009039FC" w:rsidRDefault="0089218D" w:rsidP="0089218D">
            <w:pPr>
              <w:pStyle w:val="TableText"/>
              <w:jc w:val="center"/>
            </w:pPr>
            <w:r w:rsidRPr="009039FC">
              <w:t>N = 00</w:t>
            </w:r>
            <w:r w:rsidRPr="009039FC">
              <w:rPr>
                <w:vertAlign w:val="subscript"/>
              </w:rPr>
              <w:t>H</w:t>
            </w:r>
          </w:p>
        </w:tc>
      </w:tr>
      <w:tr w:rsidR="0089218D" w:rsidRPr="009039FC" w14:paraId="506CD177" w14:textId="77777777" w:rsidTr="0089218D">
        <w:tc>
          <w:tcPr>
            <w:tcW w:w="897" w:type="dxa"/>
            <w:shd w:val="clear" w:color="auto" w:fill="auto"/>
          </w:tcPr>
          <w:p w14:paraId="0BE925B0" w14:textId="77777777" w:rsidR="0089218D" w:rsidRPr="009039FC" w:rsidRDefault="0089218D" w:rsidP="0089218D">
            <w:pPr>
              <w:pStyle w:val="TableText"/>
              <w:jc w:val="center"/>
            </w:pPr>
            <w:r w:rsidRPr="009039FC">
              <w:t>14</w:t>
            </w:r>
          </w:p>
        </w:tc>
        <w:tc>
          <w:tcPr>
            <w:tcW w:w="1440" w:type="dxa"/>
            <w:vMerge w:val="restart"/>
            <w:shd w:val="clear" w:color="auto" w:fill="auto"/>
            <w:vAlign w:val="center"/>
          </w:tcPr>
          <w:p w14:paraId="0A578A90" w14:textId="77777777" w:rsidR="0089218D" w:rsidRPr="009039FC" w:rsidRDefault="0089218D" w:rsidP="0089218D">
            <w:pPr>
              <w:pStyle w:val="TableText"/>
              <w:jc w:val="center"/>
            </w:pPr>
            <w:r w:rsidRPr="009039FC">
              <w:t>Telegram Header</w:t>
            </w:r>
          </w:p>
          <w:p w14:paraId="5B6B5D93" w14:textId="77777777" w:rsidR="0089218D" w:rsidRPr="009039FC" w:rsidRDefault="0089218D" w:rsidP="0089218D">
            <w:pPr>
              <w:pStyle w:val="TableText"/>
              <w:jc w:val="center"/>
            </w:pPr>
            <w:r w:rsidRPr="009039FC">
              <w:t>2</w:t>
            </w:r>
          </w:p>
        </w:tc>
        <w:tc>
          <w:tcPr>
            <w:tcW w:w="903" w:type="dxa"/>
            <w:shd w:val="clear" w:color="auto" w:fill="auto"/>
          </w:tcPr>
          <w:p w14:paraId="40F1B123" w14:textId="77777777" w:rsidR="0089218D" w:rsidRPr="009039FC" w:rsidRDefault="0089218D" w:rsidP="0089218D">
            <w:pPr>
              <w:pStyle w:val="TableText"/>
              <w:jc w:val="center"/>
            </w:pPr>
            <w:r w:rsidRPr="009039FC">
              <w:t>Offset</w:t>
            </w:r>
          </w:p>
          <w:p w14:paraId="1325524D" w14:textId="77777777" w:rsidR="0089218D" w:rsidRPr="009039FC" w:rsidRDefault="0089218D" w:rsidP="0089218D">
            <w:pPr>
              <w:pStyle w:val="TableText"/>
              <w:jc w:val="center"/>
            </w:pPr>
            <w:r w:rsidRPr="009039FC">
              <w:t>0</w:t>
            </w:r>
          </w:p>
        </w:tc>
        <w:tc>
          <w:tcPr>
            <w:tcW w:w="2880" w:type="dxa"/>
            <w:gridSpan w:val="2"/>
            <w:shd w:val="clear" w:color="auto" w:fill="auto"/>
            <w:vAlign w:val="bottom"/>
          </w:tcPr>
          <w:p w14:paraId="19D30B7F" w14:textId="77777777" w:rsidR="0089218D" w:rsidRPr="009039FC" w:rsidRDefault="0089218D" w:rsidP="0089218D">
            <w:pPr>
              <w:pStyle w:val="TableText"/>
              <w:jc w:val="center"/>
            </w:pPr>
            <w:r w:rsidRPr="009039FC">
              <w:t>Telegram Type = 45</w:t>
            </w:r>
          </w:p>
        </w:tc>
      </w:tr>
      <w:tr w:rsidR="0089218D" w:rsidRPr="009039FC" w14:paraId="7D2B6E8A" w14:textId="77777777" w:rsidTr="0089218D">
        <w:tc>
          <w:tcPr>
            <w:tcW w:w="897" w:type="dxa"/>
            <w:shd w:val="clear" w:color="auto" w:fill="auto"/>
          </w:tcPr>
          <w:p w14:paraId="79ACA342" w14:textId="77777777" w:rsidR="0089218D" w:rsidRPr="009039FC" w:rsidRDefault="0089218D" w:rsidP="0089218D">
            <w:pPr>
              <w:pStyle w:val="TableText"/>
              <w:jc w:val="center"/>
            </w:pPr>
            <w:r w:rsidRPr="009039FC">
              <w:t>15</w:t>
            </w:r>
          </w:p>
        </w:tc>
        <w:tc>
          <w:tcPr>
            <w:tcW w:w="1440" w:type="dxa"/>
            <w:vMerge/>
            <w:shd w:val="clear" w:color="auto" w:fill="auto"/>
            <w:vAlign w:val="center"/>
          </w:tcPr>
          <w:p w14:paraId="6F0023CB" w14:textId="77777777" w:rsidR="0089218D" w:rsidRPr="009039FC" w:rsidRDefault="0089218D" w:rsidP="0089218D">
            <w:pPr>
              <w:pStyle w:val="TableText"/>
              <w:jc w:val="center"/>
            </w:pPr>
          </w:p>
        </w:tc>
        <w:tc>
          <w:tcPr>
            <w:tcW w:w="903" w:type="dxa"/>
            <w:shd w:val="clear" w:color="auto" w:fill="auto"/>
          </w:tcPr>
          <w:p w14:paraId="736A16A8" w14:textId="77777777" w:rsidR="0089218D" w:rsidRPr="009039FC" w:rsidRDefault="0089218D" w:rsidP="0089218D">
            <w:pPr>
              <w:pStyle w:val="TableText"/>
              <w:jc w:val="center"/>
            </w:pPr>
            <w:r w:rsidRPr="009039FC">
              <w:t>1</w:t>
            </w:r>
          </w:p>
        </w:tc>
        <w:tc>
          <w:tcPr>
            <w:tcW w:w="2880" w:type="dxa"/>
            <w:gridSpan w:val="2"/>
            <w:shd w:val="clear" w:color="auto" w:fill="auto"/>
          </w:tcPr>
          <w:p w14:paraId="47F42B3C" w14:textId="77777777" w:rsidR="0089218D" w:rsidRPr="009039FC" w:rsidRDefault="0089218D" w:rsidP="0089218D">
            <w:pPr>
              <w:pStyle w:val="TableText"/>
              <w:jc w:val="center"/>
            </w:pPr>
            <w:r w:rsidRPr="009039FC">
              <w:t>Telegram Length = 10</w:t>
            </w:r>
          </w:p>
        </w:tc>
      </w:tr>
      <w:tr w:rsidR="0089218D" w:rsidRPr="009039FC" w14:paraId="5ACCC7E5" w14:textId="77777777" w:rsidTr="0089218D">
        <w:tc>
          <w:tcPr>
            <w:tcW w:w="897" w:type="dxa"/>
            <w:shd w:val="clear" w:color="auto" w:fill="C0C0C0"/>
          </w:tcPr>
          <w:p w14:paraId="063CAADC" w14:textId="77777777" w:rsidR="0089218D" w:rsidRPr="009039FC" w:rsidRDefault="0089218D" w:rsidP="0089218D">
            <w:pPr>
              <w:pStyle w:val="TableText"/>
              <w:jc w:val="center"/>
            </w:pPr>
            <w:r w:rsidRPr="009039FC">
              <w:t>16</w:t>
            </w:r>
          </w:p>
        </w:tc>
        <w:tc>
          <w:tcPr>
            <w:tcW w:w="1440" w:type="dxa"/>
            <w:vMerge w:val="restart"/>
            <w:shd w:val="clear" w:color="auto" w:fill="C0C0C0"/>
            <w:vAlign w:val="center"/>
          </w:tcPr>
          <w:p w14:paraId="60735DD0" w14:textId="77777777" w:rsidR="0089218D" w:rsidRPr="009039FC" w:rsidRDefault="0089218D" w:rsidP="0089218D">
            <w:pPr>
              <w:pStyle w:val="TableText"/>
              <w:jc w:val="center"/>
            </w:pPr>
            <w:r w:rsidRPr="009039FC">
              <w:t>Data</w:t>
            </w:r>
          </w:p>
          <w:p w14:paraId="44E2CEA0" w14:textId="77777777" w:rsidR="0089218D" w:rsidRPr="009039FC" w:rsidRDefault="0089218D" w:rsidP="0089218D">
            <w:pPr>
              <w:pStyle w:val="TableText"/>
              <w:jc w:val="center"/>
            </w:pPr>
            <w:r w:rsidRPr="009039FC">
              <w:t>2</w:t>
            </w:r>
          </w:p>
        </w:tc>
        <w:tc>
          <w:tcPr>
            <w:tcW w:w="903" w:type="dxa"/>
            <w:shd w:val="clear" w:color="auto" w:fill="D9D9D9"/>
          </w:tcPr>
          <w:p w14:paraId="4C1DB6B4" w14:textId="77777777" w:rsidR="0089218D" w:rsidRPr="009039FC" w:rsidRDefault="0089218D" w:rsidP="0089218D">
            <w:pPr>
              <w:pStyle w:val="TableText"/>
              <w:jc w:val="center"/>
            </w:pPr>
            <w:r w:rsidRPr="009039FC">
              <w:t>2</w:t>
            </w:r>
          </w:p>
        </w:tc>
        <w:tc>
          <w:tcPr>
            <w:tcW w:w="1445" w:type="dxa"/>
            <w:shd w:val="clear" w:color="auto" w:fill="D9D9D9"/>
          </w:tcPr>
          <w:p w14:paraId="2AF6E46B" w14:textId="77777777" w:rsidR="0089218D" w:rsidRPr="009039FC" w:rsidRDefault="0089218D" w:rsidP="0089218D">
            <w:pPr>
              <w:pStyle w:val="TableText"/>
              <w:jc w:val="center"/>
            </w:pPr>
            <w:r w:rsidRPr="009039FC">
              <w:t>D = 01</w:t>
            </w:r>
            <w:r w:rsidRPr="009039FC">
              <w:rPr>
                <w:vertAlign w:val="subscript"/>
              </w:rPr>
              <w:t>H</w:t>
            </w:r>
          </w:p>
        </w:tc>
        <w:tc>
          <w:tcPr>
            <w:tcW w:w="1435" w:type="dxa"/>
            <w:shd w:val="clear" w:color="auto" w:fill="D9D9D9"/>
          </w:tcPr>
          <w:p w14:paraId="5CA5AC38" w14:textId="77777777" w:rsidR="0089218D" w:rsidRPr="009039FC" w:rsidRDefault="0089218D" w:rsidP="0089218D">
            <w:pPr>
              <w:pStyle w:val="TableText"/>
              <w:jc w:val="center"/>
            </w:pPr>
            <w:r w:rsidRPr="009039FC">
              <w:t>D = 00</w:t>
            </w:r>
            <w:r w:rsidRPr="009039FC">
              <w:rPr>
                <w:vertAlign w:val="subscript"/>
              </w:rPr>
              <w:t>H</w:t>
            </w:r>
          </w:p>
        </w:tc>
      </w:tr>
      <w:tr w:rsidR="0089218D" w:rsidRPr="009039FC" w14:paraId="799E2CFD" w14:textId="77777777" w:rsidTr="0089218D">
        <w:tc>
          <w:tcPr>
            <w:tcW w:w="897" w:type="dxa"/>
            <w:shd w:val="clear" w:color="auto" w:fill="C0C0C0"/>
          </w:tcPr>
          <w:p w14:paraId="7D1D7713" w14:textId="77777777" w:rsidR="0089218D" w:rsidRPr="009039FC" w:rsidRDefault="0089218D" w:rsidP="0089218D">
            <w:pPr>
              <w:pStyle w:val="TableText"/>
              <w:jc w:val="center"/>
            </w:pPr>
            <w:r w:rsidRPr="009039FC">
              <w:t>17</w:t>
            </w:r>
          </w:p>
        </w:tc>
        <w:tc>
          <w:tcPr>
            <w:tcW w:w="1440" w:type="dxa"/>
            <w:vMerge/>
            <w:shd w:val="clear" w:color="auto" w:fill="C0C0C0"/>
          </w:tcPr>
          <w:p w14:paraId="6E6E20C4" w14:textId="77777777" w:rsidR="0089218D" w:rsidRPr="009039FC" w:rsidRDefault="0089218D" w:rsidP="0089218D">
            <w:pPr>
              <w:pStyle w:val="TableText"/>
              <w:jc w:val="center"/>
            </w:pPr>
          </w:p>
        </w:tc>
        <w:tc>
          <w:tcPr>
            <w:tcW w:w="903" w:type="dxa"/>
            <w:shd w:val="clear" w:color="auto" w:fill="D9D9D9"/>
          </w:tcPr>
          <w:p w14:paraId="11EBEBA1" w14:textId="77777777" w:rsidR="0089218D" w:rsidRPr="009039FC" w:rsidRDefault="0089218D" w:rsidP="0089218D">
            <w:pPr>
              <w:pStyle w:val="TableText"/>
              <w:jc w:val="center"/>
            </w:pPr>
            <w:r w:rsidRPr="009039FC">
              <w:t>3</w:t>
            </w:r>
          </w:p>
        </w:tc>
        <w:tc>
          <w:tcPr>
            <w:tcW w:w="1445" w:type="dxa"/>
            <w:shd w:val="clear" w:color="auto" w:fill="D9D9D9"/>
          </w:tcPr>
          <w:p w14:paraId="22BB2CAC" w14:textId="77777777" w:rsidR="0089218D" w:rsidRPr="009039FC" w:rsidRDefault="0089218D" w:rsidP="0089218D">
            <w:pPr>
              <w:pStyle w:val="TableText"/>
              <w:jc w:val="center"/>
            </w:pPr>
            <w:r w:rsidRPr="009039FC">
              <w:t>X = 00</w:t>
            </w:r>
            <w:r w:rsidRPr="009039FC">
              <w:rPr>
                <w:vertAlign w:val="subscript"/>
              </w:rPr>
              <w:t>H</w:t>
            </w:r>
          </w:p>
        </w:tc>
        <w:tc>
          <w:tcPr>
            <w:tcW w:w="1435" w:type="dxa"/>
            <w:shd w:val="clear" w:color="auto" w:fill="D9D9D9"/>
          </w:tcPr>
          <w:p w14:paraId="01AD8A45" w14:textId="77777777" w:rsidR="0089218D" w:rsidRPr="009039FC" w:rsidRDefault="0089218D" w:rsidP="0089218D">
            <w:pPr>
              <w:pStyle w:val="TableText"/>
              <w:jc w:val="center"/>
            </w:pPr>
            <w:r w:rsidRPr="009039FC">
              <w:t>X = 01</w:t>
            </w:r>
            <w:r w:rsidRPr="009039FC">
              <w:rPr>
                <w:vertAlign w:val="subscript"/>
              </w:rPr>
              <w:t>H</w:t>
            </w:r>
          </w:p>
        </w:tc>
      </w:tr>
      <w:tr w:rsidR="0089218D" w:rsidRPr="009039FC" w14:paraId="54ACF065" w14:textId="77777777" w:rsidTr="0089218D">
        <w:tc>
          <w:tcPr>
            <w:tcW w:w="897" w:type="dxa"/>
            <w:shd w:val="clear" w:color="auto" w:fill="C0C0C0"/>
          </w:tcPr>
          <w:p w14:paraId="4430E165" w14:textId="77777777" w:rsidR="0089218D" w:rsidRPr="009039FC" w:rsidRDefault="0089218D" w:rsidP="0089218D">
            <w:pPr>
              <w:pStyle w:val="TableText"/>
              <w:jc w:val="center"/>
            </w:pPr>
            <w:r w:rsidRPr="009039FC">
              <w:t>18</w:t>
            </w:r>
          </w:p>
        </w:tc>
        <w:tc>
          <w:tcPr>
            <w:tcW w:w="1440" w:type="dxa"/>
            <w:vMerge/>
            <w:shd w:val="clear" w:color="auto" w:fill="C0C0C0"/>
          </w:tcPr>
          <w:p w14:paraId="2243B76F" w14:textId="77777777" w:rsidR="0089218D" w:rsidRPr="009039FC" w:rsidRDefault="0089218D" w:rsidP="0089218D">
            <w:pPr>
              <w:pStyle w:val="TableText"/>
              <w:jc w:val="center"/>
            </w:pPr>
          </w:p>
        </w:tc>
        <w:tc>
          <w:tcPr>
            <w:tcW w:w="903" w:type="dxa"/>
            <w:shd w:val="clear" w:color="auto" w:fill="D9D9D9"/>
          </w:tcPr>
          <w:p w14:paraId="1AE0EBB4" w14:textId="77777777" w:rsidR="0089218D" w:rsidRPr="009039FC" w:rsidRDefault="0089218D" w:rsidP="0089218D">
            <w:pPr>
              <w:pStyle w:val="TableText"/>
              <w:jc w:val="center"/>
            </w:pPr>
            <w:r w:rsidRPr="009039FC">
              <w:t>4</w:t>
            </w:r>
          </w:p>
        </w:tc>
        <w:tc>
          <w:tcPr>
            <w:tcW w:w="1445" w:type="dxa"/>
            <w:shd w:val="clear" w:color="auto" w:fill="D9D9D9"/>
          </w:tcPr>
          <w:p w14:paraId="41BF0BB7" w14:textId="77777777" w:rsidR="0089218D" w:rsidRPr="009039FC" w:rsidRDefault="0089218D" w:rsidP="0089218D">
            <w:pPr>
              <w:pStyle w:val="TableText"/>
              <w:jc w:val="center"/>
            </w:pPr>
            <w:r w:rsidRPr="009039FC">
              <w:t>G = 32</w:t>
            </w:r>
            <w:r w:rsidRPr="009039FC">
              <w:rPr>
                <w:vertAlign w:val="subscript"/>
              </w:rPr>
              <w:t>H</w:t>
            </w:r>
          </w:p>
        </w:tc>
        <w:tc>
          <w:tcPr>
            <w:tcW w:w="1435" w:type="dxa"/>
            <w:shd w:val="clear" w:color="auto" w:fill="D9D9D9"/>
          </w:tcPr>
          <w:p w14:paraId="59315594" w14:textId="77777777" w:rsidR="0089218D" w:rsidRPr="009039FC" w:rsidRDefault="0089218D" w:rsidP="0089218D">
            <w:pPr>
              <w:pStyle w:val="TableText"/>
              <w:jc w:val="center"/>
            </w:pPr>
            <w:r w:rsidRPr="009039FC">
              <w:t>G = 11</w:t>
            </w:r>
            <w:r w:rsidRPr="009039FC">
              <w:rPr>
                <w:vertAlign w:val="subscript"/>
              </w:rPr>
              <w:t>H</w:t>
            </w:r>
          </w:p>
        </w:tc>
      </w:tr>
      <w:tr w:rsidR="0089218D" w:rsidRPr="009039FC" w14:paraId="4AA8BF98" w14:textId="77777777" w:rsidTr="0089218D">
        <w:tc>
          <w:tcPr>
            <w:tcW w:w="897" w:type="dxa"/>
            <w:shd w:val="clear" w:color="auto" w:fill="C0C0C0"/>
          </w:tcPr>
          <w:p w14:paraId="098F4689" w14:textId="77777777" w:rsidR="0089218D" w:rsidRPr="009039FC" w:rsidRDefault="0089218D" w:rsidP="0089218D">
            <w:pPr>
              <w:pStyle w:val="TableText"/>
              <w:jc w:val="center"/>
            </w:pPr>
            <w:r w:rsidRPr="009039FC">
              <w:t>19</w:t>
            </w:r>
          </w:p>
        </w:tc>
        <w:tc>
          <w:tcPr>
            <w:tcW w:w="1440" w:type="dxa"/>
            <w:vMerge/>
            <w:shd w:val="clear" w:color="auto" w:fill="C0C0C0"/>
          </w:tcPr>
          <w:p w14:paraId="5891A233" w14:textId="77777777" w:rsidR="0089218D" w:rsidRPr="009039FC" w:rsidRDefault="0089218D" w:rsidP="0089218D">
            <w:pPr>
              <w:pStyle w:val="TableText"/>
              <w:jc w:val="center"/>
            </w:pPr>
          </w:p>
        </w:tc>
        <w:tc>
          <w:tcPr>
            <w:tcW w:w="903" w:type="dxa"/>
            <w:shd w:val="clear" w:color="auto" w:fill="D9D9D9"/>
          </w:tcPr>
          <w:p w14:paraId="660873B7" w14:textId="77777777" w:rsidR="0089218D" w:rsidRPr="009039FC" w:rsidRDefault="0089218D" w:rsidP="0089218D">
            <w:pPr>
              <w:pStyle w:val="TableText"/>
              <w:jc w:val="center"/>
            </w:pPr>
            <w:r w:rsidRPr="009039FC">
              <w:t>5</w:t>
            </w:r>
          </w:p>
        </w:tc>
        <w:tc>
          <w:tcPr>
            <w:tcW w:w="1445" w:type="dxa"/>
            <w:shd w:val="clear" w:color="auto" w:fill="D9D9D9"/>
          </w:tcPr>
          <w:p w14:paraId="6D4C109D" w14:textId="77777777" w:rsidR="0089218D" w:rsidRPr="009039FC" w:rsidRDefault="0089218D" w:rsidP="0089218D">
            <w:pPr>
              <w:pStyle w:val="TableText"/>
              <w:jc w:val="center"/>
            </w:pPr>
            <w:r w:rsidRPr="009039FC">
              <w:t>G = 00</w:t>
            </w:r>
            <w:r w:rsidRPr="009039FC">
              <w:rPr>
                <w:vertAlign w:val="subscript"/>
              </w:rPr>
              <w:t>H</w:t>
            </w:r>
          </w:p>
        </w:tc>
        <w:tc>
          <w:tcPr>
            <w:tcW w:w="1435" w:type="dxa"/>
            <w:shd w:val="clear" w:color="auto" w:fill="D9D9D9"/>
          </w:tcPr>
          <w:p w14:paraId="1A264EC6" w14:textId="77777777" w:rsidR="0089218D" w:rsidRPr="009039FC" w:rsidRDefault="0089218D" w:rsidP="0089218D">
            <w:pPr>
              <w:pStyle w:val="TableText"/>
              <w:jc w:val="center"/>
            </w:pPr>
            <w:r w:rsidRPr="009039FC">
              <w:t>G = 00</w:t>
            </w:r>
            <w:r w:rsidRPr="009039FC">
              <w:rPr>
                <w:vertAlign w:val="subscript"/>
              </w:rPr>
              <w:t>H</w:t>
            </w:r>
          </w:p>
        </w:tc>
      </w:tr>
      <w:tr w:rsidR="0089218D" w:rsidRPr="009039FC" w14:paraId="0BBF5469" w14:textId="77777777" w:rsidTr="0089218D">
        <w:tc>
          <w:tcPr>
            <w:tcW w:w="897" w:type="dxa"/>
            <w:shd w:val="clear" w:color="auto" w:fill="C0C0C0"/>
          </w:tcPr>
          <w:p w14:paraId="46CB16DD" w14:textId="77777777" w:rsidR="0089218D" w:rsidRPr="009039FC" w:rsidRDefault="0089218D" w:rsidP="0089218D">
            <w:pPr>
              <w:pStyle w:val="TableText"/>
              <w:jc w:val="center"/>
            </w:pPr>
            <w:r w:rsidRPr="009039FC">
              <w:t>20</w:t>
            </w:r>
          </w:p>
        </w:tc>
        <w:tc>
          <w:tcPr>
            <w:tcW w:w="1440" w:type="dxa"/>
            <w:vMerge/>
            <w:shd w:val="clear" w:color="auto" w:fill="C0C0C0"/>
          </w:tcPr>
          <w:p w14:paraId="783904A8" w14:textId="77777777" w:rsidR="0089218D" w:rsidRPr="009039FC" w:rsidRDefault="0089218D" w:rsidP="0089218D">
            <w:pPr>
              <w:pStyle w:val="TableText"/>
              <w:jc w:val="center"/>
            </w:pPr>
          </w:p>
        </w:tc>
        <w:tc>
          <w:tcPr>
            <w:tcW w:w="903" w:type="dxa"/>
            <w:shd w:val="clear" w:color="auto" w:fill="D9D9D9"/>
          </w:tcPr>
          <w:p w14:paraId="3E74A235" w14:textId="77777777" w:rsidR="0089218D" w:rsidRPr="009039FC" w:rsidRDefault="0089218D" w:rsidP="0089218D">
            <w:pPr>
              <w:pStyle w:val="TableText"/>
              <w:jc w:val="center"/>
            </w:pPr>
            <w:r w:rsidRPr="009039FC">
              <w:t>6</w:t>
            </w:r>
          </w:p>
        </w:tc>
        <w:tc>
          <w:tcPr>
            <w:tcW w:w="1445" w:type="dxa"/>
            <w:shd w:val="clear" w:color="auto" w:fill="D9D9D9"/>
          </w:tcPr>
          <w:p w14:paraId="1B7FAACA" w14:textId="77777777" w:rsidR="0089218D" w:rsidRPr="009039FC" w:rsidRDefault="0089218D" w:rsidP="0089218D">
            <w:pPr>
              <w:pStyle w:val="TableText"/>
              <w:jc w:val="center"/>
            </w:pPr>
            <w:r w:rsidRPr="009039FC">
              <w:t>C = 00</w:t>
            </w:r>
            <w:r w:rsidRPr="009039FC">
              <w:rPr>
                <w:vertAlign w:val="subscript"/>
              </w:rPr>
              <w:t>H</w:t>
            </w:r>
          </w:p>
        </w:tc>
        <w:tc>
          <w:tcPr>
            <w:tcW w:w="1435" w:type="dxa"/>
            <w:shd w:val="clear" w:color="auto" w:fill="D9D9D9"/>
          </w:tcPr>
          <w:p w14:paraId="0BC7D191" w14:textId="77777777" w:rsidR="0089218D" w:rsidRPr="009039FC" w:rsidRDefault="0089218D" w:rsidP="0089218D">
            <w:pPr>
              <w:pStyle w:val="TableText"/>
              <w:jc w:val="center"/>
            </w:pPr>
            <w:r w:rsidRPr="009039FC">
              <w:t>C = 02</w:t>
            </w:r>
            <w:r w:rsidRPr="009039FC">
              <w:rPr>
                <w:vertAlign w:val="subscript"/>
              </w:rPr>
              <w:t>H</w:t>
            </w:r>
          </w:p>
        </w:tc>
      </w:tr>
      <w:tr w:rsidR="0089218D" w:rsidRPr="009039FC" w14:paraId="758A1127" w14:textId="77777777" w:rsidTr="0089218D">
        <w:tc>
          <w:tcPr>
            <w:tcW w:w="897" w:type="dxa"/>
            <w:shd w:val="clear" w:color="auto" w:fill="C0C0C0"/>
          </w:tcPr>
          <w:p w14:paraId="4616047B" w14:textId="77777777" w:rsidR="0089218D" w:rsidRPr="009039FC" w:rsidRDefault="0089218D" w:rsidP="0089218D">
            <w:pPr>
              <w:pStyle w:val="TableText"/>
              <w:jc w:val="center"/>
            </w:pPr>
            <w:r w:rsidRPr="009039FC">
              <w:t>21</w:t>
            </w:r>
          </w:p>
        </w:tc>
        <w:tc>
          <w:tcPr>
            <w:tcW w:w="1440" w:type="dxa"/>
            <w:vMerge/>
            <w:shd w:val="clear" w:color="auto" w:fill="C0C0C0"/>
          </w:tcPr>
          <w:p w14:paraId="55B6AF56" w14:textId="77777777" w:rsidR="0089218D" w:rsidRPr="009039FC" w:rsidRDefault="0089218D" w:rsidP="0089218D">
            <w:pPr>
              <w:pStyle w:val="TableText"/>
              <w:jc w:val="center"/>
            </w:pPr>
          </w:p>
        </w:tc>
        <w:tc>
          <w:tcPr>
            <w:tcW w:w="903" w:type="dxa"/>
            <w:shd w:val="clear" w:color="auto" w:fill="D9D9D9"/>
          </w:tcPr>
          <w:p w14:paraId="5C71491D" w14:textId="77777777" w:rsidR="0089218D" w:rsidRPr="009039FC" w:rsidRDefault="0089218D" w:rsidP="0089218D">
            <w:pPr>
              <w:pStyle w:val="TableText"/>
              <w:jc w:val="center"/>
            </w:pPr>
            <w:r w:rsidRPr="009039FC">
              <w:t>7</w:t>
            </w:r>
          </w:p>
        </w:tc>
        <w:tc>
          <w:tcPr>
            <w:tcW w:w="1445" w:type="dxa"/>
            <w:shd w:val="clear" w:color="auto" w:fill="D9D9D9"/>
          </w:tcPr>
          <w:p w14:paraId="010EB355" w14:textId="77777777" w:rsidR="0089218D" w:rsidRPr="009039FC" w:rsidRDefault="0089218D" w:rsidP="0089218D">
            <w:pPr>
              <w:pStyle w:val="TableText"/>
              <w:jc w:val="center"/>
            </w:pPr>
          </w:p>
        </w:tc>
        <w:tc>
          <w:tcPr>
            <w:tcW w:w="1435" w:type="dxa"/>
            <w:shd w:val="clear" w:color="auto" w:fill="D9D9D9"/>
          </w:tcPr>
          <w:p w14:paraId="2C027688" w14:textId="77777777" w:rsidR="0089218D" w:rsidRPr="009039FC" w:rsidRDefault="0089218D" w:rsidP="0089218D">
            <w:pPr>
              <w:pStyle w:val="TableText"/>
              <w:jc w:val="center"/>
            </w:pPr>
            <w:r w:rsidRPr="009039FC">
              <w:t>S = 01</w:t>
            </w:r>
            <w:r w:rsidRPr="009039FC">
              <w:rPr>
                <w:vertAlign w:val="subscript"/>
              </w:rPr>
              <w:t>H</w:t>
            </w:r>
          </w:p>
        </w:tc>
      </w:tr>
      <w:tr w:rsidR="0089218D" w:rsidRPr="009039FC" w14:paraId="2C6E28B1" w14:textId="77777777" w:rsidTr="0089218D">
        <w:tc>
          <w:tcPr>
            <w:tcW w:w="897" w:type="dxa"/>
            <w:shd w:val="clear" w:color="auto" w:fill="C0C0C0"/>
          </w:tcPr>
          <w:p w14:paraId="4CC0F107" w14:textId="77777777" w:rsidR="0089218D" w:rsidRPr="009039FC" w:rsidRDefault="0089218D" w:rsidP="0089218D">
            <w:pPr>
              <w:pStyle w:val="TableText"/>
              <w:jc w:val="center"/>
            </w:pPr>
            <w:r w:rsidRPr="009039FC">
              <w:t>22</w:t>
            </w:r>
          </w:p>
        </w:tc>
        <w:tc>
          <w:tcPr>
            <w:tcW w:w="1440" w:type="dxa"/>
            <w:vMerge/>
            <w:shd w:val="clear" w:color="auto" w:fill="C0C0C0"/>
          </w:tcPr>
          <w:p w14:paraId="20EB7256" w14:textId="77777777" w:rsidR="0089218D" w:rsidRPr="009039FC" w:rsidRDefault="0089218D" w:rsidP="0089218D">
            <w:pPr>
              <w:pStyle w:val="TableText"/>
              <w:jc w:val="center"/>
            </w:pPr>
          </w:p>
        </w:tc>
        <w:tc>
          <w:tcPr>
            <w:tcW w:w="903" w:type="dxa"/>
            <w:shd w:val="clear" w:color="auto" w:fill="D9D9D9"/>
          </w:tcPr>
          <w:p w14:paraId="038E0A17" w14:textId="77777777" w:rsidR="0089218D" w:rsidRPr="009039FC" w:rsidRDefault="0089218D" w:rsidP="0089218D">
            <w:pPr>
              <w:pStyle w:val="TableText"/>
              <w:jc w:val="center"/>
            </w:pPr>
            <w:r w:rsidRPr="009039FC">
              <w:t>8</w:t>
            </w:r>
          </w:p>
        </w:tc>
        <w:tc>
          <w:tcPr>
            <w:tcW w:w="1445" w:type="dxa"/>
            <w:shd w:val="clear" w:color="auto" w:fill="D9D9D9"/>
          </w:tcPr>
          <w:p w14:paraId="7B25B459" w14:textId="77777777" w:rsidR="0089218D" w:rsidRPr="009039FC" w:rsidRDefault="0089218D" w:rsidP="0089218D">
            <w:pPr>
              <w:pStyle w:val="TableText"/>
              <w:jc w:val="center"/>
            </w:pPr>
            <w:r w:rsidRPr="009039FC">
              <w:t>H = 00</w:t>
            </w:r>
            <w:r w:rsidRPr="009039FC">
              <w:rPr>
                <w:vertAlign w:val="subscript"/>
              </w:rPr>
              <w:t>H</w:t>
            </w:r>
          </w:p>
        </w:tc>
        <w:tc>
          <w:tcPr>
            <w:tcW w:w="1435" w:type="dxa"/>
            <w:shd w:val="clear" w:color="auto" w:fill="D9D9D9"/>
          </w:tcPr>
          <w:p w14:paraId="7084A9AC" w14:textId="77777777" w:rsidR="0089218D" w:rsidRPr="009039FC" w:rsidRDefault="0089218D" w:rsidP="0089218D">
            <w:pPr>
              <w:pStyle w:val="TableText"/>
              <w:jc w:val="center"/>
            </w:pPr>
            <w:r w:rsidRPr="009039FC">
              <w:t>H = 00</w:t>
            </w:r>
            <w:r w:rsidRPr="009039FC">
              <w:rPr>
                <w:vertAlign w:val="subscript"/>
              </w:rPr>
              <w:t>H</w:t>
            </w:r>
          </w:p>
        </w:tc>
      </w:tr>
      <w:tr w:rsidR="0089218D" w:rsidRPr="009039FC" w14:paraId="05AC892B" w14:textId="77777777" w:rsidTr="0089218D">
        <w:tc>
          <w:tcPr>
            <w:tcW w:w="897" w:type="dxa"/>
            <w:shd w:val="clear" w:color="auto" w:fill="C0C0C0"/>
          </w:tcPr>
          <w:p w14:paraId="191BD5DC" w14:textId="77777777" w:rsidR="0089218D" w:rsidRPr="009039FC" w:rsidRDefault="0089218D" w:rsidP="0089218D">
            <w:pPr>
              <w:pStyle w:val="TableText"/>
              <w:jc w:val="center"/>
            </w:pPr>
            <w:r w:rsidRPr="009039FC">
              <w:t>23</w:t>
            </w:r>
          </w:p>
        </w:tc>
        <w:tc>
          <w:tcPr>
            <w:tcW w:w="1440" w:type="dxa"/>
            <w:vMerge/>
            <w:shd w:val="clear" w:color="auto" w:fill="C0C0C0"/>
          </w:tcPr>
          <w:p w14:paraId="5BE81E4E" w14:textId="77777777" w:rsidR="0089218D" w:rsidRPr="009039FC" w:rsidRDefault="0089218D" w:rsidP="0089218D">
            <w:pPr>
              <w:pStyle w:val="TableText"/>
              <w:jc w:val="center"/>
            </w:pPr>
          </w:p>
        </w:tc>
        <w:tc>
          <w:tcPr>
            <w:tcW w:w="903" w:type="dxa"/>
            <w:shd w:val="clear" w:color="auto" w:fill="D9D9D9"/>
          </w:tcPr>
          <w:p w14:paraId="72DF77D1" w14:textId="77777777" w:rsidR="0089218D" w:rsidRPr="009039FC" w:rsidRDefault="0089218D" w:rsidP="0089218D">
            <w:pPr>
              <w:pStyle w:val="TableText"/>
              <w:jc w:val="center"/>
            </w:pPr>
            <w:r w:rsidRPr="009039FC">
              <w:t>9</w:t>
            </w:r>
          </w:p>
        </w:tc>
        <w:tc>
          <w:tcPr>
            <w:tcW w:w="1445" w:type="dxa"/>
            <w:shd w:val="clear" w:color="auto" w:fill="D9D9D9"/>
          </w:tcPr>
          <w:p w14:paraId="020472D5" w14:textId="77777777" w:rsidR="0089218D" w:rsidRPr="009039FC" w:rsidRDefault="0089218D" w:rsidP="0089218D">
            <w:pPr>
              <w:pStyle w:val="TableText"/>
              <w:jc w:val="center"/>
            </w:pPr>
            <w:r w:rsidRPr="009039FC">
              <w:t>N = 01</w:t>
            </w:r>
            <w:r w:rsidRPr="009039FC">
              <w:rPr>
                <w:vertAlign w:val="subscript"/>
              </w:rPr>
              <w:t>H</w:t>
            </w:r>
          </w:p>
        </w:tc>
        <w:tc>
          <w:tcPr>
            <w:tcW w:w="1435" w:type="dxa"/>
            <w:shd w:val="clear" w:color="auto" w:fill="D9D9D9"/>
          </w:tcPr>
          <w:p w14:paraId="7FB60A0D" w14:textId="77777777" w:rsidR="0089218D" w:rsidRPr="009039FC" w:rsidRDefault="0089218D" w:rsidP="0089218D">
            <w:pPr>
              <w:pStyle w:val="TableText"/>
              <w:jc w:val="center"/>
            </w:pPr>
            <w:r w:rsidRPr="009039FC">
              <w:t>N = 00</w:t>
            </w:r>
            <w:r w:rsidRPr="009039FC">
              <w:rPr>
                <w:vertAlign w:val="subscript"/>
              </w:rPr>
              <w:t>H</w:t>
            </w:r>
          </w:p>
        </w:tc>
      </w:tr>
    </w:tbl>
    <w:p w14:paraId="4716E527" w14:textId="77777777" w:rsidR="0089218D" w:rsidRPr="009039FC" w:rsidRDefault="0089218D" w:rsidP="0089218D"/>
    <w:p w14:paraId="5461DB4A" w14:textId="77777777" w:rsidR="0089218D" w:rsidRPr="009039FC" w:rsidRDefault="0089218D" w:rsidP="0089218D">
      <w:r w:rsidRPr="009039FC">
        <w:t>This example shows the data layout of 2 Item Sortation Event telegrams (45) inclusive the channel header sent in one telegram block.</w:t>
      </w:r>
    </w:p>
    <w:p w14:paraId="492682B8" w14:textId="77777777" w:rsidR="0089218D" w:rsidRPr="009039FC" w:rsidRDefault="0089218D" w:rsidP="0089218D">
      <w:pPr>
        <w:pStyle w:val="Heading2"/>
        <w:tabs>
          <w:tab w:val="clear" w:pos="1281"/>
          <w:tab w:val="clear" w:pos="1962"/>
          <w:tab w:val="left" w:pos="1260"/>
        </w:tabs>
        <w:overflowPunct w:val="0"/>
        <w:autoSpaceDE w:val="0"/>
        <w:autoSpaceDN w:val="0"/>
        <w:adjustRightInd w:val="0"/>
        <w:jc w:val="both"/>
        <w:textAlignment w:val="baseline"/>
      </w:pPr>
      <w:bookmarkStart w:id="385" w:name="_Toc192574159"/>
      <w:bookmarkStart w:id="386" w:name="_Toc534610794"/>
      <w:bookmarkStart w:id="387" w:name="_Toc55827085"/>
      <w:bookmarkStart w:id="388" w:name="_Toc146512318"/>
      <w:r w:rsidRPr="009039FC">
        <w:t>Telegram Scenarios for Normal Operation</w:t>
      </w:r>
      <w:bookmarkEnd w:id="385"/>
      <w:bookmarkEnd w:id="386"/>
      <w:bookmarkEnd w:id="387"/>
      <w:bookmarkEnd w:id="388"/>
    </w:p>
    <w:p w14:paraId="6571A8B4"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389" w:name="_Ref186865880"/>
      <w:bookmarkStart w:id="390" w:name="_Ref186865929"/>
      <w:bookmarkStart w:id="391" w:name="_Ref186866007"/>
      <w:bookmarkStart w:id="392" w:name="_Ref186866293"/>
      <w:bookmarkStart w:id="393" w:name="_Toc192574160"/>
      <w:bookmarkStart w:id="394" w:name="_Toc534610795"/>
      <w:bookmarkStart w:id="395" w:name="_Toc55827086"/>
      <w:bookmarkStart w:id="396" w:name="_Toc146512319"/>
      <w:r w:rsidRPr="009039FC">
        <w:t>Reset/</w:t>
      </w:r>
      <w:proofErr w:type="spellStart"/>
      <w:r w:rsidRPr="009039FC">
        <w:t>synchronisation</w:t>
      </w:r>
      <w:proofErr w:type="spellEnd"/>
      <w:r w:rsidRPr="009039FC">
        <w:t xml:space="preserve"> scenarios</w:t>
      </w:r>
      <w:bookmarkEnd w:id="389"/>
      <w:bookmarkEnd w:id="390"/>
      <w:bookmarkEnd w:id="391"/>
      <w:bookmarkEnd w:id="392"/>
      <w:bookmarkEnd w:id="393"/>
      <w:bookmarkEnd w:id="394"/>
      <w:bookmarkEnd w:id="395"/>
      <w:bookmarkEnd w:id="396"/>
    </w:p>
    <w:p w14:paraId="5461F5C1" w14:textId="77777777" w:rsidR="0089218D" w:rsidRPr="009039FC" w:rsidRDefault="0089218D" w:rsidP="0089218D">
      <w:r w:rsidRPr="009039FC">
        <w:t xml:space="preserve">The following scenario shows the reset/synchronization scenario between the CSC/Host and the CMC, which must be performed every time the connection is established between the CSC/Host and the CMC. </w:t>
      </w:r>
    </w:p>
    <w:p w14:paraId="4D1DCA53" w14:textId="77777777" w:rsidR="0089218D" w:rsidRPr="009039FC" w:rsidRDefault="0089218D" w:rsidP="0089218D"/>
    <w:p w14:paraId="0AE7AA7F" w14:textId="77777777" w:rsidR="0089218D" w:rsidRPr="009039FC" w:rsidRDefault="0089218D" w:rsidP="0089218D">
      <w:r w:rsidRPr="009039FC">
        <w:lastRenderedPageBreak/>
        <w:t>The following scenarios are outlined:</w:t>
      </w:r>
    </w:p>
    <w:p w14:paraId="74848387" w14:textId="77777777" w:rsidR="0089218D" w:rsidRPr="009039FC" w:rsidRDefault="0089218D" w:rsidP="0089218D">
      <w:pPr>
        <w:numPr>
          <w:ilvl w:val="0"/>
          <w:numId w:val="40"/>
        </w:numPr>
        <w:overflowPunct w:val="0"/>
        <w:autoSpaceDE w:val="0"/>
        <w:autoSpaceDN w:val="0"/>
        <w:adjustRightInd w:val="0"/>
        <w:spacing w:after="120"/>
        <w:textAlignment w:val="baseline"/>
      </w:pPr>
      <w:proofErr w:type="spellStart"/>
      <w:r w:rsidRPr="009039FC">
        <w:t>Start up</w:t>
      </w:r>
      <w:proofErr w:type="spellEnd"/>
      <w:r w:rsidRPr="009039FC">
        <w:t xml:space="preserve"> of CSC/Host – carrier data are downloaded (Hard reset)</w:t>
      </w:r>
    </w:p>
    <w:p w14:paraId="1AB6D77E" w14:textId="77777777" w:rsidR="0089218D" w:rsidRPr="009039FC" w:rsidRDefault="0089218D" w:rsidP="0089218D">
      <w:pPr>
        <w:numPr>
          <w:ilvl w:val="0"/>
          <w:numId w:val="40"/>
        </w:numPr>
        <w:overflowPunct w:val="0"/>
        <w:autoSpaceDE w:val="0"/>
        <w:autoSpaceDN w:val="0"/>
        <w:adjustRightInd w:val="0"/>
        <w:spacing w:after="120"/>
        <w:textAlignment w:val="baseline"/>
      </w:pPr>
      <w:proofErr w:type="spellStart"/>
      <w:r w:rsidRPr="009039FC">
        <w:t>Start up</w:t>
      </w:r>
      <w:proofErr w:type="spellEnd"/>
      <w:r w:rsidRPr="009039FC">
        <w:t xml:space="preserve"> of CSC/Host – No carrier data are downloaded (Soft reset)</w:t>
      </w:r>
    </w:p>
    <w:p w14:paraId="7375C394" w14:textId="77777777" w:rsidR="0089218D" w:rsidRPr="009039FC" w:rsidRDefault="0089218D" w:rsidP="0089218D">
      <w:pPr>
        <w:numPr>
          <w:ilvl w:val="0"/>
          <w:numId w:val="40"/>
        </w:numPr>
        <w:overflowPunct w:val="0"/>
        <w:autoSpaceDE w:val="0"/>
        <w:autoSpaceDN w:val="0"/>
        <w:adjustRightInd w:val="0"/>
        <w:spacing w:after="120"/>
        <w:textAlignment w:val="baseline"/>
      </w:pPr>
      <w:proofErr w:type="spellStart"/>
      <w:r w:rsidRPr="009039FC">
        <w:t>Start up</w:t>
      </w:r>
      <w:proofErr w:type="spellEnd"/>
      <w:r w:rsidRPr="009039FC">
        <w:t xml:space="preserve"> of CMC (Hard reset)</w:t>
      </w:r>
    </w:p>
    <w:p w14:paraId="07DCF78F" w14:textId="77777777" w:rsidR="0089218D" w:rsidRPr="009039FC" w:rsidRDefault="0089218D" w:rsidP="0089218D">
      <w:r w:rsidRPr="009039FC">
        <w:t>The number of telegrams exchanged during a reset sequence depends on whether carrier data must be downloaded from the CSC/Host. Whether carrier data must be downloaded or not is a project specific option.</w:t>
      </w:r>
    </w:p>
    <w:p w14:paraId="4311E6EA" w14:textId="77777777" w:rsidR="0089218D" w:rsidRPr="009039FC" w:rsidRDefault="0089218D" w:rsidP="0089218D">
      <w:r w:rsidRPr="009039FC">
        <w:t>In the normal CSC-CMC setup carrier data must be downloaded.</w:t>
      </w:r>
    </w:p>
    <w:p w14:paraId="20D4812B" w14:textId="77777777" w:rsidR="0089218D" w:rsidRPr="009039FC" w:rsidRDefault="0089218D" w:rsidP="0089218D">
      <w:pPr>
        <w:pStyle w:val="Heading4"/>
        <w:tabs>
          <w:tab w:val="clear" w:pos="1281"/>
          <w:tab w:val="clear" w:pos="1962"/>
          <w:tab w:val="left" w:pos="1260"/>
        </w:tabs>
        <w:overflowPunct w:val="0"/>
        <w:autoSpaceDE w:val="0"/>
        <w:autoSpaceDN w:val="0"/>
        <w:adjustRightInd w:val="0"/>
        <w:spacing w:after="120"/>
        <w:jc w:val="both"/>
        <w:textAlignment w:val="baseline"/>
      </w:pPr>
      <w:bookmarkStart w:id="397" w:name="_Toc534610796"/>
      <w:bookmarkStart w:id="398" w:name="_Toc55827087"/>
      <w:bookmarkStart w:id="399" w:name="_Toc146512320"/>
      <w:r w:rsidRPr="009039FC">
        <w:t>CSC/Host start-up – carrier data are downloaded</w:t>
      </w:r>
      <w:bookmarkEnd w:id="397"/>
      <w:bookmarkEnd w:id="398"/>
      <w:bookmarkEnd w:id="399"/>
    </w:p>
    <w:p w14:paraId="136C0027" w14:textId="77777777" w:rsidR="0089218D" w:rsidRPr="009039FC" w:rsidRDefault="0089218D" w:rsidP="0089218D">
      <w:r w:rsidRPr="009039FC">
        <w:t xml:space="preserve">This scenario shows the hard reset/synchronization when the CSC/Host comes up and establishes a Routing connection to an active CMC. </w:t>
      </w:r>
    </w:p>
    <w:p w14:paraId="314E8E1E" w14:textId="77777777" w:rsidR="0089218D" w:rsidRPr="009039FC" w:rsidRDefault="0089218D" w:rsidP="0089218D">
      <w:r w:rsidRPr="009039FC">
        <w:t>The following scenario is typical or CSC mode for the CMC:</w:t>
      </w:r>
    </w:p>
    <w:p w14:paraId="2DAEE659" w14:textId="77777777" w:rsidR="0089218D" w:rsidRPr="009039FC" w:rsidRDefault="0089218D" w:rsidP="0089218D"/>
    <w:p w14:paraId="29C7A8D1" w14:textId="77777777" w:rsidR="0089218D" w:rsidRPr="009039FC" w:rsidRDefault="0089218D" w:rsidP="0089218D">
      <w:pPr>
        <w:jc w:val="center"/>
      </w:pPr>
      <w:r w:rsidRPr="009039FC">
        <w:object w:dxaOrig="8578" w:dyaOrig="6936" w14:anchorId="1E215ACF">
          <v:shape id="_x0000_i1029" type="#_x0000_t75" style="width:299.2pt;height:245.9pt" o:ole="">
            <v:imagedata r:id="rId19" o:title=""/>
          </v:shape>
          <o:OLEObject Type="Embed" ProgID="Visio.Drawing.11" ShapeID="_x0000_i1029" DrawAspect="Content" ObjectID="_1774261743" r:id="rId20"/>
        </w:object>
      </w:r>
    </w:p>
    <w:p w14:paraId="6BA43483" w14:textId="77777777" w:rsidR="0089218D" w:rsidRPr="009039FC" w:rsidRDefault="0089218D" w:rsidP="0089218D"/>
    <w:p w14:paraId="157F7696" w14:textId="77777777" w:rsidR="0089218D" w:rsidRPr="009039FC" w:rsidRDefault="0089218D" w:rsidP="0089218D">
      <w:pPr>
        <w:pStyle w:val="SeqNum"/>
      </w:pPr>
      <w:r w:rsidRPr="009039FC">
        <w:t>(1)</w:t>
      </w:r>
      <w:r w:rsidRPr="009039FC">
        <w:tab/>
        <w:t>The connection is established, and a reset request is sent to the CMC.</w:t>
      </w:r>
    </w:p>
    <w:p w14:paraId="55F508AC" w14:textId="77777777" w:rsidR="0089218D" w:rsidRPr="009039FC" w:rsidRDefault="0089218D" w:rsidP="0089218D">
      <w:pPr>
        <w:pStyle w:val="SeqNum"/>
      </w:pPr>
      <w:r w:rsidRPr="009039FC">
        <w:t>(2)</w:t>
      </w:r>
      <w:r w:rsidRPr="009039FC">
        <w:tab/>
        <w:t xml:space="preserve">The CMC performs the </w:t>
      </w:r>
      <w:proofErr w:type="spellStart"/>
      <w:r w:rsidRPr="009039FC">
        <w:t>initialisation</w:t>
      </w:r>
      <w:proofErr w:type="spellEnd"/>
      <w:r w:rsidRPr="009039FC">
        <w:t xml:space="preserve"> and replies with a Reset Completed telegram.</w:t>
      </w:r>
    </w:p>
    <w:p w14:paraId="345A8075" w14:textId="77777777" w:rsidR="0089218D" w:rsidRPr="009039FC" w:rsidRDefault="0089218D" w:rsidP="0089218D">
      <w:pPr>
        <w:pStyle w:val="SeqNum"/>
      </w:pPr>
      <w:r w:rsidRPr="009039FC">
        <w:t>(3)</w:t>
      </w:r>
      <w:r w:rsidRPr="009039FC">
        <w:tab/>
        <w:t xml:space="preserve">The CSC/Host downloads the </w:t>
      </w:r>
      <w:proofErr w:type="spellStart"/>
      <w:r w:rsidRPr="009039FC">
        <w:t>Max.Recirculation</w:t>
      </w:r>
      <w:proofErr w:type="spellEnd"/>
      <w:r w:rsidRPr="009039FC">
        <w:t xml:space="preserve"> counter to the CMC</w:t>
      </w:r>
    </w:p>
    <w:p w14:paraId="0EFED768" w14:textId="77777777" w:rsidR="0089218D" w:rsidRPr="009039FC" w:rsidRDefault="0089218D" w:rsidP="0089218D">
      <w:pPr>
        <w:pStyle w:val="SeqNum"/>
      </w:pPr>
      <w:r w:rsidRPr="009039FC">
        <w:t>(4)</w:t>
      </w:r>
      <w:r w:rsidRPr="009039FC">
        <w:tab/>
        <w:t>The CSC/Host downloads the Dump chutes to the CMC. The reason this telegram is a dotted line is that if the CSC is in control, the CMC does not redirect items at all and therefore it does not need the dump chutes.</w:t>
      </w:r>
    </w:p>
    <w:p w14:paraId="619A6E85" w14:textId="77777777" w:rsidR="0089218D" w:rsidRPr="009039FC" w:rsidRDefault="0089218D" w:rsidP="0089218D">
      <w:pPr>
        <w:pStyle w:val="SeqNum"/>
      </w:pPr>
      <w:r w:rsidRPr="009039FC">
        <w:t>(5)</w:t>
      </w:r>
      <w:r w:rsidRPr="009039FC">
        <w:tab/>
        <w:t>The CSC/Host sends a Ready telegram to inform the CMC that the CSC/Host is ready to download data and receive sorting information.</w:t>
      </w:r>
    </w:p>
    <w:p w14:paraId="7C8ED7ED" w14:textId="77777777" w:rsidR="0089218D" w:rsidRPr="009039FC" w:rsidRDefault="0089218D" w:rsidP="0089218D">
      <w:pPr>
        <w:pStyle w:val="SeqNum"/>
      </w:pPr>
      <w:r w:rsidRPr="009039FC">
        <w:t>(6)</w:t>
      </w:r>
      <w:r w:rsidRPr="009039FC">
        <w:tab/>
        <w:t>The CMC request carrier data from the CSC/Host – as mentioned this is only done if the CSC/Host is the master of the carrier data and that a hard reset is performed.</w:t>
      </w:r>
    </w:p>
    <w:p w14:paraId="0EFEA9B8" w14:textId="77777777" w:rsidR="0089218D" w:rsidRPr="009039FC" w:rsidRDefault="0089218D" w:rsidP="0089218D">
      <w:pPr>
        <w:pStyle w:val="SeqNum"/>
      </w:pPr>
      <w:r w:rsidRPr="009039FC">
        <w:t>(7)</w:t>
      </w:r>
      <w:r w:rsidRPr="009039FC">
        <w:tab/>
        <w:t>The CSC/Host sends carrier data for all occupied carriers to the CMC.</w:t>
      </w:r>
    </w:p>
    <w:p w14:paraId="5AC1ACD1" w14:textId="77777777" w:rsidR="0089218D" w:rsidRPr="009039FC" w:rsidRDefault="0089218D" w:rsidP="0089218D">
      <w:pPr>
        <w:pStyle w:val="SeqNum"/>
      </w:pPr>
      <w:r w:rsidRPr="009039FC">
        <w:lastRenderedPageBreak/>
        <w:t>(8)</w:t>
      </w:r>
      <w:r w:rsidRPr="009039FC">
        <w:tab/>
        <w:t>When no more carrier data must be sent, a Carrier Data Transmitted telegram is sent from the CSC/Host to the CMC.</w:t>
      </w:r>
    </w:p>
    <w:p w14:paraId="530FB7E0" w14:textId="77777777" w:rsidR="0089218D" w:rsidRPr="009039FC" w:rsidRDefault="0089218D" w:rsidP="0089218D">
      <w:pPr>
        <w:pStyle w:val="SeqNum"/>
      </w:pPr>
      <w:r w:rsidRPr="009039FC">
        <w:t>(9)</w:t>
      </w:r>
      <w:r w:rsidRPr="009039FC">
        <w:tab/>
        <w:t>The CMC sends a Ready telegram to inform the CSC/Host that the CMC is ready to start the sorter and sortation.</w:t>
      </w:r>
    </w:p>
    <w:p w14:paraId="1D0DE013" w14:textId="77777777" w:rsidR="0089218D" w:rsidRPr="009039FC" w:rsidRDefault="0089218D" w:rsidP="0089218D">
      <w:pPr>
        <w:pStyle w:val="SeqNum"/>
      </w:pPr>
      <w:r w:rsidRPr="009039FC">
        <w:t>(10)</w:t>
      </w:r>
      <w:r w:rsidRPr="009039FC">
        <w:tab/>
        <w:t>The CMC informs the CSC/Host of the status of all chutes.</w:t>
      </w:r>
    </w:p>
    <w:p w14:paraId="3859E842" w14:textId="77777777" w:rsidR="0089218D" w:rsidRPr="009039FC" w:rsidRDefault="0089218D" w:rsidP="0089218D">
      <w:pPr>
        <w:pStyle w:val="Heading4"/>
        <w:tabs>
          <w:tab w:val="clear" w:pos="1281"/>
          <w:tab w:val="clear" w:pos="1962"/>
          <w:tab w:val="left" w:pos="1260"/>
        </w:tabs>
        <w:overflowPunct w:val="0"/>
        <w:autoSpaceDE w:val="0"/>
        <w:autoSpaceDN w:val="0"/>
        <w:adjustRightInd w:val="0"/>
        <w:spacing w:after="120"/>
        <w:jc w:val="both"/>
        <w:textAlignment w:val="baseline"/>
      </w:pPr>
      <w:bookmarkStart w:id="400" w:name="_Toc534610797"/>
      <w:bookmarkStart w:id="401" w:name="_Toc55827088"/>
      <w:bookmarkStart w:id="402" w:name="_Toc146512321"/>
      <w:r w:rsidRPr="009039FC">
        <w:t>CSC/Host start-up – no carrier data are downloaded</w:t>
      </w:r>
      <w:bookmarkEnd w:id="400"/>
      <w:bookmarkEnd w:id="401"/>
      <w:bookmarkEnd w:id="402"/>
    </w:p>
    <w:p w14:paraId="6C2FFE05" w14:textId="77777777" w:rsidR="0089218D" w:rsidRPr="009039FC" w:rsidRDefault="0089218D" w:rsidP="0089218D">
      <w:r w:rsidRPr="009039FC">
        <w:t>This scenario shows the soft reset/synchronization when the CSC/Host comes up and establishes a Routing connection to an active CMC. No carrier data are transmitted. The scenario for a hard reset is the same as this soft reset scenario except there is no reason to upload index status as the carrier tables in the CMC are empty after a hard reset.</w:t>
      </w:r>
    </w:p>
    <w:p w14:paraId="0831020D" w14:textId="77777777" w:rsidR="0089218D" w:rsidRPr="009039FC" w:rsidRDefault="0089218D" w:rsidP="0089218D">
      <w:r w:rsidRPr="009039FC">
        <w:t>The following scenario is typical for Host mode:</w:t>
      </w:r>
    </w:p>
    <w:p w14:paraId="5B28667E" w14:textId="77777777" w:rsidR="0089218D" w:rsidRPr="009039FC" w:rsidRDefault="0089218D" w:rsidP="0089218D">
      <w:pPr>
        <w:jc w:val="center"/>
      </w:pPr>
      <w:r w:rsidRPr="009039FC">
        <w:object w:dxaOrig="8592" w:dyaOrig="6657" w14:anchorId="00A5783E">
          <v:shape id="_x0000_i1030" type="#_x0000_t75" style="width:299.2pt;height:233.75pt" o:ole="">
            <v:imagedata r:id="rId21" o:title=""/>
          </v:shape>
          <o:OLEObject Type="Embed" ProgID="Visio.Drawing.11" ShapeID="_x0000_i1030" DrawAspect="Content" ObjectID="_1774261744" r:id="rId22"/>
        </w:object>
      </w:r>
    </w:p>
    <w:p w14:paraId="37F0CB56" w14:textId="77777777" w:rsidR="0089218D" w:rsidRPr="009039FC" w:rsidRDefault="0089218D" w:rsidP="0089218D"/>
    <w:p w14:paraId="2BB57ABC" w14:textId="77777777" w:rsidR="0089218D" w:rsidRPr="009039FC" w:rsidRDefault="0089218D" w:rsidP="0089218D">
      <w:pPr>
        <w:pStyle w:val="SeqNum"/>
      </w:pPr>
      <w:r w:rsidRPr="009039FC">
        <w:t>(1)</w:t>
      </w:r>
      <w:r w:rsidRPr="009039FC">
        <w:tab/>
        <w:t>The connection is established, and a reset request is sent to the CMC.</w:t>
      </w:r>
    </w:p>
    <w:p w14:paraId="6C3245A0" w14:textId="77777777" w:rsidR="0089218D" w:rsidRPr="009039FC" w:rsidRDefault="0089218D" w:rsidP="0089218D">
      <w:pPr>
        <w:pStyle w:val="SeqNum"/>
      </w:pPr>
      <w:r w:rsidRPr="009039FC">
        <w:t>(2)</w:t>
      </w:r>
      <w:r w:rsidRPr="009039FC">
        <w:tab/>
        <w:t xml:space="preserve">The CMC performs the </w:t>
      </w:r>
      <w:proofErr w:type="spellStart"/>
      <w:r w:rsidRPr="009039FC">
        <w:t>initialisation</w:t>
      </w:r>
      <w:proofErr w:type="spellEnd"/>
      <w:r w:rsidRPr="009039FC">
        <w:t xml:space="preserve"> and replies with a Reset Completed telegram.</w:t>
      </w:r>
    </w:p>
    <w:p w14:paraId="5FA60854" w14:textId="77777777" w:rsidR="0089218D" w:rsidRPr="009039FC" w:rsidRDefault="0089218D" w:rsidP="0089218D">
      <w:pPr>
        <w:pStyle w:val="SeqNum"/>
      </w:pPr>
      <w:r w:rsidRPr="009039FC">
        <w:t>(3)</w:t>
      </w:r>
      <w:r w:rsidRPr="009039FC">
        <w:tab/>
        <w:t>Immediately after the Reset Completed telegram, the Ready telegram is sent from the CMC to the CSC/Host.</w:t>
      </w:r>
    </w:p>
    <w:p w14:paraId="7F9A6C6F" w14:textId="77777777" w:rsidR="0089218D" w:rsidRPr="009039FC" w:rsidRDefault="0089218D" w:rsidP="0089218D">
      <w:pPr>
        <w:pStyle w:val="SeqNum"/>
      </w:pPr>
      <w:r w:rsidRPr="009039FC">
        <w:t>(4)</w:t>
      </w:r>
      <w:r w:rsidRPr="009039FC">
        <w:tab/>
        <w:t xml:space="preserve">If needed the CSC/Host downloads the </w:t>
      </w:r>
      <w:proofErr w:type="spellStart"/>
      <w:r w:rsidRPr="009039FC">
        <w:t>Max.Recirculation</w:t>
      </w:r>
      <w:proofErr w:type="spellEnd"/>
      <w:r w:rsidRPr="009039FC">
        <w:t xml:space="preserve"> counter to the CMC – otherwise the predefined value in the CMC will be used.</w:t>
      </w:r>
    </w:p>
    <w:p w14:paraId="623ECA12" w14:textId="77777777" w:rsidR="0089218D" w:rsidRPr="009039FC" w:rsidRDefault="0089218D" w:rsidP="0089218D">
      <w:pPr>
        <w:pStyle w:val="SeqNum"/>
      </w:pPr>
      <w:r w:rsidRPr="009039FC">
        <w:t>(5)</w:t>
      </w:r>
      <w:r w:rsidRPr="009039FC">
        <w:tab/>
        <w:t xml:space="preserve">The CSC/Host may download the Dump chutes to the CMC - otherwise the predefined dump chute values in the CMC will be used. </w:t>
      </w:r>
    </w:p>
    <w:p w14:paraId="1DDAF62C" w14:textId="77777777" w:rsidR="0089218D" w:rsidRPr="009039FC" w:rsidRDefault="0089218D" w:rsidP="0089218D">
      <w:pPr>
        <w:pStyle w:val="SeqNum"/>
      </w:pPr>
      <w:r w:rsidRPr="009039FC">
        <w:t>(6)</w:t>
      </w:r>
      <w:r w:rsidRPr="009039FC">
        <w:tab/>
        <w:t xml:space="preserve">If the CSC/Host wants to </w:t>
      </w:r>
      <w:proofErr w:type="spellStart"/>
      <w:r w:rsidRPr="009039FC">
        <w:t>synchronise</w:t>
      </w:r>
      <w:proofErr w:type="spellEnd"/>
      <w:r w:rsidRPr="009039FC">
        <w:t xml:space="preserve"> the CSC/Host internal carrier tables with the carrier tables in the CMC, a Request Index Status telegram is sent to the CMC.</w:t>
      </w:r>
    </w:p>
    <w:p w14:paraId="7422C375" w14:textId="77777777" w:rsidR="0089218D" w:rsidRPr="009039FC" w:rsidRDefault="0089218D" w:rsidP="0089218D">
      <w:pPr>
        <w:pStyle w:val="SeqNum"/>
      </w:pPr>
      <w:r w:rsidRPr="009039FC">
        <w:t>(7)</w:t>
      </w:r>
      <w:r w:rsidRPr="009039FC">
        <w:tab/>
      </w:r>
      <w:proofErr w:type="gramStart"/>
      <w:r w:rsidRPr="009039FC">
        <w:t>A number of</w:t>
      </w:r>
      <w:proofErr w:type="gramEnd"/>
      <w:r w:rsidRPr="009039FC">
        <w:t xml:space="preserve"> index status telegrams are sent from the CMC to the CSC/Host – one telegram is sent for each active index.</w:t>
      </w:r>
    </w:p>
    <w:p w14:paraId="74B158A9" w14:textId="77777777" w:rsidR="0089218D" w:rsidRPr="009039FC" w:rsidRDefault="0089218D" w:rsidP="0089218D">
      <w:pPr>
        <w:pStyle w:val="SeqNum"/>
      </w:pPr>
      <w:r w:rsidRPr="009039FC">
        <w:t>(8)</w:t>
      </w:r>
      <w:r w:rsidRPr="009039FC">
        <w:tab/>
        <w:t xml:space="preserve">When all ‘Index Status’ telegrams have been sent, an Index Data Transmitted telegram is sent from the CMC. (6) – (8) may be skipped if no </w:t>
      </w:r>
      <w:proofErr w:type="spellStart"/>
      <w:r w:rsidRPr="009039FC">
        <w:t>synchronisation</w:t>
      </w:r>
      <w:proofErr w:type="spellEnd"/>
      <w:r w:rsidRPr="009039FC">
        <w:t xml:space="preserve"> needs to take place.</w:t>
      </w:r>
    </w:p>
    <w:p w14:paraId="52A340A8" w14:textId="77777777" w:rsidR="0089218D" w:rsidRPr="009039FC" w:rsidRDefault="0089218D" w:rsidP="0089218D">
      <w:pPr>
        <w:pStyle w:val="SeqNum"/>
      </w:pPr>
      <w:r w:rsidRPr="009039FC">
        <w:t>(9)</w:t>
      </w:r>
      <w:r w:rsidRPr="009039FC">
        <w:tab/>
        <w:t>The CSC/Host sends a Ready telegram to inform the CMC that the CSC/Host is ready to receive sorting information.</w:t>
      </w:r>
    </w:p>
    <w:p w14:paraId="5BF45136" w14:textId="77777777" w:rsidR="0089218D" w:rsidRPr="009039FC" w:rsidRDefault="0089218D" w:rsidP="0089218D">
      <w:pPr>
        <w:pStyle w:val="SeqNum"/>
      </w:pPr>
      <w:r w:rsidRPr="009039FC">
        <w:t>(10)</w:t>
      </w:r>
      <w:r w:rsidRPr="009039FC">
        <w:tab/>
        <w:t>The CMC informs the CSC/Host of the status of all chutes.</w:t>
      </w:r>
    </w:p>
    <w:p w14:paraId="46DC58D6" w14:textId="77777777" w:rsidR="0089218D" w:rsidRPr="009039FC" w:rsidRDefault="0089218D" w:rsidP="0089218D">
      <w:pPr>
        <w:pStyle w:val="Heading4"/>
        <w:tabs>
          <w:tab w:val="clear" w:pos="1281"/>
          <w:tab w:val="clear" w:pos="1962"/>
          <w:tab w:val="left" w:pos="1260"/>
        </w:tabs>
        <w:overflowPunct w:val="0"/>
        <w:autoSpaceDE w:val="0"/>
        <w:autoSpaceDN w:val="0"/>
        <w:adjustRightInd w:val="0"/>
        <w:spacing w:after="120"/>
        <w:jc w:val="both"/>
        <w:textAlignment w:val="baseline"/>
      </w:pPr>
      <w:bookmarkStart w:id="403" w:name="_Toc534610798"/>
      <w:bookmarkStart w:id="404" w:name="_Toc55827089"/>
      <w:bookmarkStart w:id="405" w:name="_Toc146512322"/>
      <w:r w:rsidRPr="009039FC">
        <w:lastRenderedPageBreak/>
        <w:t>CMC start-up</w:t>
      </w:r>
      <w:bookmarkEnd w:id="403"/>
      <w:bookmarkEnd w:id="404"/>
      <w:bookmarkEnd w:id="405"/>
    </w:p>
    <w:p w14:paraId="0E48E9E1" w14:textId="77777777" w:rsidR="0089218D" w:rsidRPr="009039FC" w:rsidRDefault="0089218D" w:rsidP="0089218D">
      <w:r w:rsidRPr="009039FC">
        <w:t>If the PLC of the CMC is restarted the Reset Completed telegram (2) will be send without the CSC/Host has asked for a reset. The reset type performed may be either Hard or soft depending on the state of the CMC. The following scenario is typical for CSC mode:</w:t>
      </w:r>
    </w:p>
    <w:p w14:paraId="1E4111F1" w14:textId="77777777" w:rsidR="0089218D" w:rsidRPr="009039FC" w:rsidRDefault="0089218D" w:rsidP="0089218D"/>
    <w:p w14:paraId="4159FCAE" w14:textId="77777777" w:rsidR="0089218D" w:rsidRPr="009039FC" w:rsidRDefault="0089218D" w:rsidP="0089218D">
      <w:pPr>
        <w:jc w:val="center"/>
      </w:pPr>
      <w:r w:rsidRPr="009039FC">
        <w:object w:dxaOrig="9649" w:dyaOrig="6936" w14:anchorId="6702891C">
          <v:shape id="_x0000_i1031" type="#_x0000_t75" style="width:335.7pt;height:245.9pt" o:ole="">
            <v:imagedata r:id="rId23" o:title=""/>
          </v:shape>
          <o:OLEObject Type="Embed" ProgID="Visio.Drawing.11" ShapeID="_x0000_i1031" DrawAspect="Content" ObjectID="_1774261745" r:id="rId24"/>
        </w:object>
      </w:r>
    </w:p>
    <w:p w14:paraId="343F668B" w14:textId="77777777" w:rsidR="0089218D" w:rsidRPr="009039FC" w:rsidRDefault="0089218D" w:rsidP="0089218D"/>
    <w:p w14:paraId="7F4DB956" w14:textId="77777777" w:rsidR="0089218D" w:rsidRPr="009039FC" w:rsidRDefault="0089218D" w:rsidP="0089218D">
      <w:pPr>
        <w:pStyle w:val="SeqNum"/>
      </w:pPr>
      <w:r w:rsidRPr="009039FC">
        <w:t>(1)</w:t>
      </w:r>
      <w:r w:rsidRPr="009039FC">
        <w:tab/>
        <w:t>The connection will come up at an early point. The CSC/Host may send a Reset at this point, but it will be ignored by the CMC</w:t>
      </w:r>
    </w:p>
    <w:p w14:paraId="63CC0616" w14:textId="77777777" w:rsidR="0089218D" w:rsidRPr="009039FC" w:rsidRDefault="0089218D" w:rsidP="0089218D">
      <w:pPr>
        <w:pStyle w:val="SeqNum"/>
      </w:pPr>
      <w:r w:rsidRPr="009039FC">
        <w:t>(2)</w:t>
      </w:r>
      <w:r w:rsidRPr="009039FC">
        <w:tab/>
        <w:t xml:space="preserve">When the CMC has finished its internal </w:t>
      </w:r>
      <w:proofErr w:type="spellStart"/>
      <w:r w:rsidRPr="009039FC">
        <w:t>initialisation</w:t>
      </w:r>
      <w:proofErr w:type="spellEnd"/>
      <w:r w:rsidRPr="009039FC">
        <w:t>, a Reset Completed telegram is sent. Please note that even if the CSC/Host has asked for a soft reset, the CMC will perform a hard reset.</w:t>
      </w:r>
    </w:p>
    <w:p w14:paraId="25125EEC" w14:textId="77777777" w:rsidR="0089218D" w:rsidRPr="009039FC" w:rsidRDefault="0089218D" w:rsidP="0089218D">
      <w:pPr>
        <w:pStyle w:val="SeqNum"/>
      </w:pPr>
      <w:r w:rsidRPr="009039FC">
        <w:t>(3)</w:t>
      </w:r>
      <w:r w:rsidRPr="009039FC">
        <w:tab/>
        <w:t xml:space="preserve">The CSC/Host downloads the </w:t>
      </w:r>
      <w:proofErr w:type="spellStart"/>
      <w:r w:rsidRPr="009039FC">
        <w:t>Max.Recirculation</w:t>
      </w:r>
      <w:proofErr w:type="spellEnd"/>
      <w:r w:rsidRPr="009039FC">
        <w:t xml:space="preserve"> counter to the CMC</w:t>
      </w:r>
    </w:p>
    <w:p w14:paraId="4CD050E9" w14:textId="77777777" w:rsidR="0089218D" w:rsidRPr="009039FC" w:rsidRDefault="0089218D" w:rsidP="0089218D">
      <w:pPr>
        <w:pStyle w:val="SeqNum"/>
      </w:pPr>
      <w:r w:rsidRPr="009039FC">
        <w:t>(4)</w:t>
      </w:r>
      <w:r w:rsidRPr="009039FC">
        <w:tab/>
        <w:t xml:space="preserve">The CSC/Host downloads the Dump chutes to the CMC but in CSC mode, it is the responsibility of the CSC/Host to redirect all items. </w:t>
      </w:r>
    </w:p>
    <w:p w14:paraId="6EBCD7ED" w14:textId="77777777" w:rsidR="0089218D" w:rsidRPr="009039FC" w:rsidRDefault="0089218D" w:rsidP="0089218D">
      <w:pPr>
        <w:pStyle w:val="SeqNum"/>
      </w:pPr>
      <w:r w:rsidRPr="009039FC">
        <w:t>(5)</w:t>
      </w:r>
      <w:r w:rsidRPr="009039FC">
        <w:tab/>
        <w:t>The CSC/Host sends a Ready telegram to inform the CMC that the CSC/Host is ready to download data and receive sorting information.</w:t>
      </w:r>
    </w:p>
    <w:p w14:paraId="5DB4A4C5" w14:textId="77777777" w:rsidR="0089218D" w:rsidRPr="009039FC" w:rsidRDefault="0089218D" w:rsidP="0089218D">
      <w:pPr>
        <w:pStyle w:val="SeqNum"/>
      </w:pPr>
      <w:r w:rsidRPr="009039FC">
        <w:t>(6)</w:t>
      </w:r>
      <w:r w:rsidRPr="009039FC">
        <w:tab/>
        <w:t>The CMC requests carrier data from the CSC/Host. As mentioned, this is only done if the CSC/Host is the master of the carrier data and that a hard reset is performed.</w:t>
      </w:r>
    </w:p>
    <w:p w14:paraId="7621F533" w14:textId="77777777" w:rsidR="0089218D" w:rsidRPr="009039FC" w:rsidRDefault="0089218D" w:rsidP="0089218D">
      <w:pPr>
        <w:pStyle w:val="SeqNum"/>
      </w:pPr>
      <w:r w:rsidRPr="009039FC">
        <w:t>(7)</w:t>
      </w:r>
      <w:r w:rsidRPr="009039FC">
        <w:tab/>
        <w:t>The CSC/Host sends carrier data for all occupied carriers to the CMC.</w:t>
      </w:r>
    </w:p>
    <w:p w14:paraId="0FC8AB5A" w14:textId="77777777" w:rsidR="0089218D" w:rsidRPr="009039FC" w:rsidRDefault="0089218D" w:rsidP="0089218D">
      <w:pPr>
        <w:pStyle w:val="SeqNum"/>
      </w:pPr>
      <w:r w:rsidRPr="009039FC">
        <w:t>(8)</w:t>
      </w:r>
      <w:r w:rsidRPr="009039FC">
        <w:tab/>
        <w:t>When no more carrier data must be sent, a Carrier Data Transmitted telegram is sent from the CSC/Host to the CMC.</w:t>
      </w:r>
    </w:p>
    <w:p w14:paraId="20625F0F" w14:textId="77777777" w:rsidR="0089218D" w:rsidRPr="009039FC" w:rsidRDefault="0089218D" w:rsidP="0089218D">
      <w:pPr>
        <w:pStyle w:val="SeqNum"/>
      </w:pPr>
      <w:r w:rsidRPr="009039FC">
        <w:t>(9)</w:t>
      </w:r>
      <w:r w:rsidRPr="009039FC">
        <w:tab/>
        <w:t>The CMC sends a Ready telegram to inform the CSC/Host that the CMC is ready to start the sorter and sortation.</w:t>
      </w:r>
    </w:p>
    <w:p w14:paraId="78E5813C" w14:textId="77777777" w:rsidR="0089218D" w:rsidRPr="009039FC" w:rsidRDefault="0089218D" w:rsidP="0089218D">
      <w:pPr>
        <w:pStyle w:val="SeqNum"/>
      </w:pPr>
      <w:r w:rsidRPr="009039FC">
        <w:t>(10)</w:t>
      </w:r>
      <w:r w:rsidRPr="009039FC">
        <w:tab/>
        <w:t>The CMC informs the CSC/Host of the status of all chutes.</w:t>
      </w:r>
    </w:p>
    <w:p w14:paraId="179BE33E" w14:textId="77777777" w:rsidR="0089218D" w:rsidRPr="009039FC" w:rsidRDefault="0089218D" w:rsidP="0089218D">
      <w:pPr>
        <w:pStyle w:val="Heading4"/>
        <w:tabs>
          <w:tab w:val="clear" w:pos="1281"/>
          <w:tab w:val="clear" w:pos="1962"/>
          <w:tab w:val="left" w:pos="1260"/>
        </w:tabs>
        <w:overflowPunct w:val="0"/>
        <w:autoSpaceDE w:val="0"/>
        <w:autoSpaceDN w:val="0"/>
        <w:adjustRightInd w:val="0"/>
        <w:spacing w:after="120"/>
        <w:jc w:val="both"/>
        <w:textAlignment w:val="baseline"/>
      </w:pPr>
      <w:bookmarkStart w:id="406" w:name="_Toc534610799"/>
      <w:bookmarkStart w:id="407" w:name="_Toc55827090"/>
      <w:bookmarkStart w:id="408" w:name="_Toc146512323"/>
      <w:r w:rsidRPr="009039FC">
        <w:t>CSC hot standby switchover</w:t>
      </w:r>
      <w:bookmarkEnd w:id="406"/>
      <w:bookmarkEnd w:id="407"/>
      <w:bookmarkEnd w:id="408"/>
    </w:p>
    <w:p w14:paraId="52699285" w14:textId="77777777" w:rsidR="0089218D" w:rsidRPr="009039FC" w:rsidRDefault="0089218D" w:rsidP="0089218D">
      <w:r w:rsidRPr="009039FC">
        <w:t xml:space="preserve">When the CMC is connected to a hot standby CSC, all channels are connected to both master and standby CSC. </w:t>
      </w:r>
    </w:p>
    <w:p w14:paraId="3726DFB8" w14:textId="77777777" w:rsidR="0089218D" w:rsidRPr="009039FC" w:rsidRDefault="0089218D" w:rsidP="0089218D">
      <w:r w:rsidRPr="009039FC">
        <w:t>The messaging on the routing channel looks like this in a switchover situation:</w:t>
      </w:r>
    </w:p>
    <w:p w14:paraId="696162CB" w14:textId="77777777" w:rsidR="0089218D" w:rsidRPr="009039FC" w:rsidRDefault="0089218D" w:rsidP="0089218D"/>
    <w:p w14:paraId="5817F47D" w14:textId="77777777" w:rsidR="0089218D" w:rsidRPr="009039FC" w:rsidRDefault="0089218D" w:rsidP="0089218D">
      <w:pPr>
        <w:jc w:val="center"/>
      </w:pPr>
      <w:r w:rsidRPr="009039FC">
        <w:object w:dxaOrig="9649" w:dyaOrig="6936" w14:anchorId="6752E5EA">
          <v:shape id="_x0000_i1032" type="#_x0000_t75" style="width:413.3pt;height:300.15pt" o:ole="">
            <v:imagedata r:id="rId25" o:title=""/>
          </v:shape>
          <o:OLEObject Type="Embed" ProgID="Visio.Drawing.11" ShapeID="_x0000_i1032" DrawAspect="Content" ObjectID="_1774261746" r:id="rId26"/>
        </w:object>
      </w:r>
    </w:p>
    <w:p w14:paraId="2A0B4B15" w14:textId="77777777" w:rsidR="0089218D" w:rsidRPr="009039FC" w:rsidRDefault="0089218D" w:rsidP="0089218D">
      <w:pPr>
        <w:pStyle w:val="SeqNum"/>
      </w:pPr>
      <w:r w:rsidRPr="009039FC">
        <w:t>(1)</w:t>
      </w:r>
      <w:r w:rsidRPr="009039FC">
        <w:tab/>
        <w:t xml:space="preserve">When the CMC receives the Connected message on the standby channel, it knows this channel is the new master channel. </w:t>
      </w:r>
    </w:p>
    <w:p w14:paraId="0E4C3F25" w14:textId="77777777" w:rsidR="0089218D" w:rsidRPr="009039FC" w:rsidRDefault="0089218D" w:rsidP="0089218D">
      <w:pPr>
        <w:pStyle w:val="SeqNum"/>
      </w:pPr>
      <w:r w:rsidRPr="009039FC">
        <w:t>(2)</w:t>
      </w:r>
      <w:r w:rsidRPr="009039FC">
        <w:tab/>
        <w:t xml:space="preserve">The new master CSC transmits "Connected" to CMC. This message may be used by the CMC to stop inducting/discharging items (if not already done when CMC loses connection to the master CSC). Whether it should be done is based on an inspection of the physical layout of the sorter. </w:t>
      </w:r>
    </w:p>
    <w:p w14:paraId="1E1F321B" w14:textId="77777777" w:rsidR="0089218D" w:rsidRPr="009039FC" w:rsidRDefault="0089218D" w:rsidP="0089218D">
      <w:pPr>
        <w:pStyle w:val="SeqNum"/>
      </w:pPr>
      <w:r w:rsidRPr="009039FC">
        <w:t>The CMC clears CSC alarm points in CMC memory.</w:t>
      </w:r>
    </w:p>
    <w:p w14:paraId="2DD1EA1C" w14:textId="77777777" w:rsidR="0089218D" w:rsidRPr="009039FC" w:rsidRDefault="0089218D" w:rsidP="0089218D">
      <w:pPr>
        <w:pStyle w:val="SeqNum"/>
      </w:pPr>
      <w:r w:rsidRPr="009039FC">
        <w:t>(3)</w:t>
      </w:r>
      <w:r w:rsidRPr="009039FC">
        <w:tab/>
        <w:t xml:space="preserve">CMC </w:t>
      </w:r>
      <w:proofErr w:type="gramStart"/>
      <w:r w:rsidRPr="009039FC">
        <w:t>transmits ”Connected</w:t>
      </w:r>
      <w:proofErr w:type="gramEnd"/>
      <w:r w:rsidRPr="009039FC">
        <w:t>” to CSC (on both connections as every telegram).</w:t>
      </w:r>
    </w:p>
    <w:p w14:paraId="690F05C4" w14:textId="77777777" w:rsidR="0089218D" w:rsidRPr="009039FC" w:rsidRDefault="0089218D" w:rsidP="0089218D">
      <w:pPr>
        <w:pStyle w:val="SeqNum"/>
      </w:pPr>
      <w:r w:rsidRPr="009039FC">
        <w:t>(4)</w:t>
      </w:r>
      <w:r w:rsidRPr="009039FC">
        <w:tab/>
        <w:t xml:space="preserve">When CMC is ready to resume operation it </w:t>
      </w:r>
      <w:proofErr w:type="gramStart"/>
      <w:r w:rsidRPr="009039FC">
        <w:t>transmits ”Resume</w:t>
      </w:r>
      <w:proofErr w:type="gramEnd"/>
      <w:r w:rsidRPr="009039FC">
        <w:t>” to CSC.</w:t>
      </w:r>
    </w:p>
    <w:p w14:paraId="005D28FE" w14:textId="77777777" w:rsidR="0089218D" w:rsidRPr="009039FC" w:rsidRDefault="0089218D" w:rsidP="0089218D">
      <w:pPr>
        <w:pStyle w:val="SeqNum"/>
      </w:pPr>
      <w:r w:rsidRPr="009039FC">
        <w:t>(5)</w:t>
      </w:r>
      <w:r w:rsidRPr="009039FC">
        <w:tab/>
        <w:t xml:space="preserve">CSC </w:t>
      </w:r>
      <w:proofErr w:type="gramStart"/>
      <w:r w:rsidRPr="009039FC">
        <w:t>sends ”Item</w:t>
      </w:r>
      <w:proofErr w:type="gramEnd"/>
      <w:r w:rsidRPr="009039FC">
        <w:t xml:space="preserve"> Redirect” for certain items. Other items just keep their destination.  </w:t>
      </w:r>
    </w:p>
    <w:p w14:paraId="10FA4442" w14:textId="77777777" w:rsidR="0089218D" w:rsidRPr="009039FC" w:rsidRDefault="0089218D" w:rsidP="0089218D">
      <w:pPr>
        <w:pStyle w:val="SeqNum"/>
      </w:pPr>
      <w:r w:rsidRPr="009039FC">
        <w:t>(6)</w:t>
      </w:r>
      <w:r w:rsidRPr="009039FC">
        <w:tab/>
        <w:t xml:space="preserve">CSC sends "Resume" to CMC - CMC enables induct/discharge </w:t>
      </w:r>
      <w:proofErr w:type="spellStart"/>
      <w:r w:rsidRPr="009039FC">
        <w:t>etc</w:t>
      </w:r>
      <w:proofErr w:type="spellEnd"/>
      <w:r w:rsidRPr="009039FC">
        <w:t xml:space="preserve"> again, if stopped.</w:t>
      </w:r>
    </w:p>
    <w:p w14:paraId="6C19635B" w14:textId="77777777" w:rsidR="0089218D" w:rsidRPr="009039FC" w:rsidRDefault="0089218D" w:rsidP="0089218D">
      <w:pPr>
        <w:pStyle w:val="SeqNum"/>
      </w:pPr>
      <w:r w:rsidRPr="009039FC">
        <w:t>(7)</w:t>
      </w:r>
      <w:r w:rsidRPr="009039FC">
        <w:tab/>
        <w:t>CSC transmits "Set Output" for all outputs controlled by the CSC.</w:t>
      </w:r>
    </w:p>
    <w:p w14:paraId="250577ED" w14:textId="77777777" w:rsidR="0089218D" w:rsidRPr="009039FC" w:rsidRDefault="0089218D" w:rsidP="0089218D">
      <w:pPr>
        <w:pStyle w:val="SeqNum"/>
      </w:pPr>
      <w:r w:rsidRPr="009039FC">
        <w:t>(8)</w:t>
      </w:r>
      <w:r w:rsidRPr="009039FC">
        <w:tab/>
        <w:t xml:space="preserve">CSC </w:t>
      </w:r>
      <w:proofErr w:type="gramStart"/>
      <w:r w:rsidRPr="009039FC">
        <w:t>sends ”Set</w:t>
      </w:r>
      <w:proofErr w:type="gramEnd"/>
      <w:r w:rsidRPr="009039FC">
        <w:t xml:space="preserve"> Status” since all alarms are re-evaluated when switching over.</w:t>
      </w:r>
    </w:p>
    <w:p w14:paraId="5DD6914B" w14:textId="77777777" w:rsidR="0089218D" w:rsidRPr="009039FC" w:rsidRDefault="0089218D" w:rsidP="0089218D"/>
    <w:p w14:paraId="0B90CE0E" w14:textId="77777777" w:rsidR="0089218D" w:rsidRPr="009039FC" w:rsidRDefault="0089218D" w:rsidP="0089218D">
      <w:r w:rsidRPr="009039FC">
        <w:t xml:space="preserve">The Connect and Resume messages act as delimiters in the message flow the same way the </w:t>
      </w:r>
      <w:proofErr w:type="spellStart"/>
      <w:r w:rsidRPr="009039FC">
        <w:t>ResetComplete</w:t>
      </w:r>
      <w:proofErr w:type="spellEnd"/>
      <w:r w:rsidRPr="009039FC">
        <w:t xml:space="preserve"> and Ready messages do in normal reset flows.</w:t>
      </w:r>
    </w:p>
    <w:p w14:paraId="4D3DA077" w14:textId="77777777" w:rsidR="0089218D" w:rsidRPr="009039FC" w:rsidRDefault="0089218D" w:rsidP="0089218D">
      <w:r w:rsidRPr="009039FC">
        <w:t>In between Connected and Resume, the CMC continues sending item events to the CSC, but the answer is probably delayed until after the CSC has sent Resume. In case an item has the destination “any scanner”, this will mean that the CMC will scan the item multiple times. Instead, the CMC should park the item on the sorter after a good read.</w:t>
      </w:r>
    </w:p>
    <w:p w14:paraId="5041C39B" w14:textId="77777777" w:rsidR="0089218D" w:rsidRPr="009039FC" w:rsidRDefault="0089218D" w:rsidP="0089218D">
      <w:pPr>
        <w:pStyle w:val="Heading4"/>
        <w:tabs>
          <w:tab w:val="clear" w:pos="1281"/>
          <w:tab w:val="clear" w:pos="1962"/>
          <w:tab w:val="left" w:pos="1260"/>
        </w:tabs>
        <w:overflowPunct w:val="0"/>
        <w:autoSpaceDE w:val="0"/>
        <w:autoSpaceDN w:val="0"/>
        <w:adjustRightInd w:val="0"/>
        <w:spacing w:after="120"/>
        <w:jc w:val="both"/>
        <w:textAlignment w:val="baseline"/>
      </w:pPr>
      <w:bookmarkStart w:id="409" w:name="_Toc534610800"/>
      <w:bookmarkStart w:id="410" w:name="_Toc55827091"/>
      <w:bookmarkStart w:id="411" w:name="_Toc146512324"/>
      <w:r w:rsidRPr="009039FC">
        <w:t>CSC hot standby switchover in a reset sequence</w:t>
      </w:r>
      <w:bookmarkEnd w:id="409"/>
      <w:bookmarkEnd w:id="410"/>
      <w:bookmarkEnd w:id="411"/>
    </w:p>
    <w:p w14:paraId="05F9EB00" w14:textId="77777777" w:rsidR="0089218D" w:rsidRPr="009039FC" w:rsidRDefault="0089218D" w:rsidP="0089218D">
      <w:r w:rsidRPr="009039FC">
        <w:t xml:space="preserve">If the CSC switchover happens in the middle of a </w:t>
      </w:r>
      <w:proofErr w:type="spellStart"/>
      <w:r w:rsidRPr="009039FC">
        <w:t>init</w:t>
      </w:r>
      <w:proofErr w:type="spellEnd"/>
      <w:r w:rsidRPr="009039FC">
        <w:t xml:space="preserve"> seq before both CMC and CSC have </w:t>
      </w:r>
      <w:proofErr w:type="gramStart"/>
      <w:r w:rsidRPr="009039FC">
        <w:t>transmitted ”Ready</w:t>
      </w:r>
      <w:proofErr w:type="gramEnd"/>
      <w:r w:rsidRPr="009039FC">
        <w:t xml:space="preserve">”, the new master CSC resets the CMC again. This happens after </w:t>
      </w:r>
      <w:r w:rsidRPr="009039FC">
        <w:lastRenderedPageBreak/>
        <w:t>sending “Connect” to make the CMC know the new master channel. This means that the CMC must be able to handle a Reset req in the middle of the reset telegram scenario.</w:t>
      </w:r>
    </w:p>
    <w:p w14:paraId="5FB922BC" w14:textId="77777777" w:rsidR="0089218D" w:rsidRPr="009039FC" w:rsidRDefault="0089218D" w:rsidP="0089218D">
      <w:r w:rsidRPr="009039FC">
        <w:t>This is an example of different CSC switchover scenarios while doing a CMC reset:</w:t>
      </w:r>
    </w:p>
    <w:p w14:paraId="5C7667ED" w14:textId="77777777" w:rsidR="0089218D" w:rsidRPr="009039FC" w:rsidRDefault="0089218D" w:rsidP="0089218D"/>
    <w:p w14:paraId="457DE2F0" w14:textId="77777777" w:rsidR="0089218D" w:rsidRPr="009039FC" w:rsidRDefault="0089218D" w:rsidP="0089218D">
      <w:r w:rsidRPr="009039FC">
        <w:object w:dxaOrig="9649" w:dyaOrig="6936" w14:anchorId="724B3924">
          <v:shape id="_x0000_i1033" type="#_x0000_t75" style="width:413.3pt;height:300.15pt" o:ole="">
            <v:imagedata r:id="rId27" o:title=""/>
          </v:shape>
          <o:OLEObject Type="Embed" ProgID="Visio.Drawing.11" ShapeID="_x0000_i1033" DrawAspect="Content" ObjectID="_1774261747" r:id="rId28"/>
        </w:object>
      </w:r>
    </w:p>
    <w:p w14:paraId="0977E3FD"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412" w:name="_Ref186865908"/>
      <w:bookmarkStart w:id="413" w:name="_Ref186866025"/>
      <w:bookmarkStart w:id="414" w:name="_Toc192574161"/>
      <w:bookmarkStart w:id="415" w:name="_Toc534610801"/>
      <w:bookmarkStart w:id="416" w:name="_Toc55827092"/>
      <w:bookmarkStart w:id="417" w:name="_Toc146512325"/>
      <w:r w:rsidRPr="009039FC">
        <w:lastRenderedPageBreak/>
        <w:t>Standby state</w:t>
      </w:r>
      <w:bookmarkEnd w:id="412"/>
      <w:bookmarkEnd w:id="413"/>
      <w:bookmarkEnd w:id="414"/>
      <w:bookmarkEnd w:id="415"/>
      <w:bookmarkEnd w:id="416"/>
      <w:bookmarkEnd w:id="417"/>
    </w:p>
    <w:p w14:paraId="5772095F" w14:textId="77777777" w:rsidR="0089218D" w:rsidRPr="009039FC" w:rsidRDefault="0089218D" w:rsidP="0089218D">
      <w:r w:rsidRPr="009039FC">
        <w:object w:dxaOrig="9649" w:dyaOrig="6936" w14:anchorId="4ADC12F0">
          <v:shape id="_x0000_i1034" type="#_x0000_t75" style="width:413.3pt;height:300.15pt" o:ole="">
            <v:imagedata r:id="rId29" o:title=""/>
          </v:shape>
          <o:OLEObject Type="Embed" ProgID="Visio.Drawing.11" ShapeID="_x0000_i1034" DrawAspect="Content" ObjectID="_1774261748" r:id="rId30"/>
        </w:object>
      </w:r>
    </w:p>
    <w:p w14:paraId="4CDE5EA6" w14:textId="77777777" w:rsidR="0089218D" w:rsidRPr="009039FC" w:rsidRDefault="0089218D" w:rsidP="0089218D">
      <w:r w:rsidRPr="009039FC">
        <w:t xml:space="preserve">When the standby </w:t>
      </w:r>
      <w:proofErr w:type="gramStart"/>
      <w:r w:rsidRPr="009039FC">
        <w:t>is able to</w:t>
      </w:r>
      <w:proofErr w:type="gramEnd"/>
      <w:r w:rsidRPr="009039FC">
        <w:t xml:space="preserve"> take over sortation, it reports “Host Standby State (active)” to CMC. If CMC loses connection to standby, it regards the standby inactive and requests “Host Standby State” when keep alive is up and running again.</w:t>
      </w:r>
    </w:p>
    <w:p w14:paraId="09E1D7AE"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418" w:name="_Toc192574162"/>
      <w:bookmarkStart w:id="419" w:name="_Toc534610802"/>
      <w:bookmarkStart w:id="420" w:name="_Toc55827093"/>
      <w:bookmarkStart w:id="421" w:name="_Toc146512326"/>
      <w:r w:rsidRPr="009039FC">
        <w:t>Item inducted from induction unit in keyboard mode</w:t>
      </w:r>
      <w:bookmarkEnd w:id="418"/>
      <w:bookmarkEnd w:id="419"/>
      <w:bookmarkEnd w:id="420"/>
      <w:bookmarkEnd w:id="421"/>
    </w:p>
    <w:p w14:paraId="381BEBBA" w14:textId="77777777" w:rsidR="0089218D" w:rsidRPr="009039FC" w:rsidRDefault="0089218D" w:rsidP="0089218D">
      <w:r w:rsidRPr="009039FC">
        <w:t>The CSC/Host places a code in the code queue of an induction and the reception of the code is acknowledged by the CMC. When an item arrives in the PEC at the code belt, the CMC will send a Code Used telegram and later an Item Inducted when the item has reached the sorter.</w:t>
      </w:r>
    </w:p>
    <w:p w14:paraId="222F1D48" w14:textId="77777777" w:rsidR="0089218D" w:rsidRPr="009039FC" w:rsidRDefault="0089218D" w:rsidP="0089218D"/>
    <w:p w14:paraId="04831D6A" w14:textId="77777777" w:rsidR="0089218D" w:rsidRPr="009039FC" w:rsidRDefault="0089218D" w:rsidP="0089218D">
      <w:pPr>
        <w:jc w:val="center"/>
      </w:pPr>
      <w:r w:rsidRPr="009039FC">
        <w:object w:dxaOrig="9471" w:dyaOrig="3762" w14:anchorId="77CF5A93">
          <v:shape id="_x0000_i1035" type="#_x0000_t75" style="width:337.55pt;height:131.85pt" o:ole="">
            <v:imagedata r:id="rId31" o:title=""/>
          </v:shape>
          <o:OLEObject Type="Embed" ProgID="Visio.Drawing.11" ShapeID="_x0000_i1035" DrawAspect="Content" ObjectID="_1774261749" r:id="rId32"/>
        </w:object>
      </w:r>
    </w:p>
    <w:p w14:paraId="350C1F36" w14:textId="77777777" w:rsidR="0089218D" w:rsidRPr="009039FC" w:rsidRDefault="0089218D" w:rsidP="0089218D"/>
    <w:p w14:paraId="2D161AD5"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422" w:name="_Toc192574163"/>
      <w:bookmarkStart w:id="423" w:name="_Toc534610803"/>
      <w:bookmarkStart w:id="424" w:name="_Toc55827094"/>
      <w:bookmarkStart w:id="425" w:name="_Toc146512327"/>
      <w:r w:rsidRPr="009039FC">
        <w:lastRenderedPageBreak/>
        <w:t>Disabled induction</w:t>
      </w:r>
      <w:bookmarkEnd w:id="422"/>
      <w:r w:rsidRPr="009039FC">
        <w:t xml:space="preserve"> unit</w:t>
      </w:r>
      <w:bookmarkEnd w:id="423"/>
      <w:bookmarkEnd w:id="424"/>
      <w:bookmarkEnd w:id="425"/>
    </w:p>
    <w:p w14:paraId="44102A68" w14:textId="77777777" w:rsidR="0089218D" w:rsidRPr="009039FC" w:rsidRDefault="0089218D" w:rsidP="0089218D">
      <w:r w:rsidRPr="009039FC">
        <w:t xml:space="preserve">The induction unit is blocked from the CST or SCADA system through the </w:t>
      </w:r>
      <w:proofErr w:type="gramStart"/>
      <w:r w:rsidRPr="009039FC">
        <w:t>Command and Control</w:t>
      </w:r>
      <w:proofErr w:type="gramEnd"/>
      <w:r w:rsidRPr="009039FC">
        <w:t xml:space="preserve"> interface (Protocol P1). It is possible to switch between dispatch end keyboard mode while the induction unit is blocked.</w:t>
      </w:r>
    </w:p>
    <w:p w14:paraId="3B37A722" w14:textId="77777777" w:rsidR="0089218D" w:rsidRPr="009039FC" w:rsidRDefault="0089218D" w:rsidP="0089218D">
      <w:r w:rsidRPr="009039FC">
        <w:t>If the induction unit is started from the CST/ SCADA system, the CMC will report that start is not possible due to the blocking status of the induction unit.</w:t>
      </w:r>
    </w:p>
    <w:p w14:paraId="6113848A" w14:textId="77777777" w:rsidR="0089218D" w:rsidRPr="009039FC" w:rsidRDefault="0089218D" w:rsidP="0089218D"/>
    <w:p w14:paraId="44D07D05" w14:textId="77777777" w:rsidR="0089218D" w:rsidRPr="009039FC" w:rsidRDefault="0089218D" w:rsidP="0089218D">
      <w:pPr>
        <w:jc w:val="center"/>
      </w:pPr>
      <w:r w:rsidRPr="009039FC">
        <w:object w:dxaOrig="6818" w:dyaOrig="3250" w14:anchorId="68D2ADFD">
          <v:shape id="_x0000_i1036" type="#_x0000_t75" style="width:239.4pt;height:115pt" o:ole="">
            <v:imagedata r:id="rId33" o:title=""/>
          </v:shape>
          <o:OLEObject Type="Embed" ProgID="Visio.Drawing.11" ShapeID="_x0000_i1036" DrawAspect="Content" ObjectID="_1774261750" r:id="rId34"/>
        </w:object>
      </w:r>
    </w:p>
    <w:p w14:paraId="0D590F52"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426" w:name="_Toc192574164"/>
      <w:bookmarkStart w:id="427" w:name="_Toc534610804"/>
      <w:bookmarkStart w:id="428" w:name="_Toc55827095"/>
      <w:bookmarkStart w:id="429" w:name="_Toc146512328"/>
      <w:r w:rsidRPr="009039FC">
        <w:t>Item inducted from induction unit – OH scanner after code PEC at induction unit</w:t>
      </w:r>
      <w:bookmarkEnd w:id="426"/>
      <w:bookmarkEnd w:id="427"/>
      <w:bookmarkEnd w:id="428"/>
      <w:bookmarkEnd w:id="429"/>
    </w:p>
    <w:p w14:paraId="2CAD82D9" w14:textId="77777777" w:rsidR="0089218D" w:rsidRPr="009039FC" w:rsidRDefault="0089218D" w:rsidP="0089218D">
      <w:r w:rsidRPr="009039FC">
        <w:t>In case an overhead scanner is placed at the induction unit, the item will be scanned when passing the scanner. The result will be forwarded to the CSC/Host as soon as the result is received from the OH scanner. This means the CSC/Host may receive the result before an ‘Item Inducted’ telegram has been sent from the CMC.</w:t>
      </w:r>
    </w:p>
    <w:p w14:paraId="1781924E" w14:textId="77777777" w:rsidR="0089218D" w:rsidRPr="009039FC" w:rsidRDefault="0089218D" w:rsidP="0089218D">
      <w:r w:rsidRPr="009039FC">
        <w:t>If the scanner is placed before the induction belt, the carrier number will be 0 (zero) in the Scanner Result. If the scanner is placed after the induction belt, the Scanner Result will contain the number of the carrier on which the item will be placed.</w:t>
      </w:r>
    </w:p>
    <w:p w14:paraId="60D67B26" w14:textId="77777777" w:rsidR="0089218D" w:rsidRPr="009039FC" w:rsidRDefault="0089218D" w:rsidP="0089218D"/>
    <w:p w14:paraId="1F3F3F37" w14:textId="77777777" w:rsidR="0089218D" w:rsidRPr="009039FC" w:rsidRDefault="0089218D" w:rsidP="0089218D">
      <w:pPr>
        <w:jc w:val="center"/>
      </w:pPr>
      <w:r w:rsidRPr="009039FC">
        <w:object w:dxaOrig="9501" w:dyaOrig="4896" w14:anchorId="7569B506">
          <v:shape id="_x0000_i1037" type="#_x0000_t75" style="width:342.25pt;height:174.85pt" o:ole="">
            <v:imagedata r:id="rId35" o:title=""/>
          </v:shape>
          <o:OLEObject Type="Embed" ProgID="Visio.Drawing.11" ShapeID="_x0000_i1037" DrawAspect="Content" ObjectID="_1774261751" r:id="rId36"/>
        </w:object>
      </w:r>
    </w:p>
    <w:p w14:paraId="5868F5B9" w14:textId="77777777" w:rsidR="0089218D" w:rsidRPr="009039FC" w:rsidRDefault="0089218D" w:rsidP="0089218D"/>
    <w:p w14:paraId="4DA7A4C1" w14:textId="77777777" w:rsidR="0089218D" w:rsidRPr="009039FC" w:rsidRDefault="0089218D" w:rsidP="0089218D">
      <w:pPr>
        <w:pStyle w:val="SeqNum"/>
      </w:pPr>
      <w:r w:rsidRPr="009039FC">
        <w:t>(1)</w:t>
      </w:r>
      <w:r w:rsidRPr="009039FC">
        <w:tab/>
        <w:t xml:space="preserve">The item will be inducted with the scanner destination if the CSC/Host has not redirected the item before it is inducted. </w:t>
      </w:r>
    </w:p>
    <w:p w14:paraId="33686531" w14:textId="77777777" w:rsidR="0089218D" w:rsidRPr="009039FC" w:rsidRDefault="0089218D" w:rsidP="0089218D">
      <w:pPr>
        <w:pStyle w:val="SeqNum"/>
      </w:pPr>
      <w:r w:rsidRPr="009039FC">
        <w:t>(2)</w:t>
      </w:r>
      <w:r w:rsidRPr="009039FC">
        <w:tab/>
        <w:t>The ‘Item Redirect’ telegram may be sent before the item is inducted (before (1)).</w:t>
      </w:r>
    </w:p>
    <w:p w14:paraId="46FEE3EA" w14:textId="77777777" w:rsidR="0089218D" w:rsidRPr="009039FC" w:rsidRDefault="0089218D" w:rsidP="0089218D">
      <w:pPr>
        <w:pStyle w:val="Heading4"/>
        <w:tabs>
          <w:tab w:val="clear" w:pos="1281"/>
          <w:tab w:val="clear" w:pos="1962"/>
          <w:tab w:val="left" w:pos="1260"/>
        </w:tabs>
        <w:overflowPunct w:val="0"/>
        <w:autoSpaceDE w:val="0"/>
        <w:autoSpaceDN w:val="0"/>
        <w:adjustRightInd w:val="0"/>
        <w:spacing w:after="120"/>
        <w:jc w:val="both"/>
        <w:textAlignment w:val="baseline"/>
      </w:pPr>
      <w:bookmarkStart w:id="430" w:name="_Toc534610805"/>
      <w:bookmarkStart w:id="431" w:name="_Toc55827096"/>
      <w:bookmarkStart w:id="432" w:name="_Toc146512329"/>
      <w:proofErr w:type="gramStart"/>
      <w:r w:rsidRPr="009039FC">
        <w:lastRenderedPageBreak/>
        <w:t>OH</w:t>
      </w:r>
      <w:proofErr w:type="gramEnd"/>
      <w:r w:rsidRPr="009039FC">
        <w:t xml:space="preserve"> scanner after code PEC at induction unit – induction unit error</w:t>
      </w:r>
      <w:bookmarkEnd w:id="430"/>
      <w:bookmarkEnd w:id="431"/>
      <w:bookmarkEnd w:id="432"/>
    </w:p>
    <w:p w14:paraId="3B7A5D0D" w14:textId="77777777" w:rsidR="0089218D" w:rsidRPr="009039FC" w:rsidRDefault="0089218D" w:rsidP="0089218D">
      <w:pPr>
        <w:jc w:val="center"/>
      </w:pPr>
      <w:r w:rsidRPr="009039FC">
        <w:object w:dxaOrig="9501" w:dyaOrig="4896" w14:anchorId="73529984">
          <v:shape id="_x0000_i1038" type="#_x0000_t75" style="width:342.25pt;height:174.85pt" o:ole="">
            <v:imagedata r:id="rId37" o:title=""/>
          </v:shape>
          <o:OLEObject Type="Embed" ProgID="Visio.Drawing.11" ShapeID="_x0000_i1038" DrawAspect="Content" ObjectID="_1774261752" r:id="rId38"/>
        </w:object>
      </w:r>
    </w:p>
    <w:p w14:paraId="60509BC7" w14:textId="77777777" w:rsidR="0089218D" w:rsidRPr="009039FC" w:rsidRDefault="0089218D" w:rsidP="0089218D"/>
    <w:p w14:paraId="0F751C41" w14:textId="77777777" w:rsidR="0089218D" w:rsidRPr="009039FC" w:rsidRDefault="0089218D" w:rsidP="0089218D">
      <w:pPr>
        <w:pStyle w:val="SeqNum"/>
      </w:pPr>
      <w:r w:rsidRPr="009039FC">
        <w:t xml:space="preserve">(1) </w:t>
      </w:r>
      <w:r w:rsidRPr="009039FC">
        <w:tab/>
        <w:t>If the item does not reach the sorter before an error occurs at the induction unit (in this example an E-stop), the item will be cancelled by sending a ‘</w:t>
      </w:r>
      <w:proofErr w:type="spellStart"/>
      <w:r w:rsidRPr="009039FC">
        <w:t>CodeNotUsed</w:t>
      </w:r>
      <w:proofErr w:type="spellEnd"/>
      <w:r w:rsidRPr="009039FC">
        <w:t>’ telegram – the CSC/Host must disregard the item.</w:t>
      </w:r>
    </w:p>
    <w:p w14:paraId="1AC99FDD" w14:textId="77777777" w:rsidR="0089218D" w:rsidRPr="009039FC" w:rsidRDefault="0089218D" w:rsidP="0089218D">
      <w:pPr>
        <w:pStyle w:val="SeqNum"/>
      </w:pPr>
      <w:r w:rsidRPr="009039FC">
        <w:t>(2)</w:t>
      </w:r>
      <w:r w:rsidRPr="009039FC">
        <w:tab/>
        <w:t>If the CSC/Host redirects the item anyway, the item redirect is rejected.</w:t>
      </w:r>
    </w:p>
    <w:p w14:paraId="4406A83E" w14:textId="77777777" w:rsidR="0089218D" w:rsidRPr="009039FC" w:rsidRDefault="0089218D" w:rsidP="0089218D"/>
    <w:p w14:paraId="4E712CE3" w14:textId="77777777" w:rsidR="0089218D" w:rsidRPr="009039FC" w:rsidRDefault="0089218D" w:rsidP="0089218D">
      <w:pPr>
        <w:pStyle w:val="Heading4"/>
        <w:tabs>
          <w:tab w:val="clear" w:pos="1281"/>
          <w:tab w:val="clear" w:pos="1962"/>
          <w:tab w:val="left" w:pos="1260"/>
        </w:tabs>
        <w:overflowPunct w:val="0"/>
        <w:autoSpaceDE w:val="0"/>
        <w:autoSpaceDN w:val="0"/>
        <w:adjustRightInd w:val="0"/>
        <w:spacing w:after="120"/>
        <w:jc w:val="both"/>
        <w:textAlignment w:val="baseline"/>
      </w:pPr>
      <w:bookmarkStart w:id="433" w:name="_Toc534610806"/>
      <w:bookmarkStart w:id="434" w:name="_Toc55827097"/>
      <w:bookmarkStart w:id="435" w:name="_Toc146512330"/>
      <w:proofErr w:type="gramStart"/>
      <w:r w:rsidRPr="009039FC">
        <w:t>OH</w:t>
      </w:r>
      <w:proofErr w:type="gramEnd"/>
      <w:r w:rsidRPr="009039FC">
        <w:t xml:space="preserve"> scanner at induction unit – no redirection from CSC/Host</w:t>
      </w:r>
      <w:bookmarkEnd w:id="433"/>
      <w:bookmarkEnd w:id="434"/>
      <w:bookmarkEnd w:id="435"/>
    </w:p>
    <w:p w14:paraId="66D3DC8D" w14:textId="77777777" w:rsidR="0089218D" w:rsidRPr="009039FC" w:rsidRDefault="0089218D" w:rsidP="0089218D">
      <w:pPr>
        <w:jc w:val="center"/>
      </w:pPr>
      <w:r w:rsidRPr="009039FC">
        <w:object w:dxaOrig="9501" w:dyaOrig="3540" w14:anchorId="42D86459">
          <v:shape id="_x0000_i1039" type="#_x0000_t75" style="width:342.25pt;height:127.15pt" o:ole="">
            <v:imagedata r:id="rId39" o:title=""/>
          </v:shape>
          <o:OLEObject Type="Embed" ProgID="Visio.Drawing.11" ShapeID="_x0000_i1039" DrawAspect="Content" ObjectID="_1774261753" r:id="rId40"/>
        </w:object>
      </w:r>
    </w:p>
    <w:p w14:paraId="68C0F020" w14:textId="77777777" w:rsidR="0089218D" w:rsidRPr="009039FC" w:rsidRDefault="0089218D" w:rsidP="0089218D"/>
    <w:p w14:paraId="4CC8F2D6" w14:textId="77777777" w:rsidR="0089218D" w:rsidRPr="009039FC" w:rsidRDefault="0089218D" w:rsidP="0089218D">
      <w:pPr>
        <w:pStyle w:val="SeqNum"/>
        <w:numPr>
          <w:ilvl w:val="0"/>
          <w:numId w:val="41"/>
        </w:numPr>
        <w:overflowPunct w:val="0"/>
        <w:autoSpaceDE w:val="0"/>
        <w:autoSpaceDN w:val="0"/>
        <w:adjustRightInd w:val="0"/>
        <w:textAlignment w:val="baseline"/>
      </w:pPr>
      <w:r w:rsidRPr="009039FC">
        <w:t xml:space="preserve">If the CSC/Host does not redirect the item before a checkpoint is reached on the sorter, the CMC will inform the CSC/Host and redirect the item to the </w:t>
      </w:r>
      <w:proofErr w:type="spellStart"/>
      <w:r w:rsidRPr="009039FC">
        <w:t>NoRead</w:t>
      </w:r>
      <w:proofErr w:type="spellEnd"/>
      <w:r w:rsidRPr="009039FC">
        <w:t xml:space="preserve"> dump chute.</w:t>
      </w:r>
    </w:p>
    <w:p w14:paraId="5418D535"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436" w:name="_Toc192574165"/>
      <w:bookmarkStart w:id="437" w:name="_Toc534610807"/>
      <w:bookmarkStart w:id="438" w:name="_Toc55827098"/>
      <w:bookmarkStart w:id="439" w:name="_Toc146512331"/>
      <w:r w:rsidRPr="009039FC">
        <w:t>Item inducted from induction unit in scanner/dispatch mode</w:t>
      </w:r>
      <w:bookmarkEnd w:id="436"/>
      <w:bookmarkEnd w:id="437"/>
      <w:bookmarkEnd w:id="438"/>
      <w:bookmarkEnd w:id="439"/>
    </w:p>
    <w:p w14:paraId="57B82772" w14:textId="77777777" w:rsidR="0089218D" w:rsidRPr="009039FC" w:rsidRDefault="0089218D" w:rsidP="0089218D">
      <w:r w:rsidRPr="009039FC">
        <w:t>First the CSC/Host sets the induction unit in dispatch mode to a scanner. The dispatch mode is acknowledged. All items arriving at the induction unit will now be inducted and directed to the scanner. The induction unit will remain in dispatch mode until the CMC receives a new Set Induction Unit Mode telegram with Keyboard mode for the induction unit in question.</w:t>
      </w:r>
    </w:p>
    <w:p w14:paraId="4ECE2E69" w14:textId="77777777" w:rsidR="0089218D" w:rsidRPr="009039FC" w:rsidRDefault="0089218D" w:rsidP="0089218D">
      <w:pPr>
        <w:jc w:val="center"/>
      </w:pPr>
      <w:r w:rsidRPr="009039FC">
        <w:object w:dxaOrig="9480" w:dyaOrig="6559" w14:anchorId="028E8CDE">
          <v:shape id="_x0000_i1040" type="#_x0000_t75" style="width:343.15pt;height:234.7pt" o:ole="">
            <v:imagedata r:id="rId41" o:title=""/>
          </v:shape>
          <o:OLEObject Type="Embed" ProgID="Visio.Drawing.11" ShapeID="_x0000_i1040" DrawAspect="Content" ObjectID="_1774261754" r:id="rId42"/>
        </w:object>
      </w:r>
    </w:p>
    <w:p w14:paraId="56D73E7F" w14:textId="77777777" w:rsidR="0089218D" w:rsidRPr="009039FC" w:rsidRDefault="0089218D" w:rsidP="0089218D"/>
    <w:p w14:paraId="1A856B80"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440" w:name="_Toc192574166"/>
      <w:bookmarkStart w:id="441" w:name="_Toc534610808"/>
      <w:bookmarkStart w:id="442" w:name="_Toc55827099"/>
      <w:bookmarkStart w:id="443" w:name="_Toc146512332"/>
      <w:r w:rsidRPr="009039FC">
        <w:t xml:space="preserve">Item inducted, scanned, sorted and </w:t>
      </w:r>
      <w:proofErr w:type="gramStart"/>
      <w:r w:rsidRPr="009039FC">
        <w:t>supervised</w:t>
      </w:r>
      <w:bookmarkEnd w:id="440"/>
      <w:bookmarkEnd w:id="441"/>
      <w:bookmarkEnd w:id="442"/>
      <w:bookmarkEnd w:id="443"/>
      <w:proofErr w:type="gramEnd"/>
    </w:p>
    <w:p w14:paraId="0B79CD6B" w14:textId="77777777" w:rsidR="0089218D" w:rsidRPr="009039FC" w:rsidRDefault="0089218D" w:rsidP="0089218D">
      <w:r w:rsidRPr="009039FC">
        <w:t>The following scenario shows a normal telegram exchange for an item that is inducted and scanned by a scanner placed above the sorter and then sorted to the destination and supervised by a stray parcel supervision (SPS).</w:t>
      </w:r>
    </w:p>
    <w:p w14:paraId="5ACA3306" w14:textId="77777777" w:rsidR="0089218D" w:rsidRPr="009039FC" w:rsidRDefault="0089218D" w:rsidP="0089218D">
      <w:r w:rsidRPr="009039FC">
        <w:t>The item is inducted in dispatch mode to scanner.</w:t>
      </w:r>
    </w:p>
    <w:p w14:paraId="1A144D04" w14:textId="77777777" w:rsidR="0089218D" w:rsidRPr="009039FC" w:rsidRDefault="0089218D" w:rsidP="0089218D">
      <w:pPr>
        <w:jc w:val="center"/>
      </w:pPr>
      <w:r w:rsidRPr="009039FC">
        <w:object w:dxaOrig="9757" w:dyaOrig="5746" w14:anchorId="31BECEA8">
          <v:shape id="_x0000_i1041" type="#_x0000_t75" style="width:354.4pt;height:210.4pt" o:ole="">
            <v:imagedata r:id="rId43" o:title=""/>
          </v:shape>
          <o:OLEObject Type="Embed" ProgID="Visio.Drawing.11" ShapeID="_x0000_i1041" DrawAspect="Content" ObjectID="_1774261755" r:id="rId44"/>
        </w:object>
      </w:r>
    </w:p>
    <w:p w14:paraId="17DB5225" w14:textId="77777777" w:rsidR="0089218D" w:rsidRPr="009039FC" w:rsidRDefault="0089218D" w:rsidP="0089218D">
      <w:pPr>
        <w:jc w:val="center"/>
      </w:pPr>
    </w:p>
    <w:p w14:paraId="53EB180D" w14:textId="77777777" w:rsidR="0089218D" w:rsidRPr="009039FC" w:rsidRDefault="0089218D" w:rsidP="0089218D">
      <w:pPr>
        <w:jc w:val="center"/>
      </w:pPr>
    </w:p>
    <w:p w14:paraId="7D0696EA" w14:textId="77777777" w:rsidR="0089218D" w:rsidRPr="009039FC" w:rsidRDefault="0089218D" w:rsidP="0089218D">
      <w:pPr>
        <w:jc w:val="center"/>
      </w:pPr>
    </w:p>
    <w:p w14:paraId="00D89A4E" w14:textId="77777777" w:rsidR="0089218D" w:rsidRPr="009039FC" w:rsidRDefault="0089218D" w:rsidP="0089218D"/>
    <w:p w14:paraId="10A4493A"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444" w:name="_Ref186866107"/>
      <w:bookmarkStart w:id="445" w:name="_Toc192574167"/>
      <w:bookmarkStart w:id="446" w:name="_Toc534610809"/>
      <w:bookmarkStart w:id="447" w:name="_Toc55827100"/>
      <w:bookmarkStart w:id="448" w:name="_Toc146512333"/>
      <w:r w:rsidRPr="009039FC">
        <w:lastRenderedPageBreak/>
        <w:t>Stray item on induction unit</w:t>
      </w:r>
      <w:bookmarkEnd w:id="444"/>
      <w:bookmarkEnd w:id="445"/>
      <w:bookmarkEnd w:id="446"/>
      <w:bookmarkEnd w:id="447"/>
      <w:bookmarkEnd w:id="448"/>
    </w:p>
    <w:p w14:paraId="0999F3F7" w14:textId="77777777" w:rsidR="0089218D" w:rsidRPr="009039FC" w:rsidRDefault="0089218D" w:rsidP="0089218D">
      <w:r w:rsidRPr="009039FC">
        <w:t>The following scenario shows telegram exchange for a stray item that is inducted from an induction unit.</w:t>
      </w:r>
    </w:p>
    <w:p w14:paraId="72310B0E" w14:textId="77777777" w:rsidR="0089218D" w:rsidRPr="009039FC" w:rsidRDefault="0089218D" w:rsidP="0089218D">
      <w:r w:rsidRPr="009039FC">
        <w:object w:dxaOrig="11524" w:dyaOrig="6787" w14:anchorId="000ACABF">
          <v:shape id="_x0000_i1042" type="#_x0000_t75" style="width:415.15pt;height:246.85pt" o:ole="">
            <v:imagedata r:id="rId45" o:title=""/>
          </v:shape>
          <o:OLEObject Type="Embed" ProgID="Visio.Drawing.11" ShapeID="_x0000_i1042" DrawAspect="Content" ObjectID="_1774261756" r:id="rId46"/>
        </w:object>
      </w:r>
    </w:p>
    <w:p w14:paraId="5E8202BF"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449" w:name="_Toc55827101"/>
      <w:bookmarkStart w:id="450" w:name="_Toc146512334"/>
      <w:r w:rsidRPr="009039FC">
        <w:t>Stray item on sorter inducted</w:t>
      </w:r>
      <w:bookmarkEnd w:id="449"/>
      <w:bookmarkEnd w:id="450"/>
    </w:p>
    <w:p w14:paraId="3CB035C6" w14:textId="77777777" w:rsidR="0089218D" w:rsidRPr="009039FC" w:rsidRDefault="0089218D" w:rsidP="0089218D">
      <w:r w:rsidRPr="009039FC">
        <w:t>The following scenario shows the telegram exchange for a stray item that is inducted from an SPS.</w:t>
      </w:r>
    </w:p>
    <w:p w14:paraId="4F0BC558" w14:textId="77777777" w:rsidR="0089218D" w:rsidRPr="009039FC" w:rsidRDefault="0089218D" w:rsidP="0089218D">
      <w:r w:rsidRPr="009039FC">
        <w:t>The SPS is in keyboard mode.</w:t>
      </w:r>
    </w:p>
    <w:p w14:paraId="119EA7B3" w14:textId="77777777" w:rsidR="0089218D" w:rsidRPr="009039FC" w:rsidRDefault="0089218D" w:rsidP="0089218D">
      <w:r w:rsidRPr="009039FC">
        <w:object w:dxaOrig="11524" w:dyaOrig="6787" w14:anchorId="39109EFC">
          <v:shape id="_x0000_i1043" type="#_x0000_t75" style="width:415.15pt;height:246.85pt" o:ole="">
            <v:imagedata r:id="rId47" o:title=""/>
          </v:shape>
          <o:OLEObject Type="Embed" ProgID="Visio.Drawing.11" ShapeID="_x0000_i1043" DrawAspect="Content" ObjectID="_1774261757" r:id="rId48"/>
        </w:object>
      </w:r>
    </w:p>
    <w:p w14:paraId="0E9432A1"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451" w:name="_Toc192574169"/>
      <w:bookmarkStart w:id="452" w:name="_Toc534610811"/>
      <w:bookmarkStart w:id="453" w:name="_Toc55827102"/>
      <w:bookmarkStart w:id="454" w:name="_Toc146512335"/>
      <w:r w:rsidRPr="009039FC">
        <w:lastRenderedPageBreak/>
        <w:t>Code queue cleared at induction</w:t>
      </w:r>
      <w:bookmarkEnd w:id="451"/>
      <w:r w:rsidRPr="009039FC">
        <w:t xml:space="preserve"> unit</w:t>
      </w:r>
      <w:bookmarkEnd w:id="452"/>
      <w:bookmarkEnd w:id="453"/>
      <w:bookmarkEnd w:id="454"/>
    </w:p>
    <w:p w14:paraId="66671198" w14:textId="77777777" w:rsidR="0089218D" w:rsidRPr="009039FC" w:rsidRDefault="0089218D" w:rsidP="0089218D">
      <w:r w:rsidRPr="009039FC">
        <w:t>The following scenario shows how the code queue at an induction unit or MAI is cleared. The CSC/Host is informed about each individual code cleared in a Code Not Used telegram.</w:t>
      </w:r>
    </w:p>
    <w:p w14:paraId="1B1ADC86" w14:textId="77777777" w:rsidR="0089218D" w:rsidRPr="009039FC" w:rsidRDefault="0089218D" w:rsidP="0089218D">
      <w:pPr>
        <w:jc w:val="center"/>
      </w:pPr>
      <w:r w:rsidRPr="009039FC">
        <w:object w:dxaOrig="9451" w:dyaOrig="3753" w14:anchorId="4DAFF9B9">
          <v:shape id="_x0000_i1044" type="#_x0000_t75" style="width:353.45pt;height:137.45pt" o:ole="">
            <v:imagedata r:id="rId49" o:title=""/>
          </v:shape>
          <o:OLEObject Type="Embed" ProgID="Visio.Drawing.11" ShapeID="_x0000_i1044" DrawAspect="Content" ObjectID="_1774261758" r:id="rId50"/>
        </w:object>
      </w:r>
    </w:p>
    <w:p w14:paraId="708AAE29" w14:textId="77777777" w:rsidR="0089218D" w:rsidRPr="009039FC" w:rsidRDefault="0089218D" w:rsidP="0089218D"/>
    <w:p w14:paraId="13483E8D"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455" w:name="_Toc192574170"/>
      <w:bookmarkStart w:id="456" w:name="_Toc534610812"/>
      <w:bookmarkStart w:id="457" w:name="_Toc55827103"/>
      <w:bookmarkStart w:id="458" w:name="_Toc146512336"/>
      <w:r w:rsidRPr="009039FC">
        <w:t>Chute full and max. recirculation event for item</w:t>
      </w:r>
      <w:bookmarkEnd w:id="455"/>
      <w:bookmarkEnd w:id="456"/>
      <w:bookmarkEnd w:id="457"/>
      <w:bookmarkEnd w:id="458"/>
    </w:p>
    <w:p w14:paraId="5594712D" w14:textId="77777777" w:rsidR="0089218D" w:rsidRPr="009039FC" w:rsidRDefault="0089218D" w:rsidP="0089218D">
      <w:r w:rsidRPr="009039FC">
        <w:t>The following scenario shows the recirculation of an item in case the destination chute is full. When the item has recirculated max. recirculation times the CSC/Host is informed. The max. recirculation counter is set to 3.</w:t>
      </w:r>
    </w:p>
    <w:p w14:paraId="3AC6AFE7" w14:textId="77777777" w:rsidR="0089218D" w:rsidRPr="009039FC" w:rsidRDefault="0089218D" w:rsidP="0089218D">
      <w:pPr>
        <w:jc w:val="center"/>
      </w:pPr>
      <w:r w:rsidRPr="009039FC">
        <w:object w:dxaOrig="9480" w:dyaOrig="5142" w14:anchorId="730BFCF4">
          <v:shape id="_x0000_i1045" type="#_x0000_t75" style="width:348.8pt;height:185.15pt" o:ole="">
            <v:imagedata r:id="rId51" o:title=""/>
          </v:shape>
          <o:OLEObject Type="Embed" ProgID="Visio.Drawing.11" ShapeID="_x0000_i1045" DrawAspect="Content" ObjectID="_1774261759" r:id="rId52"/>
        </w:object>
      </w:r>
    </w:p>
    <w:p w14:paraId="7357019D" w14:textId="77777777" w:rsidR="0089218D" w:rsidRPr="009039FC" w:rsidRDefault="0089218D" w:rsidP="0089218D"/>
    <w:p w14:paraId="6BE5D5EC" w14:textId="77777777" w:rsidR="0089218D" w:rsidRPr="009039FC" w:rsidRDefault="0089218D" w:rsidP="0089218D">
      <w:r w:rsidRPr="009039FC">
        <w:t xml:space="preserve">When the CMC is detecting a </w:t>
      </w:r>
      <w:proofErr w:type="spellStart"/>
      <w:r w:rsidRPr="009039FC">
        <w:t>Max.Recirculation</w:t>
      </w:r>
      <w:proofErr w:type="spellEnd"/>
      <w:r w:rsidRPr="009039FC">
        <w:t xml:space="preserve"> event, the CSC/Host is informed in an Item Sortation Event telegram. In case the CMC is allowed to redirect items on its own, the new destination will be included in the Item Sortation Event telegram (in this example destination 10). </w:t>
      </w:r>
    </w:p>
    <w:p w14:paraId="6B4CC288" w14:textId="77777777" w:rsidR="0089218D" w:rsidRPr="009039FC" w:rsidRDefault="0089218D" w:rsidP="0089218D">
      <w:r w:rsidRPr="009039FC">
        <w:t>Whether the CMC is allowed to redirect items on its own is configurable (= Host mode). If the CMC is not allowed to redirect items (= CSC mode), the original destination will be included in the Item Sortation Event telegram.</w:t>
      </w:r>
    </w:p>
    <w:p w14:paraId="7ACFC8B9" w14:textId="77777777" w:rsidR="0089218D" w:rsidRPr="009039FC" w:rsidRDefault="0089218D" w:rsidP="0089218D">
      <w:r w:rsidRPr="009039FC">
        <w:t>The redirection of the item at (2) is not necessary. The CMC will dump the item in the Max. recirculation dump chute of no redirection is done.</w:t>
      </w:r>
    </w:p>
    <w:p w14:paraId="10546203"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459" w:name="_Toc192574171"/>
      <w:bookmarkStart w:id="460" w:name="_Toc534610813"/>
      <w:bookmarkStart w:id="461" w:name="_Toc55827104"/>
      <w:bookmarkStart w:id="462" w:name="_Toc146512337"/>
      <w:r w:rsidRPr="009039FC">
        <w:lastRenderedPageBreak/>
        <w:t>No activation event for item</w:t>
      </w:r>
      <w:bookmarkEnd w:id="459"/>
      <w:bookmarkEnd w:id="460"/>
      <w:bookmarkEnd w:id="461"/>
      <w:bookmarkEnd w:id="462"/>
    </w:p>
    <w:p w14:paraId="1040C9DC" w14:textId="77777777" w:rsidR="0089218D" w:rsidRPr="009039FC" w:rsidRDefault="0089218D" w:rsidP="0089218D">
      <w:r w:rsidRPr="009039FC">
        <w:t xml:space="preserve">After an item has been discharged, the subsequent SPS will monitor whether the item is still on the carrier or not. If an item is found, an Item Sortation Event telegram with reason 2 (No activation) is sent to the CSC/Host. </w:t>
      </w:r>
    </w:p>
    <w:p w14:paraId="208CBC50" w14:textId="77777777" w:rsidR="0089218D" w:rsidRPr="009039FC" w:rsidRDefault="0089218D" w:rsidP="0089218D">
      <w:r w:rsidRPr="009039FC">
        <w:t>If the CMC does not receive a redirection at (1), the CMC will continue to sort the item to its originally destination until max. recirculation. Hereafter the item is dumped in the max. recirculation dump chute.</w:t>
      </w:r>
    </w:p>
    <w:p w14:paraId="5221162A" w14:textId="77777777" w:rsidR="0089218D" w:rsidRPr="009039FC" w:rsidRDefault="0089218D" w:rsidP="0089218D">
      <w:pPr>
        <w:jc w:val="center"/>
      </w:pPr>
      <w:r w:rsidRPr="009039FC">
        <w:object w:dxaOrig="9480" w:dyaOrig="3725" w14:anchorId="2DF4192C">
          <v:shape id="_x0000_i1046" type="#_x0000_t75" style="width:348.8pt;height:138.4pt" o:ole="">
            <v:imagedata r:id="rId53" o:title=""/>
          </v:shape>
          <o:OLEObject Type="Embed" ProgID="Visio.Drawing.11" ShapeID="_x0000_i1046" DrawAspect="Content" ObjectID="_1774261760" r:id="rId54"/>
        </w:object>
      </w:r>
    </w:p>
    <w:p w14:paraId="5A5C1F93" w14:textId="77777777" w:rsidR="0089218D" w:rsidRPr="009039FC" w:rsidRDefault="0089218D" w:rsidP="0089218D"/>
    <w:p w14:paraId="1B342DD6"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463" w:name="_Toc192574172"/>
      <w:bookmarkStart w:id="464" w:name="_Toc534610814"/>
      <w:bookmarkStart w:id="465" w:name="_Toc55827105"/>
      <w:bookmarkStart w:id="466" w:name="_Toc146512338"/>
      <w:r w:rsidRPr="009039FC">
        <w:t>Disabled carrier</w:t>
      </w:r>
      <w:bookmarkEnd w:id="463"/>
      <w:bookmarkEnd w:id="464"/>
      <w:bookmarkEnd w:id="465"/>
      <w:bookmarkEnd w:id="466"/>
    </w:p>
    <w:p w14:paraId="3BCF1FA4" w14:textId="77777777" w:rsidR="0089218D" w:rsidRPr="009039FC" w:rsidRDefault="0089218D" w:rsidP="0089218D">
      <w:r w:rsidRPr="009039FC">
        <w:t>If a carrier is disabled while carrying an item that has not been discharged, a discharge supervision telegram will be sent from the SPS. The telegram status will be Carrier Disabled. The CMC will mark the carrier as disabled but occupied. When the carrier is enabled, the item will be inducted again via the SPS.</w:t>
      </w:r>
    </w:p>
    <w:p w14:paraId="13FDB990" w14:textId="77777777" w:rsidR="0089218D" w:rsidRPr="009039FC" w:rsidRDefault="0089218D" w:rsidP="0089218D">
      <w:pPr>
        <w:jc w:val="center"/>
      </w:pPr>
      <w:r w:rsidRPr="009039FC">
        <w:object w:dxaOrig="7024" w:dyaOrig="4964" w14:anchorId="087682A2">
          <v:shape id="_x0000_i1047" type="#_x0000_t75" style="width:343.15pt;height:228.15pt" o:ole="">
            <v:imagedata r:id="rId55" o:title=""/>
          </v:shape>
          <o:OLEObject Type="Embed" ProgID="Visio.Drawing.11" ShapeID="_x0000_i1047" DrawAspect="Content" ObjectID="_1774261761" r:id="rId56"/>
        </w:object>
      </w:r>
    </w:p>
    <w:p w14:paraId="07C47AC5" w14:textId="77777777" w:rsidR="0089218D" w:rsidRPr="009039FC" w:rsidRDefault="0089218D" w:rsidP="0089218D"/>
    <w:p w14:paraId="17A6868D" w14:textId="77777777" w:rsidR="0089218D" w:rsidRPr="009039FC" w:rsidRDefault="0089218D" w:rsidP="0089218D"/>
    <w:p w14:paraId="6A847E6D" w14:textId="77777777" w:rsidR="0089218D" w:rsidRPr="009039FC" w:rsidRDefault="0089218D" w:rsidP="0089218D"/>
    <w:p w14:paraId="77F30611"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467" w:name="_Toc192574173"/>
      <w:bookmarkStart w:id="468" w:name="_Toc534610815"/>
      <w:bookmarkStart w:id="469" w:name="_Toc55827106"/>
      <w:bookmarkStart w:id="470" w:name="_Toc146512339"/>
      <w:r w:rsidRPr="009039FC">
        <w:lastRenderedPageBreak/>
        <w:t>Upload of index status</w:t>
      </w:r>
      <w:bookmarkEnd w:id="467"/>
      <w:bookmarkEnd w:id="468"/>
      <w:bookmarkEnd w:id="469"/>
      <w:bookmarkEnd w:id="470"/>
    </w:p>
    <w:p w14:paraId="413CBEA6" w14:textId="77777777" w:rsidR="0089218D" w:rsidRPr="009039FC" w:rsidRDefault="0089218D" w:rsidP="0089218D">
      <w:r w:rsidRPr="009039FC">
        <w:t>The CSC/Host may request upload of index status for all known items in the CMC. When the last index has been transmitted, an ‘Index Status Transmitted’ telegram is sent.</w:t>
      </w:r>
    </w:p>
    <w:p w14:paraId="526AC58A" w14:textId="77777777" w:rsidR="0089218D" w:rsidRPr="009039FC" w:rsidRDefault="0089218D" w:rsidP="0089218D">
      <w:pPr>
        <w:jc w:val="center"/>
      </w:pPr>
      <w:r w:rsidRPr="009039FC">
        <w:object w:dxaOrig="9451" w:dyaOrig="3195" w14:anchorId="457E2591">
          <v:shape id="_x0000_i1048" type="#_x0000_t75" style="width:347.85pt;height:120.6pt" o:ole="">
            <v:imagedata r:id="rId57" o:title=""/>
          </v:shape>
          <o:OLEObject Type="Embed" ProgID="Visio.Drawing.11" ShapeID="_x0000_i1048" DrawAspect="Content" ObjectID="_1774261762" r:id="rId58"/>
        </w:object>
      </w:r>
    </w:p>
    <w:p w14:paraId="652913CD" w14:textId="77777777" w:rsidR="0089218D" w:rsidRPr="009039FC" w:rsidRDefault="0089218D" w:rsidP="0089218D"/>
    <w:p w14:paraId="73E9830D"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471" w:name="_Toc192574174"/>
      <w:bookmarkStart w:id="472" w:name="_Toc534610816"/>
      <w:bookmarkStart w:id="473" w:name="_Toc55827107"/>
      <w:bookmarkStart w:id="474" w:name="_Toc146512340"/>
      <w:r w:rsidRPr="009039FC">
        <w:t>Upload of dump chutes status</w:t>
      </w:r>
      <w:bookmarkEnd w:id="471"/>
      <w:bookmarkEnd w:id="472"/>
      <w:bookmarkEnd w:id="473"/>
      <w:bookmarkEnd w:id="474"/>
    </w:p>
    <w:p w14:paraId="605572EC" w14:textId="77777777" w:rsidR="0089218D" w:rsidRPr="009039FC" w:rsidRDefault="0089218D" w:rsidP="0089218D">
      <w:r w:rsidRPr="009039FC">
        <w:t>The CSC/Host may request upload of the dump chutes for one or all induction units in the CMC. The following scenario shows the upload of all dump chutes of the CMC.</w:t>
      </w:r>
    </w:p>
    <w:p w14:paraId="4926A279" w14:textId="77777777" w:rsidR="0089218D" w:rsidRPr="009039FC" w:rsidRDefault="0089218D" w:rsidP="0089218D">
      <w:pPr>
        <w:jc w:val="center"/>
      </w:pPr>
      <w:r w:rsidRPr="009039FC">
        <w:object w:dxaOrig="9451" w:dyaOrig="3195" w14:anchorId="137405AB">
          <v:shape id="_x0000_i1049" type="#_x0000_t75" style="width:347.85pt;height:120.6pt" o:ole="">
            <v:imagedata r:id="rId59" o:title=""/>
          </v:shape>
          <o:OLEObject Type="Embed" ProgID="Visio.Drawing.11" ShapeID="_x0000_i1049" DrawAspect="Content" ObjectID="_1774261763" r:id="rId60"/>
        </w:object>
      </w:r>
    </w:p>
    <w:p w14:paraId="6A33D485"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475" w:name="_Ref186866350"/>
      <w:bookmarkStart w:id="476" w:name="_Toc192574175"/>
      <w:bookmarkStart w:id="477" w:name="_Toc534610817"/>
      <w:bookmarkStart w:id="478" w:name="_Toc55827108"/>
      <w:bookmarkStart w:id="479" w:name="_Toc146512341"/>
      <w:r w:rsidRPr="009039FC">
        <w:t xml:space="preserve">Use of ‘Code-Multi </w:t>
      </w:r>
      <w:proofErr w:type="spellStart"/>
      <w:r w:rsidRPr="009039FC">
        <w:t>Dest</w:t>
      </w:r>
      <w:proofErr w:type="spellEnd"/>
      <w:r w:rsidRPr="009039FC">
        <w:t>’ telegram</w:t>
      </w:r>
      <w:bookmarkEnd w:id="475"/>
      <w:bookmarkEnd w:id="476"/>
      <w:bookmarkEnd w:id="477"/>
      <w:bookmarkEnd w:id="478"/>
      <w:bookmarkEnd w:id="479"/>
    </w:p>
    <w:p w14:paraId="616CE6FA" w14:textId="77777777" w:rsidR="0089218D" w:rsidRPr="009039FC" w:rsidRDefault="0089218D" w:rsidP="0089218D">
      <w:r w:rsidRPr="009039FC">
        <w:t xml:space="preserve">The following scenario shows the use of the ‘Code-Multi </w:t>
      </w:r>
      <w:proofErr w:type="spellStart"/>
      <w:r w:rsidRPr="009039FC">
        <w:t>Dest</w:t>
      </w:r>
      <w:proofErr w:type="spellEnd"/>
      <w:r w:rsidRPr="009039FC">
        <w:t xml:space="preserve">’ telegram. The CSC/Host may specify </w:t>
      </w:r>
      <w:proofErr w:type="gramStart"/>
      <w:r w:rsidRPr="009039FC">
        <w:t>a number of</w:t>
      </w:r>
      <w:proofErr w:type="gramEnd"/>
      <w:r w:rsidRPr="009039FC">
        <w:t xml:space="preserve"> destinations and a mode for how the CMC must handle the received destinations. In the following examples ‘mode = nearest’ and up to 6 destinations (3,8,10 and 24) are used.</w:t>
      </w:r>
    </w:p>
    <w:p w14:paraId="29E5FDE8" w14:textId="77777777" w:rsidR="0089218D" w:rsidRPr="009039FC" w:rsidRDefault="0089218D" w:rsidP="0089218D">
      <w:pPr>
        <w:jc w:val="center"/>
      </w:pPr>
      <w:r w:rsidRPr="009039FC">
        <w:object w:dxaOrig="9480" w:dyaOrig="5142" w14:anchorId="650A2A5D">
          <v:shape id="_x0000_i1050" type="#_x0000_t75" style="width:348.8pt;height:185.15pt" o:ole="">
            <v:imagedata r:id="rId61" o:title=""/>
          </v:shape>
          <o:OLEObject Type="Embed" ProgID="Visio.Drawing.11" ShapeID="_x0000_i1050" DrawAspect="Content" ObjectID="_1774261764" r:id="rId62"/>
        </w:object>
      </w:r>
    </w:p>
    <w:p w14:paraId="774A7522" w14:textId="77777777" w:rsidR="0089218D" w:rsidRPr="009039FC" w:rsidRDefault="0089218D" w:rsidP="0089218D"/>
    <w:p w14:paraId="7E7CA0F8" w14:textId="77777777" w:rsidR="0089218D" w:rsidRPr="009039FC" w:rsidRDefault="0089218D" w:rsidP="0089218D">
      <w:r w:rsidRPr="009039FC">
        <w:lastRenderedPageBreak/>
        <w:t>The CSC/Host sends the telegram with the 6 chute destinations to the CMC (1). In this example the chute destination 0024 is the nearest.</w:t>
      </w:r>
    </w:p>
    <w:p w14:paraId="0E38419C" w14:textId="77777777" w:rsidR="0089218D" w:rsidRPr="009039FC" w:rsidRDefault="0089218D" w:rsidP="0089218D">
      <w:r w:rsidRPr="009039FC">
        <w:t>The item is inducted with this destination (2). The chute destination 0024 becomes full (3) and when the item arrives at the chute, an ‘Item Sortation Event’ is sent to the CSC/Host (4) to inform that the item cannot be sorted and the new chute destination ‘0003’ is included. Even though the original chute destination 0024 becomes free (5), the CMC will try to sort the item to the next chute destination 0003.</w:t>
      </w:r>
    </w:p>
    <w:p w14:paraId="1F39A65C" w14:textId="77777777" w:rsidR="0089218D" w:rsidRPr="009039FC" w:rsidRDefault="0089218D" w:rsidP="0089218D">
      <w:r w:rsidRPr="009039FC">
        <w:t>The item cannot be sorted to chute destination 0003 and 0008 due to chute full (6). The item is finally sorted to chute destination 0010 (7).</w:t>
      </w:r>
    </w:p>
    <w:p w14:paraId="01AFE31B"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480" w:name="_Toc192574176"/>
      <w:bookmarkStart w:id="481" w:name="_Toc534610818"/>
      <w:bookmarkStart w:id="482" w:name="_Toc55827109"/>
      <w:bookmarkStart w:id="483" w:name="_Toc146512342"/>
      <w:r w:rsidRPr="009039FC">
        <w:t xml:space="preserve">Use of ‘Item Redirect-Multi </w:t>
      </w:r>
      <w:proofErr w:type="spellStart"/>
      <w:r w:rsidRPr="009039FC">
        <w:t>Dest</w:t>
      </w:r>
      <w:proofErr w:type="spellEnd"/>
      <w:r w:rsidRPr="009039FC">
        <w:t>’ telegram</w:t>
      </w:r>
      <w:bookmarkEnd w:id="480"/>
      <w:bookmarkEnd w:id="481"/>
      <w:bookmarkEnd w:id="482"/>
      <w:bookmarkEnd w:id="483"/>
    </w:p>
    <w:p w14:paraId="53A82174" w14:textId="77777777" w:rsidR="0089218D" w:rsidRPr="009039FC" w:rsidRDefault="0089218D" w:rsidP="0089218D">
      <w:r w:rsidRPr="009039FC">
        <w:t xml:space="preserve">The ‘Item Redirect-Multi </w:t>
      </w:r>
      <w:proofErr w:type="spellStart"/>
      <w:r w:rsidRPr="009039FC">
        <w:t>Dest</w:t>
      </w:r>
      <w:proofErr w:type="spellEnd"/>
      <w:r w:rsidRPr="009039FC">
        <w:t xml:space="preserve">’ telegram may be used to redirect an item already inducted to the sorter and let the CMC decide where to sort the item. The </w:t>
      </w:r>
      <w:proofErr w:type="spellStart"/>
      <w:r w:rsidRPr="009039FC">
        <w:t>behaviour</w:t>
      </w:r>
      <w:proofErr w:type="spellEnd"/>
      <w:r w:rsidRPr="009039FC">
        <w:t xml:space="preserve"> of the item will be as outlined in section </w:t>
      </w:r>
      <w:r w:rsidRPr="009039FC">
        <w:rPr>
          <w:cs/>
        </w:rPr>
        <w:t>‎</w:t>
      </w:r>
      <w:r w:rsidRPr="009039FC">
        <w:fldChar w:fldCharType="begin"/>
      </w:r>
      <w:r w:rsidRPr="009039FC">
        <w:instrText xml:space="preserve"> REF _Ref186866350 \r \h </w:instrText>
      </w:r>
      <w:r w:rsidRPr="009039FC">
        <w:fldChar w:fldCharType="separate"/>
      </w:r>
      <w:r w:rsidRPr="009039FC">
        <w:t>5.2.16</w:t>
      </w:r>
      <w:r w:rsidRPr="009039FC">
        <w:fldChar w:fldCharType="end"/>
      </w:r>
      <w:r w:rsidRPr="009039FC">
        <w:t>.</w:t>
      </w:r>
    </w:p>
    <w:p w14:paraId="74184425" w14:textId="77777777" w:rsidR="0089218D" w:rsidRPr="009039FC" w:rsidRDefault="0089218D" w:rsidP="0089218D">
      <w:pPr>
        <w:pStyle w:val="Heading3"/>
        <w:tabs>
          <w:tab w:val="clear" w:pos="1281"/>
          <w:tab w:val="clear" w:pos="1962"/>
          <w:tab w:val="left" w:pos="1260"/>
        </w:tabs>
        <w:overflowPunct w:val="0"/>
        <w:autoSpaceDE w:val="0"/>
        <w:autoSpaceDN w:val="0"/>
        <w:adjustRightInd w:val="0"/>
        <w:spacing w:after="120"/>
        <w:jc w:val="both"/>
        <w:textAlignment w:val="baseline"/>
      </w:pPr>
      <w:bookmarkStart w:id="484" w:name="_Toc192574177"/>
      <w:bookmarkStart w:id="485" w:name="_Toc534610819"/>
      <w:bookmarkStart w:id="486" w:name="_Toc55827110"/>
      <w:bookmarkStart w:id="487" w:name="_Toc146512343"/>
      <w:r w:rsidRPr="009039FC">
        <w:t>Use of ‘Item Transfer' telegram</w:t>
      </w:r>
      <w:bookmarkEnd w:id="484"/>
      <w:bookmarkEnd w:id="485"/>
      <w:bookmarkEnd w:id="486"/>
      <w:bookmarkEnd w:id="487"/>
    </w:p>
    <w:p w14:paraId="61FB2A96" w14:textId="77777777" w:rsidR="0089218D" w:rsidRPr="009039FC" w:rsidRDefault="0089218D" w:rsidP="0089218D">
      <w:r w:rsidRPr="009039FC">
        <w:t>The Item Transfer telegram is used to hand over item information when an item is transferred from a conveyor line to an induction unit.</w:t>
      </w:r>
    </w:p>
    <w:p w14:paraId="7B9DB31A" w14:textId="77777777" w:rsidR="0089218D" w:rsidRPr="009039FC" w:rsidRDefault="0089218D" w:rsidP="0089218D">
      <w:r w:rsidRPr="009039FC">
        <w:t>The system may look like depicted in the following drawing:</w:t>
      </w:r>
    </w:p>
    <w:p w14:paraId="6BECDAE3" w14:textId="77777777" w:rsidR="0089218D" w:rsidRPr="009039FC" w:rsidRDefault="0089218D" w:rsidP="0089218D"/>
    <w:p w14:paraId="78962CC6" w14:textId="77777777" w:rsidR="0089218D" w:rsidRPr="009039FC" w:rsidRDefault="0089218D" w:rsidP="0089218D">
      <w:pPr>
        <w:pStyle w:val="Figur"/>
      </w:pPr>
      <w:r w:rsidRPr="009039FC">
        <w:object w:dxaOrig="8598" w:dyaOrig="3631" w14:anchorId="5208294C">
          <v:shape id="_x0000_i1051" type="#_x0000_t75" style="width:347.85pt;height:2in" o:ole="">
            <v:imagedata r:id="rId63" o:title=""/>
          </v:shape>
          <o:OLEObject Type="Embed" ProgID="Visio.Drawing.11" ShapeID="_x0000_i1051" DrawAspect="Content" ObjectID="_1774261765" r:id="rId64"/>
        </w:object>
      </w:r>
    </w:p>
    <w:p w14:paraId="3440A0F1" w14:textId="77777777" w:rsidR="0089218D" w:rsidRPr="009039FC" w:rsidRDefault="0089218D" w:rsidP="0089218D"/>
    <w:p w14:paraId="2E6AFE84" w14:textId="77777777" w:rsidR="0089218D" w:rsidRPr="009039FC" w:rsidRDefault="0089218D" w:rsidP="0089218D">
      <w:r w:rsidRPr="009039FC">
        <w:t>The following telegram scenario is done in connection with the transfer:</w:t>
      </w:r>
    </w:p>
    <w:p w14:paraId="59B2D3EF" w14:textId="77777777" w:rsidR="0089218D" w:rsidRPr="009039FC" w:rsidRDefault="0089218D" w:rsidP="0089218D">
      <w:pPr>
        <w:jc w:val="center"/>
      </w:pPr>
      <w:r w:rsidRPr="009039FC">
        <w:object w:dxaOrig="7881" w:dyaOrig="4085" w14:anchorId="1E251796">
          <v:shape id="_x0000_i1052" type="#_x0000_t75" style="width:336.6pt;height:174.85pt" o:ole="">
            <v:imagedata r:id="rId65" o:title=""/>
          </v:shape>
          <o:OLEObject Type="Embed" ProgID="Visio.Drawing.11" ShapeID="_x0000_i1052" DrawAspect="Content" ObjectID="_1774261766" r:id="rId66"/>
        </w:object>
      </w:r>
    </w:p>
    <w:p w14:paraId="3C796AB1" w14:textId="77777777" w:rsidR="0089218D" w:rsidRPr="009039FC" w:rsidRDefault="0089218D" w:rsidP="0089218D"/>
    <w:p w14:paraId="18FECD3D" w14:textId="77777777" w:rsidR="0089218D" w:rsidRPr="009039FC" w:rsidRDefault="0089218D" w:rsidP="0089218D">
      <w:r w:rsidRPr="009039FC">
        <w:lastRenderedPageBreak/>
        <w:t>Before or when the item reaches the transfer point on the conveyor, the CSC/Host will send a Code telegram with the destination for the item to the induction unit in question.</w:t>
      </w:r>
    </w:p>
    <w:p w14:paraId="021454D6" w14:textId="77777777" w:rsidR="0089218D" w:rsidRPr="009039FC" w:rsidRDefault="0089218D" w:rsidP="0089218D">
      <w:r w:rsidRPr="009039FC">
        <w:t>The conveyor line will inform the CSC/Host about what item is going to be transferred (not part of this protocol scenario).</w:t>
      </w:r>
    </w:p>
    <w:p w14:paraId="610747A5" w14:textId="77777777" w:rsidR="0089218D" w:rsidRPr="009039FC" w:rsidRDefault="0089218D" w:rsidP="0089218D">
      <w:r w:rsidRPr="009039FC">
        <w:t>When the item is transferred (this is detected by the CMC by hardware and handshake digital signals (HS0, HS1)), the CMC informs the CSC/Host of the index of the item and the handshake signals. Now the CSC/Host is responsible to ensure that the correct item is transferred by checking the index and handshake number. If an error is detected, the CSC/Host may redirect the item. This redirection may occur at any point while the item is present at the induction unit and at the sorter.</w:t>
      </w:r>
    </w:p>
    <w:p w14:paraId="6F545DBB" w14:textId="77777777" w:rsidR="0089218D" w:rsidRPr="009039FC" w:rsidRDefault="0089218D" w:rsidP="0089218D">
      <w:r w:rsidRPr="009039FC">
        <w:t>The CMC/induction unit will induct the item in the normal way.</w:t>
      </w:r>
    </w:p>
    <w:p w14:paraId="129CC925" w14:textId="77777777" w:rsidR="0089218D" w:rsidRPr="009039FC" w:rsidRDefault="0089218D" w:rsidP="0089218D">
      <w:r w:rsidRPr="009039FC">
        <w:t>See also [TRANSFER] for details.</w:t>
      </w:r>
    </w:p>
    <w:p w14:paraId="23DD4DCF" w14:textId="77777777" w:rsidR="0089218D" w:rsidRPr="009039FC" w:rsidRDefault="0089218D" w:rsidP="0089218D">
      <w:pPr>
        <w:pStyle w:val="Heading2"/>
        <w:tabs>
          <w:tab w:val="clear" w:pos="1281"/>
          <w:tab w:val="clear" w:pos="1962"/>
          <w:tab w:val="left" w:pos="1260"/>
        </w:tabs>
        <w:overflowPunct w:val="0"/>
        <w:autoSpaceDE w:val="0"/>
        <w:autoSpaceDN w:val="0"/>
        <w:adjustRightInd w:val="0"/>
        <w:jc w:val="both"/>
        <w:textAlignment w:val="baseline"/>
      </w:pPr>
      <w:bookmarkStart w:id="488" w:name="_Toc192574178"/>
      <w:bookmarkStart w:id="489" w:name="_Toc534610820"/>
      <w:bookmarkStart w:id="490" w:name="_Toc55827111"/>
      <w:bookmarkStart w:id="491" w:name="_Toc146512344"/>
      <w:r w:rsidRPr="009039FC">
        <w:t>Telegram Scenarios for Test Operation</w:t>
      </w:r>
      <w:bookmarkEnd w:id="488"/>
      <w:bookmarkEnd w:id="489"/>
      <w:bookmarkEnd w:id="490"/>
      <w:bookmarkEnd w:id="491"/>
    </w:p>
    <w:p w14:paraId="7BFECEF8" w14:textId="77777777" w:rsidR="0089218D" w:rsidRPr="009039FC" w:rsidRDefault="0089218D" w:rsidP="0089218D">
      <w:r w:rsidRPr="009039FC">
        <w:t>Currently, no scenarios are defined.</w:t>
      </w:r>
    </w:p>
    <w:p w14:paraId="7956F8F3" w14:textId="77777777" w:rsidR="0089218D" w:rsidRPr="009039FC" w:rsidRDefault="0089218D" w:rsidP="0089218D">
      <w:pPr>
        <w:pStyle w:val="Heading2"/>
        <w:tabs>
          <w:tab w:val="clear" w:pos="1281"/>
          <w:tab w:val="clear" w:pos="1962"/>
          <w:tab w:val="left" w:pos="1260"/>
        </w:tabs>
        <w:overflowPunct w:val="0"/>
        <w:autoSpaceDE w:val="0"/>
        <w:autoSpaceDN w:val="0"/>
        <w:adjustRightInd w:val="0"/>
        <w:jc w:val="both"/>
        <w:textAlignment w:val="baseline"/>
      </w:pPr>
      <w:bookmarkStart w:id="492" w:name="_Toc192574179"/>
      <w:bookmarkStart w:id="493" w:name="_Toc534610821"/>
      <w:bookmarkStart w:id="494" w:name="_Toc55827112"/>
      <w:bookmarkStart w:id="495" w:name="_Toc146512345"/>
      <w:r w:rsidRPr="009039FC">
        <w:t>Telegram Scenarios for CMC - MES</w:t>
      </w:r>
      <w:bookmarkEnd w:id="492"/>
      <w:bookmarkEnd w:id="493"/>
      <w:bookmarkEnd w:id="494"/>
      <w:bookmarkEnd w:id="495"/>
    </w:p>
    <w:p w14:paraId="18998208" w14:textId="77777777" w:rsidR="001121CE" w:rsidRPr="009039FC" w:rsidRDefault="0089218D" w:rsidP="0089218D">
      <w:r w:rsidRPr="009039FC">
        <w:t>Please consult the [MES] document for further information.</w:t>
      </w:r>
    </w:p>
    <w:sectPr w:rsidR="001121CE" w:rsidRPr="009039FC" w:rsidSect="00A239AF">
      <w:headerReference w:type="default" r:id="rId67"/>
      <w:footerReference w:type="default" r:id="rId68"/>
      <w:footnotePr>
        <w:numFmt w:val="lowerRoman"/>
      </w:footnotePr>
      <w:endnotePr>
        <w:numFmt w:val="decimal"/>
      </w:endnotePr>
      <w:type w:val="continuous"/>
      <w:pgSz w:w="11907" w:h="16840" w:code="9"/>
      <w:pgMar w:top="1985" w:right="1418" w:bottom="890" w:left="1418" w:header="624" w:footer="357"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35BAD4" w14:textId="77777777" w:rsidR="000F06F0" w:rsidRPr="005D473F" w:rsidRDefault="000F06F0">
      <w:r w:rsidRPr="005D473F">
        <w:separator/>
      </w:r>
    </w:p>
  </w:endnote>
  <w:endnote w:type="continuationSeparator" w:id="0">
    <w:p w14:paraId="2E0796DA" w14:textId="77777777" w:rsidR="000F06F0" w:rsidRPr="005D473F" w:rsidRDefault="000F06F0">
      <w:r w:rsidRPr="005D473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Serif">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nePrinter">
    <w:altName w:val="Calibri"/>
    <w:panose1 w:val="00000000000000000000"/>
    <w:charset w:val="00"/>
    <w:family w:val="modern"/>
    <w:notTrueType/>
    <w:pitch w:val="fixed"/>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DotumChe">
    <w:charset w:val="81"/>
    <w:family w:val="modern"/>
    <w:pitch w:val="fixed"/>
    <w:sig w:usb0="B00002AF" w:usb1="69D77CFB" w:usb2="00000030" w:usb3="00000000" w:csb0="0008009F" w:csb1="00000000"/>
  </w:font>
  <w:font w:name="AvantGarde">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A1794" w14:textId="77777777" w:rsidR="00652E7F" w:rsidRDefault="00652E7F">
    <w:pPr>
      <w:pStyle w:val="FooterStart"/>
      <w:spacing w:before="0" w:after="0"/>
    </w:pPr>
    <w:r w:rsidRPr="00652E7F">
      <w:rPr>
        <w:sz w:val="12"/>
      </w:rPr>
      <w:t>© BEUMER Group 2020</w:t>
    </w:r>
  </w:p>
  <w:p w14:paraId="1DF72E15" w14:textId="3D66704C" w:rsidR="00652E7F" w:rsidRDefault="00460A08">
    <w:pPr>
      <w:pStyle w:val="FooterA4"/>
    </w:pPr>
    <w:r>
      <w:t>1</w:t>
    </w:r>
    <w:r w:rsidR="00A972A3">
      <w:t>0</w:t>
    </w:r>
    <w:r w:rsidR="00BF55BB">
      <w:t xml:space="preserve"> </w:t>
    </w:r>
    <w:proofErr w:type="gramStart"/>
    <w:r w:rsidR="00A972A3">
      <w:t>April</w:t>
    </w:r>
    <w:r w:rsidR="00BF55BB">
      <w:t xml:space="preserve">  202</w:t>
    </w:r>
    <w:r>
      <w:t>4</w:t>
    </w:r>
    <w:proofErr w:type="gramEnd"/>
    <w:r w:rsidR="00652E7F">
      <w:tab/>
    </w:r>
    <w:r w:rsidR="00652E7F">
      <w:rPr>
        <w:b/>
      </w:rPr>
      <w:tab/>
    </w:r>
  </w:p>
  <w:p w14:paraId="2EAFA0A4" w14:textId="77777777" w:rsidR="00652E7F" w:rsidRDefault="00652E7F">
    <w:pPr>
      <w:pStyle w:val="FooterA4"/>
    </w:pPr>
    <w:r>
      <w:tab/>
    </w:r>
    <w:r>
      <w:tab/>
    </w:r>
    <w:r>
      <w:fldChar w:fldCharType="begin"/>
    </w:r>
    <w:r>
      <w:instrText xml:space="preserve"> PAGE  \* MERGEFORMAT </w:instrText>
    </w:r>
    <w:r>
      <w:fldChar w:fldCharType="separate"/>
    </w:r>
    <w:r>
      <w:rPr>
        <w:noProof/>
      </w:rPr>
      <w:t>1</w:t>
    </w:r>
    <w:r>
      <w:fldChar w:fldCharType="end"/>
    </w:r>
    <w:r>
      <w:t>/</w:t>
    </w:r>
    <w:r w:rsidR="009D24C8">
      <w:fldChar w:fldCharType="begin"/>
    </w:r>
    <w:r w:rsidR="009D24C8">
      <w:instrText xml:space="preserve"> NUMPAGES  \* MERGEFORMAT </w:instrText>
    </w:r>
    <w:r w:rsidR="009D24C8">
      <w:fldChar w:fldCharType="separate"/>
    </w:r>
    <w:r>
      <w:rPr>
        <w:noProof/>
      </w:rPr>
      <w:t>108</w:t>
    </w:r>
    <w:r w:rsidR="009D24C8">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8DA465" w14:textId="77777777" w:rsidR="000F06F0" w:rsidRPr="005D473F" w:rsidRDefault="000F06F0">
      <w:r w:rsidRPr="005D473F">
        <w:separator/>
      </w:r>
    </w:p>
  </w:footnote>
  <w:footnote w:type="continuationSeparator" w:id="0">
    <w:p w14:paraId="37AFBB10" w14:textId="77777777" w:rsidR="000F06F0" w:rsidRPr="005D473F" w:rsidRDefault="000F06F0">
      <w:r w:rsidRPr="005D473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69DE6" w14:textId="2CFCADDA" w:rsidR="00652E7F" w:rsidRDefault="00506CB8" w:rsidP="00506CB8">
    <w:pPr>
      <w:pStyle w:val="Header"/>
      <w:pBdr>
        <w:bottom w:val="single" w:sz="12" w:space="12" w:color="auto"/>
      </w:pBdr>
      <w:rPr>
        <w:b/>
        <w:sz w:val="24"/>
      </w:rPr>
    </w:pPr>
    <w:r w:rsidRPr="00506CB8">
      <w:rPr>
        <w:b/>
        <w:sz w:val="24"/>
      </w:rPr>
      <w:t>DHL e-Commerce Dallas and Charlotte hub</w:t>
    </w:r>
  </w:p>
  <w:p w14:paraId="6EC42B1D" w14:textId="77777777" w:rsidR="00652E7F" w:rsidRDefault="00652E7F">
    <w:pPr>
      <w:pStyle w:val="Header"/>
      <w:pBdr>
        <w:bottom w:val="single" w:sz="12" w:space="12" w:color="auto"/>
      </w:pBdr>
      <w:rPr>
        <w:b/>
        <w:sz w:val="24"/>
      </w:rPr>
    </w:pPr>
    <w:r>
      <w:rPr>
        <w:b/>
        <w:sz w:val="24"/>
      </w:rPr>
      <w:t>CMC Routing</w:t>
    </w:r>
  </w:p>
  <w:p w14:paraId="76B6D7F7" w14:textId="6217A515" w:rsidR="0089218D" w:rsidRPr="00652E7F" w:rsidRDefault="00112794" w:rsidP="00652E7F">
    <w:pPr>
      <w:pStyle w:val="Header"/>
    </w:pPr>
    <w:r>
      <w:rPr>
        <w:noProof/>
      </w:rPr>
      <w:drawing>
        <wp:anchor distT="0" distB="0" distL="114300" distR="114300" simplePos="0" relativeHeight="251657728" behindDoc="0" locked="0" layoutInCell="1" allowOverlap="1" wp14:anchorId="5CA50B55" wp14:editId="40DFBB0C">
          <wp:simplePos x="0" y="0"/>
          <wp:positionH relativeFrom="page">
            <wp:posOffset>900430</wp:posOffset>
          </wp:positionH>
          <wp:positionV relativeFrom="page">
            <wp:posOffset>431800</wp:posOffset>
          </wp:positionV>
          <wp:extent cx="1645920" cy="39560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5920" cy="39560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17ACF4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9EEA81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0A67DA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C6A904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B20FE0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DF0C8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4465A3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FAADDE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BEC5A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704C13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29260948"/>
    <w:lvl w:ilvl="0">
      <w:start w:val="1"/>
      <w:numFmt w:val="decimal"/>
      <w:lvlRestart w:val="0"/>
      <w:pStyle w:val="Heading1"/>
      <w:lvlText w:val="%1."/>
      <w:lvlJc w:val="left"/>
      <w:pPr>
        <w:tabs>
          <w:tab w:val="num" w:pos="1281"/>
        </w:tabs>
        <w:ind w:left="1281" w:hanging="1281"/>
      </w:pPr>
      <w:rPr>
        <w:rFonts w:hint="default"/>
      </w:rPr>
    </w:lvl>
    <w:lvl w:ilvl="1">
      <w:start w:val="1"/>
      <w:numFmt w:val="decimal"/>
      <w:pStyle w:val="Heading2"/>
      <w:lvlText w:val="%1.%2"/>
      <w:lvlJc w:val="left"/>
      <w:pPr>
        <w:tabs>
          <w:tab w:val="num" w:pos="1281"/>
        </w:tabs>
        <w:ind w:left="0" w:firstLine="0"/>
      </w:pPr>
      <w:rPr>
        <w:rFonts w:hint="default"/>
      </w:rPr>
    </w:lvl>
    <w:lvl w:ilvl="2">
      <w:start w:val="1"/>
      <w:numFmt w:val="decimal"/>
      <w:pStyle w:val="Heading3"/>
      <w:lvlText w:val="%1.%2.%3"/>
      <w:lvlJc w:val="left"/>
      <w:pPr>
        <w:tabs>
          <w:tab w:val="num" w:pos="1281"/>
        </w:tabs>
        <w:ind w:left="0" w:firstLine="0"/>
      </w:pPr>
      <w:rPr>
        <w:rFonts w:hint="default"/>
      </w:rPr>
    </w:lvl>
    <w:lvl w:ilvl="3">
      <w:start w:val="1"/>
      <w:numFmt w:val="decimal"/>
      <w:pStyle w:val="Heading4"/>
      <w:lvlText w:val="%1.%2.%3.%4"/>
      <w:lvlJc w:val="left"/>
      <w:pPr>
        <w:tabs>
          <w:tab w:val="num" w:pos="1281"/>
        </w:tabs>
        <w:ind w:left="0" w:firstLine="0"/>
      </w:pPr>
      <w:rPr>
        <w:rFonts w:hint="default"/>
      </w:rPr>
    </w:lvl>
    <w:lvl w:ilvl="4">
      <w:start w:val="1"/>
      <w:numFmt w:val="decimal"/>
      <w:pStyle w:val="Heading5"/>
      <w:lvlText w:val="%1.%2.%3.%4.%5"/>
      <w:lvlJc w:val="left"/>
      <w:pPr>
        <w:tabs>
          <w:tab w:val="num" w:pos="1281"/>
        </w:tabs>
        <w:ind w:left="0" w:firstLine="0"/>
      </w:pPr>
      <w:rPr>
        <w:rFonts w:hint="default"/>
      </w:rPr>
    </w:lvl>
    <w:lvl w:ilvl="5">
      <w:start w:val="1"/>
      <w:numFmt w:val="decimal"/>
      <w:pStyle w:val="Heading6"/>
      <w:lvlText w:val="%1.%2.%3.%4.%5.%6"/>
      <w:lvlJc w:val="left"/>
      <w:pPr>
        <w:tabs>
          <w:tab w:val="num" w:pos="1281"/>
        </w:tabs>
        <w:ind w:left="0" w:firstLine="0"/>
      </w:pPr>
      <w:rPr>
        <w:rFonts w:hint="default"/>
      </w:rPr>
    </w:lvl>
    <w:lvl w:ilvl="6">
      <w:start w:val="1"/>
      <w:numFmt w:val="decimal"/>
      <w:pStyle w:val="Heading7"/>
      <w:lvlText w:val="%1.%2.%3.%4.%5.%6.%7"/>
      <w:lvlJc w:val="left"/>
      <w:pPr>
        <w:tabs>
          <w:tab w:val="num" w:pos="1281"/>
        </w:tabs>
        <w:ind w:left="0" w:firstLine="0"/>
      </w:pPr>
      <w:rPr>
        <w:rFonts w:hint="default"/>
      </w:rPr>
    </w:lvl>
    <w:lvl w:ilvl="7">
      <w:start w:val="1"/>
      <w:numFmt w:val="decimal"/>
      <w:pStyle w:val="Heading8"/>
      <w:lvlText w:val="%1.%2.%3.%4.%5.%6.%7.%8"/>
      <w:lvlJc w:val="left"/>
      <w:pPr>
        <w:tabs>
          <w:tab w:val="num" w:pos="1281"/>
        </w:tabs>
        <w:ind w:left="0" w:firstLine="0"/>
      </w:pPr>
      <w:rPr>
        <w:rFonts w:hint="default"/>
      </w:rPr>
    </w:lvl>
    <w:lvl w:ilvl="8">
      <w:start w:val="1"/>
      <w:numFmt w:val="decimal"/>
      <w:pStyle w:val="Heading9"/>
      <w:lvlText w:val="%1.%2.%3.%4.%5.%6.%7.%8.%9"/>
      <w:lvlJc w:val="left"/>
      <w:pPr>
        <w:tabs>
          <w:tab w:val="num" w:pos="1281"/>
        </w:tabs>
        <w:ind w:left="0" w:firstLine="0"/>
      </w:pPr>
      <w:rPr>
        <w:rFonts w:hint="default"/>
      </w:rPr>
    </w:lvl>
  </w:abstractNum>
  <w:abstractNum w:abstractNumId="11" w15:restartNumberingAfterBreak="0">
    <w:nsid w:val="FFFFFFFE"/>
    <w:multiLevelType w:val="singleLevel"/>
    <w:tmpl w:val="0564401C"/>
    <w:lvl w:ilvl="0">
      <w:numFmt w:val="bullet"/>
      <w:lvlText w:val="*"/>
      <w:lvlJc w:val="left"/>
    </w:lvl>
  </w:abstractNum>
  <w:abstractNum w:abstractNumId="12" w15:restartNumberingAfterBreak="0">
    <w:nsid w:val="069E00EA"/>
    <w:multiLevelType w:val="singleLevel"/>
    <w:tmpl w:val="BAB2C1A6"/>
    <w:lvl w:ilvl="0">
      <w:start w:val="1"/>
      <w:numFmt w:val="decimal"/>
      <w:lvlText w:val="%1."/>
      <w:legacy w:legacy="1" w:legacySpace="0" w:legacyIndent="283"/>
      <w:lvlJc w:val="left"/>
      <w:pPr>
        <w:ind w:left="283" w:hanging="283"/>
      </w:pPr>
    </w:lvl>
  </w:abstractNum>
  <w:abstractNum w:abstractNumId="13" w15:restartNumberingAfterBreak="0">
    <w:nsid w:val="090C3963"/>
    <w:multiLevelType w:val="multilevel"/>
    <w:tmpl w:val="DC4E23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1227764"/>
    <w:multiLevelType w:val="multilevel"/>
    <w:tmpl w:val="041E5A00"/>
    <w:lvl w:ilvl="0">
      <w:start w:val="1"/>
      <w:numFmt w:val="bullet"/>
      <w:lvlText w:val=""/>
      <w:lvlJc w:val="left"/>
      <w:pPr>
        <w:tabs>
          <w:tab w:val="num" w:pos="1641"/>
        </w:tabs>
        <w:ind w:left="1641" w:hanging="360"/>
      </w:pPr>
      <w:rPr>
        <w:rFonts w:ascii="Symbol" w:hAnsi="Symbol" w:hint="default"/>
      </w:rPr>
    </w:lvl>
    <w:lvl w:ilvl="1">
      <w:start w:val="1"/>
      <w:numFmt w:val="bullet"/>
      <w:lvlText w:val="o"/>
      <w:lvlJc w:val="left"/>
      <w:pPr>
        <w:tabs>
          <w:tab w:val="num" w:pos="2721"/>
        </w:tabs>
        <w:ind w:left="2721" w:hanging="360"/>
      </w:pPr>
      <w:rPr>
        <w:rFonts w:ascii="Courier New" w:hAnsi="Courier New" w:hint="default"/>
      </w:rPr>
    </w:lvl>
    <w:lvl w:ilvl="2">
      <w:start w:val="1"/>
      <w:numFmt w:val="bullet"/>
      <w:lvlText w:val=""/>
      <w:lvlJc w:val="left"/>
      <w:pPr>
        <w:tabs>
          <w:tab w:val="num" w:pos="3441"/>
        </w:tabs>
        <w:ind w:left="3441" w:hanging="360"/>
      </w:pPr>
      <w:rPr>
        <w:rFonts w:ascii="Wingdings" w:hAnsi="Wingdings" w:hint="default"/>
      </w:rPr>
    </w:lvl>
    <w:lvl w:ilvl="3">
      <w:start w:val="1"/>
      <w:numFmt w:val="bullet"/>
      <w:lvlText w:val=""/>
      <w:lvlJc w:val="left"/>
      <w:pPr>
        <w:tabs>
          <w:tab w:val="num" w:pos="4161"/>
        </w:tabs>
        <w:ind w:left="4161" w:hanging="360"/>
      </w:pPr>
      <w:rPr>
        <w:rFonts w:ascii="Symbol" w:hAnsi="Symbol" w:hint="default"/>
      </w:rPr>
    </w:lvl>
    <w:lvl w:ilvl="4">
      <w:start w:val="1"/>
      <w:numFmt w:val="bullet"/>
      <w:lvlText w:val="o"/>
      <w:lvlJc w:val="left"/>
      <w:pPr>
        <w:tabs>
          <w:tab w:val="num" w:pos="4881"/>
        </w:tabs>
        <w:ind w:left="4881" w:hanging="360"/>
      </w:pPr>
      <w:rPr>
        <w:rFonts w:ascii="Courier New" w:hAnsi="Courier New" w:hint="default"/>
      </w:rPr>
    </w:lvl>
    <w:lvl w:ilvl="5">
      <w:start w:val="1"/>
      <w:numFmt w:val="bullet"/>
      <w:lvlText w:val=""/>
      <w:lvlJc w:val="left"/>
      <w:pPr>
        <w:tabs>
          <w:tab w:val="num" w:pos="5601"/>
        </w:tabs>
        <w:ind w:left="5601" w:hanging="360"/>
      </w:pPr>
      <w:rPr>
        <w:rFonts w:ascii="Wingdings" w:hAnsi="Wingdings" w:hint="default"/>
      </w:rPr>
    </w:lvl>
    <w:lvl w:ilvl="6">
      <w:start w:val="1"/>
      <w:numFmt w:val="bullet"/>
      <w:lvlText w:val=""/>
      <w:lvlJc w:val="left"/>
      <w:pPr>
        <w:tabs>
          <w:tab w:val="num" w:pos="6321"/>
        </w:tabs>
        <w:ind w:left="6321" w:hanging="360"/>
      </w:pPr>
      <w:rPr>
        <w:rFonts w:ascii="Symbol" w:hAnsi="Symbol" w:hint="default"/>
      </w:rPr>
    </w:lvl>
    <w:lvl w:ilvl="7">
      <w:start w:val="1"/>
      <w:numFmt w:val="bullet"/>
      <w:lvlText w:val="o"/>
      <w:lvlJc w:val="left"/>
      <w:pPr>
        <w:tabs>
          <w:tab w:val="num" w:pos="7041"/>
        </w:tabs>
        <w:ind w:left="7041" w:hanging="360"/>
      </w:pPr>
      <w:rPr>
        <w:rFonts w:ascii="Courier New" w:hAnsi="Courier New" w:hint="default"/>
      </w:rPr>
    </w:lvl>
    <w:lvl w:ilvl="8">
      <w:start w:val="1"/>
      <w:numFmt w:val="bullet"/>
      <w:lvlText w:val=""/>
      <w:lvlJc w:val="left"/>
      <w:pPr>
        <w:tabs>
          <w:tab w:val="num" w:pos="7761"/>
        </w:tabs>
        <w:ind w:left="7761" w:hanging="360"/>
      </w:pPr>
      <w:rPr>
        <w:rFonts w:ascii="Wingdings" w:hAnsi="Wingdings" w:hint="default"/>
      </w:rPr>
    </w:lvl>
  </w:abstractNum>
  <w:abstractNum w:abstractNumId="15" w15:restartNumberingAfterBreak="0">
    <w:nsid w:val="11F478D5"/>
    <w:multiLevelType w:val="multilevel"/>
    <w:tmpl w:val="D528FB70"/>
    <w:lvl w:ilvl="0">
      <w:start w:val="1"/>
      <w:numFmt w:val="decimal"/>
      <w:lvlText w:val="%1."/>
      <w:lvlJc w:val="left"/>
      <w:pPr>
        <w:tabs>
          <w:tab w:val="num" w:pos="0"/>
        </w:tabs>
        <w:ind w:left="0" w:firstLine="0"/>
      </w:pPr>
      <w:rPr>
        <w:rFonts w:hint="default"/>
      </w:rPr>
    </w:lvl>
    <w:lvl w:ilvl="1">
      <w:start w:val="1"/>
      <w:numFmt w:val="decimal"/>
      <w:lvlText w:val="%1.%2"/>
      <w:lvlJc w:val="left"/>
      <w:pPr>
        <w:tabs>
          <w:tab w:val="num" w:pos="-1281"/>
        </w:tabs>
        <w:ind w:left="-1281" w:firstLine="0"/>
      </w:pPr>
      <w:rPr>
        <w:rFonts w:hint="default"/>
      </w:rPr>
    </w:lvl>
    <w:lvl w:ilvl="2">
      <w:start w:val="1"/>
      <w:numFmt w:val="decimal"/>
      <w:lvlText w:val="%1.%2.%3"/>
      <w:lvlJc w:val="left"/>
      <w:pPr>
        <w:tabs>
          <w:tab w:val="num" w:pos="-1281"/>
        </w:tabs>
        <w:ind w:left="-1281" w:firstLine="0"/>
      </w:pPr>
      <w:rPr>
        <w:rFonts w:hint="default"/>
      </w:rPr>
    </w:lvl>
    <w:lvl w:ilvl="3">
      <w:start w:val="1"/>
      <w:numFmt w:val="decimal"/>
      <w:lvlText w:val="%1.%2.%3.%4"/>
      <w:lvlJc w:val="left"/>
      <w:pPr>
        <w:tabs>
          <w:tab w:val="num" w:pos="-1281"/>
        </w:tabs>
        <w:ind w:left="-1281" w:firstLine="0"/>
      </w:pPr>
      <w:rPr>
        <w:rFonts w:hint="default"/>
      </w:rPr>
    </w:lvl>
    <w:lvl w:ilvl="4">
      <w:start w:val="1"/>
      <w:numFmt w:val="decimal"/>
      <w:lvlText w:val="%1.%2.%3.%4.%5"/>
      <w:lvlJc w:val="left"/>
      <w:pPr>
        <w:tabs>
          <w:tab w:val="num" w:pos="-1281"/>
        </w:tabs>
        <w:ind w:left="-1281" w:firstLine="0"/>
      </w:pPr>
      <w:rPr>
        <w:rFonts w:hint="default"/>
      </w:rPr>
    </w:lvl>
    <w:lvl w:ilvl="5">
      <w:start w:val="1"/>
      <w:numFmt w:val="decimal"/>
      <w:lvlText w:val="%1.%2.%3.%4.%5.%6"/>
      <w:lvlJc w:val="left"/>
      <w:pPr>
        <w:tabs>
          <w:tab w:val="num" w:pos="-1281"/>
        </w:tabs>
        <w:ind w:left="-1281" w:firstLine="0"/>
      </w:pPr>
      <w:rPr>
        <w:rFonts w:hint="default"/>
      </w:rPr>
    </w:lvl>
    <w:lvl w:ilvl="6">
      <w:start w:val="1"/>
      <w:numFmt w:val="decimal"/>
      <w:lvlText w:val="%1.%2.%3.%4.%5.%6.%7"/>
      <w:lvlJc w:val="left"/>
      <w:pPr>
        <w:tabs>
          <w:tab w:val="num" w:pos="-1281"/>
        </w:tabs>
        <w:ind w:left="-1281" w:firstLine="0"/>
      </w:pPr>
      <w:rPr>
        <w:rFonts w:hint="default"/>
      </w:rPr>
    </w:lvl>
    <w:lvl w:ilvl="7">
      <w:start w:val="1"/>
      <w:numFmt w:val="decimal"/>
      <w:lvlText w:val="%1.%2.%3.%4.%5.%6.%7.%8"/>
      <w:lvlJc w:val="left"/>
      <w:pPr>
        <w:tabs>
          <w:tab w:val="num" w:pos="-1281"/>
        </w:tabs>
        <w:ind w:left="-1281" w:firstLine="0"/>
      </w:pPr>
      <w:rPr>
        <w:rFonts w:hint="default"/>
      </w:rPr>
    </w:lvl>
    <w:lvl w:ilvl="8">
      <w:start w:val="1"/>
      <w:numFmt w:val="decimal"/>
      <w:lvlText w:val="%1.%2.%3.%4.%5.%6.%7.%8.%9"/>
      <w:lvlJc w:val="left"/>
      <w:pPr>
        <w:tabs>
          <w:tab w:val="num" w:pos="-1281"/>
        </w:tabs>
        <w:ind w:left="-1281" w:firstLine="0"/>
      </w:pPr>
      <w:rPr>
        <w:rFonts w:hint="default"/>
      </w:rPr>
    </w:lvl>
  </w:abstractNum>
  <w:abstractNum w:abstractNumId="16" w15:restartNumberingAfterBreak="0">
    <w:nsid w:val="165E4603"/>
    <w:multiLevelType w:val="hybridMultilevel"/>
    <w:tmpl w:val="347C0794"/>
    <w:lvl w:ilvl="0" w:tplc="04090001">
      <w:start w:val="1"/>
      <w:numFmt w:val="bullet"/>
      <w:lvlText w:val=""/>
      <w:lvlJc w:val="left"/>
      <w:pPr>
        <w:tabs>
          <w:tab w:val="num" w:pos="2001"/>
        </w:tabs>
        <w:ind w:left="2001" w:hanging="360"/>
      </w:pPr>
      <w:rPr>
        <w:rFonts w:ascii="Symbol" w:hAnsi="Symbol" w:hint="default"/>
      </w:rPr>
    </w:lvl>
    <w:lvl w:ilvl="1" w:tplc="04090003">
      <w:start w:val="1"/>
      <w:numFmt w:val="bullet"/>
      <w:lvlText w:val="o"/>
      <w:lvlJc w:val="left"/>
      <w:pPr>
        <w:tabs>
          <w:tab w:val="num" w:pos="2721"/>
        </w:tabs>
        <w:ind w:left="2721" w:hanging="360"/>
      </w:pPr>
      <w:rPr>
        <w:rFonts w:ascii="Courier New" w:hAnsi="Courier New" w:cs="Courier New" w:hint="default"/>
      </w:rPr>
    </w:lvl>
    <w:lvl w:ilvl="2" w:tplc="04090005" w:tentative="1">
      <w:start w:val="1"/>
      <w:numFmt w:val="bullet"/>
      <w:lvlText w:val=""/>
      <w:lvlJc w:val="left"/>
      <w:pPr>
        <w:tabs>
          <w:tab w:val="num" w:pos="3441"/>
        </w:tabs>
        <w:ind w:left="3441" w:hanging="360"/>
      </w:pPr>
      <w:rPr>
        <w:rFonts w:ascii="Wingdings" w:hAnsi="Wingdings" w:hint="default"/>
      </w:rPr>
    </w:lvl>
    <w:lvl w:ilvl="3" w:tplc="04090001" w:tentative="1">
      <w:start w:val="1"/>
      <w:numFmt w:val="bullet"/>
      <w:lvlText w:val=""/>
      <w:lvlJc w:val="left"/>
      <w:pPr>
        <w:tabs>
          <w:tab w:val="num" w:pos="4161"/>
        </w:tabs>
        <w:ind w:left="4161" w:hanging="360"/>
      </w:pPr>
      <w:rPr>
        <w:rFonts w:ascii="Symbol" w:hAnsi="Symbol" w:hint="default"/>
      </w:rPr>
    </w:lvl>
    <w:lvl w:ilvl="4" w:tplc="04090003" w:tentative="1">
      <w:start w:val="1"/>
      <w:numFmt w:val="bullet"/>
      <w:lvlText w:val="o"/>
      <w:lvlJc w:val="left"/>
      <w:pPr>
        <w:tabs>
          <w:tab w:val="num" w:pos="4881"/>
        </w:tabs>
        <w:ind w:left="4881" w:hanging="360"/>
      </w:pPr>
      <w:rPr>
        <w:rFonts w:ascii="Courier New" w:hAnsi="Courier New" w:cs="Courier New" w:hint="default"/>
      </w:rPr>
    </w:lvl>
    <w:lvl w:ilvl="5" w:tplc="04090005" w:tentative="1">
      <w:start w:val="1"/>
      <w:numFmt w:val="bullet"/>
      <w:lvlText w:val=""/>
      <w:lvlJc w:val="left"/>
      <w:pPr>
        <w:tabs>
          <w:tab w:val="num" w:pos="5601"/>
        </w:tabs>
        <w:ind w:left="5601" w:hanging="360"/>
      </w:pPr>
      <w:rPr>
        <w:rFonts w:ascii="Wingdings" w:hAnsi="Wingdings" w:hint="default"/>
      </w:rPr>
    </w:lvl>
    <w:lvl w:ilvl="6" w:tplc="04090001" w:tentative="1">
      <w:start w:val="1"/>
      <w:numFmt w:val="bullet"/>
      <w:lvlText w:val=""/>
      <w:lvlJc w:val="left"/>
      <w:pPr>
        <w:tabs>
          <w:tab w:val="num" w:pos="6321"/>
        </w:tabs>
        <w:ind w:left="6321" w:hanging="360"/>
      </w:pPr>
      <w:rPr>
        <w:rFonts w:ascii="Symbol" w:hAnsi="Symbol" w:hint="default"/>
      </w:rPr>
    </w:lvl>
    <w:lvl w:ilvl="7" w:tplc="04090003" w:tentative="1">
      <w:start w:val="1"/>
      <w:numFmt w:val="bullet"/>
      <w:lvlText w:val="o"/>
      <w:lvlJc w:val="left"/>
      <w:pPr>
        <w:tabs>
          <w:tab w:val="num" w:pos="7041"/>
        </w:tabs>
        <w:ind w:left="7041" w:hanging="360"/>
      </w:pPr>
      <w:rPr>
        <w:rFonts w:ascii="Courier New" w:hAnsi="Courier New" w:cs="Courier New" w:hint="default"/>
      </w:rPr>
    </w:lvl>
    <w:lvl w:ilvl="8" w:tplc="04090005" w:tentative="1">
      <w:start w:val="1"/>
      <w:numFmt w:val="bullet"/>
      <w:lvlText w:val=""/>
      <w:lvlJc w:val="left"/>
      <w:pPr>
        <w:tabs>
          <w:tab w:val="num" w:pos="7761"/>
        </w:tabs>
        <w:ind w:left="7761" w:hanging="360"/>
      </w:pPr>
      <w:rPr>
        <w:rFonts w:ascii="Wingdings" w:hAnsi="Wingdings" w:hint="default"/>
      </w:rPr>
    </w:lvl>
  </w:abstractNum>
  <w:abstractNum w:abstractNumId="17" w15:restartNumberingAfterBreak="0">
    <w:nsid w:val="181C2858"/>
    <w:multiLevelType w:val="multilevel"/>
    <w:tmpl w:val="4C525CD4"/>
    <w:lvl w:ilvl="0">
      <w:start w:val="1"/>
      <w:numFmt w:val="bullet"/>
      <w:lvlText w:val=""/>
      <w:lvlJc w:val="left"/>
      <w:pPr>
        <w:tabs>
          <w:tab w:val="num" w:pos="1999"/>
        </w:tabs>
        <w:ind w:left="1999" w:hanging="360"/>
      </w:pPr>
      <w:rPr>
        <w:rFonts w:ascii="Symbol" w:hAnsi="Symbol" w:hint="default"/>
      </w:rPr>
    </w:lvl>
    <w:lvl w:ilvl="1">
      <w:start w:val="1"/>
      <w:numFmt w:val="bullet"/>
      <w:lvlText w:val="o"/>
      <w:lvlJc w:val="left"/>
      <w:pPr>
        <w:tabs>
          <w:tab w:val="num" w:pos="3079"/>
        </w:tabs>
        <w:ind w:left="3079" w:hanging="360"/>
      </w:pPr>
      <w:rPr>
        <w:rFonts w:ascii="Courier New" w:hAnsi="Courier New" w:hint="default"/>
      </w:rPr>
    </w:lvl>
    <w:lvl w:ilvl="2">
      <w:start w:val="1"/>
      <w:numFmt w:val="bullet"/>
      <w:lvlText w:val=""/>
      <w:lvlJc w:val="left"/>
      <w:pPr>
        <w:tabs>
          <w:tab w:val="num" w:pos="3799"/>
        </w:tabs>
        <w:ind w:left="3799" w:hanging="360"/>
      </w:pPr>
      <w:rPr>
        <w:rFonts w:ascii="Wingdings" w:hAnsi="Wingdings" w:hint="default"/>
      </w:rPr>
    </w:lvl>
    <w:lvl w:ilvl="3">
      <w:start w:val="1"/>
      <w:numFmt w:val="bullet"/>
      <w:lvlText w:val=""/>
      <w:lvlJc w:val="left"/>
      <w:pPr>
        <w:tabs>
          <w:tab w:val="num" w:pos="4519"/>
        </w:tabs>
        <w:ind w:left="4519" w:hanging="360"/>
      </w:pPr>
      <w:rPr>
        <w:rFonts w:ascii="Symbol" w:hAnsi="Symbol" w:hint="default"/>
      </w:rPr>
    </w:lvl>
    <w:lvl w:ilvl="4">
      <w:start w:val="1"/>
      <w:numFmt w:val="bullet"/>
      <w:lvlText w:val="o"/>
      <w:lvlJc w:val="left"/>
      <w:pPr>
        <w:tabs>
          <w:tab w:val="num" w:pos="5239"/>
        </w:tabs>
        <w:ind w:left="5239" w:hanging="360"/>
      </w:pPr>
      <w:rPr>
        <w:rFonts w:ascii="Courier New" w:hAnsi="Courier New" w:hint="default"/>
      </w:rPr>
    </w:lvl>
    <w:lvl w:ilvl="5">
      <w:start w:val="1"/>
      <w:numFmt w:val="bullet"/>
      <w:lvlText w:val=""/>
      <w:lvlJc w:val="left"/>
      <w:pPr>
        <w:tabs>
          <w:tab w:val="num" w:pos="5959"/>
        </w:tabs>
        <w:ind w:left="5959" w:hanging="360"/>
      </w:pPr>
      <w:rPr>
        <w:rFonts w:ascii="Wingdings" w:hAnsi="Wingdings" w:hint="default"/>
      </w:rPr>
    </w:lvl>
    <w:lvl w:ilvl="6">
      <w:start w:val="1"/>
      <w:numFmt w:val="bullet"/>
      <w:lvlText w:val=""/>
      <w:lvlJc w:val="left"/>
      <w:pPr>
        <w:tabs>
          <w:tab w:val="num" w:pos="6679"/>
        </w:tabs>
        <w:ind w:left="6679" w:hanging="360"/>
      </w:pPr>
      <w:rPr>
        <w:rFonts w:ascii="Symbol" w:hAnsi="Symbol" w:hint="default"/>
      </w:rPr>
    </w:lvl>
    <w:lvl w:ilvl="7">
      <w:start w:val="1"/>
      <w:numFmt w:val="bullet"/>
      <w:lvlText w:val="o"/>
      <w:lvlJc w:val="left"/>
      <w:pPr>
        <w:tabs>
          <w:tab w:val="num" w:pos="7399"/>
        </w:tabs>
        <w:ind w:left="7399" w:hanging="360"/>
      </w:pPr>
      <w:rPr>
        <w:rFonts w:ascii="Courier New" w:hAnsi="Courier New" w:hint="default"/>
      </w:rPr>
    </w:lvl>
    <w:lvl w:ilvl="8">
      <w:start w:val="1"/>
      <w:numFmt w:val="bullet"/>
      <w:lvlText w:val=""/>
      <w:lvlJc w:val="left"/>
      <w:pPr>
        <w:tabs>
          <w:tab w:val="num" w:pos="8119"/>
        </w:tabs>
        <w:ind w:left="8119" w:hanging="360"/>
      </w:pPr>
      <w:rPr>
        <w:rFonts w:ascii="Wingdings" w:hAnsi="Wingdings" w:hint="default"/>
      </w:rPr>
    </w:lvl>
  </w:abstractNum>
  <w:abstractNum w:abstractNumId="18" w15:restartNumberingAfterBreak="0">
    <w:nsid w:val="1C4E0345"/>
    <w:multiLevelType w:val="singleLevel"/>
    <w:tmpl w:val="2EF0F43C"/>
    <w:lvl w:ilvl="0">
      <w:start w:val="1"/>
      <w:numFmt w:val="lowerLetter"/>
      <w:lvlText w:val="%1."/>
      <w:legacy w:legacy="1" w:legacySpace="0" w:legacyIndent="283"/>
      <w:lvlJc w:val="left"/>
      <w:pPr>
        <w:ind w:left="1922" w:hanging="283"/>
      </w:pPr>
    </w:lvl>
  </w:abstractNum>
  <w:abstractNum w:abstractNumId="19" w15:restartNumberingAfterBreak="0">
    <w:nsid w:val="1DDA6979"/>
    <w:multiLevelType w:val="singleLevel"/>
    <w:tmpl w:val="2EF0F43C"/>
    <w:lvl w:ilvl="0">
      <w:start w:val="1"/>
      <w:numFmt w:val="lowerLetter"/>
      <w:lvlText w:val="%1."/>
      <w:legacy w:legacy="1" w:legacySpace="0" w:legacyIndent="283"/>
      <w:lvlJc w:val="left"/>
      <w:pPr>
        <w:ind w:left="1922" w:hanging="283"/>
      </w:pPr>
    </w:lvl>
  </w:abstractNum>
  <w:abstractNum w:abstractNumId="20" w15:restartNumberingAfterBreak="0">
    <w:nsid w:val="215F5FF4"/>
    <w:multiLevelType w:val="hybridMultilevel"/>
    <w:tmpl w:val="17789546"/>
    <w:lvl w:ilvl="0" w:tplc="9E8E45DA">
      <w:start w:val="1"/>
      <w:numFmt w:val="bullet"/>
      <w:pStyle w:val="BulletList3"/>
      <w:lvlText w:val=""/>
      <w:lvlJc w:val="left"/>
      <w:pPr>
        <w:tabs>
          <w:tab w:val="num" w:pos="2356"/>
        </w:tabs>
        <w:ind w:left="2356" w:hanging="360"/>
      </w:pPr>
      <w:rPr>
        <w:rFonts w:ascii="Symbol" w:hAnsi="Symbol" w:hint="default"/>
      </w:rPr>
    </w:lvl>
    <w:lvl w:ilvl="1" w:tplc="04090003" w:tentative="1">
      <w:start w:val="1"/>
      <w:numFmt w:val="bullet"/>
      <w:lvlText w:val="o"/>
      <w:lvlJc w:val="left"/>
      <w:pPr>
        <w:tabs>
          <w:tab w:val="num" w:pos="3442"/>
        </w:tabs>
        <w:ind w:left="3442" w:hanging="360"/>
      </w:pPr>
      <w:rPr>
        <w:rFonts w:ascii="Courier New" w:hAnsi="Courier New" w:hint="default"/>
      </w:rPr>
    </w:lvl>
    <w:lvl w:ilvl="2" w:tplc="04090005" w:tentative="1">
      <w:start w:val="1"/>
      <w:numFmt w:val="bullet"/>
      <w:lvlText w:val=""/>
      <w:lvlJc w:val="left"/>
      <w:pPr>
        <w:tabs>
          <w:tab w:val="num" w:pos="4162"/>
        </w:tabs>
        <w:ind w:left="4162" w:hanging="360"/>
      </w:pPr>
      <w:rPr>
        <w:rFonts w:ascii="Wingdings" w:hAnsi="Wingdings" w:hint="default"/>
      </w:rPr>
    </w:lvl>
    <w:lvl w:ilvl="3" w:tplc="04090001" w:tentative="1">
      <w:start w:val="1"/>
      <w:numFmt w:val="bullet"/>
      <w:lvlText w:val=""/>
      <w:lvlJc w:val="left"/>
      <w:pPr>
        <w:tabs>
          <w:tab w:val="num" w:pos="4882"/>
        </w:tabs>
        <w:ind w:left="4882" w:hanging="360"/>
      </w:pPr>
      <w:rPr>
        <w:rFonts w:ascii="Symbol" w:hAnsi="Symbol" w:hint="default"/>
      </w:rPr>
    </w:lvl>
    <w:lvl w:ilvl="4" w:tplc="04090003" w:tentative="1">
      <w:start w:val="1"/>
      <w:numFmt w:val="bullet"/>
      <w:lvlText w:val="o"/>
      <w:lvlJc w:val="left"/>
      <w:pPr>
        <w:tabs>
          <w:tab w:val="num" w:pos="5602"/>
        </w:tabs>
        <w:ind w:left="5602" w:hanging="360"/>
      </w:pPr>
      <w:rPr>
        <w:rFonts w:ascii="Courier New" w:hAnsi="Courier New" w:hint="default"/>
      </w:rPr>
    </w:lvl>
    <w:lvl w:ilvl="5" w:tplc="04090005" w:tentative="1">
      <w:start w:val="1"/>
      <w:numFmt w:val="bullet"/>
      <w:lvlText w:val=""/>
      <w:lvlJc w:val="left"/>
      <w:pPr>
        <w:tabs>
          <w:tab w:val="num" w:pos="6322"/>
        </w:tabs>
        <w:ind w:left="6322" w:hanging="360"/>
      </w:pPr>
      <w:rPr>
        <w:rFonts w:ascii="Wingdings" w:hAnsi="Wingdings" w:hint="default"/>
      </w:rPr>
    </w:lvl>
    <w:lvl w:ilvl="6" w:tplc="04090001" w:tentative="1">
      <w:start w:val="1"/>
      <w:numFmt w:val="bullet"/>
      <w:lvlText w:val=""/>
      <w:lvlJc w:val="left"/>
      <w:pPr>
        <w:tabs>
          <w:tab w:val="num" w:pos="7042"/>
        </w:tabs>
        <w:ind w:left="7042" w:hanging="360"/>
      </w:pPr>
      <w:rPr>
        <w:rFonts w:ascii="Symbol" w:hAnsi="Symbol" w:hint="default"/>
      </w:rPr>
    </w:lvl>
    <w:lvl w:ilvl="7" w:tplc="04090003" w:tentative="1">
      <w:start w:val="1"/>
      <w:numFmt w:val="bullet"/>
      <w:lvlText w:val="o"/>
      <w:lvlJc w:val="left"/>
      <w:pPr>
        <w:tabs>
          <w:tab w:val="num" w:pos="7762"/>
        </w:tabs>
        <w:ind w:left="7762" w:hanging="360"/>
      </w:pPr>
      <w:rPr>
        <w:rFonts w:ascii="Courier New" w:hAnsi="Courier New" w:hint="default"/>
      </w:rPr>
    </w:lvl>
    <w:lvl w:ilvl="8" w:tplc="04090005" w:tentative="1">
      <w:start w:val="1"/>
      <w:numFmt w:val="bullet"/>
      <w:lvlText w:val=""/>
      <w:lvlJc w:val="left"/>
      <w:pPr>
        <w:tabs>
          <w:tab w:val="num" w:pos="8482"/>
        </w:tabs>
        <w:ind w:left="8482" w:hanging="360"/>
      </w:pPr>
      <w:rPr>
        <w:rFonts w:ascii="Wingdings" w:hAnsi="Wingdings" w:hint="default"/>
      </w:rPr>
    </w:lvl>
  </w:abstractNum>
  <w:abstractNum w:abstractNumId="21" w15:restartNumberingAfterBreak="0">
    <w:nsid w:val="2327458E"/>
    <w:multiLevelType w:val="multilevel"/>
    <w:tmpl w:val="BAB2C1A6"/>
    <w:lvl w:ilvl="0">
      <w:start w:val="1"/>
      <w:numFmt w:val="decimal"/>
      <w:lvlRestart w:val="0"/>
      <w:lvlText w:val="%1."/>
      <w:lvlJc w:val="left"/>
      <w:pPr>
        <w:tabs>
          <w:tab w:val="num" w:pos="1281"/>
        </w:tabs>
        <w:ind w:left="1281" w:hanging="1281"/>
      </w:pPr>
      <w:rPr>
        <w:rFonts w:hint="default"/>
      </w:rPr>
    </w:lvl>
    <w:lvl w:ilvl="1">
      <w:start w:val="1"/>
      <w:numFmt w:val="decimal"/>
      <w:lvlText w:val="%1.%2"/>
      <w:lvlJc w:val="left"/>
      <w:pPr>
        <w:tabs>
          <w:tab w:val="num" w:pos="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2" w15:restartNumberingAfterBreak="0">
    <w:nsid w:val="241904C1"/>
    <w:multiLevelType w:val="singleLevel"/>
    <w:tmpl w:val="BAB2C1A6"/>
    <w:lvl w:ilvl="0">
      <w:start w:val="1"/>
      <w:numFmt w:val="decimal"/>
      <w:lvlText w:val="%1."/>
      <w:legacy w:legacy="1" w:legacySpace="0" w:legacyIndent="283"/>
      <w:lvlJc w:val="left"/>
      <w:pPr>
        <w:ind w:left="283" w:hanging="283"/>
      </w:pPr>
    </w:lvl>
  </w:abstractNum>
  <w:abstractNum w:abstractNumId="23" w15:restartNumberingAfterBreak="0">
    <w:nsid w:val="271D33D3"/>
    <w:multiLevelType w:val="hybridMultilevel"/>
    <w:tmpl w:val="64E4D572"/>
    <w:lvl w:ilvl="0" w:tplc="04090001">
      <w:start w:val="1"/>
      <w:numFmt w:val="bullet"/>
      <w:lvlText w:val=""/>
      <w:lvlJc w:val="left"/>
      <w:pPr>
        <w:tabs>
          <w:tab w:val="num" w:pos="2001"/>
        </w:tabs>
        <w:ind w:left="2001" w:hanging="360"/>
      </w:pPr>
      <w:rPr>
        <w:rFonts w:ascii="Symbol" w:hAnsi="Symbol" w:hint="default"/>
      </w:rPr>
    </w:lvl>
    <w:lvl w:ilvl="1" w:tplc="04090003" w:tentative="1">
      <w:start w:val="1"/>
      <w:numFmt w:val="bullet"/>
      <w:lvlText w:val="o"/>
      <w:lvlJc w:val="left"/>
      <w:pPr>
        <w:tabs>
          <w:tab w:val="num" w:pos="2721"/>
        </w:tabs>
        <w:ind w:left="2721" w:hanging="360"/>
      </w:pPr>
      <w:rPr>
        <w:rFonts w:ascii="Courier New" w:hAnsi="Courier New" w:cs="Courier New" w:hint="default"/>
      </w:rPr>
    </w:lvl>
    <w:lvl w:ilvl="2" w:tplc="04090005" w:tentative="1">
      <w:start w:val="1"/>
      <w:numFmt w:val="bullet"/>
      <w:lvlText w:val=""/>
      <w:lvlJc w:val="left"/>
      <w:pPr>
        <w:tabs>
          <w:tab w:val="num" w:pos="3441"/>
        </w:tabs>
        <w:ind w:left="3441" w:hanging="360"/>
      </w:pPr>
      <w:rPr>
        <w:rFonts w:ascii="Wingdings" w:hAnsi="Wingdings" w:hint="default"/>
      </w:rPr>
    </w:lvl>
    <w:lvl w:ilvl="3" w:tplc="04090001" w:tentative="1">
      <w:start w:val="1"/>
      <w:numFmt w:val="bullet"/>
      <w:lvlText w:val=""/>
      <w:lvlJc w:val="left"/>
      <w:pPr>
        <w:tabs>
          <w:tab w:val="num" w:pos="4161"/>
        </w:tabs>
        <w:ind w:left="4161" w:hanging="360"/>
      </w:pPr>
      <w:rPr>
        <w:rFonts w:ascii="Symbol" w:hAnsi="Symbol" w:hint="default"/>
      </w:rPr>
    </w:lvl>
    <w:lvl w:ilvl="4" w:tplc="04090003" w:tentative="1">
      <w:start w:val="1"/>
      <w:numFmt w:val="bullet"/>
      <w:lvlText w:val="o"/>
      <w:lvlJc w:val="left"/>
      <w:pPr>
        <w:tabs>
          <w:tab w:val="num" w:pos="4881"/>
        </w:tabs>
        <w:ind w:left="4881" w:hanging="360"/>
      </w:pPr>
      <w:rPr>
        <w:rFonts w:ascii="Courier New" w:hAnsi="Courier New" w:cs="Courier New" w:hint="default"/>
      </w:rPr>
    </w:lvl>
    <w:lvl w:ilvl="5" w:tplc="04090005" w:tentative="1">
      <w:start w:val="1"/>
      <w:numFmt w:val="bullet"/>
      <w:lvlText w:val=""/>
      <w:lvlJc w:val="left"/>
      <w:pPr>
        <w:tabs>
          <w:tab w:val="num" w:pos="5601"/>
        </w:tabs>
        <w:ind w:left="5601" w:hanging="360"/>
      </w:pPr>
      <w:rPr>
        <w:rFonts w:ascii="Wingdings" w:hAnsi="Wingdings" w:hint="default"/>
      </w:rPr>
    </w:lvl>
    <w:lvl w:ilvl="6" w:tplc="04090001" w:tentative="1">
      <w:start w:val="1"/>
      <w:numFmt w:val="bullet"/>
      <w:lvlText w:val=""/>
      <w:lvlJc w:val="left"/>
      <w:pPr>
        <w:tabs>
          <w:tab w:val="num" w:pos="6321"/>
        </w:tabs>
        <w:ind w:left="6321" w:hanging="360"/>
      </w:pPr>
      <w:rPr>
        <w:rFonts w:ascii="Symbol" w:hAnsi="Symbol" w:hint="default"/>
      </w:rPr>
    </w:lvl>
    <w:lvl w:ilvl="7" w:tplc="04090003" w:tentative="1">
      <w:start w:val="1"/>
      <w:numFmt w:val="bullet"/>
      <w:lvlText w:val="o"/>
      <w:lvlJc w:val="left"/>
      <w:pPr>
        <w:tabs>
          <w:tab w:val="num" w:pos="7041"/>
        </w:tabs>
        <w:ind w:left="7041" w:hanging="360"/>
      </w:pPr>
      <w:rPr>
        <w:rFonts w:ascii="Courier New" w:hAnsi="Courier New" w:cs="Courier New" w:hint="default"/>
      </w:rPr>
    </w:lvl>
    <w:lvl w:ilvl="8" w:tplc="04090005" w:tentative="1">
      <w:start w:val="1"/>
      <w:numFmt w:val="bullet"/>
      <w:lvlText w:val=""/>
      <w:lvlJc w:val="left"/>
      <w:pPr>
        <w:tabs>
          <w:tab w:val="num" w:pos="7761"/>
        </w:tabs>
        <w:ind w:left="7761" w:hanging="360"/>
      </w:pPr>
      <w:rPr>
        <w:rFonts w:ascii="Wingdings" w:hAnsi="Wingdings" w:hint="default"/>
      </w:rPr>
    </w:lvl>
  </w:abstractNum>
  <w:abstractNum w:abstractNumId="24" w15:restartNumberingAfterBreak="0">
    <w:nsid w:val="27CD0FC2"/>
    <w:multiLevelType w:val="hybridMultilevel"/>
    <w:tmpl w:val="90CC77B8"/>
    <w:lvl w:ilvl="0" w:tplc="448E6546">
      <w:start w:val="1"/>
      <w:numFmt w:val="decimal"/>
      <w:lvlText w:val="(%1)"/>
      <w:lvlJc w:val="left"/>
      <w:pPr>
        <w:tabs>
          <w:tab w:val="num" w:pos="1641"/>
        </w:tabs>
        <w:ind w:left="1641" w:hanging="360"/>
      </w:pPr>
      <w:rPr>
        <w:rFonts w:hint="default"/>
      </w:rPr>
    </w:lvl>
    <w:lvl w:ilvl="1" w:tplc="04090019" w:tentative="1">
      <w:start w:val="1"/>
      <w:numFmt w:val="lowerLetter"/>
      <w:lvlText w:val="%2."/>
      <w:lvlJc w:val="left"/>
      <w:pPr>
        <w:tabs>
          <w:tab w:val="num" w:pos="2361"/>
        </w:tabs>
        <w:ind w:left="2361" w:hanging="360"/>
      </w:pPr>
    </w:lvl>
    <w:lvl w:ilvl="2" w:tplc="0409001B" w:tentative="1">
      <w:start w:val="1"/>
      <w:numFmt w:val="lowerRoman"/>
      <w:lvlText w:val="%3."/>
      <w:lvlJc w:val="right"/>
      <w:pPr>
        <w:tabs>
          <w:tab w:val="num" w:pos="3081"/>
        </w:tabs>
        <w:ind w:left="3081" w:hanging="180"/>
      </w:pPr>
    </w:lvl>
    <w:lvl w:ilvl="3" w:tplc="0409000F" w:tentative="1">
      <w:start w:val="1"/>
      <w:numFmt w:val="decimal"/>
      <w:lvlText w:val="%4."/>
      <w:lvlJc w:val="left"/>
      <w:pPr>
        <w:tabs>
          <w:tab w:val="num" w:pos="3801"/>
        </w:tabs>
        <w:ind w:left="3801" w:hanging="360"/>
      </w:pPr>
    </w:lvl>
    <w:lvl w:ilvl="4" w:tplc="04090019" w:tentative="1">
      <w:start w:val="1"/>
      <w:numFmt w:val="lowerLetter"/>
      <w:lvlText w:val="%5."/>
      <w:lvlJc w:val="left"/>
      <w:pPr>
        <w:tabs>
          <w:tab w:val="num" w:pos="4521"/>
        </w:tabs>
        <w:ind w:left="4521" w:hanging="360"/>
      </w:pPr>
    </w:lvl>
    <w:lvl w:ilvl="5" w:tplc="0409001B" w:tentative="1">
      <w:start w:val="1"/>
      <w:numFmt w:val="lowerRoman"/>
      <w:lvlText w:val="%6."/>
      <w:lvlJc w:val="right"/>
      <w:pPr>
        <w:tabs>
          <w:tab w:val="num" w:pos="5241"/>
        </w:tabs>
        <w:ind w:left="5241" w:hanging="180"/>
      </w:pPr>
    </w:lvl>
    <w:lvl w:ilvl="6" w:tplc="0409000F" w:tentative="1">
      <w:start w:val="1"/>
      <w:numFmt w:val="decimal"/>
      <w:lvlText w:val="%7."/>
      <w:lvlJc w:val="left"/>
      <w:pPr>
        <w:tabs>
          <w:tab w:val="num" w:pos="5961"/>
        </w:tabs>
        <w:ind w:left="5961" w:hanging="360"/>
      </w:pPr>
    </w:lvl>
    <w:lvl w:ilvl="7" w:tplc="04090019" w:tentative="1">
      <w:start w:val="1"/>
      <w:numFmt w:val="lowerLetter"/>
      <w:lvlText w:val="%8."/>
      <w:lvlJc w:val="left"/>
      <w:pPr>
        <w:tabs>
          <w:tab w:val="num" w:pos="6681"/>
        </w:tabs>
        <w:ind w:left="6681" w:hanging="360"/>
      </w:pPr>
    </w:lvl>
    <w:lvl w:ilvl="8" w:tplc="0409001B" w:tentative="1">
      <w:start w:val="1"/>
      <w:numFmt w:val="lowerRoman"/>
      <w:lvlText w:val="%9."/>
      <w:lvlJc w:val="right"/>
      <w:pPr>
        <w:tabs>
          <w:tab w:val="num" w:pos="7401"/>
        </w:tabs>
        <w:ind w:left="7401" w:hanging="180"/>
      </w:pPr>
    </w:lvl>
  </w:abstractNum>
  <w:abstractNum w:abstractNumId="25" w15:restartNumberingAfterBreak="0">
    <w:nsid w:val="28B02A51"/>
    <w:multiLevelType w:val="hybridMultilevel"/>
    <w:tmpl w:val="4C525CD4"/>
    <w:lvl w:ilvl="0" w:tplc="F6EC5A7C">
      <w:start w:val="1"/>
      <w:numFmt w:val="bullet"/>
      <w:pStyle w:val="BulletList2"/>
      <w:lvlText w:val=""/>
      <w:lvlJc w:val="left"/>
      <w:pPr>
        <w:tabs>
          <w:tab w:val="num" w:pos="1999"/>
        </w:tabs>
        <w:ind w:left="1999" w:hanging="360"/>
      </w:pPr>
      <w:rPr>
        <w:rFonts w:ascii="Symbol" w:hAnsi="Symbol" w:hint="default"/>
      </w:rPr>
    </w:lvl>
    <w:lvl w:ilvl="1" w:tplc="04090003" w:tentative="1">
      <w:start w:val="1"/>
      <w:numFmt w:val="bullet"/>
      <w:lvlText w:val="o"/>
      <w:lvlJc w:val="left"/>
      <w:pPr>
        <w:tabs>
          <w:tab w:val="num" w:pos="3079"/>
        </w:tabs>
        <w:ind w:left="3079" w:hanging="360"/>
      </w:pPr>
      <w:rPr>
        <w:rFonts w:ascii="Courier New" w:hAnsi="Courier New" w:hint="default"/>
      </w:rPr>
    </w:lvl>
    <w:lvl w:ilvl="2" w:tplc="04090005" w:tentative="1">
      <w:start w:val="1"/>
      <w:numFmt w:val="bullet"/>
      <w:lvlText w:val=""/>
      <w:lvlJc w:val="left"/>
      <w:pPr>
        <w:tabs>
          <w:tab w:val="num" w:pos="3799"/>
        </w:tabs>
        <w:ind w:left="3799" w:hanging="360"/>
      </w:pPr>
      <w:rPr>
        <w:rFonts w:ascii="Wingdings" w:hAnsi="Wingdings" w:hint="default"/>
      </w:rPr>
    </w:lvl>
    <w:lvl w:ilvl="3" w:tplc="04090001" w:tentative="1">
      <w:start w:val="1"/>
      <w:numFmt w:val="bullet"/>
      <w:lvlText w:val=""/>
      <w:lvlJc w:val="left"/>
      <w:pPr>
        <w:tabs>
          <w:tab w:val="num" w:pos="4519"/>
        </w:tabs>
        <w:ind w:left="4519" w:hanging="360"/>
      </w:pPr>
      <w:rPr>
        <w:rFonts w:ascii="Symbol" w:hAnsi="Symbol" w:hint="default"/>
      </w:rPr>
    </w:lvl>
    <w:lvl w:ilvl="4" w:tplc="04090003" w:tentative="1">
      <w:start w:val="1"/>
      <w:numFmt w:val="bullet"/>
      <w:lvlText w:val="o"/>
      <w:lvlJc w:val="left"/>
      <w:pPr>
        <w:tabs>
          <w:tab w:val="num" w:pos="5239"/>
        </w:tabs>
        <w:ind w:left="5239" w:hanging="360"/>
      </w:pPr>
      <w:rPr>
        <w:rFonts w:ascii="Courier New" w:hAnsi="Courier New" w:hint="default"/>
      </w:rPr>
    </w:lvl>
    <w:lvl w:ilvl="5" w:tplc="04090005" w:tentative="1">
      <w:start w:val="1"/>
      <w:numFmt w:val="bullet"/>
      <w:lvlText w:val=""/>
      <w:lvlJc w:val="left"/>
      <w:pPr>
        <w:tabs>
          <w:tab w:val="num" w:pos="5959"/>
        </w:tabs>
        <w:ind w:left="5959" w:hanging="360"/>
      </w:pPr>
      <w:rPr>
        <w:rFonts w:ascii="Wingdings" w:hAnsi="Wingdings" w:hint="default"/>
      </w:rPr>
    </w:lvl>
    <w:lvl w:ilvl="6" w:tplc="04090001" w:tentative="1">
      <w:start w:val="1"/>
      <w:numFmt w:val="bullet"/>
      <w:lvlText w:val=""/>
      <w:lvlJc w:val="left"/>
      <w:pPr>
        <w:tabs>
          <w:tab w:val="num" w:pos="6679"/>
        </w:tabs>
        <w:ind w:left="6679" w:hanging="360"/>
      </w:pPr>
      <w:rPr>
        <w:rFonts w:ascii="Symbol" w:hAnsi="Symbol" w:hint="default"/>
      </w:rPr>
    </w:lvl>
    <w:lvl w:ilvl="7" w:tplc="04090003" w:tentative="1">
      <w:start w:val="1"/>
      <w:numFmt w:val="bullet"/>
      <w:lvlText w:val="o"/>
      <w:lvlJc w:val="left"/>
      <w:pPr>
        <w:tabs>
          <w:tab w:val="num" w:pos="7399"/>
        </w:tabs>
        <w:ind w:left="7399" w:hanging="360"/>
      </w:pPr>
      <w:rPr>
        <w:rFonts w:ascii="Courier New" w:hAnsi="Courier New" w:hint="default"/>
      </w:rPr>
    </w:lvl>
    <w:lvl w:ilvl="8" w:tplc="04090005" w:tentative="1">
      <w:start w:val="1"/>
      <w:numFmt w:val="bullet"/>
      <w:lvlText w:val=""/>
      <w:lvlJc w:val="left"/>
      <w:pPr>
        <w:tabs>
          <w:tab w:val="num" w:pos="8119"/>
        </w:tabs>
        <w:ind w:left="8119" w:hanging="360"/>
      </w:pPr>
      <w:rPr>
        <w:rFonts w:ascii="Wingdings" w:hAnsi="Wingdings" w:hint="default"/>
      </w:rPr>
    </w:lvl>
  </w:abstractNum>
  <w:abstractNum w:abstractNumId="26" w15:restartNumberingAfterBreak="0">
    <w:nsid w:val="307E173F"/>
    <w:multiLevelType w:val="singleLevel"/>
    <w:tmpl w:val="2EF0F43C"/>
    <w:lvl w:ilvl="0">
      <w:start w:val="1"/>
      <w:numFmt w:val="lowerLetter"/>
      <w:lvlText w:val="%1."/>
      <w:legacy w:legacy="1" w:legacySpace="0" w:legacyIndent="283"/>
      <w:lvlJc w:val="left"/>
      <w:pPr>
        <w:ind w:left="1922" w:hanging="283"/>
      </w:pPr>
    </w:lvl>
  </w:abstractNum>
  <w:abstractNum w:abstractNumId="27" w15:restartNumberingAfterBreak="0">
    <w:nsid w:val="31596648"/>
    <w:multiLevelType w:val="multilevel"/>
    <w:tmpl w:val="784ED8AA"/>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39C15A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345E26D0"/>
    <w:multiLevelType w:val="multilevel"/>
    <w:tmpl w:val="93A6C40E"/>
    <w:lvl w:ilvl="0">
      <w:start w:val="1"/>
      <w:numFmt w:val="decimal"/>
      <w:lvlText w:val="%1."/>
      <w:lvlJc w:val="left"/>
      <w:pPr>
        <w:tabs>
          <w:tab w:val="num" w:pos="1281"/>
        </w:tabs>
        <w:ind w:left="0" w:firstLine="0"/>
      </w:pPr>
      <w:rPr>
        <w:rFonts w:hint="default"/>
      </w:rPr>
    </w:lvl>
    <w:lvl w:ilvl="1">
      <w:start w:val="1"/>
      <w:numFmt w:val="decimal"/>
      <w:lvlText w:val="%1.%2"/>
      <w:lvlJc w:val="left"/>
      <w:pPr>
        <w:tabs>
          <w:tab w:val="num" w:pos="-1281"/>
        </w:tabs>
        <w:ind w:left="-1281" w:firstLine="0"/>
      </w:pPr>
      <w:rPr>
        <w:rFonts w:hint="default"/>
      </w:rPr>
    </w:lvl>
    <w:lvl w:ilvl="2">
      <w:start w:val="1"/>
      <w:numFmt w:val="decimal"/>
      <w:lvlText w:val="%1.%2.%3"/>
      <w:lvlJc w:val="left"/>
      <w:pPr>
        <w:tabs>
          <w:tab w:val="num" w:pos="-1281"/>
        </w:tabs>
        <w:ind w:left="-1281" w:firstLine="0"/>
      </w:pPr>
      <w:rPr>
        <w:rFonts w:hint="default"/>
      </w:rPr>
    </w:lvl>
    <w:lvl w:ilvl="3">
      <w:start w:val="1"/>
      <w:numFmt w:val="decimal"/>
      <w:lvlText w:val="%1.%2.%3.%4"/>
      <w:lvlJc w:val="left"/>
      <w:pPr>
        <w:tabs>
          <w:tab w:val="num" w:pos="-1281"/>
        </w:tabs>
        <w:ind w:left="-1281" w:firstLine="0"/>
      </w:pPr>
      <w:rPr>
        <w:rFonts w:hint="default"/>
      </w:rPr>
    </w:lvl>
    <w:lvl w:ilvl="4">
      <w:start w:val="1"/>
      <w:numFmt w:val="decimal"/>
      <w:lvlText w:val="%1.%2.%3.%4.%5"/>
      <w:lvlJc w:val="left"/>
      <w:pPr>
        <w:tabs>
          <w:tab w:val="num" w:pos="-1281"/>
        </w:tabs>
        <w:ind w:left="-1281" w:firstLine="0"/>
      </w:pPr>
      <w:rPr>
        <w:rFonts w:hint="default"/>
      </w:rPr>
    </w:lvl>
    <w:lvl w:ilvl="5">
      <w:start w:val="1"/>
      <w:numFmt w:val="decimal"/>
      <w:lvlText w:val="%1.%2.%3.%4.%5.%6"/>
      <w:lvlJc w:val="left"/>
      <w:pPr>
        <w:tabs>
          <w:tab w:val="num" w:pos="-1281"/>
        </w:tabs>
        <w:ind w:left="-1281" w:firstLine="0"/>
      </w:pPr>
      <w:rPr>
        <w:rFonts w:hint="default"/>
      </w:rPr>
    </w:lvl>
    <w:lvl w:ilvl="6">
      <w:start w:val="1"/>
      <w:numFmt w:val="decimal"/>
      <w:lvlText w:val="%1.%2.%3.%4.%5.%6.%7"/>
      <w:lvlJc w:val="left"/>
      <w:pPr>
        <w:tabs>
          <w:tab w:val="num" w:pos="-1281"/>
        </w:tabs>
        <w:ind w:left="-1281" w:firstLine="0"/>
      </w:pPr>
      <w:rPr>
        <w:rFonts w:hint="default"/>
      </w:rPr>
    </w:lvl>
    <w:lvl w:ilvl="7">
      <w:start w:val="1"/>
      <w:numFmt w:val="decimal"/>
      <w:lvlText w:val="%1.%2.%3.%4.%5.%6.%7.%8"/>
      <w:lvlJc w:val="left"/>
      <w:pPr>
        <w:tabs>
          <w:tab w:val="num" w:pos="-1281"/>
        </w:tabs>
        <w:ind w:left="-1281" w:firstLine="0"/>
      </w:pPr>
      <w:rPr>
        <w:rFonts w:hint="default"/>
      </w:rPr>
    </w:lvl>
    <w:lvl w:ilvl="8">
      <w:start w:val="1"/>
      <w:numFmt w:val="decimal"/>
      <w:lvlText w:val="%1.%2.%3.%4.%5.%6.%7.%8.%9"/>
      <w:lvlJc w:val="left"/>
      <w:pPr>
        <w:tabs>
          <w:tab w:val="num" w:pos="-1281"/>
        </w:tabs>
        <w:ind w:left="-1281" w:firstLine="0"/>
      </w:pPr>
      <w:rPr>
        <w:rFonts w:hint="default"/>
      </w:rPr>
    </w:lvl>
  </w:abstractNum>
  <w:abstractNum w:abstractNumId="30" w15:restartNumberingAfterBreak="0">
    <w:nsid w:val="35177BED"/>
    <w:multiLevelType w:val="hybridMultilevel"/>
    <w:tmpl w:val="67163FC2"/>
    <w:lvl w:ilvl="0" w:tplc="36A4A098">
      <w:start w:val="1"/>
      <w:numFmt w:val="bullet"/>
      <w:pStyle w:val="TableBulletList"/>
      <w:lvlText w:val=""/>
      <w:lvlJc w:val="left"/>
      <w:pPr>
        <w:tabs>
          <w:tab w:val="num" w:pos="284"/>
        </w:tabs>
        <w:ind w:left="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57754AA"/>
    <w:multiLevelType w:val="singleLevel"/>
    <w:tmpl w:val="BAB2C1A6"/>
    <w:lvl w:ilvl="0">
      <w:start w:val="1"/>
      <w:numFmt w:val="decimal"/>
      <w:lvlText w:val="%1."/>
      <w:legacy w:legacy="1" w:legacySpace="0" w:legacyIndent="283"/>
      <w:lvlJc w:val="left"/>
      <w:pPr>
        <w:ind w:left="283" w:hanging="283"/>
      </w:pPr>
    </w:lvl>
  </w:abstractNum>
  <w:abstractNum w:abstractNumId="32" w15:restartNumberingAfterBreak="0">
    <w:nsid w:val="396A497F"/>
    <w:multiLevelType w:val="multilevel"/>
    <w:tmpl w:val="17789546"/>
    <w:lvl w:ilvl="0">
      <w:start w:val="1"/>
      <w:numFmt w:val="bullet"/>
      <w:lvlText w:val=""/>
      <w:lvlJc w:val="left"/>
      <w:pPr>
        <w:tabs>
          <w:tab w:val="num" w:pos="2356"/>
        </w:tabs>
        <w:ind w:left="2356" w:hanging="360"/>
      </w:pPr>
      <w:rPr>
        <w:rFonts w:ascii="Symbol" w:hAnsi="Symbol" w:hint="default"/>
      </w:rPr>
    </w:lvl>
    <w:lvl w:ilvl="1">
      <w:start w:val="1"/>
      <w:numFmt w:val="bullet"/>
      <w:lvlText w:val="o"/>
      <w:lvlJc w:val="left"/>
      <w:pPr>
        <w:tabs>
          <w:tab w:val="num" w:pos="3442"/>
        </w:tabs>
        <w:ind w:left="3442" w:hanging="360"/>
      </w:pPr>
      <w:rPr>
        <w:rFonts w:ascii="Courier New" w:hAnsi="Courier New" w:hint="default"/>
      </w:rPr>
    </w:lvl>
    <w:lvl w:ilvl="2">
      <w:start w:val="1"/>
      <w:numFmt w:val="bullet"/>
      <w:lvlText w:val=""/>
      <w:lvlJc w:val="left"/>
      <w:pPr>
        <w:tabs>
          <w:tab w:val="num" w:pos="4162"/>
        </w:tabs>
        <w:ind w:left="4162" w:hanging="360"/>
      </w:pPr>
      <w:rPr>
        <w:rFonts w:ascii="Wingdings" w:hAnsi="Wingdings" w:hint="default"/>
      </w:rPr>
    </w:lvl>
    <w:lvl w:ilvl="3">
      <w:start w:val="1"/>
      <w:numFmt w:val="bullet"/>
      <w:lvlText w:val=""/>
      <w:lvlJc w:val="left"/>
      <w:pPr>
        <w:tabs>
          <w:tab w:val="num" w:pos="4882"/>
        </w:tabs>
        <w:ind w:left="4882" w:hanging="360"/>
      </w:pPr>
      <w:rPr>
        <w:rFonts w:ascii="Symbol" w:hAnsi="Symbol" w:hint="default"/>
      </w:rPr>
    </w:lvl>
    <w:lvl w:ilvl="4">
      <w:start w:val="1"/>
      <w:numFmt w:val="bullet"/>
      <w:lvlText w:val="o"/>
      <w:lvlJc w:val="left"/>
      <w:pPr>
        <w:tabs>
          <w:tab w:val="num" w:pos="5602"/>
        </w:tabs>
        <w:ind w:left="5602" w:hanging="360"/>
      </w:pPr>
      <w:rPr>
        <w:rFonts w:ascii="Courier New" w:hAnsi="Courier New" w:hint="default"/>
      </w:rPr>
    </w:lvl>
    <w:lvl w:ilvl="5">
      <w:start w:val="1"/>
      <w:numFmt w:val="bullet"/>
      <w:lvlText w:val=""/>
      <w:lvlJc w:val="left"/>
      <w:pPr>
        <w:tabs>
          <w:tab w:val="num" w:pos="6322"/>
        </w:tabs>
        <w:ind w:left="6322" w:hanging="360"/>
      </w:pPr>
      <w:rPr>
        <w:rFonts w:ascii="Wingdings" w:hAnsi="Wingdings" w:hint="default"/>
      </w:rPr>
    </w:lvl>
    <w:lvl w:ilvl="6">
      <w:start w:val="1"/>
      <w:numFmt w:val="bullet"/>
      <w:lvlText w:val=""/>
      <w:lvlJc w:val="left"/>
      <w:pPr>
        <w:tabs>
          <w:tab w:val="num" w:pos="7042"/>
        </w:tabs>
        <w:ind w:left="7042" w:hanging="360"/>
      </w:pPr>
      <w:rPr>
        <w:rFonts w:ascii="Symbol" w:hAnsi="Symbol" w:hint="default"/>
      </w:rPr>
    </w:lvl>
    <w:lvl w:ilvl="7">
      <w:start w:val="1"/>
      <w:numFmt w:val="bullet"/>
      <w:lvlText w:val="o"/>
      <w:lvlJc w:val="left"/>
      <w:pPr>
        <w:tabs>
          <w:tab w:val="num" w:pos="7762"/>
        </w:tabs>
        <w:ind w:left="7762" w:hanging="360"/>
      </w:pPr>
      <w:rPr>
        <w:rFonts w:ascii="Courier New" w:hAnsi="Courier New" w:hint="default"/>
      </w:rPr>
    </w:lvl>
    <w:lvl w:ilvl="8">
      <w:start w:val="1"/>
      <w:numFmt w:val="bullet"/>
      <w:lvlText w:val=""/>
      <w:lvlJc w:val="left"/>
      <w:pPr>
        <w:tabs>
          <w:tab w:val="num" w:pos="8482"/>
        </w:tabs>
        <w:ind w:left="8482" w:hanging="360"/>
      </w:pPr>
      <w:rPr>
        <w:rFonts w:ascii="Wingdings" w:hAnsi="Wingdings" w:hint="default"/>
      </w:rPr>
    </w:lvl>
  </w:abstractNum>
  <w:abstractNum w:abstractNumId="33" w15:restartNumberingAfterBreak="0">
    <w:nsid w:val="3D7736E1"/>
    <w:multiLevelType w:val="singleLevel"/>
    <w:tmpl w:val="2EF0F43C"/>
    <w:lvl w:ilvl="0">
      <w:start w:val="1"/>
      <w:numFmt w:val="lowerLetter"/>
      <w:lvlText w:val="%1."/>
      <w:legacy w:legacy="1" w:legacySpace="0" w:legacyIndent="283"/>
      <w:lvlJc w:val="left"/>
      <w:pPr>
        <w:ind w:left="1922" w:hanging="283"/>
      </w:pPr>
    </w:lvl>
  </w:abstractNum>
  <w:abstractNum w:abstractNumId="34" w15:restartNumberingAfterBreak="0">
    <w:nsid w:val="4C3E3354"/>
    <w:multiLevelType w:val="hybridMultilevel"/>
    <w:tmpl w:val="BB0E86E0"/>
    <w:lvl w:ilvl="0" w:tplc="B6B27E18">
      <w:start w:val="1"/>
      <w:numFmt w:val="bullet"/>
      <w:pStyle w:val="BulletList1"/>
      <w:lvlText w:val=""/>
      <w:lvlJc w:val="left"/>
      <w:pPr>
        <w:tabs>
          <w:tab w:val="num" w:pos="1641"/>
        </w:tabs>
        <w:ind w:left="1641" w:hanging="360"/>
      </w:pPr>
      <w:rPr>
        <w:rFonts w:ascii="Symbol" w:hAnsi="Symbol" w:hint="default"/>
      </w:rPr>
    </w:lvl>
    <w:lvl w:ilvl="1" w:tplc="04090003" w:tentative="1">
      <w:start w:val="1"/>
      <w:numFmt w:val="bullet"/>
      <w:lvlText w:val="o"/>
      <w:lvlJc w:val="left"/>
      <w:pPr>
        <w:tabs>
          <w:tab w:val="num" w:pos="2721"/>
        </w:tabs>
        <w:ind w:left="2721" w:hanging="360"/>
      </w:pPr>
      <w:rPr>
        <w:rFonts w:ascii="Courier New" w:hAnsi="Courier New" w:hint="default"/>
      </w:rPr>
    </w:lvl>
    <w:lvl w:ilvl="2" w:tplc="04090005" w:tentative="1">
      <w:start w:val="1"/>
      <w:numFmt w:val="bullet"/>
      <w:lvlText w:val=""/>
      <w:lvlJc w:val="left"/>
      <w:pPr>
        <w:tabs>
          <w:tab w:val="num" w:pos="3441"/>
        </w:tabs>
        <w:ind w:left="3441" w:hanging="360"/>
      </w:pPr>
      <w:rPr>
        <w:rFonts w:ascii="Wingdings" w:hAnsi="Wingdings" w:hint="default"/>
      </w:rPr>
    </w:lvl>
    <w:lvl w:ilvl="3" w:tplc="04090001" w:tentative="1">
      <w:start w:val="1"/>
      <w:numFmt w:val="bullet"/>
      <w:lvlText w:val=""/>
      <w:lvlJc w:val="left"/>
      <w:pPr>
        <w:tabs>
          <w:tab w:val="num" w:pos="4161"/>
        </w:tabs>
        <w:ind w:left="4161" w:hanging="360"/>
      </w:pPr>
      <w:rPr>
        <w:rFonts w:ascii="Symbol" w:hAnsi="Symbol" w:hint="default"/>
      </w:rPr>
    </w:lvl>
    <w:lvl w:ilvl="4" w:tplc="04090003" w:tentative="1">
      <w:start w:val="1"/>
      <w:numFmt w:val="bullet"/>
      <w:lvlText w:val="o"/>
      <w:lvlJc w:val="left"/>
      <w:pPr>
        <w:tabs>
          <w:tab w:val="num" w:pos="4881"/>
        </w:tabs>
        <w:ind w:left="4881" w:hanging="360"/>
      </w:pPr>
      <w:rPr>
        <w:rFonts w:ascii="Courier New" w:hAnsi="Courier New" w:hint="default"/>
      </w:rPr>
    </w:lvl>
    <w:lvl w:ilvl="5" w:tplc="04090005" w:tentative="1">
      <w:start w:val="1"/>
      <w:numFmt w:val="bullet"/>
      <w:lvlText w:val=""/>
      <w:lvlJc w:val="left"/>
      <w:pPr>
        <w:tabs>
          <w:tab w:val="num" w:pos="5601"/>
        </w:tabs>
        <w:ind w:left="5601" w:hanging="360"/>
      </w:pPr>
      <w:rPr>
        <w:rFonts w:ascii="Wingdings" w:hAnsi="Wingdings" w:hint="default"/>
      </w:rPr>
    </w:lvl>
    <w:lvl w:ilvl="6" w:tplc="04090001" w:tentative="1">
      <w:start w:val="1"/>
      <w:numFmt w:val="bullet"/>
      <w:lvlText w:val=""/>
      <w:lvlJc w:val="left"/>
      <w:pPr>
        <w:tabs>
          <w:tab w:val="num" w:pos="6321"/>
        </w:tabs>
        <w:ind w:left="6321" w:hanging="360"/>
      </w:pPr>
      <w:rPr>
        <w:rFonts w:ascii="Symbol" w:hAnsi="Symbol" w:hint="default"/>
      </w:rPr>
    </w:lvl>
    <w:lvl w:ilvl="7" w:tplc="04090003" w:tentative="1">
      <w:start w:val="1"/>
      <w:numFmt w:val="bullet"/>
      <w:lvlText w:val="o"/>
      <w:lvlJc w:val="left"/>
      <w:pPr>
        <w:tabs>
          <w:tab w:val="num" w:pos="7041"/>
        </w:tabs>
        <w:ind w:left="7041" w:hanging="360"/>
      </w:pPr>
      <w:rPr>
        <w:rFonts w:ascii="Courier New" w:hAnsi="Courier New" w:hint="default"/>
      </w:rPr>
    </w:lvl>
    <w:lvl w:ilvl="8" w:tplc="04090005" w:tentative="1">
      <w:start w:val="1"/>
      <w:numFmt w:val="bullet"/>
      <w:lvlText w:val=""/>
      <w:lvlJc w:val="left"/>
      <w:pPr>
        <w:tabs>
          <w:tab w:val="num" w:pos="7761"/>
        </w:tabs>
        <w:ind w:left="7761" w:hanging="360"/>
      </w:pPr>
      <w:rPr>
        <w:rFonts w:ascii="Wingdings" w:hAnsi="Wingdings" w:hint="default"/>
      </w:rPr>
    </w:lvl>
  </w:abstractNum>
  <w:abstractNum w:abstractNumId="35" w15:restartNumberingAfterBreak="0">
    <w:nsid w:val="55376ABA"/>
    <w:multiLevelType w:val="singleLevel"/>
    <w:tmpl w:val="BAB2C1A6"/>
    <w:lvl w:ilvl="0">
      <w:start w:val="1"/>
      <w:numFmt w:val="decimal"/>
      <w:lvlText w:val="%1."/>
      <w:legacy w:legacy="1" w:legacySpace="0" w:legacyIndent="283"/>
      <w:lvlJc w:val="left"/>
      <w:pPr>
        <w:ind w:left="283" w:hanging="283"/>
      </w:pPr>
    </w:lvl>
  </w:abstractNum>
  <w:abstractNum w:abstractNumId="36" w15:restartNumberingAfterBreak="0">
    <w:nsid w:val="5667737E"/>
    <w:multiLevelType w:val="hybridMultilevel"/>
    <w:tmpl w:val="ECDC64A8"/>
    <w:lvl w:ilvl="0" w:tplc="04090001">
      <w:start w:val="1"/>
      <w:numFmt w:val="bullet"/>
      <w:lvlText w:val=""/>
      <w:lvlJc w:val="left"/>
      <w:pPr>
        <w:tabs>
          <w:tab w:val="num" w:pos="2001"/>
        </w:tabs>
        <w:ind w:left="2001" w:hanging="360"/>
      </w:pPr>
      <w:rPr>
        <w:rFonts w:ascii="Symbol" w:hAnsi="Symbol" w:hint="default"/>
      </w:rPr>
    </w:lvl>
    <w:lvl w:ilvl="1" w:tplc="04090003" w:tentative="1">
      <w:start w:val="1"/>
      <w:numFmt w:val="bullet"/>
      <w:lvlText w:val="o"/>
      <w:lvlJc w:val="left"/>
      <w:pPr>
        <w:tabs>
          <w:tab w:val="num" w:pos="2721"/>
        </w:tabs>
        <w:ind w:left="2721" w:hanging="360"/>
      </w:pPr>
      <w:rPr>
        <w:rFonts w:ascii="Courier New" w:hAnsi="Courier New" w:cs="Courier New" w:hint="default"/>
      </w:rPr>
    </w:lvl>
    <w:lvl w:ilvl="2" w:tplc="04090005" w:tentative="1">
      <w:start w:val="1"/>
      <w:numFmt w:val="bullet"/>
      <w:lvlText w:val=""/>
      <w:lvlJc w:val="left"/>
      <w:pPr>
        <w:tabs>
          <w:tab w:val="num" w:pos="3441"/>
        </w:tabs>
        <w:ind w:left="3441" w:hanging="360"/>
      </w:pPr>
      <w:rPr>
        <w:rFonts w:ascii="Wingdings" w:hAnsi="Wingdings" w:hint="default"/>
      </w:rPr>
    </w:lvl>
    <w:lvl w:ilvl="3" w:tplc="04090001" w:tentative="1">
      <w:start w:val="1"/>
      <w:numFmt w:val="bullet"/>
      <w:lvlText w:val=""/>
      <w:lvlJc w:val="left"/>
      <w:pPr>
        <w:tabs>
          <w:tab w:val="num" w:pos="4161"/>
        </w:tabs>
        <w:ind w:left="4161" w:hanging="360"/>
      </w:pPr>
      <w:rPr>
        <w:rFonts w:ascii="Symbol" w:hAnsi="Symbol" w:hint="default"/>
      </w:rPr>
    </w:lvl>
    <w:lvl w:ilvl="4" w:tplc="04090003" w:tentative="1">
      <w:start w:val="1"/>
      <w:numFmt w:val="bullet"/>
      <w:lvlText w:val="o"/>
      <w:lvlJc w:val="left"/>
      <w:pPr>
        <w:tabs>
          <w:tab w:val="num" w:pos="4881"/>
        </w:tabs>
        <w:ind w:left="4881" w:hanging="360"/>
      </w:pPr>
      <w:rPr>
        <w:rFonts w:ascii="Courier New" w:hAnsi="Courier New" w:cs="Courier New" w:hint="default"/>
      </w:rPr>
    </w:lvl>
    <w:lvl w:ilvl="5" w:tplc="04090005" w:tentative="1">
      <w:start w:val="1"/>
      <w:numFmt w:val="bullet"/>
      <w:lvlText w:val=""/>
      <w:lvlJc w:val="left"/>
      <w:pPr>
        <w:tabs>
          <w:tab w:val="num" w:pos="5601"/>
        </w:tabs>
        <w:ind w:left="5601" w:hanging="360"/>
      </w:pPr>
      <w:rPr>
        <w:rFonts w:ascii="Wingdings" w:hAnsi="Wingdings" w:hint="default"/>
      </w:rPr>
    </w:lvl>
    <w:lvl w:ilvl="6" w:tplc="04090001" w:tentative="1">
      <w:start w:val="1"/>
      <w:numFmt w:val="bullet"/>
      <w:lvlText w:val=""/>
      <w:lvlJc w:val="left"/>
      <w:pPr>
        <w:tabs>
          <w:tab w:val="num" w:pos="6321"/>
        </w:tabs>
        <w:ind w:left="6321" w:hanging="360"/>
      </w:pPr>
      <w:rPr>
        <w:rFonts w:ascii="Symbol" w:hAnsi="Symbol" w:hint="default"/>
      </w:rPr>
    </w:lvl>
    <w:lvl w:ilvl="7" w:tplc="04090003" w:tentative="1">
      <w:start w:val="1"/>
      <w:numFmt w:val="bullet"/>
      <w:lvlText w:val="o"/>
      <w:lvlJc w:val="left"/>
      <w:pPr>
        <w:tabs>
          <w:tab w:val="num" w:pos="7041"/>
        </w:tabs>
        <w:ind w:left="7041" w:hanging="360"/>
      </w:pPr>
      <w:rPr>
        <w:rFonts w:ascii="Courier New" w:hAnsi="Courier New" w:cs="Courier New" w:hint="default"/>
      </w:rPr>
    </w:lvl>
    <w:lvl w:ilvl="8" w:tplc="04090005" w:tentative="1">
      <w:start w:val="1"/>
      <w:numFmt w:val="bullet"/>
      <w:lvlText w:val=""/>
      <w:lvlJc w:val="left"/>
      <w:pPr>
        <w:tabs>
          <w:tab w:val="num" w:pos="7761"/>
        </w:tabs>
        <w:ind w:left="7761" w:hanging="360"/>
      </w:pPr>
      <w:rPr>
        <w:rFonts w:ascii="Wingdings" w:hAnsi="Wingdings" w:hint="default"/>
      </w:rPr>
    </w:lvl>
  </w:abstractNum>
  <w:abstractNum w:abstractNumId="37" w15:restartNumberingAfterBreak="0">
    <w:nsid w:val="56A24619"/>
    <w:multiLevelType w:val="multilevel"/>
    <w:tmpl w:val="3106FBF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D2401DF"/>
    <w:multiLevelType w:val="hybridMultilevel"/>
    <w:tmpl w:val="847C118E"/>
    <w:lvl w:ilvl="0" w:tplc="9258B516">
      <w:start w:val="1"/>
      <w:numFmt w:val="bullet"/>
      <w:pStyle w:val="TableBulletListSmall"/>
      <w:lvlText w:val=""/>
      <w:lvlJc w:val="left"/>
      <w:pPr>
        <w:tabs>
          <w:tab w:val="num" w:pos="284"/>
        </w:tabs>
        <w:ind w:left="0" w:firstLine="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EEC148E"/>
    <w:multiLevelType w:val="singleLevel"/>
    <w:tmpl w:val="BAB2C1A6"/>
    <w:lvl w:ilvl="0">
      <w:start w:val="1"/>
      <w:numFmt w:val="decimal"/>
      <w:lvlText w:val="%1."/>
      <w:legacy w:legacy="1" w:legacySpace="0" w:legacyIndent="283"/>
      <w:lvlJc w:val="left"/>
      <w:pPr>
        <w:ind w:left="1564" w:hanging="283"/>
      </w:pPr>
    </w:lvl>
  </w:abstractNum>
  <w:abstractNum w:abstractNumId="40" w15:restartNumberingAfterBreak="0">
    <w:nsid w:val="6F196D56"/>
    <w:multiLevelType w:val="multilevel"/>
    <w:tmpl w:val="4E162666"/>
    <w:lvl w:ilvl="0">
      <w:start w:val="1"/>
      <w:numFmt w:val="decimal"/>
      <w:lvlText w:val="%1."/>
      <w:lvlJc w:val="left"/>
      <w:pPr>
        <w:tabs>
          <w:tab w:val="num" w:pos="1281"/>
        </w:tabs>
        <w:ind w:left="1281" w:hanging="1281"/>
      </w:pPr>
      <w:rPr>
        <w:rFonts w:hint="default"/>
      </w:rPr>
    </w:lvl>
    <w:lvl w:ilvl="1">
      <w:start w:val="1"/>
      <w:numFmt w:val="decimal"/>
      <w:lvlText w:val="%1.%2"/>
      <w:lvlJc w:val="left"/>
      <w:pPr>
        <w:tabs>
          <w:tab w:val="num" w:pos="-1281"/>
        </w:tabs>
        <w:ind w:left="-1281" w:firstLine="0"/>
      </w:pPr>
      <w:rPr>
        <w:rFonts w:hint="default"/>
      </w:rPr>
    </w:lvl>
    <w:lvl w:ilvl="2">
      <w:start w:val="1"/>
      <w:numFmt w:val="decimal"/>
      <w:lvlText w:val="%1.%2.%3"/>
      <w:lvlJc w:val="left"/>
      <w:pPr>
        <w:tabs>
          <w:tab w:val="num" w:pos="-1281"/>
        </w:tabs>
        <w:ind w:left="-1281" w:firstLine="0"/>
      </w:pPr>
      <w:rPr>
        <w:rFonts w:hint="default"/>
      </w:rPr>
    </w:lvl>
    <w:lvl w:ilvl="3">
      <w:start w:val="1"/>
      <w:numFmt w:val="decimal"/>
      <w:lvlText w:val="%1.%2.%3.%4"/>
      <w:lvlJc w:val="left"/>
      <w:pPr>
        <w:tabs>
          <w:tab w:val="num" w:pos="-1281"/>
        </w:tabs>
        <w:ind w:left="-1281" w:firstLine="0"/>
      </w:pPr>
      <w:rPr>
        <w:rFonts w:hint="default"/>
      </w:rPr>
    </w:lvl>
    <w:lvl w:ilvl="4">
      <w:start w:val="1"/>
      <w:numFmt w:val="decimal"/>
      <w:lvlText w:val="%1.%2.%3.%4.%5"/>
      <w:lvlJc w:val="left"/>
      <w:pPr>
        <w:tabs>
          <w:tab w:val="num" w:pos="-1281"/>
        </w:tabs>
        <w:ind w:left="-1281" w:firstLine="0"/>
      </w:pPr>
      <w:rPr>
        <w:rFonts w:hint="default"/>
      </w:rPr>
    </w:lvl>
    <w:lvl w:ilvl="5">
      <w:start w:val="1"/>
      <w:numFmt w:val="decimal"/>
      <w:lvlText w:val="%1.%2.%3.%4.%5.%6"/>
      <w:lvlJc w:val="left"/>
      <w:pPr>
        <w:tabs>
          <w:tab w:val="num" w:pos="-1281"/>
        </w:tabs>
        <w:ind w:left="-1281" w:firstLine="0"/>
      </w:pPr>
      <w:rPr>
        <w:rFonts w:hint="default"/>
      </w:rPr>
    </w:lvl>
    <w:lvl w:ilvl="6">
      <w:start w:val="1"/>
      <w:numFmt w:val="decimal"/>
      <w:lvlText w:val="%1.%2.%3.%4.%5.%6.%7"/>
      <w:lvlJc w:val="left"/>
      <w:pPr>
        <w:tabs>
          <w:tab w:val="num" w:pos="-1281"/>
        </w:tabs>
        <w:ind w:left="-1281" w:firstLine="0"/>
      </w:pPr>
      <w:rPr>
        <w:rFonts w:hint="default"/>
      </w:rPr>
    </w:lvl>
    <w:lvl w:ilvl="7">
      <w:start w:val="1"/>
      <w:numFmt w:val="decimal"/>
      <w:lvlText w:val="%1.%2.%3.%4.%5.%6.%7.%8"/>
      <w:lvlJc w:val="left"/>
      <w:pPr>
        <w:tabs>
          <w:tab w:val="num" w:pos="-1281"/>
        </w:tabs>
        <w:ind w:left="-1281" w:firstLine="0"/>
      </w:pPr>
      <w:rPr>
        <w:rFonts w:hint="default"/>
      </w:rPr>
    </w:lvl>
    <w:lvl w:ilvl="8">
      <w:start w:val="1"/>
      <w:numFmt w:val="decimal"/>
      <w:lvlText w:val="%1.%2.%3.%4.%5.%6.%7.%8.%9"/>
      <w:lvlJc w:val="left"/>
      <w:pPr>
        <w:tabs>
          <w:tab w:val="num" w:pos="-1281"/>
        </w:tabs>
        <w:ind w:left="-1281" w:firstLine="0"/>
      </w:pPr>
      <w:rPr>
        <w:rFonts w:hint="default"/>
      </w:rPr>
    </w:lvl>
  </w:abstractNum>
  <w:abstractNum w:abstractNumId="41" w15:restartNumberingAfterBreak="0">
    <w:nsid w:val="773F78FA"/>
    <w:multiLevelType w:val="multilevel"/>
    <w:tmpl w:val="CF48B16A"/>
    <w:lvl w:ilvl="0">
      <w:start w:val="1"/>
      <w:numFmt w:val="decimal"/>
      <w:lvlText w:val="%1."/>
      <w:lvlJc w:val="left"/>
      <w:pPr>
        <w:tabs>
          <w:tab w:val="num" w:pos="1281"/>
        </w:tabs>
        <w:ind w:left="0" w:firstLine="0"/>
      </w:pPr>
      <w:rPr>
        <w:rFonts w:hint="default"/>
      </w:rPr>
    </w:lvl>
    <w:lvl w:ilvl="1">
      <w:start w:val="1"/>
      <w:numFmt w:val="decimal"/>
      <w:lvlText w:val="%1.%2"/>
      <w:lvlJc w:val="left"/>
      <w:pPr>
        <w:tabs>
          <w:tab w:val="num" w:pos="-1281"/>
        </w:tabs>
        <w:ind w:left="-1281" w:firstLine="0"/>
      </w:pPr>
      <w:rPr>
        <w:rFonts w:hint="default"/>
      </w:rPr>
    </w:lvl>
    <w:lvl w:ilvl="2">
      <w:start w:val="1"/>
      <w:numFmt w:val="decimal"/>
      <w:lvlText w:val="%1.%2.%3"/>
      <w:lvlJc w:val="left"/>
      <w:pPr>
        <w:tabs>
          <w:tab w:val="num" w:pos="-1281"/>
        </w:tabs>
        <w:ind w:left="-1281" w:firstLine="0"/>
      </w:pPr>
      <w:rPr>
        <w:rFonts w:hint="default"/>
      </w:rPr>
    </w:lvl>
    <w:lvl w:ilvl="3">
      <w:start w:val="1"/>
      <w:numFmt w:val="decimal"/>
      <w:lvlText w:val="%1.%2.%3.%4"/>
      <w:lvlJc w:val="left"/>
      <w:pPr>
        <w:tabs>
          <w:tab w:val="num" w:pos="-1281"/>
        </w:tabs>
        <w:ind w:left="-1281" w:firstLine="0"/>
      </w:pPr>
      <w:rPr>
        <w:rFonts w:hint="default"/>
      </w:rPr>
    </w:lvl>
    <w:lvl w:ilvl="4">
      <w:start w:val="1"/>
      <w:numFmt w:val="decimal"/>
      <w:lvlText w:val="%1.%2.%3.%4.%5"/>
      <w:lvlJc w:val="left"/>
      <w:pPr>
        <w:tabs>
          <w:tab w:val="num" w:pos="-1281"/>
        </w:tabs>
        <w:ind w:left="-1281" w:firstLine="0"/>
      </w:pPr>
      <w:rPr>
        <w:rFonts w:hint="default"/>
      </w:rPr>
    </w:lvl>
    <w:lvl w:ilvl="5">
      <w:start w:val="1"/>
      <w:numFmt w:val="decimal"/>
      <w:lvlText w:val="%1.%2.%3.%4.%5.%6"/>
      <w:lvlJc w:val="left"/>
      <w:pPr>
        <w:tabs>
          <w:tab w:val="num" w:pos="-1281"/>
        </w:tabs>
        <w:ind w:left="-1281" w:firstLine="0"/>
      </w:pPr>
      <w:rPr>
        <w:rFonts w:hint="default"/>
      </w:rPr>
    </w:lvl>
    <w:lvl w:ilvl="6">
      <w:start w:val="1"/>
      <w:numFmt w:val="decimal"/>
      <w:lvlText w:val="%1.%2.%3.%4.%5.%6.%7"/>
      <w:lvlJc w:val="left"/>
      <w:pPr>
        <w:tabs>
          <w:tab w:val="num" w:pos="-1281"/>
        </w:tabs>
        <w:ind w:left="-1281" w:firstLine="0"/>
      </w:pPr>
      <w:rPr>
        <w:rFonts w:hint="default"/>
      </w:rPr>
    </w:lvl>
    <w:lvl w:ilvl="7">
      <w:start w:val="1"/>
      <w:numFmt w:val="decimal"/>
      <w:lvlText w:val="%1.%2.%3.%4.%5.%6.%7.%8"/>
      <w:lvlJc w:val="left"/>
      <w:pPr>
        <w:tabs>
          <w:tab w:val="num" w:pos="-1281"/>
        </w:tabs>
        <w:ind w:left="-1281" w:firstLine="0"/>
      </w:pPr>
      <w:rPr>
        <w:rFonts w:hint="default"/>
      </w:rPr>
    </w:lvl>
    <w:lvl w:ilvl="8">
      <w:start w:val="1"/>
      <w:numFmt w:val="decimal"/>
      <w:lvlText w:val="%1.%2.%3.%4.%5.%6.%7.%8.%9"/>
      <w:lvlJc w:val="left"/>
      <w:pPr>
        <w:tabs>
          <w:tab w:val="num" w:pos="-1281"/>
        </w:tabs>
        <w:ind w:left="-1281" w:firstLine="0"/>
      </w:pPr>
      <w:rPr>
        <w:rFonts w:hint="default"/>
      </w:rPr>
    </w:lvl>
  </w:abstractNum>
  <w:abstractNum w:abstractNumId="42" w15:restartNumberingAfterBreak="0">
    <w:nsid w:val="7A0B4179"/>
    <w:multiLevelType w:val="hybridMultilevel"/>
    <w:tmpl w:val="041E5A00"/>
    <w:lvl w:ilvl="0" w:tplc="0C50B254">
      <w:start w:val="1"/>
      <w:numFmt w:val="bullet"/>
      <w:pStyle w:val="BulletList"/>
      <w:lvlText w:val=""/>
      <w:lvlJc w:val="left"/>
      <w:pPr>
        <w:tabs>
          <w:tab w:val="num" w:pos="1641"/>
        </w:tabs>
        <w:ind w:left="1641" w:hanging="360"/>
      </w:pPr>
      <w:rPr>
        <w:rFonts w:ascii="Symbol" w:hAnsi="Symbol" w:hint="default"/>
      </w:rPr>
    </w:lvl>
    <w:lvl w:ilvl="1" w:tplc="04090003" w:tentative="1">
      <w:start w:val="1"/>
      <w:numFmt w:val="bullet"/>
      <w:lvlText w:val="o"/>
      <w:lvlJc w:val="left"/>
      <w:pPr>
        <w:tabs>
          <w:tab w:val="num" w:pos="2721"/>
        </w:tabs>
        <w:ind w:left="2721" w:hanging="360"/>
      </w:pPr>
      <w:rPr>
        <w:rFonts w:ascii="Courier New" w:hAnsi="Courier New" w:hint="default"/>
      </w:rPr>
    </w:lvl>
    <w:lvl w:ilvl="2" w:tplc="04090005" w:tentative="1">
      <w:start w:val="1"/>
      <w:numFmt w:val="bullet"/>
      <w:lvlText w:val=""/>
      <w:lvlJc w:val="left"/>
      <w:pPr>
        <w:tabs>
          <w:tab w:val="num" w:pos="3441"/>
        </w:tabs>
        <w:ind w:left="3441" w:hanging="360"/>
      </w:pPr>
      <w:rPr>
        <w:rFonts w:ascii="Wingdings" w:hAnsi="Wingdings" w:hint="default"/>
      </w:rPr>
    </w:lvl>
    <w:lvl w:ilvl="3" w:tplc="04090001" w:tentative="1">
      <w:start w:val="1"/>
      <w:numFmt w:val="bullet"/>
      <w:lvlText w:val=""/>
      <w:lvlJc w:val="left"/>
      <w:pPr>
        <w:tabs>
          <w:tab w:val="num" w:pos="4161"/>
        </w:tabs>
        <w:ind w:left="4161" w:hanging="360"/>
      </w:pPr>
      <w:rPr>
        <w:rFonts w:ascii="Symbol" w:hAnsi="Symbol" w:hint="default"/>
      </w:rPr>
    </w:lvl>
    <w:lvl w:ilvl="4" w:tplc="04090003" w:tentative="1">
      <w:start w:val="1"/>
      <w:numFmt w:val="bullet"/>
      <w:lvlText w:val="o"/>
      <w:lvlJc w:val="left"/>
      <w:pPr>
        <w:tabs>
          <w:tab w:val="num" w:pos="4881"/>
        </w:tabs>
        <w:ind w:left="4881" w:hanging="360"/>
      </w:pPr>
      <w:rPr>
        <w:rFonts w:ascii="Courier New" w:hAnsi="Courier New" w:hint="default"/>
      </w:rPr>
    </w:lvl>
    <w:lvl w:ilvl="5" w:tplc="04090005" w:tentative="1">
      <w:start w:val="1"/>
      <w:numFmt w:val="bullet"/>
      <w:lvlText w:val=""/>
      <w:lvlJc w:val="left"/>
      <w:pPr>
        <w:tabs>
          <w:tab w:val="num" w:pos="5601"/>
        </w:tabs>
        <w:ind w:left="5601" w:hanging="360"/>
      </w:pPr>
      <w:rPr>
        <w:rFonts w:ascii="Wingdings" w:hAnsi="Wingdings" w:hint="default"/>
      </w:rPr>
    </w:lvl>
    <w:lvl w:ilvl="6" w:tplc="04090001" w:tentative="1">
      <w:start w:val="1"/>
      <w:numFmt w:val="bullet"/>
      <w:lvlText w:val=""/>
      <w:lvlJc w:val="left"/>
      <w:pPr>
        <w:tabs>
          <w:tab w:val="num" w:pos="6321"/>
        </w:tabs>
        <w:ind w:left="6321" w:hanging="360"/>
      </w:pPr>
      <w:rPr>
        <w:rFonts w:ascii="Symbol" w:hAnsi="Symbol" w:hint="default"/>
      </w:rPr>
    </w:lvl>
    <w:lvl w:ilvl="7" w:tplc="04090003" w:tentative="1">
      <w:start w:val="1"/>
      <w:numFmt w:val="bullet"/>
      <w:lvlText w:val="o"/>
      <w:lvlJc w:val="left"/>
      <w:pPr>
        <w:tabs>
          <w:tab w:val="num" w:pos="7041"/>
        </w:tabs>
        <w:ind w:left="7041" w:hanging="360"/>
      </w:pPr>
      <w:rPr>
        <w:rFonts w:ascii="Courier New" w:hAnsi="Courier New" w:hint="default"/>
      </w:rPr>
    </w:lvl>
    <w:lvl w:ilvl="8" w:tplc="04090005" w:tentative="1">
      <w:start w:val="1"/>
      <w:numFmt w:val="bullet"/>
      <w:lvlText w:val=""/>
      <w:lvlJc w:val="left"/>
      <w:pPr>
        <w:tabs>
          <w:tab w:val="num" w:pos="7761"/>
        </w:tabs>
        <w:ind w:left="7761" w:hanging="360"/>
      </w:pPr>
      <w:rPr>
        <w:rFonts w:ascii="Wingdings" w:hAnsi="Wingdings" w:hint="default"/>
      </w:rPr>
    </w:lvl>
  </w:abstractNum>
  <w:num w:numId="1" w16cid:durableId="1073892031">
    <w:abstractNumId w:val="10"/>
  </w:num>
  <w:num w:numId="2" w16cid:durableId="144667280">
    <w:abstractNumId w:val="25"/>
  </w:num>
  <w:num w:numId="3" w16cid:durableId="1190683711">
    <w:abstractNumId w:val="34"/>
  </w:num>
  <w:num w:numId="4" w16cid:durableId="1921519829">
    <w:abstractNumId w:val="20"/>
  </w:num>
  <w:num w:numId="5" w16cid:durableId="1498305278">
    <w:abstractNumId w:val="42"/>
  </w:num>
  <w:num w:numId="6" w16cid:durableId="218783473">
    <w:abstractNumId w:val="30"/>
  </w:num>
  <w:num w:numId="7" w16cid:durableId="1870143358">
    <w:abstractNumId w:val="38"/>
  </w:num>
  <w:num w:numId="8" w16cid:durableId="1757170720">
    <w:abstractNumId w:val="37"/>
  </w:num>
  <w:num w:numId="9" w16cid:durableId="661591246">
    <w:abstractNumId w:val="27"/>
  </w:num>
  <w:num w:numId="10" w16cid:durableId="1644196205">
    <w:abstractNumId w:val="13"/>
  </w:num>
  <w:num w:numId="11" w16cid:durableId="1603224044">
    <w:abstractNumId w:val="14"/>
  </w:num>
  <w:num w:numId="12" w16cid:durableId="2070296676">
    <w:abstractNumId w:val="17"/>
  </w:num>
  <w:num w:numId="13" w16cid:durableId="1990746278">
    <w:abstractNumId w:val="32"/>
  </w:num>
  <w:num w:numId="14" w16cid:durableId="595792357">
    <w:abstractNumId w:val="28"/>
  </w:num>
  <w:num w:numId="15" w16cid:durableId="1612010834">
    <w:abstractNumId w:val="41"/>
  </w:num>
  <w:num w:numId="16" w16cid:durableId="655762932">
    <w:abstractNumId w:val="15"/>
  </w:num>
  <w:num w:numId="17" w16cid:durableId="231887521">
    <w:abstractNumId w:val="29"/>
  </w:num>
  <w:num w:numId="18" w16cid:durableId="393432060">
    <w:abstractNumId w:val="40"/>
  </w:num>
  <w:num w:numId="19" w16cid:durableId="225265458">
    <w:abstractNumId w:val="21"/>
  </w:num>
  <w:num w:numId="20" w16cid:durableId="1467772880">
    <w:abstractNumId w:val="39"/>
  </w:num>
  <w:num w:numId="21" w16cid:durableId="808858931">
    <w:abstractNumId w:val="31"/>
  </w:num>
  <w:num w:numId="22" w16cid:durableId="217281303">
    <w:abstractNumId w:val="12"/>
  </w:num>
  <w:num w:numId="23" w16cid:durableId="400253659">
    <w:abstractNumId w:val="35"/>
  </w:num>
  <w:num w:numId="24" w16cid:durableId="181089824">
    <w:abstractNumId w:val="22"/>
  </w:num>
  <w:num w:numId="25" w16cid:durableId="2037535188">
    <w:abstractNumId w:val="9"/>
  </w:num>
  <w:num w:numId="26" w16cid:durableId="282422195">
    <w:abstractNumId w:val="7"/>
  </w:num>
  <w:num w:numId="27" w16cid:durableId="248469531">
    <w:abstractNumId w:val="6"/>
  </w:num>
  <w:num w:numId="28" w16cid:durableId="1709380071">
    <w:abstractNumId w:val="5"/>
  </w:num>
  <w:num w:numId="29" w16cid:durableId="523596072">
    <w:abstractNumId w:val="4"/>
  </w:num>
  <w:num w:numId="30" w16cid:durableId="1992563986">
    <w:abstractNumId w:val="8"/>
  </w:num>
  <w:num w:numId="31" w16cid:durableId="1019816234">
    <w:abstractNumId w:val="3"/>
  </w:num>
  <w:num w:numId="32" w16cid:durableId="1756783403">
    <w:abstractNumId w:val="2"/>
  </w:num>
  <w:num w:numId="33" w16cid:durableId="1353653724">
    <w:abstractNumId w:val="1"/>
  </w:num>
  <w:num w:numId="34" w16cid:durableId="1952080326">
    <w:abstractNumId w:val="0"/>
  </w:num>
  <w:num w:numId="35" w16cid:durableId="20056322">
    <w:abstractNumId w:val="33"/>
  </w:num>
  <w:num w:numId="36" w16cid:durableId="1203664769">
    <w:abstractNumId w:val="19"/>
  </w:num>
  <w:num w:numId="37" w16cid:durableId="904611510">
    <w:abstractNumId w:val="26"/>
  </w:num>
  <w:num w:numId="38" w16cid:durableId="316039749">
    <w:abstractNumId w:val="18"/>
  </w:num>
  <w:num w:numId="39" w16cid:durableId="1574507096">
    <w:abstractNumId w:val="11"/>
    <w:lvlOverride w:ilvl="0">
      <w:lvl w:ilvl="0">
        <w:start w:val="1"/>
        <w:numFmt w:val="bullet"/>
        <w:lvlText w:val=""/>
        <w:legacy w:legacy="1" w:legacySpace="0" w:legacyIndent="284"/>
        <w:lvlJc w:val="left"/>
        <w:pPr>
          <w:ind w:left="1849" w:hanging="284"/>
        </w:pPr>
        <w:rPr>
          <w:rFonts w:ascii="MS Serif" w:hAnsi="MS Serif" w:hint="default"/>
        </w:rPr>
      </w:lvl>
    </w:lvlOverride>
  </w:num>
  <w:num w:numId="40" w16cid:durableId="1168599763">
    <w:abstractNumId w:val="16"/>
  </w:num>
  <w:num w:numId="41" w16cid:durableId="178861829">
    <w:abstractNumId w:val="24"/>
  </w:num>
  <w:num w:numId="42" w16cid:durableId="567350295">
    <w:abstractNumId w:val="36"/>
  </w:num>
  <w:num w:numId="43" w16cid:durableId="765883398">
    <w:abstractNumId w:val="2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intFractionalCharacterWidth/>
  <w:embedTrueTypeFonts/>
  <w:saveSubsetFonts/>
  <w:activeWritingStyle w:appName="MSWord" w:lang="en-US" w:vendorID="64" w:dllVersion="5" w:nlCheck="1" w:checkStyle="1"/>
  <w:activeWritingStyle w:appName="MSWord" w:lang="en-GB" w:vendorID="64" w:dllVersion="5" w:nlCheck="1" w:checkStyle="1"/>
  <w:activeWritingStyle w:appName="MSWord" w:lang="en-GB" w:vendorID="64" w:dllVersion="6" w:nlCheck="1" w:checkStyle="1"/>
  <w:activeWritingStyle w:appName="MSWord" w:lang="en-US" w:vendorID="64" w:dllVersion="6" w:nlCheck="1" w:checkStyle="1"/>
  <w:activeWritingStyle w:appName="MSWord" w:lang="de-DE" w:vendorID="64" w:dllVersion="6" w:nlCheck="1" w:checkStyle="1"/>
  <w:activeWritingStyle w:appName="MSWord" w:lang="fr-FR" w:vendorID="64" w:dllVersion="6" w:nlCheck="1" w:checkStyle="1"/>
  <w:activeWritingStyle w:appName="MSWord" w:lang="en-GB" w:vendorID="64" w:dllVersion="0" w:nlCheck="1" w:checkStyle="0"/>
  <w:activeWritingStyle w:appName="MSWord" w:lang="fr-FR" w:vendorID="64" w:dllVersion="0" w:nlCheck="1" w:checkStyle="0"/>
  <w:activeWritingStyle w:appName="MSWord" w:lang="da-DK" w:vendorID="64" w:dllVersion="0" w:nlCheck="1" w:checkStyle="0"/>
  <w:activeWritingStyle w:appName="MSWord" w:lang="de-DE" w:vendorID="64" w:dllVersion="0" w:nlCheck="1" w:checkStyle="0"/>
  <w:activeWritingStyle w:appName="MSWord" w:lang="pt-BR" w:vendorID="64" w:dllVersion="0" w:nlCheck="1" w:checkStyle="0"/>
  <w:activeWritingStyle w:appName="MSWord" w:lang="es-ES" w:vendorID="64" w:dllVersion="0" w:nlCheck="1" w:checkStyle="0"/>
  <w:activeWritingStyle w:appName="MSWord" w:lang="en-US" w:vendorID="64" w:dllVersion="0" w:nlCheck="1" w:checkStyle="0"/>
  <w:proofState w:spelling="clean" w:grammar="clean"/>
  <w:attachedTemplate r:id="rId1"/>
  <w:stylePaneFormatFilter w:val="0005" w:allStyles="1"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oNotHyphenateCaps/>
  <w:drawingGridHorizontalSpacing w:val="24"/>
  <w:drawingGridVerticalSpacing w:val="136"/>
  <w:displayHorizontalDrawingGridEvery w:val="0"/>
  <w:displayVerticalDrawingGridEvery w:val="0"/>
  <w:doNotShadeFormData/>
  <w:noPunctuationKerning/>
  <w:characterSpacingControl w:val="doNotCompress"/>
  <w:hdrShapeDefaults>
    <o:shapedefaults v:ext="edit" spidmax="2078"/>
  </w:hdrShapeDefaults>
  <w:footnotePr>
    <w:numFmt w:val="lowerRoman"/>
    <w:footnote w:id="-1"/>
    <w:footnote w:id="0"/>
  </w:footnotePr>
  <w:endnotePr>
    <w:pos w:val="sectEnd"/>
    <w:numFmt w:val="decimal"/>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pyR" w:val="BEUMER Group 2020"/>
    <w:docVar w:name="Date" w:val="dd Mmm yyyy"/>
    <w:docVar w:name="DocLang" w:val="English (UK)"/>
    <w:docVar w:name="Head1" w:val="&lt;Project number and name&gt;"/>
    <w:docVar w:name="Head2" w:val="CMC Routing"/>
    <w:docVar w:name="HeaderName" w:val="AS"/>
    <w:docVar w:name="Paper" w:val="A4"/>
  </w:docVars>
  <w:rsids>
    <w:rsidRoot w:val="00866D6B"/>
    <w:rsid w:val="00005714"/>
    <w:rsid w:val="00016B6A"/>
    <w:rsid w:val="0004326E"/>
    <w:rsid w:val="00056168"/>
    <w:rsid w:val="00062B0E"/>
    <w:rsid w:val="000913E1"/>
    <w:rsid w:val="00091A47"/>
    <w:rsid w:val="00096E27"/>
    <w:rsid w:val="000A40C6"/>
    <w:rsid w:val="000A47A1"/>
    <w:rsid w:val="000B211E"/>
    <w:rsid w:val="000D2C0D"/>
    <w:rsid w:val="000D5398"/>
    <w:rsid w:val="000E082A"/>
    <w:rsid w:val="000E3B80"/>
    <w:rsid w:val="000F06F0"/>
    <w:rsid w:val="000F08D8"/>
    <w:rsid w:val="001121CE"/>
    <w:rsid w:val="00112794"/>
    <w:rsid w:val="00117B2B"/>
    <w:rsid w:val="00120161"/>
    <w:rsid w:val="001306B0"/>
    <w:rsid w:val="001424D0"/>
    <w:rsid w:val="00142F59"/>
    <w:rsid w:val="00145658"/>
    <w:rsid w:val="0017600F"/>
    <w:rsid w:val="001972D2"/>
    <w:rsid w:val="001A0902"/>
    <w:rsid w:val="001A6DC6"/>
    <w:rsid w:val="001B5933"/>
    <w:rsid w:val="001E3FD4"/>
    <w:rsid w:val="001E6C70"/>
    <w:rsid w:val="001F06F5"/>
    <w:rsid w:val="00200C7D"/>
    <w:rsid w:val="00220897"/>
    <w:rsid w:val="00222495"/>
    <w:rsid w:val="00244313"/>
    <w:rsid w:val="002475EA"/>
    <w:rsid w:val="00251935"/>
    <w:rsid w:val="002639E6"/>
    <w:rsid w:val="00272E97"/>
    <w:rsid w:val="0028429A"/>
    <w:rsid w:val="002866F0"/>
    <w:rsid w:val="002949F3"/>
    <w:rsid w:val="002C3DE8"/>
    <w:rsid w:val="002D0BF1"/>
    <w:rsid w:val="002D7605"/>
    <w:rsid w:val="002E6237"/>
    <w:rsid w:val="002F1A02"/>
    <w:rsid w:val="002F3484"/>
    <w:rsid w:val="002F4B7E"/>
    <w:rsid w:val="002F6EE2"/>
    <w:rsid w:val="00321DF1"/>
    <w:rsid w:val="003359F2"/>
    <w:rsid w:val="0039478C"/>
    <w:rsid w:val="003B2966"/>
    <w:rsid w:val="003D1238"/>
    <w:rsid w:val="003D41F0"/>
    <w:rsid w:val="00432F8B"/>
    <w:rsid w:val="00444328"/>
    <w:rsid w:val="00457669"/>
    <w:rsid w:val="00460A08"/>
    <w:rsid w:val="00465180"/>
    <w:rsid w:val="004766A5"/>
    <w:rsid w:val="00490B9C"/>
    <w:rsid w:val="004B1C39"/>
    <w:rsid w:val="004C54CB"/>
    <w:rsid w:val="004D04B9"/>
    <w:rsid w:val="004D56DB"/>
    <w:rsid w:val="004E52C4"/>
    <w:rsid w:val="004F6846"/>
    <w:rsid w:val="00501A6A"/>
    <w:rsid w:val="00503764"/>
    <w:rsid w:val="00506B59"/>
    <w:rsid w:val="00506CB8"/>
    <w:rsid w:val="00516F79"/>
    <w:rsid w:val="00577ECB"/>
    <w:rsid w:val="00577F52"/>
    <w:rsid w:val="00582690"/>
    <w:rsid w:val="005A0A3E"/>
    <w:rsid w:val="005A2C0D"/>
    <w:rsid w:val="005B3023"/>
    <w:rsid w:val="005B54F5"/>
    <w:rsid w:val="005C583A"/>
    <w:rsid w:val="005C716F"/>
    <w:rsid w:val="005D473F"/>
    <w:rsid w:val="005D629C"/>
    <w:rsid w:val="005F25C5"/>
    <w:rsid w:val="006206DE"/>
    <w:rsid w:val="00627D7D"/>
    <w:rsid w:val="00630948"/>
    <w:rsid w:val="006326EB"/>
    <w:rsid w:val="00632F6A"/>
    <w:rsid w:val="00633741"/>
    <w:rsid w:val="00645E2E"/>
    <w:rsid w:val="00652E7F"/>
    <w:rsid w:val="00655E6A"/>
    <w:rsid w:val="00656598"/>
    <w:rsid w:val="00670CCE"/>
    <w:rsid w:val="006B3A54"/>
    <w:rsid w:val="006B3B23"/>
    <w:rsid w:val="006C0BCE"/>
    <w:rsid w:val="006D36A8"/>
    <w:rsid w:val="006D7F48"/>
    <w:rsid w:val="006E1976"/>
    <w:rsid w:val="006F2F74"/>
    <w:rsid w:val="006F4924"/>
    <w:rsid w:val="00702A5C"/>
    <w:rsid w:val="00707DF9"/>
    <w:rsid w:val="00712D51"/>
    <w:rsid w:val="00736467"/>
    <w:rsid w:val="00740868"/>
    <w:rsid w:val="00756D2C"/>
    <w:rsid w:val="00762B87"/>
    <w:rsid w:val="007633E8"/>
    <w:rsid w:val="007705A5"/>
    <w:rsid w:val="00772DFB"/>
    <w:rsid w:val="00775E76"/>
    <w:rsid w:val="00782FCE"/>
    <w:rsid w:val="007B3FD1"/>
    <w:rsid w:val="007E0988"/>
    <w:rsid w:val="007F7844"/>
    <w:rsid w:val="007F7A52"/>
    <w:rsid w:val="0080319C"/>
    <w:rsid w:val="008066CD"/>
    <w:rsid w:val="00816004"/>
    <w:rsid w:val="00823E29"/>
    <w:rsid w:val="00826402"/>
    <w:rsid w:val="00843187"/>
    <w:rsid w:val="00866D6B"/>
    <w:rsid w:val="008671EE"/>
    <w:rsid w:val="0089218D"/>
    <w:rsid w:val="00895E59"/>
    <w:rsid w:val="008B1472"/>
    <w:rsid w:val="008B47A2"/>
    <w:rsid w:val="008B6C23"/>
    <w:rsid w:val="008B73D4"/>
    <w:rsid w:val="008F3B65"/>
    <w:rsid w:val="009006CC"/>
    <w:rsid w:val="009030D6"/>
    <w:rsid w:val="009039FC"/>
    <w:rsid w:val="009219C8"/>
    <w:rsid w:val="009365F6"/>
    <w:rsid w:val="00936BFC"/>
    <w:rsid w:val="00946D69"/>
    <w:rsid w:val="00947E98"/>
    <w:rsid w:val="009658F8"/>
    <w:rsid w:val="00982FB4"/>
    <w:rsid w:val="00985C93"/>
    <w:rsid w:val="00985E82"/>
    <w:rsid w:val="009A1F46"/>
    <w:rsid w:val="009B6085"/>
    <w:rsid w:val="009C24B2"/>
    <w:rsid w:val="009D24C8"/>
    <w:rsid w:val="009E20FB"/>
    <w:rsid w:val="00A01229"/>
    <w:rsid w:val="00A02471"/>
    <w:rsid w:val="00A16640"/>
    <w:rsid w:val="00A21757"/>
    <w:rsid w:val="00A239AF"/>
    <w:rsid w:val="00A24EBE"/>
    <w:rsid w:val="00A4073B"/>
    <w:rsid w:val="00A462E4"/>
    <w:rsid w:val="00A55B83"/>
    <w:rsid w:val="00A73C10"/>
    <w:rsid w:val="00A73D31"/>
    <w:rsid w:val="00A81A2E"/>
    <w:rsid w:val="00A90602"/>
    <w:rsid w:val="00A972A3"/>
    <w:rsid w:val="00AC33D0"/>
    <w:rsid w:val="00AD21B5"/>
    <w:rsid w:val="00AE4F1B"/>
    <w:rsid w:val="00B008B9"/>
    <w:rsid w:val="00B12F98"/>
    <w:rsid w:val="00B13D02"/>
    <w:rsid w:val="00B24861"/>
    <w:rsid w:val="00B30DB1"/>
    <w:rsid w:val="00B352A6"/>
    <w:rsid w:val="00B413BE"/>
    <w:rsid w:val="00B43146"/>
    <w:rsid w:val="00B714B6"/>
    <w:rsid w:val="00B96461"/>
    <w:rsid w:val="00BA3FBF"/>
    <w:rsid w:val="00BA50B4"/>
    <w:rsid w:val="00BB42BB"/>
    <w:rsid w:val="00BB70D0"/>
    <w:rsid w:val="00BC2A2B"/>
    <w:rsid w:val="00BC563D"/>
    <w:rsid w:val="00BD2483"/>
    <w:rsid w:val="00BF55BB"/>
    <w:rsid w:val="00C032C9"/>
    <w:rsid w:val="00C259C6"/>
    <w:rsid w:val="00C358B4"/>
    <w:rsid w:val="00C42D43"/>
    <w:rsid w:val="00C44829"/>
    <w:rsid w:val="00C458FB"/>
    <w:rsid w:val="00C52547"/>
    <w:rsid w:val="00C554E2"/>
    <w:rsid w:val="00C56D7D"/>
    <w:rsid w:val="00C60493"/>
    <w:rsid w:val="00C70F8A"/>
    <w:rsid w:val="00C7357E"/>
    <w:rsid w:val="00C8441B"/>
    <w:rsid w:val="00CA1303"/>
    <w:rsid w:val="00CB2DE7"/>
    <w:rsid w:val="00CB553B"/>
    <w:rsid w:val="00CE4FBE"/>
    <w:rsid w:val="00D0158D"/>
    <w:rsid w:val="00D16945"/>
    <w:rsid w:val="00D42425"/>
    <w:rsid w:val="00D50AEF"/>
    <w:rsid w:val="00D5250E"/>
    <w:rsid w:val="00D766D7"/>
    <w:rsid w:val="00D960DD"/>
    <w:rsid w:val="00DA330C"/>
    <w:rsid w:val="00DB4C43"/>
    <w:rsid w:val="00DD514F"/>
    <w:rsid w:val="00DE05DD"/>
    <w:rsid w:val="00E13CDC"/>
    <w:rsid w:val="00E375CF"/>
    <w:rsid w:val="00E43637"/>
    <w:rsid w:val="00E51C52"/>
    <w:rsid w:val="00EA5260"/>
    <w:rsid w:val="00EB2A2F"/>
    <w:rsid w:val="00ED4A73"/>
    <w:rsid w:val="00EE0D18"/>
    <w:rsid w:val="00EE1308"/>
    <w:rsid w:val="00F2579C"/>
    <w:rsid w:val="00F671B4"/>
    <w:rsid w:val="00F72831"/>
    <w:rsid w:val="00F83C61"/>
    <w:rsid w:val="00F87A2C"/>
    <w:rsid w:val="00FA4BF4"/>
  </w:rsids>
  <m:mathPr>
    <m:mathFont m:val="Cambria Math"/>
    <m:brkBin m:val="before"/>
    <m:brkBinSub m:val="--"/>
    <m:smallFrac m:val="0"/>
    <m:dispDef/>
    <m:lMargin m:val="0"/>
    <m:rMargin m:val="0"/>
    <m:defJc m:val="centerGroup"/>
    <m:wrapIndent m:val="1440"/>
    <m:intLim m:val="subSup"/>
    <m:naryLim m:val="undOvr"/>
  </m:mathPr>
  <w:themeFontLang w:val="da-DK"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8"/>
    <o:shapelayout v:ext="edit">
      <o:idmap v:ext="edit" data="2"/>
    </o:shapelayout>
  </w:shapeDefaults>
  <w:decimalSymbol w:val="."/>
  <w:listSeparator w:val=","/>
  <w14:docId w14:val="0FDED24E"/>
  <w15:chartTrackingRefBased/>
  <w15:docId w15:val="{ECBB7130-E0CF-4E9E-81EA-A0D5CD9A9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New Roman" w:hAnsi="Times" w:cs="Times New Roman"/>
        <w:lang w:val="da-DK" w:eastAsia="da-DK"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B4C43"/>
    <w:pPr>
      <w:tabs>
        <w:tab w:val="left" w:pos="1962"/>
        <w:tab w:val="left" w:pos="3119"/>
        <w:tab w:val="left" w:pos="5296"/>
        <w:tab w:val="left" w:pos="5687"/>
      </w:tabs>
      <w:spacing w:before="60" w:after="60"/>
      <w:ind w:left="1281"/>
      <w:jc w:val="both"/>
    </w:pPr>
    <w:rPr>
      <w:rFonts w:ascii="Arial" w:hAnsi="Arial"/>
      <w:lang w:val="en-US" w:eastAsia="en-US" w:bidi="ar-SA"/>
    </w:rPr>
  </w:style>
  <w:style w:type="paragraph" w:styleId="Heading1">
    <w:name w:val="heading 1"/>
    <w:basedOn w:val="Normal"/>
    <w:next w:val="Normal"/>
    <w:link w:val="Heading1Char"/>
    <w:qFormat/>
    <w:rsid w:val="005D473F"/>
    <w:pPr>
      <w:keepNext/>
      <w:pageBreakBefore/>
      <w:numPr>
        <w:numId w:val="1"/>
      </w:numPr>
      <w:spacing w:before="480" w:after="120"/>
      <w:jc w:val="left"/>
      <w:outlineLvl w:val="0"/>
    </w:pPr>
    <w:rPr>
      <w:b/>
      <w:caps/>
      <w:sz w:val="24"/>
    </w:rPr>
  </w:style>
  <w:style w:type="paragraph" w:styleId="Heading2">
    <w:name w:val="heading 2"/>
    <w:basedOn w:val="Heading1"/>
    <w:next w:val="Normal"/>
    <w:link w:val="Heading2Char"/>
    <w:qFormat/>
    <w:rsid w:val="005D473F"/>
    <w:pPr>
      <w:pageBreakBefore w:val="0"/>
      <w:numPr>
        <w:ilvl w:val="1"/>
      </w:numPr>
      <w:spacing w:before="320"/>
      <w:ind w:left="1281" w:hanging="1281"/>
      <w:outlineLvl w:val="1"/>
    </w:pPr>
    <w:rPr>
      <w:sz w:val="20"/>
    </w:rPr>
  </w:style>
  <w:style w:type="paragraph" w:styleId="Heading3">
    <w:name w:val="heading 3"/>
    <w:basedOn w:val="Heading2"/>
    <w:next w:val="Normal"/>
    <w:link w:val="Heading3Char"/>
    <w:qFormat/>
    <w:rsid w:val="005D473F"/>
    <w:pPr>
      <w:numPr>
        <w:ilvl w:val="2"/>
      </w:numPr>
      <w:spacing w:before="240" w:after="60"/>
      <w:ind w:left="1281" w:hanging="1281"/>
      <w:outlineLvl w:val="2"/>
    </w:pPr>
    <w:rPr>
      <w:caps w:val="0"/>
    </w:rPr>
  </w:style>
  <w:style w:type="paragraph" w:styleId="Heading4">
    <w:name w:val="heading 4"/>
    <w:basedOn w:val="Heading2"/>
    <w:next w:val="Normal"/>
    <w:link w:val="Heading4Char"/>
    <w:qFormat/>
    <w:rsid w:val="005D473F"/>
    <w:pPr>
      <w:numPr>
        <w:ilvl w:val="3"/>
      </w:numPr>
      <w:spacing w:before="240" w:after="60"/>
      <w:ind w:left="1281" w:hanging="1281"/>
      <w:outlineLvl w:val="3"/>
    </w:pPr>
    <w:rPr>
      <w:caps w:val="0"/>
    </w:rPr>
  </w:style>
  <w:style w:type="paragraph" w:styleId="Heading5">
    <w:name w:val="heading 5"/>
    <w:basedOn w:val="Heading2"/>
    <w:next w:val="Normal"/>
    <w:link w:val="Heading5Char"/>
    <w:qFormat/>
    <w:rsid w:val="005D473F"/>
    <w:pPr>
      <w:numPr>
        <w:ilvl w:val="4"/>
      </w:numPr>
      <w:spacing w:before="240" w:after="60"/>
      <w:ind w:left="1281" w:hanging="1281"/>
      <w:outlineLvl w:val="4"/>
    </w:pPr>
    <w:rPr>
      <w:caps w:val="0"/>
    </w:rPr>
  </w:style>
  <w:style w:type="paragraph" w:styleId="Heading6">
    <w:name w:val="heading 6"/>
    <w:basedOn w:val="Heading2"/>
    <w:next w:val="Normal"/>
    <w:link w:val="Heading6Char"/>
    <w:qFormat/>
    <w:rsid w:val="005D473F"/>
    <w:pPr>
      <w:numPr>
        <w:ilvl w:val="5"/>
      </w:numPr>
      <w:spacing w:before="240" w:after="60"/>
      <w:ind w:left="1281" w:hanging="1281"/>
      <w:outlineLvl w:val="5"/>
    </w:pPr>
    <w:rPr>
      <w:caps w:val="0"/>
    </w:rPr>
  </w:style>
  <w:style w:type="paragraph" w:styleId="Heading7">
    <w:name w:val="heading 7"/>
    <w:aliases w:val="Appendix 3"/>
    <w:basedOn w:val="Heading2"/>
    <w:next w:val="Normal"/>
    <w:link w:val="Heading7Char"/>
    <w:qFormat/>
    <w:rsid w:val="005D473F"/>
    <w:pPr>
      <w:numPr>
        <w:ilvl w:val="6"/>
      </w:numPr>
      <w:spacing w:before="240" w:after="60"/>
      <w:ind w:left="1281" w:hanging="1281"/>
      <w:outlineLvl w:val="6"/>
    </w:pPr>
    <w:rPr>
      <w:caps w:val="0"/>
    </w:rPr>
  </w:style>
  <w:style w:type="paragraph" w:styleId="Heading8">
    <w:name w:val="heading 8"/>
    <w:basedOn w:val="Heading2"/>
    <w:next w:val="Normal"/>
    <w:link w:val="Heading8Char"/>
    <w:qFormat/>
    <w:rsid w:val="005D473F"/>
    <w:pPr>
      <w:numPr>
        <w:ilvl w:val="7"/>
      </w:numPr>
      <w:ind w:left="1281" w:hanging="1281"/>
      <w:outlineLvl w:val="7"/>
    </w:pPr>
    <w:rPr>
      <w:caps w:val="0"/>
    </w:rPr>
  </w:style>
  <w:style w:type="paragraph" w:styleId="Heading9">
    <w:name w:val="heading 9"/>
    <w:basedOn w:val="Heading2"/>
    <w:next w:val="Normal"/>
    <w:link w:val="Heading9Char"/>
    <w:qFormat/>
    <w:rsid w:val="005D473F"/>
    <w:pPr>
      <w:numPr>
        <w:ilvl w:val="8"/>
      </w:numPr>
      <w:tabs>
        <w:tab w:val="num" w:pos="360"/>
      </w:tabs>
      <w:spacing w:before="240" w:after="60"/>
      <w:outlineLvl w:val="8"/>
    </w:pPr>
    <w:rPr>
      <w:cap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9218D"/>
    <w:rPr>
      <w:rFonts w:ascii="Arial" w:hAnsi="Arial"/>
      <w:b/>
      <w:caps/>
      <w:sz w:val="24"/>
      <w:lang w:val="en-GB" w:eastAsia="en-US" w:bidi="ar-SA"/>
    </w:rPr>
  </w:style>
  <w:style w:type="character" w:customStyle="1" w:styleId="Heading2Char">
    <w:name w:val="Heading 2 Char"/>
    <w:link w:val="Heading2"/>
    <w:rsid w:val="0089218D"/>
    <w:rPr>
      <w:rFonts w:ascii="Arial" w:hAnsi="Arial"/>
      <w:b/>
      <w:caps/>
      <w:lang w:val="en-GB" w:eastAsia="en-US" w:bidi="ar-SA"/>
    </w:rPr>
  </w:style>
  <w:style w:type="character" w:customStyle="1" w:styleId="Heading3Char">
    <w:name w:val="Heading 3 Char"/>
    <w:link w:val="Heading3"/>
    <w:rsid w:val="0089218D"/>
    <w:rPr>
      <w:rFonts w:ascii="Arial" w:hAnsi="Arial"/>
      <w:b/>
      <w:lang w:val="en-GB" w:eastAsia="en-US" w:bidi="ar-SA"/>
    </w:rPr>
  </w:style>
  <w:style w:type="character" w:customStyle="1" w:styleId="Heading4Char">
    <w:name w:val="Heading 4 Char"/>
    <w:link w:val="Heading4"/>
    <w:rsid w:val="0089218D"/>
    <w:rPr>
      <w:rFonts w:ascii="Arial" w:hAnsi="Arial"/>
      <w:b/>
      <w:lang w:val="en-GB" w:eastAsia="en-US" w:bidi="ar-SA"/>
    </w:rPr>
  </w:style>
  <w:style w:type="character" w:customStyle="1" w:styleId="Heading5Char">
    <w:name w:val="Heading 5 Char"/>
    <w:link w:val="Heading5"/>
    <w:rsid w:val="0089218D"/>
    <w:rPr>
      <w:rFonts w:ascii="Arial" w:hAnsi="Arial"/>
      <w:b/>
      <w:lang w:val="en-GB" w:eastAsia="en-US" w:bidi="ar-SA"/>
    </w:rPr>
  </w:style>
  <w:style w:type="character" w:customStyle="1" w:styleId="Heading6Char">
    <w:name w:val="Heading 6 Char"/>
    <w:link w:val="Heading6"/>
    <w:rsid w:val="0089218D"/>
    <w:rPr>
      <w:rFonts w:ascii="Arial" w:hAnsi="Arial"/>
      <w:b/>
      <w:lang w:val="en-GB" w:eastAsia="en-US" w:bidi="ar-SA"/>
    </w:rPr>
  </w:style>
  <w:style w:type="character" w:customStyle="1" w:styleId="Heading7Char">
    <w:name w:val="Heading 7 Char"/>
    <w:aliases w:val="Appendix 3 Char"/>
    <w:link w:val="Heading7"/>
    <w:rsid w:val="0089218D"/>
    <w:rPr>
      <w:rFonts w:ascii="Arial" w:hAnsi="Arial"/>
      <w:b/>
      <w:lang w:val="en-GB" w:eastAsia="en-US" w:bidi="ar-SA"/>
    </w:rPr>
  </w:style>
  <w:style w:type="character" w:customStyle="1" w:styleId="Heading8Char">
    <w:name w:val="Heading 8 Char"/>
    <w:link w:val="Heading8"/>
    <w:rsid w:val="0089218D"/>
    <w:rPr>
      <w:rFonts w:ascii="Arial" w:hAnsi="Arial"/>
      <w:b/>
      <w:lang w:val="en-GB" w:eastAsia="en-US" w:bidi="ar-SA"/>
    </w:rPr>
  </w:style>
  <w:style w:type="character" w:customStyle="1" w:styleId="Heading9Char">
    <w:name w:val="Heading 9 Char"/>
    <w:link w:val="Heading9"/>
    <w:rsid w:val="0089218D"/>
    <w:rPr>
      <w:rFonts w:ascii="Arial" w:hAnsi="Arial"/>
      <w:b/>
      <w:lang w:val="en-GB" w:eastAsia="en-US" w:bidi="ar-SA"/>
    </w:rPr>
  </w:style>
  <w:style w:type="paragraph" w:customStyle="1" w:styleId="NormalNum">
    <w:name w:val="NormalNum"/>
    <w:basedOn w:val="Normal"/>
    <w:next w:val="Normal"/>
    <w:rsid w:val="005D473F"/>
    <w:pPr>
      <w:tabs>
        <w:tab w:val="left" w:pos="1565"/>
      </w:tabs>
      <w:ind w:hanging="1281"/>
    </w:pPr>
  </w:style>
  <w:style w:type="paragraph" w:styleId="TOC3">
    <w:name w:val="toc 3"/>
    <w:basedOn w:val="TOC2"/>
    <w:next w:val="Normal"/>
    <w:uiPriority w:val="39"/>
    <w:rsid w:val="005D473F"/>
    <w:rPr>
      <w:caps w:val="0"/>
    </w:rPr>
  </w:style>
  <w:style w:type="paragraph" w:styleId="TOC2">
    <w:name w:val="toc 2"/>
    <w:basedOn w:val="TOC1"/>
    <w:next w:val="Normal"/>
    <w:uiPriority w:val="39"/>
    <w:rsid w:val="005D473F"/>
    <w:pPr>
      <w:spacing w:before="60"/>
    </w:pPr>
  </w:style>
  <w:style w:type="paragraph" w:styleId="TOC1">
    <w:name w:val="toc 1"/>
    <w:basedOn w:val="Normal"/>
    <w:next w:val="Normal"/>
    <w:uiPriority w:val="39"/>
    <w:rsid w:val="005D473F"/>
    <w:pPr>
      <w:tabs>
        <w:tab w:val="clear" w:pos="1962"/>
        <w:tab w:val="clear" w:pos="3119"/>
        <w:tab w:val="clear" w:pos="5296"/>
        <w:tab w:val="clear" w:pos="5687"/>
        <w:tab w:val="left" w:pos="1701"/>
        <w:tab w:val="right" w:leader="dot" w:pos="9072"/>
      </w:tabs>
      <w:spacing w:before="240"/>
      <w:ind w:left="1701" w:hanging="1701"/>
      <w:jc w:val="left"/>
    </w:pPr>
    <w:rPr>
      <w:caps/>
    </w:rPr>
  </w:style>
  <w:style w:type="paragraph" w:styleId="Footer">
    <w:name w:val="footer"/>
    <w:basedOn w:val="Normal"/>
    <w:link w:val="FooterChar"/>
    <w:rsid w:val="005D473F"/>
    <w:pPr>
      <w:tabs>
        <w:tab w:val="center" w:pos="3544"/>
        <w:tab w:val="right" w:pos="7088"/>
      </w:tabs>
      <w:ind w:left="0"/>
      <w:jc w:val="left"/>
    </w:pPr>
    <w:rPr>
      <w:rFonts w:ascii="LinePrinter" w:hAnsi="LinePrinter"/>
      <w:caps/>
      <w:sz w:val="14"/>
    </w:rPr>
  </w:style>
  <w:style w:type="character" w:customStyle="1" w:styleId="FooterChar">
    <w:name w:val="Footer Char"/>
    <w:link w:val="Footer"/>
    <w:rsid w:val="0089218D"/>
    <w:rPr>
      <w:rFonts w:ascii="LinePrinter" w:hAnsi="LinePrinter"/>
      <w:caps/>
      <w:sz w:val="14"/>
      <w:lang w:val="en-GB" w:eastAsia="en-US" w:bidi="ar-SA"/>
    </w:rPr>
  </w:style>
  <w:style w:type="paragraph" w:styleId="Header">
    <w:name w:val="header"/>
    <w:basedOn w:val="Normal"/>
    <w:link w:val="HeaderChar"/>
    <w:rsid w:val="005D473F"/>
    <w:pPr>
      <w:tabs>
        <w:tab w:val="clear" w:pos="1962"/>
        <w:tab w:val="clear" w:pos="3119"/>
        <w:tab w:val="clear" w:pos="5296"/>
        <w:tab w:val="clear" w:pos="5687"/>
        <w:tab w:val="center" w:pos="4587"/>
        <w:tab w:val="left" w:pos="7490"/>
      </w:tabs>
      <w:overflowPunct w:val="0"/>
      <w:autoSpaceDE w:val="0"/>
      <w:autoSpaceDN w:val="0"/>
      <w:adjustRightInd w:val="0"/>
      <w:ind w:left="0"/>
      <w:jc w:val="right"/>
      <w:textAlignment w:val="baseline"/>
    </w:pPr>
  </w:style>
  <w:style w:type="character" w:customStyle="1" w:styleId="HeaderChar">
    <w:name w:val="Header Char"/>
    <w:link w:val="Header"/>
    <w:rsid w:val="0089218D"/>
    <w:rPr>
      <w:rFonts w:ascii="Arial" w:hAnsi="Arial"/>
      <w:lang w:val="en-GB" w:eastAsia="en-US" w:bidi="ar-SA"/>
    </w:rPr>
  </w:style>
  <w:style w:type="paragraph" w:styleId="FootnoteText">
    <w:name w:val="footnote text"/>
    <w:basedOn w:val="Normal"/>
    <w:link w:val="FootnoteTextChar"/>
    <w:semiHidden/>
    <w:rsid w:val="005D473F"/>
  </w:style>
  <w:style w:type="character" w:customStyle="1" w:styleId="FootnoteTextChar">
    <w:name w:val="Footnote Text Char"/>
    <w:link w:val="FootnoteText"/>
    <w:semiHidden/>
    <w:rsid w:val="0089218D"/>
    <w:rPr>
      <w:rFonts w:ascii="Arial" w:hAnsi="Arial"/>
      <w:lang w:val="en-GB" w:eastAsia="en-US" w:bidi="ar-SA"/>
    </w:rPr>
  </w:style>
  <w:style w:type="table" w:styleId="TableGrid">
    <w:name w:val="Table Grid"/>
    <w:basedOn w:val="TableNormal"/>
    <w:rsid w:val="005D473F"/>
    <w:pPr>
      <w:tabs>
        <w:tab w:val="left" w:pos="1962"/>
        <w:tab w:val="left" w:pos="3119"/>
        <w:tab w:val="left" w:pos="5296"/>
        <w:tab w:val="left" w:pos="5687"/>
      </w:tabs>
      <w:spacing w:before="60" w:after="60"/>
      <w:ind w:left="1281"/>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
    <w:name w:val="Toc Head"/>
    <w:basedOn w:val="TOC1"/>
    <w:rsid w:val="005D473F"/>
    <w:pPr>
      <w:tabs>
        <w:tab w:val="right" w:pos="6521"/>
        <w:tab w:val="right" w:pos="8789"/>
      </w:tabs>
      <w:spacing w:after="0"/>
      <w:jc w:val="right"/>
    </w:pPr>
    <w:rPr>
      <w:caps w:val="0"/>
      <w:u w:val="single"/>
    </w:rPr>
  </w:style>
  <w:style w:type="paragraph" w:customStyle="1" w:styleId="TocTitle">
    <w:name w:val="Toc Title"/>
    <w:basedOn w:val="Heading1"/>
    <w:next w:val="TocHead"/>
    <w:rsid w:val="005D473F"/>
    <w:pPr>
      <w:numPr>
        <w:numId w:val="0"/>
      </w:numPr>
      <w:overflowPunct w:val="0"/>
      <w:autoSpaceDE w:val="0"/>
      <w:autoSpaceDN w:val="0"/>
      <w:adjustRightInd w:val="0"/>
      <w:ind w:left="1701"/>
      <w:textAlignment w:val="baseline"/>
      <w:outlineLvl w:val="9"/>
    </w:pPr>
    <w:rPr>
      <w:spacing w:val="40"/>
      <w:u w:val="single"/>
    </w:rPr>
  </w:style>
  <w:style w:type="paragraph" w:customStyle="1" w:styleId="HangingIndent">
    <w:name w:val="Hanging Indent"/>
    <w:basedOn w:val="Normal"/>
    <w:rsid w:val="005D473F"/>
    <w:pPr>
      <w:tabs>
        <w:tab w:val="clear" w:pos="1962"/>
        <w:tab w:val="clear" w:pos="3119"/>
        <w:tab w:val="clear" w:pos="5296"/>
        <w:tab w:val="clear" w:pos="5687"/>
        <w:tab w:val="left" w:pos="3022"/>
      </w:tabs>
      <w:ind w:left="2670" w:hanging="1389"/>
    </w:pPr>
  </w:style>
  <w:style w:type="paragraph" w:customStyle="1" w:styleId="Xmp">
    <w:name w:val="Xmp"/>
    <w:basedOn w:val="Normal"/>
    <w:rsid w:val="005D473F"/>
    <w:pPr>
      <w:spacing w:before="0" w:after="0"/>
      <w:jc w:val="left"/>
    </w:pPr>
    <w:rPr>
      <w:rFonts w:ascii="Courier" w:hAnsi="Courier"/>
      <w:sz w:val="18"/>
    </w:rPr>
  </w:style>
  <w:style w:type="paragraph" w:customStyle="1" w:styleId="BulletList">
    <w:name w:val="BulletList"/>
    <w:basedOn w:val="Normal"/>
    <w:rsid w:val="005D473F"/>
    <w:pPr>
      <w:numPr>
        <w:numId w:val="5"/>
      </w:numPr>
      <w:tabs>
        <w:tab w:val="clear" w:pos="1962"/>
        <w:tab w:val="clear" w:pos="3119"/>
        <w:tab w:val="clear" w:pos="5296"/>
        <w:tab w:val="clear" w:pos="5687"/>
        <w:tab w:val="left" w:pos="360"/>
        <w:tab w:val="left" w:pos="2671"/>
        <w:tab w:val="left" w:pos="3238"/>
        <w:tab w:val="left" w:pos="3805"/>
      </w:tabs>
      <w:overflowPunct w:val="0"/>
      <w:autoSpaceDE w:val="0"/>
      <w:autoSpaceDN w:val="0"/>
      <w:adjustRightInd w:val="0"/>
      <w:spacing w:before="40" w:after="40"/>
      <w:jc w:val="left"/>
      <w:textAlignment w:val="baseline"/>
    </w:pPr>
  </w:style>
  <w:style w:type="paragraph" w:customStyle="1" w:styleId="NumList">
    <w:name w:val="NumList"/>
    <w:basedOn w:val="BulletList"/>
    <w:rsid w:val="005D473F"/>
    <w:pPr>
      <w:ind w:left="1638" w:hanging="357"/>
    </w:pPr>
  </w:style>
  <w:style w:type="paragraph" w:customStyle="1" w:styleId="Note">
    <w:name w:val="Note"/>
    <w:basedOn w:val="Normal"/>
    <w:next w:val="Normal"/>
    <w:rsid w:val="005D473F"/>
    <w:pPr>
      <w:pBdr>
        <w:top w:val="single" w:sz="6" w:space="1" w:color="auto"/>
        <w:bottom w:val="single" w:sz="6" w:space="1" w:color="auto"/>
      </w:pBdr>
      <w:jc w:val="left"/>
    </w:pPr>
  </w:style>
  <w:style w:type="paragraph" w:customStyle="1" w:styleId="PosListeTable">
    <w:name w:val="PosListeTable"/>
    <w:basedOn w:val="TableSmall"/>
    <w:rsid w:val="005D473F"/>
    <w:pPr>
      <w:tabs>
        <w:tab w:val="clear" w:pos="1421"/>
        <w:tab w:val="clear" w:pos="1962"/>
        <w:tab w:val="clear" w:pos="3119"/>
        <w:tab w:val="clear" w:pos="5296"/>
        <w:tab w:val="clear" w:pos="5687"/>
      </w:tabs>
      <w:spacing w:before="20" w:after="20"/>
    </w:pPr>
  </w:style>
  <w:style w:type="paragraph" w:customStyle="1" w:styleId="TableSmall">
    <w:name w:val="Table Small"/>
    <w:basedOn w:val="TableText"/>
    <w:rsid w:val="005D473F"/>
    <w:rPr>
      <w:sz w:val="16"/>
    </w:rPr>
  </w:style>
  <w:style w:type="paragraph" w:customStyle="1" w:styleId="TableText">
    <w:name w:val="Table Text"/>
    <w:basedOn w:val="Normal"/>
    <w:rsid w:val="005D473F"/>
    <w:pPr>
      <w:tabs>
        <w:tab w:val="center" w:pos="1421"/>
      </w:tabs>
      <w:ind w:left="0"/>
      <w:jc w:val="left"/>
    </w:pPr>
  </w:style>
  <w:style w:type="paragraph" w:customStyle="1" w:styleId="TocHeadChapt">
    <w:name w:val="TocHeadChapt"/>
    <w:basedOn w:val="Heading4"/>
    <w:rsid w:val="005D473F"/>
    <w:pPr>
      <w:outlineLvl w:val="9"/>
    </w:pPr>
  </w:style>
  <w:style w:type="paragraph" w:customStyle="1" w:styleId="TOCHeadChapt0">
    <w:name w:val="TOCHeadChapt"/>
    <w:basedOn w:val="Heading4"/>
    <w:rsid w:val="005D473F"/>
    <w:pPr>
      <w:outlineLvl w:val="9"/>
    </w:pPr>
  </w:style>
  <w:style w:type="paragraph" w:customStyle="1" w:styleId="NumList2">
    <w:name w:val="NumList 2"/>
    <w:basedOn w:val="NumList"/>
    <w:rsid w:val="005D473F"/>
    <w:pPr>
      <w:ind w:left="1996"/>
    </w:pPr>
  </w:style>
  <w:style w:type="paragraph" w:customStyle="1" w:styleId="NumList3">
    <w:name w:val="NumList 3"/>
    <w:basedOn w:val="NumList"/>
    <w:rsid w:val="005D473F"/>
    <w:pPr>
      <w:ind w:left="2353"/>
    </w:pPr>
  </w:style>
  <w:style w:type="paragraph" w:customStyle="1" w:styleId="BulletList2">
    <w:name w:val="BulletList 2"/>
    <w:basedOn w:val="BulletList"/>
    <w:rsid w:val="005D473F"/>
    <w:pPr>
      <w:numPr>
        <w:numId w:val="2"/>
      </w:numPr>
      <w:tabs>
        <w:tab w:val="clear" w:pos="1999"/>
        <w:tab w:val="left" w:pos="1996"/>
      </w:tabs>
      <w:ind w:left="1996" w:hanging="357"/>
    </w:pPr>
  </w:style>
  <w:style w:type="paragraph" w:customStyle="1" w:styleId="HangingIndenti1">
    <w:name w:val="Hanging Indent i1"/>
    <w:basedOn w:val="HangingIndent"/>
    <w:rsid w:val="005D473F"/>
    <w:pPr>
      <w:ind w:left="2671" w:hanging="1032"/>
    </w:pPr>
  </w:style>
  <w:style w:type="paragraph" w:customStyle="1" w:styleId="HangingIndent3">
    <w:name w:val="Hanging Indent 3"/>
    <w:basedOn w:val="HangingIndent"/>
    <w:rsid w:val="005D473F"/>
    <w:pPr>
      <w:tabs>
        <w:tab w:val="clear" w:pos="3022"/>
        <w:tab w:val="left" w:pos="4156"/>
      </w:tabs>
      <w:ind w:left="3804" w:hanging="2523"/>
    </w:pPr>
  </w:style>
  <w:style w:type="paragraph" w:customStyle="1" w:styleId="Xmp2">
    <w:name w:val="Xmp 2"/>
    <w:basedOn w:val="Xmp"/>
    <w:rsid w:val="005D473F"/>
    <w:pPr>
      <w:ind w:left="1922"/>
    </w:pPr>
  </w:style>
  <w:style w:type="paragraph" w:customStyle="1" w:styleId="Xmp3">
    <w:name w:val="Xmp 3"/>
    <w:basedOn w:val="Xmp2"/>
    <w:rsid w:val="005D473F"/>
    <w:pPr>
      <w:ind w:left="2285"/>
    </w:pPr>
  </w:style>
  <w:style w:type="paragraph" w:customStyle="1" w:styleId="Xmp0">
    <w:name w:val="Xmp 0"/>
    <w:basedOn w:val="Xmp"/>
    <w:rsid w:val="005D473F"/>
    <w:pPr>
      <w:spacing w:before="20" w:after="20"/>
      <w:ind w:left="-1701"/>
    </w:pPr>
  </w:style>
  <w:style w:type="paragraph" w:customStyle="1" w:styleId="BulletList3">
    <w:name w:val="BulletList 3"/>
    <w:basedOn w:val="BulletList"/>
    <w:rsid w:val="005D473F"/>
    <w:pPr>
      <w:numPr>
        <w:numId w:val="4"/>
      </w:numPr>
    </w:pPr>
  </w:style>
  <w:style w:type="paragraph" w:styleId="TableofFigures">
    <w:name w:val="table of figures"/>
    <w:basedOn w:val="Normal"/>
    <w:next w:val="Normal"/>
    <w:semiHidden/>
    <w:rsid w:val="005D473F"/>
    <w:pPr>
      <w:tabs>
        <w:tab w:val="clear" w:pos="1962"/>
        <w:tab w:val="clear" w:pos="3119"/>
        <w:tab w:val="clear" w:pos="5296"/>
        <w:tab w:val="clear" w:pos="5687"/>
        <w:tab w:val="left" w:pos="1701"/>
        <w:tab w:val="right" w:leader="dot" w:pos="9061"/>
      </w:tabs>
      <w:ind w:left="1701" w:hanging="1701"/>
      <w:jc w:val="left"/>
    </w:pPr>
    <w:rPr>
      <w:noProof/>
      <w:szCs w:val="16"/>
      <w:lang w:val="da-DK"/>
    </w:rPr>
  </w:style>
  <w:style w:type="paragraph" w:customStyle="1" w:styleId="CopyrightText">
    <w:name w:val="CopyrightText"/>
    <w:basedOn w:val="TableSmall"/>
    <w:rsid w:val="005D473F"/>
    <w:pPr>
      <w:jc w:val="both"/>
    </w:pPr>
    <w:rPr>
      <w:noProof/>
    </w:rPr>
  </w:style>
  <w:style w:type="paragraph" w:customStyle="1" w:styleId="Indent3">
    <w:name w:val="Indent 3"/>
    <w:basedOn w:val="Normal"/>
    <w:rsid w:val="005D473F"/>
    <w:pPr>
      <w:ind w:left="2353"/>
    </w:pPr>
  </w:style>
  <w:style w:type="paragraph" w:styleId="Caption">
    <w:name w:val="caption"/>
    <w:basedOn w:val="Normal"/>
    <w:next w:val="Normal"/>
    <w:qFormat/>
    <w:rsid w:val="005D473F"/>
    <w:pPr>
      <w:tabs>
        <w:tab w:val="clear" w:pos="1962"/>
        <w:tab w:val="left" w:pos="2041"/>
      </w:tabs>
      <w:spacing w:before="0" w:after="120"/>
      <w:ind w:left="2046" w:hanging="765"/>
      <w:jc w:val="left"/>
    </w:pPr>
    <w:rPr>
      <w:sz w:val="16"/>
    </w:rPr>
  </w:style>
  <w:style w:type="paragraph" w:customStyle="1" w:styleId="TableHeader">
    <w:name w:val="Table Header"/>
    <w:basedOn w:val="TableText"/>
    <w:rsid w:val="005D473F"/>
    <w:rPr>
      <w:b/>
    </w:rPr>
  </w:style>
  <w:style w:type="paragraph" w:customStyle="1" w:styleId="TableHeaderCenter">
    <w:name w:val="Table Header Center"/>
    <w:basedOn w:val="TableHeader"/>
    <w:rsid w:val="005D473F"/>
    <w:pPr>
      <w:jc w:val="center"/>
    </w:pPr>
  </w:style>
  <w:style w:type="paragraph" w:customStyle="1" w:styleId="TabletextRight">
    <w:name w:val="Table text Right"/>
    <w:basedOn w:val="TableText"/>
    <w:rsid w:val="005D473F"/>
    <w:pPr>
      <w:jc w:val="right"/>
    </w:pPr>
  </w:style>
  <w:style w:type="paragraph" w:customStyle="1" w:styleId="TableHeaderRight">
    <w:name w:val="Table Header Right"/>
    <w:basedOn w:val="TableHeader"/>
    <w:rsid w:val="005D473F"/>
    <w:pPr>
      <w:jc w:val="right"/>
    </w:pPr>
  </w:style>
  <w:style w:type="paragraph" w:customStyle="1" w:styleId="Indent">
    <w:name w:val="Indent"/>
    <w:basedOn w:val="Normal"/>
    <w:rsid w:val="005D473F"/>
    <w:pPr>
      <w:ind w:left="1639"/>
    </w:pPr>
  </w:style>
  <w:style w:type="paragraph" w:customStyle="1" w:styleId="Indent2">
    <w:name w:val="Indent 2"/>
    <w:basedOn w:val="Indent"/>
    <w:rsid w:val="005D473F"/>
    <w:pPr>
      <w:ind w:left="1996"/>
    </w:pPr>
  </w:style>
  <w:style w:type="paragraph" w:customStyle="1" w:styleId="TabletextCenter">
    <w:name w:val="Table text Center"/>
    <w:basedOn w:val="TableText"/>
    <w:rsid w:val="005D473F"/>
    <w:pPr>
      <w:jc w:val="center"/>
    </w:pPr>
  </w:style>
  <w:style w:type="character" w:customStyle="1" w:styleId="TargetId">
    <w:name w:val="TargetId"/>
    <w:rsid w:val="005D473F"/>
    <w:rPr>
      <w:vanish/>
      <w:color w:val="FF00FF"/>
    </w:rPr>
  </w:style>
  <w:style w:type="paragraph" w:customStyle="1" w:styleId="TableNumList">
    <w:name w:val="TableNumList"/>
    <w:basedOn w:val="TableText"/>
    <w:rsid w:val="005D473F"/>
    <w:pPr>
      <w:tabs>
        <w:tab w:val="clear" w:pos="1421"/>
        <w:tab w:val="clear" w:pos="1962"/>
        <w:tab w:val="clear" w:pos="3119"/>
        <w:tab w:val="clear" w:pos="5296"/>
        <w:tab w:val="clear" w:pos="5687"/>
        <w:tab w:val="left" w:pos="284"/>
        <w:tab w:val="left" w:pos="1134"/>
        <w:tab w:val="left" w:pos="2268"/>
        <w:tab w:val="left" w:pos="3402"/>
      </w:tabs>
      <w:ind w:left="284" w:hanging="284"/>
    </w:pPr>
  </w:style>
  <w:style w:type="paragraph" w:customStyle="1" w:styleId="TableBulletList">
    <w:name w:val="TableBulletList"/>
    <w:basedOn w:val="BulletList"/>
    <w:rsid w:val="005D473F"/>
    <w:pPr>
      <w:numPr>
        <w:numId w:val="6"/>
      </w:numPr>
      <w:tabs>
        <w:tab w:val="clear" w:pos="360"/>
        <w:tab w:val="clear" w:pos="2671"/>
        <w:tab w:val="clear" w:pos="3238"/>
        <w:tab w:val="clear" w:pos="3805"/>
        <w:tab w:val="left" w:pos="1134"/>
        <w:tab w:val="left" w:pos="2268"/>
        <w:tab w:val="left" w:pos="3402"/>
      </w:tabs>
      <w:ind w:left="284" w:hanging="284"/>
    </w:pPr>
  </w:style>
  <w:style w:type="character" w:customStyle="1" w:styleId="XR">
    <w:name w:val="XR"/>
    <w:rsid w:val="005D473F"/>
    <w:rPr>
      <w:i/>
      <w:color w:val="FF0000"/>
    </w:rPr>
  </w:style>
  <w:style w:type="paragraph" w:customStyle="1" w:styleId="Narrow">
    <w:name w:val="Narrow"/>
    <w:basedOn w:val="Normal"/>
    <w:rsid w:val="005D473F"/>
    <w:pPr>
      <w:spacing w:before="0" w:after="0"/>
      <w:jc w:val="left"/>
    </w:pPr>
  </w:style>
  <w:style w:type="paragraph" w:customStyle="1" w:styleId="TOCTopic">
    <w:name w:val="TOCTopic"/>
    <w:basedOn w:val="Normal"/>
    <w:rsid w:val="005D473F"/>
    <w:pPr>
      <w:jc w:val="left"/>
    </w:pPr>
    <w:rPr>
      <w:b/>
    </w:rPr>
  </w:style>
  <w:style w:type="paragraph" w:customStyle="1" w:styleId="TocTopic2">
    <w:name w:val="TocTopic2"/>
    <w:basedOn w:val="TOCTopic"/>
    <w:rsid w:val="005D473F"/>
    <w:pPr>
      <w:ind w:left="1083"/>
    </w:pPr>
  </w:style>
  <w:style w:type="character" w:customStyle="1" w:styleId="TopId">
    <w:name w:val="TopId"/>
    <w:rsid w:val="005D473F"/>
    <w:rPr>
      <w:vanish/>
      <w:color w:val="0000FF"/>
    </w:rPr>
  </w:style>
  <w:style w:type="character" w:customStyle="1" w:styleId="TopKey">
    <w:name w:val="TopKey"/>
    <w:rsid w:val="005D473F"/>
    <w:rPr>
      <w:vanish/>
      <w:color w:val="FF00FF"/>
    </w:rPr>
  </w:style>
  <w:style w:type="character" w:customStyle="1" w:styleId="TopSeq">
    <w:name w:val="TopSeq"/>
    <w:rsid w:val="005D473F"/>
    <w:rPr>
      <w:vanish/>
      <w:color w:val="FF0000"/>
    </w:rPr>
  </w:style>
  <w:style w:type="character" w:customStyle="1" w:styleId="TopTitle">
    <w:name w:val="TopTitle"/>
    <w:rsid w:val="005D473F"/>
    <w:rPr>
      <w:vanish/>
      <w:color w:val="00FF00"/>
    </w:rPr>
  </w:style>
  <w:style w:type="paragraph" w:customStyle="1" w:styleId="Figur">
    <w:name w:val="Figur"/>
    <w:basedOn w:val="Normal"/>
    <w:next w:val="Caption"/>
    <w:rsid w:val="005D473F"/>
    <w:pPr>
      <w:keepNext/>
      <w:pBdr>
        <w:top w:val="single" w:sz="6" w:space="2" w:color="auto"/>
        <w:left w:val="single" w:sz="6" w:space="2" w:color="auto"/>
        <w:bottom w:val="single" w:sz="6" w:space="2" w:color="auto"/>
        <w:right w:val="single" w:sz="6" w:space="2" w:color="auto"/>
      </w:pBdr>
      <w:tabs>
        <w:tab w:val="left" w:pos="0"/>
        <w:tab w:val="left" w:pos="720"/>
        <w:tab w:val="left" w:pos="1440"/>
        <w:tab w:val="left" w:pos="2160"/>
        <w:tab w:val="left" w:pos="2880"/>
        <w:tab w:val="left" w:pos="3600"/>
        <w:tab w:val="left" w:pos="4320"/>
        <w:tab w:val="left" w:pos="5040"/>
        <w:tab w:val="left" w:pos="5760"/>
        <w:tab w:val="left" w:pos="6480"/>
        <w:tab w:val="left" w:pos="7200"/>
      </w:tabs>
      <w:suppressAutoHyphens/>
      <w:jc w:val="center"/>
    </w:pPr>
    <w:rPr>
      <w:spacing w:val="-2"/>
    </w:rPr>
  </w:style>
  <w:style w:type="paragraph" w:customStyle="1" w:styleId="HeaderTxt">
    <w:name w:val="HeaderTxt"/>
    <w:basedOn w:val="Header"/>
    <w:rsid w:val="005D473F"/>
    <w:pPr>
      <w:spacing w:before="120" w:after="120"/>
      <w:jc w:val="center"/>
    </w:pPr>
    <w:rPr>
      <w:b/>
      <w:caps/>
    </w:rPr>
  </w:style>
  <w:style w:type="paragraph" w:customStyle="1" w:styleId="HeaderBold">
    <w:name w:val="HeaderBold"/>
    <w:basedOn w:val="Header"/>
    <w:rsid w:val="005D473F"/>
    <w:rPr>
      <w:b/>
    </w:rPr>
  </w:style>
  <w:style w:type="paragraph" w:customStyle="1" w:styleId="LineDraw">
    <w:name w:val="LineDraw"/>
    <w:basedOn w:val="Normal"/>
    <w:rsid w:val="005D473F"/>
    <w:pPr>
      <w:tabs>
        <w:tab w:val="clear" w:pos="1962"/>
        <w:tab w:val="clear" w:pos="5296"/>
        <w:tab w:val="clear" w:pos="5687"/>
        <w:tab w:val="left" w:pos="862"/>
        <w:tab w:val="left" w:pos="1567"/>
        <w:tab w:val="left" w:pos="1954"/>
        <w:tab w:val="left" w:pos="2620"/>
        <w:tab w:val="left" w:pos="5292"/>
        <w:tab w:val="left" w:pos="5681"/>
      </w:tabs>
      <w:suppressAutoHyphens/>
      <w:spacing w:line="180" w:lineRule="exact"/>
    </w:pPr>
    <w:rPr>
      <w:rFonts w:ascii="Courier New" w:hAnsi="Courier New"/>
      <w:spacing w:val="-2"/>
    </w:rPr>
  </w:style>
  <w:style w:type="paragraph" w:customStyle="1" w:styleId="LineDraw2">
    <w:name w:val="LineDraw2"/>
    <w:basedOn w:val="LineDraw"/>
    <w:rsid w:val="005D473F"/>
    <w:pPr>
      <w:spacing w:line="120" w:lineRule="exact"/>
    </w:pPr>
    <w:rPr>
      <w:sz w:val="12"/>
    </w:rPr>
  </w:style>
  <w:style w:type="paragraph" w:customStyle="1" w:styleId="TegnTextRight">
    <w:name w:val="TegnTextRight"/>
    <w:basedOn w:val="TegnText"/>
    <w:next w:val="FigurRes"/>
    <w:rsid w:val="005D473F"/>
    <w:pPr>
      <w:pageBreakBefore w:val="0"/>
      <w:jc w:val="right"/>
    </w:pPr>
  </w:style>
  <w:style w:type="paragraph" w:customStyle="1" w:styleId="TegnText">
    <w:name w:val="TegnText"/>
    <w:basedOn w:val="Normal"/>
    <w:next w:val="CaptionRes"/>
    <w:rsid w:val="005D473F"/>
    <w:pPr>
      <w:pageBreakBefore/>
      <w:pBdr>
        <w:bottom w:val="single" w:sz="6" w:space="1" w:color="auto"/>
      </w:pBdr>
      <w:tabs>
        <w:tab w:val="clear" w:pos="1962"/>
        <w:tab w:val="clear" w:pos="3119"/>
        <w:tab w:val="clear" w:pos="5296"/>
        <w:tab w:val="clear" w:pos="5687"/>
        <w:tab w:val="right" w:pos="7513"/>
        <w:tab w:val="right" w:pos="9015"/>
      </w:tabs>
      <w:spacing w:before="120"/>
      <w:ind w:left="0"/>
    </w:pPr>
    <w:rPr>
      <w:b/>
      <w:sz w:val="24"/>
    </w:rPr>
  </w:style>
  <w:style w:type="paragraph" w:customStyle="1" w:styleId="CaptionRes">
    <w:name w:val="CaptionRes"/>
    <w:basedOn w:val="Caption"/>
    <w:next w:val="TegnTextRight"/>
    <w:rsid w:val="005D473F"/>
    <w:pPr>
      <w:keepNext/>
      <w:pageBreakBefore/>
      <w:tabs>
        <w:tab w:val="clear" w:pos="3119"/>
        <w:tab w:val="clear" w:pos="5687"/>
        <w:tab w:val="left" w:pos="1134"/>
      </w:tabs>
      <w:spacing w:before="60"/>
      <w:ind w:left="0" w:firstLine="0"/>
    </w:pPr>
    <w:rPr>
      <w:b/>
      <w:sz w:val="24"/>
    </w:rPr>
  </w:style>
  <w:style w:type="paragraph" w:customStyle="1" w:styleId="FigurRes">
    <w:name w:val="FigurRes"/>
    <w:basedOn w:val="Normal"/>
    <w:next w:val="Normal"/>
    <w:rsid w:val="005D473F"/>
    <w:pPr>
      <w:ind w:left="0"/>
      <w:jc w:val="center"/>
    </w:pPr>
  </w:style>
  <w:style w:type="paragraph" w:customStyle="1" w:styleId="headernormal">
    <w:name w:val="headernormal"/>
    <w:basedOn w:val="Normal"/>
    <w:rsid w:val="005D473F"/>
    <w:pPr>
      <w:tabs>
        <w:tab w:val="clear" w:pos="1962"/>
        <w:tab w:val="clear" w:pos="3119"/>
        <w:tab w:val="clear" w:pos="5296"/>
        <w:tab w:val="clear" w:pos="5687"/>
        <w:tab w:val="center" w:pos="4820"/>
        <w:tab w:val="left" w:pos="7655"/>
      </w:tabs>
      <w:spacing w:before="0" w:after="0" w:line="244" w:lineRule="exact"/>
      <w:ind w:left="0" w:right="-284"/>
      <w:jc w:val="left"/>
    </w:pPr>
    <w:rPr>
      <w:b/>
      <w:caps/>
    </w:rPr>
  </w:style>
  <w:style w:type="paragraph" w:customStyle="1" w:styleId="ParmHead">
    <w:name w:val="ParmHead"/>
    <w:basedOn w:val="Normal"/>
    <w:next w:val="Normal"/>
    <w:rsid w:val="005D473F"/>
    <w:pPr>
      <w:keepNext/>
      <w:spacing w:before="240"/>
    </w:pPr>
    <w:rPr>
      <w:b/>
    </w:rPr>
  </w:style>
  <w:style w:type="paragraph" w:customStyle="1" w:styleId="TableSmallCenter">
    <w:name w:val="Table Small Center"/>
    <w:basedOn w:val="TableSmall"/>
    <w:rsid w:val="005D473F"/>
    <w:pPr>
      <w:jc w:val="center"/>
    </w:pPr>
  </w:style>
  <w:style w:type="paragraph" w:customStyle="1" w:styleId="TableSmallRight">
    <w:name w:val="Table Small Right"/>
    <w:basedOn w:val="TableSmall"/>
    <w:rsid w:val="005D473F"/>
    <w:pPr>
      <w:jc w:val="right"/>
    </w:pPr>
  </w:style>
  <w:style w:type="paragraph" w:customStyle="1" w:styleId="FooterLong">
    <w:name w:val="FooterLong"/>
    <w:basedOn w:val="Normal"/>
    <w:next w:val="Normal"/>
    <w:rsid w:val="005D473F"/>
    <w:pPr>
      <w:pBdr>
        <w:top w:val="single" w:sz="12" w:space="1" w:color="auto"/>
      </w:pBdr>
      <w:tabs>
        <w:tab w:val="clear" w:pos="1962"/>
        <w:tab w:val="clear" w:pos="3119"/>
        <w:tab w:val="clear" w:pos="5296"/>
        <w:tab w:val="clear" w:pos="5687"/>
        <w:tab w:val="left" w:pos="709"/>
        <w:tab w:val="center" w:pos="6804"/>
        <w:tab w:val="right" w:pos="13608"/>
      </w:tabs>
      <w:spacing w:before="480"/>
      <w:ind w:left="0"/>
      <w:jc w:val="left"/>
    </w:pPr>
  </w:style>
  <w:style w:type="paragraph" w:customStyle="1" w:styleId="HeaderLong">
    <w:name w:val="HeaderLong"/>
    <w:basedOn w:val="Header"/>
    <w:next w:val="Normal"/>
    <w:rsid w:val="005D473F"/>
    <w:pPr>
      <w:tabs>
        <w:tab w:val="clear" w:pos="4587"/>
        <w:tab w:val="clear" w:pos="7490"/>
        <w:tab w:val="right" w:pos="13608"/>
      </w:tabs>
      <w:ind w:left="6946" w:firstLine="4394"/>
    </w:pPr>
  </w:style>
  <w:style w:type="paragraph" w:customStyle="1" w:styleId="HeadingPart">
    <w:name w:val="HeadingPart"/>
    <w:basedOn w:val="ParmHead"/>
    <w:rsid w:val="005D473F"/>
    <w:pPr>
      <w:tabs>
        <w:tab w:val="clear" w:pos="1962"/>
        <w:tab w:val="clear" w:pos="3119"/>
        <w:tab w:val="clear" w:pos="5296"/>
        <w:tab w:val="clear" w:pos="5687"/>
      </w:tabs>
      <w:spacing w:before="60"/>
      <w:ind w:left="0"/>
    </w:pPr>
  </w:style>
  <w:style w:type="paragraph" w:customStyle="1" w:styleId="pos1">
    <w:name w:val="pos1"/>
    <w:basedOn w:val="Normal"/>
    <w:rsid w:val="005D473F"/>
    <w:pPr>
      <w:ind w:left="0" w:right="907"/>
      <w:jc w:val="right"/>
    </w:pPr>
  </w:style>
  <w:style w:type="paragraph" w:customStyle="1" w:styleId="Qty">
    <w:name w:val="Qty"/>
    <w:basedOn w:val="TableHeaderRight"/>
    <w:rsid w:val="005D473F"/>
    <w:pPr>
      <w:tabs>
        <w:tab w:val="clear" w:pos="1421"/>
        <w:tab w:val="right" w:pos="1361"/>
      </w:tabs>
      <w:ind w:right="284"/>
    </w:pPr>
  </w:style>
  <w:style w:type="paragraph" w:customStyle="1" w:styleId="Qty1">
    <w:name w:val="Qty1"/>
    <w:basedOn w:val="Qty"/>
    <w:rsid w:val="005D473F"/>
    <w:rPr>
      <w:b w:val="0"/>
    </w:rPr>
  </w:style>
  <w:style w:type="paragraph" w:customStyle="1" w:styleId="TOC4cp">
    <w:name w:val="TOC4cp"/>
    <w:basedOn w:val="TOC3cp"/>
    <w:rsid w:val="005D473F"/>
  </w:style>
  <w:style w:type="paragraph" w:customStyle="1" w:styleId="TOC3cp">
    <w:name w:val="TOC3cp"/>
    <w:basedOn w:val="TOC2cp"/>
    <w:rsid w:val="005D473F"/>
    <w:rPr>
      <w:caps w:val="0"/>
    </w:rPr>
  </w:style>
  <w:style w:type="paragraph" w:customStyle="1" w:styleId="TOC2cp">
    <w:name w:val="TOC2cp"/>
    <w:basedOn w:val="TOC1cp"/>
    <w:rsid w:val="005D473F"/>
    <w:pPr>
      <w:spacing w:before="60"/>
    </w:pPr>
  </w:style>
  <w:style w:type="paragraph" w:customStyle="1" w:styleId="TOC1cp">
    <w:name w:val="TOC1cp"/>
    <w:basedOn w:val="Normal"/>
    <w:rsid w:val="005D473F"/>
    <w:pPr>
      <w:tabs>
        <w:tab w:val="clear" w:pos="1962"/>
        <w:tab w:val="clear" w:pos="3119"/>
        <w:tab w:val="clear" w:pos="5296"/>
        <w:tab w:val="clear" w:pos="5687"/>
        <w:tab w:val="left" w:pos="1701"/>
        <w:tab w:val="right" w:leader="dot" w:pos="9072"/>
      </w:tabs>
      <w:spacing w:before="240"/>
      <w:ind w:left="1701" w:hanging="1701"/>
      <w:jc w:val="left"/>
    </w:pPr>
    <w:rPr>
      <w:caps/>
    </w:rPr>
  </w:style>
  <w:style w:type="paragraph" w:customStyle="1" w:styleId="TOC5cp">
    <w:name w:val="TOC5cp"/>
    <w:basedOn w:val="TOC4cp"/>
    <w:rsid w:val="005D473F"/>
  </w:style>
  <w:style w:type="paragraph" w:customStyle="1" w:styleId="TOC6cp">
    <w:name w:val="TOC6cp"/>
    <w:basedOn w:val="TOC5cp"/>
    <w:rsid w:val="005D473F"/>
  </w:style>
  <w:style w:type="paragraph" w:customStyle="1" w:styleId="TOC7cp">
    <w:name w:val="TOC7cp"/>
    <w:basedOn w:val="TOC6cp"/>
    <w:rsid w:val="005D473F"/>
  </w:style>
  <w:style w:type="paragraph" w:customStyle="1" w:styleId="TOC8cp">
    <w:name w:val="TOC8cp"/>
    <w:basedOn w:val="TOC7cp"/>
    <w:rsid w:val="005D473F"/>
  </w:style>
  <w:style w:type="paragraph" w:customStyle="1" w:styleId="TOC9cp">
    <w:name w:val="TOC9cp"/>
    <w:basedOn w:val="TOC8cp"/>
    <w:rsid w:val="005D473F"/>
  </w:style>
  <w:style w:type="paragraph" w:customStyle="1" w:styleId="TOC9cpRes">
    <w:name w:val="TOC9cpRes"/>
    <w:basedOn w:val="TOC9cp"/>
    <w:rsid w:val="005D473F"/>
    <w:pPr>
      <w:tabs>
        <w:tab w:val="left" w:pos="4820"/>
      </w:tabs>
    </w:pPr>
  </w:style>
  <w:style w:type="paragraph" w:customStyle="1" w:styleId="TOC9Res">
    <w:name w:val="TOC9Res"/>
    <w:basedOn w:val="Normal"/>
    <w:rsid w:val="005D473F"/>
  </w:style>
  <w:style w:type="paragraph" w:customStyle="1" w:styleId="TocTitleRes">
    <w:name w:val="TocTitleRes"/>
    <w:basedOn w:val="TocTitle"/>
    <w:rsid w:val="005D473F"/>
    <w:pPr>
      <w:pageBreakBefore w:val="0"/>
      <w:ind w:left="1559"/>
    </w:pPr>
  </w:style>
  <w:style w:type="paragraph" w:customStyle="1" w:styleId="MyFileName">
    <w:name w:val="MyFileName"/>
    <w:basedOn w:val="Normal"/>
    <w:rsid w:val="005D473F"/>
    <w:pPr>
      <w:tabs>
        <w:tab w:val="clear" w:pos="1962"/>
        <w:tab w:val="clear" w:pos="3119"/>
        <w:tab w:val="clear" w:pos="5296"/>
        <w:tab w:val="clear" w:pos="5687"/>
        <w:tab w:val="left" w:pos="709"/>
        <w:tab w:val="center" w:pos="4536"/>
        <w:tab w:val="right" w:pos="9072"/>
      </w:tabs>
      <w:wordWrap w:val="0"/>
      <w:overflowPunct w:val="0"/>
      <w:autoSpaceDE w:val="0"/>
      <w:autoSpaceDN w:val="0"/>
      <w:adjustRightInd w:val="0"/>
      <w:spacing w:before="180"/>
      <w:ind w:left="0"/>
      <w:jc w:val="left"/>
      <w:textAlignment w:val="baseline"/>
    </w:pPr>
    <w:rPr>
      <w:rFonts w:eastAsia="DotumChe"/>
      <w:caps/>
      <w:sz w:val="6"/>
      <w:lang w:eastAsia="ko-KR"/>
    </w:rPr>
  </w:style>
  <w:style w:type="paragraph" w:customStyle="1" w:styleId="Dash">
    <w:name w:val="Dash"/>
    <w:basedOn w:val="Normal"/>
    <w:rsid w:val="005D473F"/>
    <w:pPr>
      <w:tabs>
        <w:tab w:val="clear" w:pos="3119"/>
        <w:tab w:val="clear" w:pos="5296"/>
        <w:tab w:val="clear" w:pos="5687"/>
        <w:tab w:val="left" w:pos="2671"/>
        <w:tab w:val="left" w:pos="3238"/>
        <w:tab w:val="left" w:pos="3805"/>
      </w:tabs>
      <w:spacing w:before="40" w:after="40"/>
      <w:ind w:left="1638" w:hanging="357"/>
    </w:pPr>
  </w:style>
  <w:style w:type="paragraph" w:customStyle="1" w:styleId="HeadingFrontPage">
    <w:name w:val="HeadingFrontPage"/>
    <w:basedOn w:val="Normal"/>
    <w:rsid w:val="005D473F"/>
    <w:pPr>
      <w:ind w:left="1560" w:hanging="851"/>
    </w:pPr>
    <w:rPr>
      <w:b/>
      <w:caps/>
      <w:sz w:val="24"/>
    </w:rPr>
  </w:style>
  <w:style w:type="paragraph" w:customStyle="1" w:styleId="DocDate">
    <w:name w:val="DocDate"/>
    <w:basedOn w:val="Normal"/>
    <w:rsid w:val="005D473F"/>
    <w:pPr>
      <w:tabs>
        <w:tab w:val="clear" w:pos="1962"/>
        <w:tab w:val="clear" w:pos="5296"/>
        <w:tab w:val="clear" w:pos="5687"/>
      </w:tabs>
      <w:ind w:left="3119" w:hanging="2410"/>
      <w:jc w:val="left"/>
    </w:pPr>
  </w:style>
  <w:style w:type="paragraph" w:customStyle="1" w:styleId="Achtung">
    <w:name w:val="Achtung"/>
    <w:basedOn w:val="Normal"/>
    <w:next w:val="TableText"/>
    <w:rsid w:val="005D473F"/>
    <w:pPr>
      <w:ind w:left="0"/>
      <w:jc w:val="left"/>
    </w:pPr>
    <w:rPr>
      <w:rFonts w:ascii="Times New Roman" w:hAnsi="Times New Roman"/>
      <w:sz w:val="72"/>
    </w:rPr>
  </w:style>
  <w:style w:type="paragraph" w:customStyle="1" w:styleId="TocTitleRes0">
    <w:name w:val="Toc Title Res"/>
    <w:basedOn w:val="TocTitle"/>
    <w:rsid w:val="005D473F"/>
  </w:style>
  <w:style w:type="paragraph" w:customStyle="1" w:styleId="HangingIndentNo">
    <w:name w:val="Hanging Indent No."/>
    <w:basedOn w:val="HangingIndent"/>
    <w:rsid w:val="005D473F"/>
    <w:pPr>
      <w:ind w:left="1638" w:hanging="357"/>
    </w:pPr>
  </w:style>
  <w:style w:type="paragraph" w:customStyle="1" w:styleId="PosListe">
    <w:name w:val="PosListe"/>
    <w:basedOn w:val="Normal"/>
    <w:rsid w:val="005D473F"/>
    <w:pPr>
      <w:keepNext/>
      <w:tabs>
        <w:tab w:val="clear" w:pos="1962"/>
        <w:tab w:val="clear" w:pos="3119"/>
        <w:tab w:val="left" w:pos="1701"/>
      </w:tabs>
      <w:spacing w:before="0"/>
    </w:pPr>
    <w:rPr>
      <w:caps/>
      <w:noProof/>
      <w:spacing w:val="-2"/>
    </w:rPr>
  </w:style>
  <w:style w:type="paragraph" w:customStyle="1" w:styleId="TableNumListSmall">
    <w:name w:val="TableNumListSmall"/>
    <w:basedOn w:val="TableSmall"/>
    <w:rsid w:val="005D473F"/>
    <w:pPr>
      <w:tabs>
        <w:tab w:val="clear" w:pos="1421"/>
        <w:tab w:val="clear" w:pos="1962"/>
        <w:tab w:val="clear" w:pos="3119"/>
        <w:tab w:val="clear" w:pos="5296"/>
        <w:tab w:val="clear" w:pos="5687"/>
        <w:tab w:val="left" w:pos="284"/>
        <w:tab w:val="left" w:pos="1134"/>
        <w:tab w:val="left" w:pos="2268"/>
        <w:tab w:val="left" w:pos="3402"/>
      </w:tabs>
      <w:ind w:left="284" w:hanging="284"/>
    </w:pPr>
  </w:style>
  <w:style w:type="paragraph" w:styleId="TOC4">
    <w:name w:val="toc 4"/>
    <w:basedOn w:val="TOC3"/>
    <w:next w:val="Normal"/>
    <w:uiPriority w:val="39"/>
    <w:rsid w:val="005D473F"/>
  </w:style>
  <w:style w:type="paragraph" w:styleId="TOC5">
    <w:name w:val="toc 5"/>
    <w:basedOn w:val="TOC4"/>
    <w:next w:val="Normal"/>
    <w:uiPriority w:val="39"/>
    <w:rsid w:val="005D473F"/>
  </w:style>
  <w:style w:type="paragraph" w:styleId="TOC6">
    <w:name w:val="toc 6"/>
    <w:basedOn w:val="TOC5"/>
    <w:next w:val="Normal"/>
    <w:uiPriority w:val="39"/>
    <w:rsid w:val="005D473F"/>
  </w:style>
  <w:style w:type="paragraph" w:styleId="TOC7">
    <w:name w:val="toc 7"/>
    <w:basedOn w:val="TOC6"/>
    <w:next w:val="Normal"/>
    <w:uiPriority w:val="39"/>
    <w:rsid w:val="005D473F"/>
  </w:style>
  <w:style w:type="paragraph" w:styleId="TOC8">
    <w:name w:val="toc 8"/>
    <w:basedOn w:val="TOC7"/>
    <w:next w:val="Normal"/>
    <w:uiPriority w:val="39"/>
    <w:rsid w:val="005D473F"/>
  </w:style>
  <w:style w:type="paragraph" w:styleId="TOC9">
    <w:name w:val="toc 9"/>
    <w:basedOn w:val="TOC8"/>
    <w:next w:val="Normal"/>
    <w:uiPriority w:val="39"/>
    <w:rsid w:val="005D473F"/>
  </w:style>
  <w:style w:type="paragraph" w:customStyle="1" w:styleId="LineDrawDumps">
    <w:name w:val="LineDrawDumps"/>
    <w:basedOn w:val="Normal"/>
    <w:rsid w:val="005D473F"/>
    <w:pPr>
      <w:tabs>
        <w:tab w:val="clear" w:pos="1962"/>
        <w:tab w:val="clear" w:pos="5296"/>
        <w:tab w:val="clear" w:pos="5687"/>
        <w:tab w:val="left" w:pos="862"/>
        <w:tab w:val="left" w:pos="1733"/>
        <w:tab w:val="left" w:pos="1954"/>
        <w:tab w:val="left" w:pos="2237"/>
        <w:tab w:val="left" w:pos="2615"/>
        <w:tab w:val="left" w:pos="5292"/>
        <w:tab w:val="left" w:pos="5681"/>
      </w:tabs>
      <w:spacing w:before="0" w:after="0" w:line="140" w:lineRule="exact"/>
    </w:pPr>
    <w:rPr>
      <w:rFonts w:ascii="Courier New" w:hAnsi="Courier New"/>
      <w:spacing w:val="-1"/>
      <w:sz w:val="14"/>
    </w:rPr>
  </w:style>
  <w:style w:type="paragraph" w:customStyle="1" w:styleId="NumListAlpha">
    <w:name w:val="NumListAlpha"/>
    <w:basedOn w:val="NumList"/>
    <w:rsid w:val="005D473F"/>
  </w:style>
  <w:style w:type="paragraph" w:customStyle="1" w:styleId="BoxText">
    <w:name w:val="BoxText"/>
    <w:basedOn w:val="Normal"/>
    <w:rsid w:val="005D473F"/>
    <w:pPr>
      <w:spacing w:before="0" w:after="0" w:line="180" w:lineRule="exact"/>
      <w:ind w:left="0"/>
    </w:pPr>
    <w:rPr>
      <w:caps/>
      <w:sz w:val="16"/>
    </w:rPr>
  </w:style>
  <w:style w:type="paragraph" w:customStyle="1" w:styleId="BoxTextCenter">
    <w:name w:val="BoxTextCenter"/>
    <w:basedOn w:val="BoxText"/>
    <w:rsid w:val="005D473F"/>
    <w:pPr>
      <w:jc w:val="center"/>
    </w:pPr>
  </w:style>
  <w:style w:type="paragraph" w:customStyle="1" w:styleId="SeqNum">
    <w:name w:val="SeqNum"/>
    <w:basedOn w:val="NormalNum"/>
    <w:rsid w:val="005D473F"/>
    <w:pPr>
      <w:tabs>
        <w:tab w:val="clear" w:pos="1565"/>
      </w:tabs>
      <w:spacing w:before="40" w:after="40"/>
      <w:ind w:left="1638" w:hanging="357"/>
    </w:pPr>
  </w:style>
  <w:style w:type="paragraph" w:customStyle="1" w:styleId="ActionTxt">
    <w:name w:val="ActionTxt"/>
    <w:basedOn w:val="Footer"/>
    <w:rsid w:val="005D473F"/>
    <w:pPr>
      <w:jc w:val="center"/>
    </w:pPr>
    <w:rPr>
      <w:rFonts w:ascii="Arial" w:hAnsi="Arial"/>
      <w:b/>
      <w:sz w:val="16"/>
    </w:rPr>
  </w:style>
  <w:style w:type="paragraph" w:customStyle="1" w:styleId="NormalBrace">
    <w:name w:val="NormalBrace"/>
    <w:basedOn w:val="Normal"/>
    <w:rsid w:val="005D473F"/>
    <w:pPr>
      <w:keepLines/>
      <w:tabs>
        <w:tab w:val="clear" w:pos="1962"/>
        <w:tab w:val="clear" w:pos="3119"/>
        <w:tab w:val="clear" w:pos="5296"/>
        <w:tab w:val="clear" w:pos="5687"/>
        <w:tab w:val="left" w:pos="3402"/>
        <w:tab w:val="left" w:pos="3686"/>
        <w:tab w:val="left" w:pos="4536"/>
      </w:tabs>
      <w:spacing w:line="200" w:lineRule="exact"/>
      <w:jc w:val="left"/>
    </w:pPr>
  </w:style>
  <w:style w:type="paragraph" w:customStyle="1" w:styleId="TableBulletListSmall">
    <w:name w:val="TableBulletListSmall"/>
    <w:basedOn w:val="TableBulletList"/>
    <w:rsid w:val="005D473F"/>
    <w:pPr>
      <w:numPr>
        <w:numId w:val="7"/>
      </w:numPr>
      <w:ind w:left="284" w:hanging="284"/>
    </w:pPr>
    <w:rPr>
      <w:sz w:val="16"/>
    </w:rPr>
  </w:style>
  <w:style w:type="paragraph" w:customStyle="1" w:styleId="IndexText">
    <w:name w:val="IndexText"/>
    <w:basedOn w:val="TableHeader"/>
    <w:rsid w:val="005D473F"/>
    <w:pPr>
      <w:spacing w:before="480"/>
    </w:pPr>
    <w:rPr>
      <w:sz w:val="28"/>
    </w:rPr>
  </w:style>
  <w:style w:type="paragraph" w:customStyle="1" w:styleId="HangingIndenti2">
    <w:name w:val="Hanging Indent i2"/>
    <w:basedOn w:val="Normal"/>
    <w:rsid w:val="005D473F"/>
    <w:pPr>
      <w:tabs>
        <w:tab w:val="clear" w:pos="1962"/>
        <w:tab w:val="clear" w:pos="3119"/>
        <w:tab w:val="clear" w:pos="5296"/>
        <w:tab w:val="clear" w:pos="5687"/>
        <w:tab w:val="left" w:pos="3589"/>
      </w:tabs>
      <w:ind w:left="3238" w:hanging="1599"/>
    </w:pPr>
  </w:style>
  <w:style w:type="paragraph" w:customStyle="1" w:styleId="HangingIndenti3">
    <w:name w:val="Hanging Indent i3"/>
    <w:basedOn w:val="HangingIndent"/>
    <w:rsid w:val="005D473F"/>
    <w:pPr>
      <w:tabs>
        <w:tab w:val="clear" w:pos="3022"/>
      </w:tabs>
      <w:ind w:left="3805" w:hanging="2166"/>
    </w:pPr>
  </w:style>
  <w:style w:type="paragraph" w:customStyle="1" w:styleId="HangingIndentii1">
    <w:name w:val="Hanging Indent ii1"/>
    <w:basedOn w:val="HangingIndenti1"/>
    <w:rsid w:val="005D473F"/>
    <w:pPr>
      <w:tabs>
        <w:tab w:val="clear" w:pos="3022"/>
      </w:tabs>
      <w:ind w:hanging="675"/>
    </w:pPr>
  </w:style>
  <w:style w:type="paragraph" w:customStyle="1" w:styleId="HangingIndentii2">
    <w:name w:val="Hanging Indent ii2"/>
    <w:basedOn w:val="HangingIndentii1"/>
    <w:rsid w:val="005D473F"/>
    <w:pPr>
      <w:ind w:left="3238" w:hanging="1242"/>
    </w:pPr>
  </w:style>
  <w:style w:type="paragraph" w:customStyle="1" w:styleId="HangingIndentii3">
    <w:name w:val="Hanging Indent ii3"/>
    <w:basedOn w:val="HangingIndentii1"/>
    <w:rsid w:val="005D473F"/>
    <w:pPr>
      <w:ind w:left="3805" w:hanging="1809"/>
    </w:pPr>
  </w:style>
  <w:style w:type="paragraph" w:customStyle="1" w:styleId="HangingIndent2">
    <w:name w:val="Hanging Indent 2"/>
    <w:basedOn w:val="Normal"/>
    <w:rsid w:val="005D473F"/>
    <w:pPr>
      <w:tabs>
        <w:tab w:val="clear" w:pos="1962"/>
        <w:tab w:val="clear" w:pos="3119"/>
        <w:tab w:val="clear" w:pos="5296"/>
        <w:tab w:val="clear" w:pos="5687"/>
        <w:tab w:val="left" w:pos="3589"/>
      </w:tabs>
      <w:ind w:left="3237" w:hanging="1956"/>
    </w:pPr>
  </w:style>
  <w:style w:type="paragraph" w:customStyle="1" w:styleId="CaptionTable">
    <w:name w:val="CaptionTable"/>
    <w:basedOn w:val="Caption"/>
    <w:next w:val="Normal"/>
    <w:rsid w:val="005D473F"/>
    <w:pPr>
      <w:keepNext/>
      <w:tabs>
        <w:tab w:val="clear" w:pos="2041"/>
        <w:tab w:val="clear" w:pos="3119"/>
        <w:tab w:val="left" w:pos="2410"/>
        <w:tab w:val="left" w:pos="2835"/>
      </w:tabs>
      <w:spacing w:before="60" w:after="0"/>
      <w:ind w:left="2415" w:hanging="1134"/>
    </w:pPr>
  </w:style>
  <w:style w:type="paragraph" w:customStyle="1" w:styleId="FooterA4">
    <w:name w:val="FooterA4"/>
    <w:basedOn w:val="TabletextRight"/>
    <w:rsid w:val="005D473F"/>
    <w:pPr>
      <w:tabs>
        <w:tab w:val="clear" w:pos="1421"/>
        <w:tab w:val="clear" w:pos="1962"/>
        <w:tab w:val="clear" w:pos="3119"/>
        <w:tab w:val="clear" w:pos="5296"/>
        <w:tab w:val="clear" w:pos="5687"/>
        <w:tab w:val="center" w:pos="4536"/>
        <w:tab w:val="right" w:pos="9072"/>
      </w:tabs>
      <w:jc w:val="left"/>
    </w:pPr>
  </w:style>
  <w:style w:type="paragraph" w:customStyle="1" w:styleId="FooterFileName">
    <w:name w:val="FooterFileName"/>
    <w:basedOn w:val="MyFileName"/>
    <w:rsid w:val="005D473F"/>
    <w:pPr>
      <w:tabs>
        <w:tab w:val="clear" w:pos="709"/>
        <w:tab w:val="clear" w:pos="4536"/>
        <w:tab w:val="clear" w:pos="9072"/>
      </w:tabs>
    </w:pPr>
  </w:style>
  <w:style w:type="paragraph" w:customStyle="1" w:styleId="FooterLetter">
    <w:name w:val="FooterLetter"/>
    <w:basedOn w:val="FooterA4"/>
    <w:rsid w:val="005D473F"/>
    <w:pPr>
      <w:tabs>
        <w:tab w:val="clear" w:pos="4536"/>
        <w:tab w:val="clear" w:pos="9072"/>
        <w:tab w:val="center" w:pos="4706"/>
        <w:tab w:val="right" w:pos="9412"/>
      </w:tabs>
    </w:pPr>
  </w:style>
  <w:style w:type="paragraph" w:customStyle="1" w:styleId="FooterStart">
    <w:name w:val="FooterStart"/>
    <w:basedOn w:val="Normal"/>
    <w:rsid w:val="005D473F"/>
    <w:pPr>
      <w:pBdr>
        <w:bottom w:val="single" w:sz="12" w:space="1" w:color="auto"/>
      </w:pBdr>
      <w:tabs>
        <w:tab w:val="clear" w:pos="1962"/>
        <w:tab w:val="clear" w:pos="3119"/>
        <w:tab w:val="clear" w:pos="5296"/>
        <w:tab w:val="clear" w:pos="5687"/>
      </w:tabs>
      <w:ind w:left="0"/>
    </w:pPr>
  </w:style>
  <w:style w:type="paragraph" w:customStyle="1" w:styleId="NormalFooter">
    <w:name w:val="NormalFooter"/>
    <w:basedOn w:val="Normal"/>
    <w:rsid w:val="005D473F"/>
    <w:pPr>
      <w:pBdr>
        <w:bottom w:val="single" w:sz="12" w:space="1" w:color="auto"/>
      </w:pBdr>
      <w:tabs>
        <w:tab w:val="right" w:pos="9072"/>
      </w:tabs>
      <w:ind w:left="0"/>
    </w:pPr>
  </w:style>
  <w:style w:type="paragraph" w:customStyle="1" w:styleId="SeqNum2">
    <w:name w:val="SeqNum2"/>
    <w:basedOn w:val="SeqNum"/>
    <w:rsid w:val="005D473F"/>
    <w:pPr>
      <w:ind w:left="1996"/>
    </w:pPr>
  </w:style>
  <w:style w:type="paragraph" w:customStyle="1" w:styleId="SeqNum3">
    <w:name w:val="SeqNum3"/>
    <w:basedOn w:val="SeqNum"/>
    <w:rsid w:val="005D473F"/>
    <w:pPr>
      <w:ind w:left="2353"/>
    </w:pPr>
  </w:style>
  <w:style w:type="paragraph" w:customStyle="1" w:styleId="Indent1">
    <w:name w:val="Indent 1"/>
    <w:basedOn w:val="Normal"/>
    <w:rsid w:val="005D473F"/>
    <w:pPr>
      <w:ind w:left="1639"/>
    </w:pPr>
  </w:style>
  <w:style w:type="paragraph" w:customStyle="1" w:styleId="TableHeaderSmall">
    <w:name w:val="Table Header Small"/>
    <w:basedOn w:val="TableText"/>
    <w:rsid w:val="005D473F"/>
    <w:rPr>
      <w:b/>
      <w:sz w:val="16"/>
    </w:rPr>
  </w:style>
  <w:style w:type="paragraph" w:customStyle="1" w:styleId="TableHeaderSmallC">
    <w:name w:val="Table Header Small C"/>
    <w:basedOn w:val="TableText"/>
    <w:rsid w:val="005D473F"/>
    <w:pPr>
      <w:jc w:val="center"/>
    </w:pPr>
    <w:rPr>
      <w:b/>
      <w:sz w:val="16"/>
    </w:rPr>
  </w:style>
  <w:style w:type="paragraph" w:customStyle="1" w:styleId="TableHeaderSmallR">
    <w:name w:val="Table Header Small R"/>
    <w:basedOn w:val="TableText"/>
    <w:rsid w:val="005D473F"/>
    <w:pPr>
      <w:jc w:val="right"/>
    </w:pPr>
    <w:rPr>
      <w:b/>
      <w:sz w:val="16"/>
    </w:rPr>
  </w:style>
  <w:style w:type="paragraph" w:customStyle="1" w:styleId="BulletList1">
    <w:name w:val="BulletList 1"/>
    <w:basedOn w:val="BulletList"/>
    <w:rsid w:val="005D473F"/>
    <w:pPr>
      <w:numPr>
        <w:numId w:val="3"/>
      </w:numPr>
      <w:tabs>
        <w:tab w:val="clear" w:pos="360"/>
        <w:tab w:val="clear" w:pos="1641"/>
        <w:tab w:val="left" w:pos="357"/>
        <w:tab w:val="left" w:pos="1639"/>
        <w:tab w:val="num" w:pos="2922"/>
      </w:tabs>
      <w:ind w:left="1638" w:hanging="357"/>
    </w:pPr>
  </w:style>
  <w:style w:type="paragraph" w:customStyle="1" w:styleId="SubjectRes">
    <w:name w:val="SubjectRes"/>
    <w:basedOn w:val="TableText"/>
    <w:rsid w:val="005D473F"/>
    <w:pPr>
      <w:pageBreakBefore/>
    </w:pPr>
  </w:style>
  <w:style w:type="paragraph" w:customStyle="1" w:styleId="SeqNum4">
    <w:name w:val="SeqNum4"/>
    <w:basedOn w:val="SeqNum"/>
    <w:rsid w:val="005D473F"/>
    <w:pPr>
      <w:ind w:left="2710"/>
    </w:pPr>
  </w:style>
  <w:style w:type="paragraph" w:customStyle="1" w:styleId="MotorUnit">
    <w:name w:val="MotorUnit"/>
    <w:basedOn w:val="TableText"/>
    <w:rsid w:val="005D473F"/>
    <w:pPr>
      <w:tabs>
        <w:tab w:val="clear" w:pos="1421"/>
        <w:tab w:val="clear" w:pos="1962"/>
        <w:tab w:val="clear" w:pos="3119"/>
        <w:tab w:val="clear" w:pos="5296"/>
        <w:tab w:val="clear" w:pos="5687"/>
        <w:tab w:val="left" w:leader="dot" w:pos="1786"/>
      </w:tabs>
    </w:pPr>
  </w:style>
  <w:style w:type="paragraph" w:customStyle="1" w:styleId="wpsformat">
    <w:name w:val="wps format"/>
    <w:rsid w:val="005D473F"/>
    <w:pPr>
      <w:keepNext/>
      <w:keepLines/>
      <w:tabs>
        <w:tab w:val="left" w:pos="-720"/>
      </w:tabs>
      <w:suppressAutoHyphens/>
      <w:spacing w:line="319" w:lineRule="auto"/>
    </w:pPr>
    <w:rPr>
      <w:rFonts w:ascii="AvantGarde" w:hAnsi="AvantGarde"/>
      <w:sz w:val="12"/>
      <w:lang w:val="en-US" w:eastAsia="en-US" w:bidi="ar-SA"/>
    </w:rPr>
  </w:style>
  <w:style w:type="paragraph" w:customStyle="1" w:styleId="wpsDumps">
    <w:name w:val="wpsDumps"/>
    <w:basedOn w:val="Normal"/>
    <w:rsid w:val="005D473F"/>
    <w:pPr>
      <w:keepNext/>
      <w:tabs>
        <w:tab w:val="clear" w:pos="1962"/>
        <w:tab w:val="clear" w:pos="3119"/>
        <w:tab w:val="clear" w:pos="5296"/>
        <w:tab w:val="clear" w:pos="5687"/>
        <w:tab w:val="left" w:pos="862"/>
        <w:tab w:val="left" w:pos="1733"/>
        <w:tab w:val="left" w:pos="1954"/>
        <w:tab w:val="left" w:pos="2237"/>
        <w:tab w:val="left" w:pos="2615"/>
        <w:tab w:val="left" w:pos="5292"/>
        <w:tab w:val="left" w:pos="5681"/>
      </w:tabs>
      <w:overflowPunct w:val="0"/>
      <w:autoSpaceDE w:val="0"/>
      <w:autoSpaceDN w:val="0"/>
      <w:adjustRightInd w:val="0"/>
      <w:spacing w:before="0" w:after="0"/>
      <w:ind w:left="1570"/>
      <w:jc w:val="left"/>
      <w:textAlignment w:val="baseline"/>
    </w:pPr>
    <w:rPr>
      <w:rFonts w:ascii="Courier New" w:hAnsi="Courier New"/>
      <w:spacing w:val="-6"/>
      <w:kern w:val="14"/>
      <w:sz w:val="14"/>
    </w:rPr>
  </w:style>
  <w:style w:type="paragraph" w:customStyle="1" w:styleId="Front">
    <w:name w:val="Front"/>
    <w:basedOn w:val="Normal"/>
    <w:rsid w:val="005D473F"/>
    <w:rPr>
      <w:color w:val="FFFFFF"/>
      <w:lang w:val="da-DK"/>
    </w:rPr>
  </w:style>
  <w:style w:type="paragraph" w:customStyle="1" w:styleId="TableofFiguresCP">
    <w:name w:val="Table of FiguresCP"/>
    <w:basedOn w:val="TOC3cp"/>
    <w:rsid w:val="005D473F"/>
    <w:rPr>
      <w:lang w:val="da-DK"/>
    </w:rPr>
  </w:style>
  <w:style w:type="paragraph" w:customStyle="1" w:styleId="NormalBold">
    <w:name w:val="NormalBold"/>
    <w:basedOn w:val="Normal"/>
    <w:next w:val="Normal"/>
    <w:rsid w:val="005D473F"/>
    <w:rPr>
      <w:b/>
      <w:bCs/>
    </w:rPr>
  </w:style>
  <w:style w:type="paragraph" w:customStyle="1" w:styleId="TocTitleFig">
    <w:name w:val="Toc Title Fig"/>
    <w:basedOn w:val="TocTitle"/>
    <w:rsid w:val="005D473F"/>
    <w:pPr>
      <w:pageBreakBefore w:val="0"/>
    </w:pPr>
  </w:style>
  <w:style w:type="paragraph" w:customStyle="1" w:styleId="Paragraph1">
    <w:name w:val="Paragraph1"/>
    <w:basedOn w:val="Normal"/>
    <w:rsid w:val="005D473F"/>
    <w:pPr>
      <w:tabs>
        <w:tab w:val="clear" w:pos="1962"/>
        <w:tab w:val="clear" w:pos="3119"/>
        <w:tab w:val="clear" w:pos="5296"/>
        <w:tab w:val="clear" w:pos="5687"/>
      </w:tabs>
      <w:spacing w:before="0" w:after="0"/>
      <w:ind w:left="0"/>
    </w:pPr>
    <w:rPr>
      <w:sz w:val="2"/>
    </w:rPr>
  </w:style>
  <w:style w:type="character" w:customStyle="1" w:styleId="HyperlinkCP">
    <w:name w:val="HyperlinkCP"/>
    <w:rsid w:val="005D473F"/>
    <w:rPr>
      <w:color w:val="auto"/>
      <w:u w:val="none"/>
      <w:lang w:val="da-DK"/>
    </w:rPr>
  </w:style>
  <w:style w:type="paragraph" w:styleId="BalloonText">
    <w:name w:val="Balloon Text"/>
    <w:basedOn w:val="Normal"/>
    <w:link w:val="BalloonTextChar"/>
    <w:rsid w:val="0089218D"/>
    <w:pPr>
      <w:spacing w:before="0" w:after="0"/>
    </w:pPr>
    <w:rPr>
      <w:rFonts w:ascii="Tahoma" w:hAnsi="Tahoma" w:cs="Tahoma"/>
      <w:sz w:val="16"/>
      <w:szCs w:val="16"/>
    </w:rPr>
  </w:style>
  <w:style w:type="character" w:customStyle="1" w:styleId="BalloonTextChar">
    <w:name w:val="Balloon Text Char"/>
    <w:link w:val="BalloonText"/>
    <w:rsid w:val="0089218D"/>
    <w:rPr>
      <w:rFonts w:ascii="Tahoma" w:hAnsi="Tahoma" w:cs="Tahoma"/>
      <w:sz w:val="16"/>
      <w:szCs w:val="16"/>
      <w:lang w:val="en-GB" w:eastAsia="en-US" w:bidi="ar-SA"/>
    </w:rPr>
  </w:style>
  <w:style w:type="character" w:styleId="Hyperlink">
    <w:name w:val="Hyperlink"/>
    <w:uiPriority w:val="99"/>
    <w:rsid w:val="005D473F"/>
    <w:rPr>
      <w:color w:val="0000FF"/>
      <w:u w:val="single"/>
    </w:rPr>
  </w:style>
  <w:style w:type="paragraph" w:customStyle="1" w:styleId="Hanging5">
    <w:name w:val="Hanging 5"/>
    <w:aliases w:val="5"/>
    <w:basedOn w:val="Normal"/>
    <w:next w:val="Normal"/>
    <w:rsid w:val="0089218D"/>
    <w:pPr>
      <w:overflowPunct w:val="0"/>
      <w:autoSpaceDE w:val="0"/>
      <w:autoSpaceDN w:val="0"/>
      <w:adjustRightInd w:val="0"/>
      <w:spacing w:after="120"/>
      <w:ind w:left="3118" w:hanging="1837"/>
      <w:textAlignment w:val="baseline"/>
    </w:pPr>
  </w:style>
  <w:style w:type="character" w:styleId="FollowedHyperlink">
    <w:name w:val="FollowedHyperlink"/>
    <w:rsid w:val="0089218D"/>
    <w:rPr>
      <w:color w:val="606420"/>
      <w:u w:val="single"/>
    </w:rPr>
  </w:style>
  <w:style w:type="paragraph" w:customStyle="1" w:styleId="Hanging10">
    <w:name w:val="Hanging 10"/>
    <w:aliases w:val="03"/>
    <w:basedOn w:val="Normal"/>
    <w:next w:val="Normal"/>
    <w:rsid w:val="0089218D"/>
    <w:pPr>
      <w:overflowPunct w:val="0"/>
      <w:autoSpaceDE w:val="0"/>
      <w:autoSpaceDN w:val="0"/>
      <w:adjustRightInd w:val="0"/>
      <w:spacing w:after="120"/>
      <w:ind w:left="5687" w:hanging="4406"/>
      <w:textAlignment w:val="baseline"/>
    </w:pPr>
  </w:style>
  <w:style w:type="paragraph" w:customStyle="1" w:styleId="Hanging12">
    <w:name w:val="Hanging 12"/>
    <w:aliases w:val="06"/>
    <w:basedOn w:val="Normal"/>
    <w:next w:val="Normal"/>
    <w:rsid w:val="0089218D"/>
    <w:pPr>
      <w:tabs>
        <w:tab w:val="left" w:pos="6481"/>
      </w:tabs>
      <w:overflowPunct w:val="0"/>
      <w:autoSpaceDE w:val="0"/>
      <w:autoSpaceDN w:val="0"/>
      <w:adjustRightInd w:val="0"/>
      <w:spacing w:after="120"/>
      <w:ind w:left="6840" w:hanging="5559"/>
      <w:textAlignment w:val="baseline"/>
    </w:pPr>
  </w:style>
  <w:style w:type="paragraph" w:styleId="DocumentMap">
    <w:name w:val="Document Map"/>
    <w:basedOn w:val="Normal"/>
    <w:link w:val="DocumentMapChar"/>
    <w:rsid w:val="0089218D"/>
    <w:pPr>
      <w:shd w:val="clear" w:color="auto" w:fill="000080"/>
    </w:pPr>
    <w:rPr>
      <w:rFonts w:ascii="Tahoma" w:hAnsi="Tahoma" w:cs="Tahoma"/>
    </w:rPr>
  </w:style>
  <w:style w:type="character" w:customStyle="1" w:styleId="DocumentMapChar">
    <w:name w:val="Document Map Char"/>
    <w:link w:val="DocumentMap"/>
    <w:rsid w:val="0089218D"/>
    <w:rPr>
      <w:rFonts w:ascii="Tahoma" w:hAnsi="Tahoma" w:cs="Tahoma"/>
      <w:shd w:val="clear" w:color="auto" w:fill="000080"/>
      <w:lang w:val="en-GB" w:eastAsia="en-US" w:bidi="ar-SA"/>
    </w:rPr>
  </w:style>
  <w:style w:type="paragraph" w:customStyle="1" w:styleId="HeaderB">
    <w:name w:val="HeaderB"/>
    <w:basedOn w:val="Normal"/>
    <w:rsid w:val="0089218D"/>
    <w:pPr>
      <w:tabs>
        <w:tab w:val="right" w:pos="9356"/>
      </w:tabs>
      <w:overflowPunct w:val="0"/>
      <w:autoSpaceDE w:val="0"/>
      <w:autoSpaceDN w:val="0"/>
      <w:adjustRightInd w:val="0"/>
      <w:jc w:val="left"/>
      <w:textAlignment w:val="baseline"/>
    </w:pPr>
  </w:style>
  <w:style w:type="character" w:styleId="CommentReference">
    <w:name w:val="annotation reference"/>
    <w:unhideWhenUsed/>
    <w:rsid w:val="0089218D"/>
    <w:rPr>
      <w:sz w:val="16"/>
      <w:szCs w:val="16"/>
    </w:rPr>
  </w:style>
  <w:style w:type="paragraph" w:styleId="CommentText">
    <w:name w:val="annotation text"/>
    <w:basedOn w:val="Normal"/>
    <w:link w:val="CommentTextChar"/>
    <w:unhideWhenUsed/>
    <w:rsid w:val="0089218D"/>
  </w:style>
  <w:style w:type="character" w:customStyle="1" w:styleId="CommentTextChar">
    <w:name w:val="Comment Text Char"/>
    <w:link w:val="CommentText"/>
    <w:rsid w:val="0089218D"/>
    <w:rPr>
      <w:rFonts w:ascii="Arial" w:hAnsi="Arial"/>
      <w:lang w:val="en-GB" w:eastAsia="en-US" w:bidi="ar-SA"/>
    </w:rPr>
  </w:style>
  <w:style w:type="paragraph" w:styleId="CommentSubject">
    <w:name w:val="annotation subject"/>
    <w:basedOn w:val="CommentText"/>
    <w:next w:val="CommentText"/>
    <w:link w:val="CommentSubjectChar"/>
    <w:unhideWhenUsed/>
    <w:rsid w:val="0089218D"/>
    <w:rPr>
      <w:b/>
      <w:bCs/>
    </w:rPr>
  </w:style>
  <w:style w:type="character" w:customStyle="1" w:styleId="CommentSubjectChar">
    <w:name w:val="Comment Subject Char"/>
    <w:link w:val="CommentSubject"/>
    <w:rsid w:val="0089218D"/>
    <w:rPr>
      <w:rFonts w:ascii="Arial" w:hAnsi="Arial"/>
      <w:b/>
      <w:bCs/>
      <w:lang w:val="en-GB" w:eastAsia="en-US" w:bidi="ar-SA"/>
    </w:rPr>
  </w:style>
  <w:style w:type="character" w:styleId="UnresolvedMention">
    <w:name w:val="Unresolved Mention"/>
    <w:uiPriority w:val="99"/>
    <w:semiHidden/>
    <w:unhideWhenUsed/>
    <w:rsid w:val="005D473F"/>
    <w:rPr>
      <w:color w:val="605E5C"/>
      <w:shd w:val="clear" w:color="auto" w:fill="E1DFDD"/>
    </w:rPr>
  </w:style>
  <w:style w:type="character" w:customStyle="1" w:styleId="ui-provider">
    <w:name w:val="ui-provider"/>
    <w:basedOn w:val="DefaultParagraphFont"/>
    <w:rsid w:val="000D2C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38493">
      <w:bodyDiv w:val="1"/>
      <w:marLeft w:val="0"/>
      <w:marRight w:val="0"/>
      <w:marTop w:val="0"/>
      <w:marBottom w:val="0"/>
      <w:divBdr>
        <w:top w:val="none" w:sz="0" w:space="0" w:color="auto"/>
        <w:left w:val="none" w:sz="0" w:space="0" w:color="auto"/>
        <w:bottom w:val="none" w:sz="0" w:space="0" w:color="auto"/>
        <w:right w:val="none" w:sz="0" w:space="0" w:color="auto"/>
      </w:divBdr>
    </w:div>
    <w:div w:id="1738431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wmf"/><Relationship Id="rId18" Type="http://schemas.openxmlformats.org/officeDocument/2006/relationships/oleObject" Target="embeddings/oleObject4.bin"/><Relationship Id="rId26" Type="http://schemas.openxmlformats.org/officeDocument/2006/relationships/oleObject" Target="embeddings/oleObject8.bin"/><Relationship Id="rId39" Type="http://schemas.openxmlformats.org/officeDocument/2006/relationships/image" Target="media/image15.wmf"/><Relationship Id="rId21" Type="http://schemas.openxmlformats.org/officeDocument/2006/relationships/image" Target="media/image6.wmf"/><Relationship Id="rId34" Type="http://schemas.openxmlformats.org/officeDocument/2006/relationships/oleObject" Target="embeddings/Microsoft_Visio_2003-2010_Drawing.vsd"/><Relationship Id="rId42" Type="http://schemas.openxmlformats.org/officeDocument/2006/relationships/oleObject" Target="embeddings/oleObject15.bin"/><Relationship Id="rId47" Type="http://schemas.openxmlformats.org/officeDocument/2006/relationships/image" Target="media/image19.wmf"/><Relationship Id="rId50" Type="http://schemas.openxmlformats.org/officeDocument/2006/relationships/oleObject" Target="embeddings/oleObject17.bin"/><Relationship Id="rId55" Type="http://schemas.openxmlformats.org/officeDocument/2006/relationships/image" Target="media/image23.wmf"/><Relationship Id="rId63" Type="http://schemas.openxmlformats.org/officeDocument/2006/relationships/image" Target="media/image27.wmf"/><Relationship Id="rId68"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oleObject" Target="embeddings/oleObject3.bin"/><Relationship Id="rId29" Type="http://schemas.openxmlformats.org/officeDocument/2006/relationships/image" Target="media/image10.w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24" Type="http://schemas.openxmlformats.org/officeDocument/2006/relationships/oleObject" Target="embeddings/oleObject7.bin"/><Relationship Id="rId32" Type="http://schemas.openxmlformats.org/officeDocument/2006/relationships/oleObject" Target="embeddings/oleObject11.bin"/><Relationship Id="rId37" Type="http://schemas.openxmlformats.org/officeDocument/2006/relationships/image" Target="media/image14.wmf"/><Relationship Id="rId40" Type="http://schemas.openxmlformats.org/officeDocument/2006/relationships/oleObject" Target="embeddings/oleObject14.bin"/><Relationship Id="rId45" Type="http://schemas.openxmlformats.org/officeDocument/2006/relationships/image" Target="media/image18.wmf"/><Relationship Id="rId53" Type="http://schemas.openxmlformats.org/officeDocument/2006/relationships/image" Target="media/image22.wmf"/><Relationship Id="rId58" Type="http://schemas.openxmlformats.org/officeDocument/2006/relationships/oleObject" Target="embeddings/oleObject20.bin"/><Relationship Id="rId66" Type="http://schemas.openxmlformats.org/officeDocument/2006/relationships/oleObject" Target="embeddings/Microsoft_Visio_2003-2010_Drawing4.vsd"/><Relationship Id="rId5" Type="http://schemas.openxmlformats.org/officeDocument/2006/relationships/numbering" Target="numbering.xml"/><Relationship Id="rId15" Type="http://schemas.openxmlformats.org/officeDocument/2006/relationships/image" Target="media/image3.wmf"/><Relationship Id="rId23" Type="http://schemas.openxmlformats.org/officeDocument/2006/relationships/image" Target="media/image7.wmf"/><Relationship Id="rId28" Type="http://schemas.openxmlformats.org/officeDocument/2006/relationships/oleObject" Target="embeddings/oleObject9.bin"/><Relationship Id="rId36" Type="http://schemas.openxmlformats.org/officeDocument/2006/relationships/oleObject" Target="embeddings/oleObject12.bin"/><Relationship Id="rId49" Type="http://schemas.openxmlformats.org/officeDocument/2006/relationships/image" Target="media/image20.wmf"/><Relationship Id="rId57" Type="http://schemas.openxmlformats.org/officeDocument/2006/relationships/image" Target="media/image24.wmf"/><Relationship Id="rId61" Type="http://schemas.openxmlformats.org/officeDocument/2006/relationships/image" Target="media/image26.wmf"/><Relationship Id="rId10" Type="http://schemas.openxmlformats.org/officeDocument/2006/relationships/endnotes" Target="endnotes.xml"/><Relationship Id="rId19" Type="http://schemas.openxmlformats.org/officeDocument/2006/relationships/image" Target="media/image5.wmf"/><Relationship Id="rId31" Type="http://schemas.openxmlformats.org/officeDocument/2006/relationships/image" Target="media/image11.wmf"/><Relationship Id="rId44" Type="http://schemas.openxmlformats.org/officeDocument/2006/relationships/oleObject" Target="embeddings/oleObject16.bin"/><Relationship Id="rId52" Type="http://schemas.openxmlformats.org/officeDocument/2006/relationships/oleObject" Target="embeddings/oleObject18.bin"/><Relationship Id="rId60" Type="http://schemas.openxmlformats.org/officeDocument/2006/relationships/oleObject" Target="embeddings/oleObject21.bin"/><Relationship Id="rId65" Type="http://schemas.openxmlformats.org/officeDocument/2006/relationships/image" Target="media/image28.w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9.wmf"/><Relationship Id="rId30" Type="http://schemas.openxmlformats.org/officeDocument/2006/relationships/oleObject" Target="embeddings/oleObject10.bin"/><Relationship Id="rId35" Type="http://schemas.openxmlformats.org/officeDocument/2006/relationships/image" Target="media/image13.wmf"/><Relationship Id="rId43" Type="http://schemas.openxmlformats.org/officeDocument/2006/relationships/image" Target="media/image17.wmf"/><Relationship Id="rId48" Type="http://schemas.openxmlformats.org/officeDocument/2006/relationships/oleObject" Target="embeddings/Microsoft_Visio_2003-2010_Drawing2.vsd"/><Relationship Id="rId56" Type="http://schemas.openxmlformats.org/officeDocument/2006/relationships/oleObject" Target="embeddings/Microsoft_Visio_2003-2010_Drawing3.vsd"/><Relationship Id="rId64" Type="http://schemas.openxmlformats.org/officeDocument/2006/relationships/oleObject" Target="embeddings/oleObject23.bin"/><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21.wmf"/><Relationship Id="rId3" Type="http://schemas.openxmlformats.org/officeDocument/2006/relationships/customXml" Target="../customXml/item3.xml"/><Relationship Id="rId12" Type="http://schemas.openxmlformats.org/officeDocument/2006/relationships/oleObject" Target="embeddings/oleObject1.bin"/><Relationship Id="rId17" Type="http://schemas.openxmlformats.org/officeDocument/2006/relationships/image" Target="media/image4.wmf"/><Relationship Id="rId25" Type="http://schemas.openxmlformats.org/officeDocument/2006/relationships/image" Target="media/image8.wmf"/><Relationship Id="rId33" Type="http://schemas.openxmlformats.org/officeDocument/2006/relationships/image" Target="media/image12.wmf"/><Relationship Id="rId38" Type="http://schemas.openxmlformats.org/officeDocument/2006/relationships/oleObject" Target="embeddings/oleObject13.bin"/><Relationship Id="rId46" Type="http://schemas.openxmlformats.org/officeDocument/2006/relationships/oleObject" Target="embeddings/Microsoft_Visio_2003-2010_Drawing1.vsd"/><Relationship Id="rId59" Type="http://schemas.openxmlformats.org/officeDocument/2006/relationships/image" Target="media/image25.wmf"/><Relationship Id="rId67" Type="http://schemas.openxmlformats.org/officeDocument/2006/relationships/header" Target="header1.xml"/><Relationship Id="rId20" Type="http://schemas.openxmlformats.org/officeDocument/2006/relationships/oleObject" Target="embeddings/oleObject5.bin"/><Relationship Id="rId41" Type="http://schemas.openxmlformats.org/officeDocument/2006/relationships/image" Target="media/image16.wmf"/><Relationship Id="rId54" Type="http://schemas.openxmlformats.org/officeDocument/2006/relationships/oleObject" Target="embeddings/oleObject19.bin"/><Relationship Id="rId62" Type="http://schemas.openxmlformats.org/officeDocument/2006/relationships/oleObject" Target="embeddings/oleObject22.bin"/><Relationship Id="rId7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9.emf"/></Relationships>
</file>

<file path=word/_rels/settings.xml.rels><?xml version="1.0" encoding="UTF-8" standalone="yes"?>
<Relationships xmlns="http://schemas.openxmlformats.org/package/2006/relationships"><Relationship Id="rId1" Type="http://schemas.openxmlformats.org/officeDocument/2006/relationships/attachedTemplate" Target="file:///C:\BeumerGroup\Office2007\WorkgroupTemplates\Documentation\CPdoc2003.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CategoryDescription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System Document" ma:contentTypeID="0x0101009BC27D61325A7D45B7218B553CAC633F00F8BD7B5669DA0B4B9DE277E6AC9AE44D" ma:contentTypeVersion="3" ma:contentTypeDescription="Create a new document." ma:contentTypeScope="" ma:versionID="e6bc503073fcc38f6c8fcb0acf2faf0d">
  <xsd:schema xmlns:xsd="http://www.w3.org/2001/XMLSchema" xmlns:xs="http://www.w3.org/2001/XMLSchema" xmlns:p="http://schemas.microsoft.com/office/2006/metadata/properties" xmlns:ns2="http://schemas.microsoft.com/sharepoint.v3" xmlns:ns3="b1c7fbde-bc40-4bc7-a3fa-74abb0d76cb8" targetNamespace="http://schemas.microsoft.com/office/2006/metadata/properties" ma:root="true" ma:fieldsID="d6524fa5124c7fd39b7a93e471796136" ns2:_="" ns3:_="">
    <xsd:import namespace="http://schemas.microsoft.com/sharepoint.v3"/>
    <xsd:import namespace="b1c7fbde-bc40-4bc7-a3fa-74abb0d76cb8"/>
    <xsd:element name="properties">
      <xsd:complexType>
        <xsd:sequence>
          <xsd:element name="documentManagement">
            <xsd:complexType>
              <xsd:all>
                <xsd:element ref="ns2:CategoryDescription" minOccurs="0"/>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8" nillable="true" ma:displayName="Description" ma:internalName="CategoryDescrip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c7fbde-bc40-4bc7-a3fa-74abb0d76cb8"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41B403-2DAF-4C0D-AAF9-9A08989BB291}">
  <ds:schemaRefs>
    <ds:schemaRef ds:uri="http://schemas.microsoft.com/office/2006/metadata/properties"/>
    <ds:schemaRef ds:uri="http://purl.org/dc/terms/"/>
    <ds:schemaRef ds:uri="http://schemas.openxmlformats.org/package/2006/metadata/core-properties"/>
    <ds:schemaRef ds:uri="http://schemas.microsoft.com/office/2006/documentManagement/types"/>
    <ds:schemaRef ds:uri="b1c7fbde-bc40-4bc7-a3fa-74abb0d76cb8"/>
    <ds:schemaRef ds:uri="http://schemas.microsoft.com/office/infopath/2007/PartnerControls"/>
    <ds:schemaRef ds:uri="http://purl.org/dc/elements/1.1/"/>
    <ds:schemaRef ds:uri="http://schemas.microsoft.com/sharepoint.v3"/>
    <ds:schemaRef ds:uri="http://www.w3.org/XML/1998/namespace"/>
    <ds:schemaRef ds:uri="http://purl.org/dc/dcmitype/"/>
  </ds:schemaRefs>
</ds:datastoreItem>
</file>

<file path=customXml/itemProps2.xml><?xml version="1.0" encoding="utf-8"?>
<ds:datastoreItem xmlns:ds="http://schemas.openxmlformats.org/officeDocument/2006/customXml" ds:itemID="{2D5F294C-4BBE-410D-B86F-7F0E6F206120}">
  <ds:schemaRefs>
    <ds:schemaRef ds:uri="http://schemas.microsoft.com/sharepoint/v3/contenttype/forms"/>
  </ds:schemaRefs>
</ds:datastoreItem>
</file>

<file path=customXml/itemProps3.xml><?xml version="1.0" encoding="utf-8"?>
<ds:datastoreItem xmlns:ds="http://schemas.openxmlformats.org/officeDocument/2006/customXml" ds:itemID="{8BEE4A1B-0BC9-4382-9862-6E56D15A12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1c7fbde-bc40-4bc7-a3fa-74abb0d76c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9B7C59-2F7B-4520-9645-B22E5FF92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CPdoc2003.dot</Template>
  <TotalTime>0</TotalTime>
  <Pages>106</Pages>
  <Words>22917</Words>
  <Characters>120224</Characters>
  <Application>Microsoft Office Word</Application>
  <DocSecurity>0</DocSecurity>
  <Lines>1001</Lines>
  <Paragraphs>285</Paragraphs>
  <ScaleCrop>false</ScaleCrop>
  <HeadingPairs>
    <vt:vector size="2" baseType="variant">
      <vt:variant>
        <vt:lpstr>Title</vt:lpstr>
      </vt:variant>
      <vt:variant>
        <vt:i4>1</vt:i4>
      </vt:variant>
    </vt:vector>
  </HeadingPairs>
  <TitlesOfParts>
    <vt:vector size="1" baseType="lpstr">
      <vt:lpstr>,  -</vt:lpstr>
    </vt:vector>
  </TitlesOfParts>
  <Company>Crisplant a/s</Company>
  <LinksUpToDate>false</LinksUpToDate>
  <CharactersWithSpaces>142856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AD-AdminPLY</dc:creator>
  <cp:keywords/>
  <dc:description/>
  <cp:lastModifiedBy>Kelly, James</cp:lastModifiedBy>
  <cp:revision>16</cp:revision>
  <cp:lastPrinted>2001-10-10T07:15:00Z</cp:lastPrinted>
  <dcterms:created xsi:type="dcterms:W3CDTF">2023-09-22T13:51:00Z</dcterms:created>
  <dcterms:modified xsi:type="dcterms:W3CDTF">2024-04-10T17:41:00Z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0x0101009BC27D61325A7D45B7218B553CAC633F00F8BD7B5669DA0B4B9DE277E6AC9AE44D</vt:lpwstr>
  </property>
  <property fmtid="{D5CDD505-2E9C-101B-9397-08002B2CF9AE}" pid="3" name="URL">
    <vt:lpwstr/>
  </property>
  <property fmtid="{D5CDD505-2E9C-101B-9397-08002B2CF9AE}" pid="4" name="Doc type and number">
    <vt:lpwstr>p3</vt:lpwstr>
  </property>
  <property fmtid="{D5CDD505-2E9C-101B-9397-08002B2CF9AE}" pid="5" name="Commit date">
    <vt:lpwstr>20130516</vt:lpwstr>
  </property>
  <property fmtid="{D5CDD505-2E9C-101B-9397-08002B2CF9AE}" pid="6" name="SVNDoc revision">
    <vt:lpwstr>1.15</vt:lpwstr>
  </property>
  <property fmtid="{D5CDD505-2E9C-101B-9397-08002B2CF9AE}" pid="7" name="SVNDoc identifier">
    <vt:lpwstr>sortercommon</vt:lpwstr>
  </property>
  <property fmtid="{D5CDD505-2E9C-101B-9397-08002B2CF9AE}" pid="8" name="TaxCatchAll">
    <vt:lpwstr>1;#Sales</vt:lpwstr>
  </property>
  <property fmtid="{D5CDD505-2E9C-101B-9397-08002B2CF9AE}" pid="9" name="k2a732b555dc41f0b4dab95621ddb3af">
    <vt:lpwstr>Sales|90673f2b-f427-4069-9b76-36b69671b8ab</vt:lpwstr>
  </property>
</Properties>
</file>